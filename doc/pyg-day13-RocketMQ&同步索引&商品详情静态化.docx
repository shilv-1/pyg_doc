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jc w:val="center"/>
        <w:rPr>
          <w:rFonts w:hint="eastAsia" w:ascii="黑体" w:hAnsi="黑体" w:eastAsia="黑体" w:cs="黑体"/>
          <w:b/>
          <w:bCs/>
          <w:sz w:val="84"/>
          <w:szCs w:val="8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84"/>
          <w:szCs w:val="84"/>
          <w:lang w:val="en-US" w:eastAsia="zh-CN"/>
        </w:rPr>
        <w:t>品优购电商系统开发</w:t>
      </w:r>
    </w:p>
    <w:p>
      <w:pPr>
        <w:spacing w:line="276" w:lineRule="auto"/>
        <w:jc w:val="center"/>
        <w:rPr>
          <w:rFonts w:hint="eastAsia" w:ascii="方正兰亭超细黑简体" w:hAnsi="方正兰亭超细黑简体" w:eastAsia="方正兰亭超细黑简体" w:cs="方正兰亭超细黑简体"/>
          <w:b/>
          <w:bCs/>
          <w:sz w:val="48"/>
          <w:szCs w:val="48"/>
          <w:lang w:val="zh-CN" w:eastAsia="zh-CN"/>
        </w:rPr>
      </w:pPr>
      <w:r>
        <w:rPr>
          <w:rFonts w:hint="eastAsia" w:ascii="方正兰亭超细黑简体" w:hAnsi="方正兰亭超细黑简体" w:eastAsia="方正兰亭超细黑简体" w:cs="方正兰亭超细黑简体"/>
          <w:b/>
          <w:bCs/>
          <w:sz w:val="48"/>
          <w:szCs w:val="48"/>
          <w:lang w:val="zh-CN" w:eastAsia="zh-CN"/>
        </w:rPr>
        <w:t>第</w:t>
      </w:r>
      <w:r>
        <w:rPr>
          <w:rFonts w:hint="eastAsia" w:ascii="方正兰亭超细黑简体" w:hAnsi="方正兰亭超细黑简体" w:eastAsia="方正兰亭超细黑简体" w:cs="方正兰亭超细黑简体"/>
          <w:b/>
          <w:bCs/>
          <w:sz w:val="48"/>
          <w:szCs w:val="48"/>
          <w:lang w:val="en-US" w:eastAsia="zh-CN"/>
        </w:rPr>
        <w:t>13章</w:t>
      </w:r>
    </w:p>
    <w:p>
      <w:pPr>
        <w:spacing w:line="276" w:lineRule="auto"/>
        <w:jc w:val="center"/>
        <w:rPr>
          <w:rFonts w:hint="default" w:ascii="黑体" w:hAnsi="黑体" w:eastAsia="黑体" w:cs="黑体"/>
          <w:b/>
          <w:bCs/>
          <w:sz w:val="84"/>
          <w:szCs w:val="8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  <w:t>消息中间件解决方案</w:t>
      </w: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jc w:val="center"/>
        <w:rPr>
          <w:rFonts w:hint="eastAsia" w:ascii="黑体" w:hAnsi="黑体" w:eastAsia="黑体" w:cs="黑体"/>
          <w:sz w:val="36"/>
          <w:szCs w:val="36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jc w:val="center"/>
        <w:rPr>
          <w:rFonts w:hint="eastAsia" w:ascii="微软雅黑" w:hAnsi="微软雅黑" w:eastAsia="微软雅黑" w:cs="微软雅黑"/>
          <w:sz w:val="44"/>
          <w:szCs w:val="44"/>
          <w:lang w:val="zh-CN"/>
        </w:rPr>
      </w:pPr>
      <w:r>
        <w:rPr>
          <w:rFonts w:hint="eastAsia" w:ascii="微软雅黑" w:hAnsi="微软雅黑" w:eastAsia="微软雅黑" w:cs="微软雅黑"/>
          <w:sz w:val="44"/>
          <w:szCs w:val="44"/>
        </w:rPr>
        <w:t>传智播客</w:t>
      </w: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>.黑马程序员</w:t>
      </w: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pStyle w:val="2"/>
        <w:numPr>
          <w:ilvl w:val="0"/>
          <w:numId w:val="0"/>
        </w:numPr>
        <w:tabs>
          <w:tab w:val="left" w:pos="425"/>
        </w:tabs>
        <w:spacing w:line="276" w:lineRule="auto"/>
        <w:ind w:leftChars="0"/>
        <w:jc w:val="both"/>
      </w:pPr>
      <w:bookmarkStart w:id="0" w:name="_Toc22790"/>
      <w:bookmarkStart w:id="1" w:name="_Toc10262"/>
      <w:r>
        <w:rPr>
          <w:rFonts w:hint="eastAsia"/>
        </w:rPr>
        <w:t>课程目标</w:t>
      </w:r>
      <w:bookmarkEnd w:id="0"/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25" w:line="240" w:lineRule="auto"/>
        <w:textAlignment w:val="auto"/>
        <w:outlineLvl w:val="9"/>
        <w:rPr>
          <w:rFonts w:hint="default" w:ascii="Courier New" w:hAnsi="Courier New" w:eastAsia="宋体" w:cs="Courier New"/>
          <w:lang w:val="en-US" w:eastAsia="zh-CN"/>
        </w:rPr>
      </w:pPr>
      <w:bookmarkStart w:id="2" w:name="_Toc6733"/>
      <w:bookmarkStart w:id="3" w:name="_Toc18985"/>
      <w:r>
        <w:rPr>
          <w:rFonts w:hint="default" w:ascii="Courier New" w:hAnsi="Courier New" w:cs="Courier New"/>
        </w:rPr>
        <w:t>目标1</w:t>
      </w:r>
      <w:bookmarkEnd w:id="2"/>
      <w:bookmarkEnd w:id="3"/>
      <w:r>
        <w:rPr>
          <w:rFonts w:hint="default" w:ascii="Courier New" w:hAnsi="Courier New" w:cs="Courier New"/>
          <w:lang w:eastAsia="zh-CN"/>
        </w:rPr>
        <w:t>：消息中间件</w:t>
      </w:r>
      <w:r>
        <w:rPr>
          <w:rFonts w:hint="eastAsia" w:ascii="Courier New" w:hAnsi="Courier New" w:cs="Courier New"/>
          <w:lang w:eastAsia="zh-CN"/>
        </w:rPr>
        <w:t>、</w:t>
      </w:r>
      <w:r>
        <w:rPr>
          <w:rFonts w:hint="default" w:ascii="Courier New" w:hAnsi="Courier New" w:cs="Courier New"/>
          <w:lang w:val="en-US" w:eastAsia="zh-CN"/>
        </w:rPr>
        <w:t>RocketMQ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25" w:line="240" w:lineRule="auto"/>
        <w:textAlignment w:val="auto"/>
        <w:outlineLvl w:val="9"/>
        <w:rPr>
          <w:rFonts w:hint="default" w:ascii="Courier New" w:hAnsi="Courier New" w:eastAsia="宋体" w:cs="Courier New"/>
          <w:lang w:val="en-US" w:eastAsia="zh-CN"/>
        </w:rPr>
      </w:pPr>
      <w:r>
        <w:rPr>
          <w:rFonts w:hint="default" w:ascii="Courier New" w:hAnsi="Courier New" w:cs="Courier New"/>
        </w:rPr>
        <w:t>目标</w:t>
      </w:r>
      <w:r>
        <w:rPr>
          <w:rFonts w:hint="default" w:ascii="Courier New" w:hAnsi="Courier New" w:cs="Courier New"/>
          <w:lang w:val="en-US" w:eastAsia="zh-CN"/>
        </w:rPr>
        <w:t>2</w:t>
      </w:r>
      <w:r>
        <w:rPr>
          <w:rFonts w:hint="default" w:ascii="Courier New" w:hAnsi="Courier New" w:cs="Courier New"/>
          <w:lang w:eastAsia="zh-CN"/>
        </w:rPr>
        <w:t>：</w:t>
      </w:r>
      <w:bookmarkStart w:id="4" w:name="_Toc27759"/>
      <w:r>
        <w:rPr>
          <w:rFonts w:hint="default" w:ascii="Courier New" w:hAnsi="Courier New" w:cs="Courier New"/>
          <w:lang w:eastAsia="zh-CN"/>
        </w:rPr>
        <w:t>完成Spring</w:t>
      </w:r>
      <w:bookmarkEnd w:id="4"/>
      <w:r>
        <w:rPr>
          <w:rFonts w:hint="eastAsia" w:ascii="Courier New" w:hAnsi="Courier New" w:cs="Courier New"/>
          <w:lang w:val="en-US" w:eastAsia="zh-CN"/>
        </w:rPr>
        <w:t>整合</w:t>
      </w:r>
      <w:r>
        <w:rPr>
          <w:rFonts w:hint="default" w:ascii="Courier New" w:hAnsi="Courier New" w:cs="Courier New"/>
          <w:lang w:val="en-US" w:eastAsia="zh-CN"/>
        </w:rPr>
        <w:t>RocketMQ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25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目标</w:t>
      </w:r>
      <w:r>
        <w:rPr>
          <w:rFonts w:hint="eastAsia" w:ascii="Courier New" w:hAnsi="Courier New" w:cs="Courier New"/>
          <w:lang w:val="en-US" w:eastAsia="zh-CN"/>
        </w:rPr>
        <w:t>3</w:t>
      </w:r>
      <w:r>
        <w:rPr>
          <w:rFonts w:hint="default" w:ascii="Courier New" w:hAnsi="Courier New" w:cs="Courier New"/>
          <w:lang w:val="en-US" w:eastAsia="zh-CN"/>
        </w:rPr>
        <w:t>：完成商品</w:t>
      </w:r>
      <w:r>
        <w:rPr>
          <w:rFonts w:hint="eastAsia" w:ascii="Courier New" w:hAnsi="Courier New" w:cs="Courier New"/>
          <w:lang w:val="en-US" w:eastAsia="zh-CN"/>
        </w:rPr>
        <w:t>上架</w:t>
      </w:r>
      <w:r>
        <w:rPr>
          <w:rFonts w:hint="default" w:ascii="Courier New" w:hAnsi="Courier New" w:cs="Courier New"/>
          <w:lang w:val="en-US" w:eastAsia="zh-CN"/>
        </w:rPr>
        <w:t>导入索引库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25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目标</w:t>
      </w:r>
      <w:r>
        <w:rPr>
          <w:rFonts w:hint="eastAsia" w:ascii="Courier New" w:hAnsi="Courier New" w:cs="Courier New"/>
          <w:lang w:val="en-US" w:eastAsia="zh-CN"/>
        </w:rPr>
        <w:t>4</w:t>
      </w:r>
      <w:r>
        <w:rPr>
          <w:rFonts w:hint="default" w:ascii="Courier New" w:hAnsi="Courier New" w:cs="Courier New"/>
          <w:lang w:val="en-US" w:eastAsia="zh-CN"/>
        </w:rPr>
        <w:t>：完成商品</w:t>
      </w:r>
      <w:r>
        <w:rPr>
          <w:rFonts w:hint="eastAsia" w:ascii="Courier New" w:hAnsi="Courier New" w:cs="Courier New"/>
          <w:lang w:val="en-US" w:eastAsia="zh-CN"/>
        </w:rPr>
        <w:t>下架</w:t>
      </w:r>
      <w:r>
        <w:rPr>
          <w:rFonts w:hint="default" w:ascii="Courier New" w:hAnsi="Courier New" w:cs="Courier New"/>
          <w:lang w:val="en-US" w:eastAsia="zh-CN"/>
        </w:rPr>
        <w:t>移除索引库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25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目标</w:t>
      </w:r>
      <w:r>
        <w:rPr>
          <w:rFonts w:hint="eastAsia" w:ascii="Courier New" w:hAnsi="Courier New" w:cs="Courier New"/>
          <w:lang w:val="en-US" w:eastAsia="zh-CN"/>
        </w:rPr>
        <w:t>5</w:t>
      </w:r>
      <w:r>
        <w:rPr>
          <w:rFonts w:hint="default" w:ascii="Courier New" w:hAnsi="Courier New" w:cs="Courier New"/>
          <w:lang w:val="en-US" w:eastAsia="zh-CN"/>
        </w:rPr>
        <w:t>: 完成商品</w:t>
      </w:r>
      <w:r>
        <w:rPr>
          <w:rFonts w:hint="eastAsia" w:ascii="Courier New" w:hAnsi="Courier New" w:cs="Courier New"/>
          <w:lang w:val="en-US" w:eastAsia="zh-CN"/>
        </w:rPr>
        <w:t>上架</w:t>
      </w:r>
      <w:r>
        <w:rPr>
          <w:rFonts w:hint="default" w:ascii="Courier New" w:hAnsi="Courier New" w:cs="Courier New"/>
          <w:lang w:val="en-US" w:eastAsia="zh-CN"/>
        </w:rPr>
        <w:t>生成商品详细页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25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目标</w:t>
      </w:r>
      <w:r>
        <w:rPr>
          <w:rFonts w:hint="eastAsia" w:ascii="Courier New" w:hAnsi="Courier New" w:cs="Courier New"/>
          <w:lang w:val="en-US" w:eastAsia="zh-CN"/>
        </w:rPr>
        <w:t>6</w:t>
      </w:r>
      <w:r>
        <w:rPr>
          <w:rFonts w:hint="default" w:ascii="Courier New" w:hAnsi="Courier New" w:cs="Courier New"/>
          <w:lang w:val="en-US" w:eastAsia="zh-CN"/>
        </w:rPr>
        <w:t>: 完成商品</w:t>
      </w:r>
      <w:r>
        <w:rPr>
          <w:rFonts w:hint="eastAsia" w:ascii="Courier New" w:hAnsi="Courier New" w:cs="Courier New"/>
          <w:lang w:val="en-US" w:eastAsia="zh-CN"/>
        </w:rPr>
        <w:t>下架</w:t>
      </w:r>
      <w:r>
        <w:rPr>
          <w:rFonts w:hint="default" w:ascii="Courier New" w:hAnsi="Courier New" w:cs="Courier New"/>
          <w:lang w:val="en-US" w:eastAsia="zh-CN"/>
        </w:rPr>
        <w:t>删除商品详细页</w:t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0" w:after="210" w:line="276" w:lineRule="auto"/>
        <w:ind w:leftChars="0"/>
        <w:jc w:val="both"/>
        <w:textAlignment w:val="auto"/>
        <w:outlineLvl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1.消息中间件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1.1什么是消息中间件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ind w:firstLine="420" w:firstLineChars="0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消息中间件利用高效可靠的消息传递机制进行平台无关的数据交流，并基于数据通信来进行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"https://baike.baidu.com/item/%E5%88%86%E5%B8%83%E5%BC%8F%E7%B3%BB%E7%BB%9F" \t "https://baike.baidu.com/item/%E6%B6%88%E6%81%AF%E4%B8%AD%E9%97%B4%E4%BB%B6/_blank"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21"/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分布式系统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Courier New" w:hAnsi="Courier New" w:eastAsia="宋体" w:cs="Courier New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的集成。通过提供消息传递和消息排队模型，它可以在分布式环境下扩展进程间的通信。</w:t>
      </w:r>
      <w:r>
        <w:rPr>
          <w:rFonts w:hint="default" w:ascii="Courier New" w:hAnsi="Courier New" w:cs="Courier New"/>
        </w:rPr>
        <w:t>对于消息中间件，常见的角色大致也就有Producer（生产者）、Consumer（消费者）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</w:t>
      </w:r>
      <w:r>
        <w:rPr>
          <w:rFonts w:hint="default"/>
          <w:lang w:val="en-US" w:eastAsia="zh-CN"/>
        </w:rPr>
        <w:t>常见的消息中间件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default" w:ascii="Courier New" w:hAnsi="Courier New" w:cs="Courier New"/>
          <w:lang w:eastAsia="zh-CN"/>
        </w:rPr>
      </w:pPr>
      <w:r>
        <w:rPr>
          <w:rFonts w:hint="default" w:ascii="Courier New" w:hAnsi="Courier New" w:cs="Courier New"/>
          <w:lang w:eastAsia="zh-CN"/>
        </w:rPr>
        <w:t>（</w:t>
      </w:r>
      <w:r>
        <w:rPr>
          <w:rFonts w:hint="default" w:ascii="Courier New" w:hAnsi="Courier New" w:cs="Courier New"/>
          <w:lang w:val="en-US" w:eastAsia="zh-CN"/>
        </w:rPr>
        <w:t>1</w:t>
      </w:r>
      <w:r>
        <w:rPr>
          <w:rFonts w:hint="default" w:ascii="Courier New" w:hAnsi="Courier New" w:cs="Courier New"/>
          <w:lang w:eastAsia="zh-CN"/>
        </w:rPr>
        <w:t>）ActiveMQ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ind w:firstLine="420" w:firstLineChars="0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ActiveMQ 是Apache出品，最流行的，能力强劲的开源消息总线。ActiveMQ 是一个完全支持JMS1.1和J2EE 1.4规范的 JMS Provider实现</w:t>
      </w:r>
      <w:bookmarkStart w:id="5" w:name="_GoBack"/>
      <w:bookmarkEnd w:id="5"/>
      <w:r>
        <w:rPr>
          <w:rFonts w:hint="default" w:ascii="Courier New" w:hAnsi="Courier New" w:cs="Courier New"/>
          <w:lang w:val="en-US" w:eastAsia="zh-CN"/>
        </w:rPr>
        <w:t>。【5</w:t>
      </w:r>
      <w:r>
        <w:rPr>
          <w:rFonts w:hint="default" w:ascii="Courier New" w:hAnsi="Courier New" w:cs="Courier New"/>
        </w:rPr>
        <w:t>W/s吞吐</w:t>
      </w:r>
      <w:r>
        <w:rPr>
          <w:rFonts w:hint="default" w:ascii="Courier New" w:hAnsi="Courier New" w:cs="Courier New"/>
          <w:lang w:eastAsia="zh-CN"/>
        </w:rPr>
        <w:t>量】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  <w:lang w:eastAsia="zh-CN"/>
        </w:rPr>
        <w:t>（</w:t>
      </w:r>
      <w:r>
        <w:rPr>
          <w:rFonts w:hint="default" w:ascii="Courier New" w:hAnsi="Courier New" w:cs="Courier New"/>
          <w:lang w:val="en-US" w:eastAsia="zh-CN"/>
        </w:rPr>
        <w:t>2</w:t>
      </w:r>
      <w:r>
        <w:rPr>
          <w:rFonts w:hint="default" w:ascii="Courier New" w:hAnsi="Courier New" w:cs="Courier New"/>
          <w:lang w:eastAsia="zh-CN"/>
        </w:rPr>
        <w:t>）</w:t>
      </w:r>
      <w:r>
        <w:rPr>
          <w:rFonts w:hint="default" w:ascii="Courier New" w:hAnsi="Courier New" w:cs="Courier New"/>
        </w:rPr>
        <w:t>RabbitMQ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ind w:firstLine="420" w:firstLineChars="0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AMQP协议的领导实现，支持多种场景。淘宝的MySQL集群内部有使用它进行通讯，OpenStack开源云平台的通信组件，最先在金融行业得到运用。</w:t>
      </w:r>
      <w:r>
        <w:rPr>
          <w:rFonts w:hint="default" w:ascii="Courier New" w:hAnsi="Courier New" w:cs="Courier New"/>
          <w:lang w:eastAsia="zh-CN"/>
        </w:rPr>
        <w:t>【</w:t>
      </w:r>
      <w:r>
        <w:rPr>
          <w:rFonts w:hint="default" w:ascii="Courier New" w:hAnsi="Courier New" w:cs="Courier New"/>
          <w:lang w:val="en-US" w:eastAsia="zh-CN"/>
        </w:rPr>
        <w:t>5</w:t>
      </w:r>
      <w:r>
        <w:rPr>
          <w:rFonts w:hint="default" w:ascii="Courier New" w:hAnsi="Courier New" w:cs="Courier New"/>
        </w:rPr>
        <w:t>W/s吞吐</w:t>
      </w:r>
      <w:r>
        <w:rPr>
          <w:rFonts w:hint="default" w:ascii="Courier New" w:hAnsi="Courier New" w:cs="Courier New"/>
          <w:lang w:eastAsia="zh-CN"/>
        </w:rPr>
        <w:t>量】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default" w:ascii="Courier New" w:hAnsi="Courier New" w:cs="Courier New"/>
          <w:color w:val="FF0000"/>
        </w:rPr>
      </w:pPr>
      <w:r>
        <w:rPr>
          <w:rFonts w:hint="default" w:ascii="Courier New" w:hAnsi="Courier New" w:cs="Courier New"/>
          <w:color w:val="FF0000"/>
          <w:lang w:eastAsia="zh-CN"/>
        </w:rPr>
        <w:t>（</w:t>
      </w:r>
      <w:r>
        <w:rPr>
          <w:rFonts w:hint="default" w:ascii="Courier New" w:hAnsi="Courier New" w:cs="Courier New"/>
          <w:color w:val="FF0000"/>
          <w:lang w:val="en-US" w:eastAsia="zh-CN"/>
        </w:rPr>
        <w:t>3</w:t>
      </w:r>
      <w:r>
        <w:rPr>
          <w:rFonts w:hint="default" w:ascii="Courier New" w:hAnsi="Courier New" w:cs="Courier New"/>
          <w:color w:val="FF0000"/>
          <w:lang w:eastAsia="zh-CN"/>
        </w:rPr>
        <w:t>）</w:t>
      </w:r>
      <w:r>
        <w:rPr>
          <w:rFonts w:hint="default" w:ascii="Courier New" w:hAnsi="Courier New" w:cs="Courier New"/>
          <w:color w:val="FF0000"/>
          <w:lang w:val="en-US" w:eastAsia="zh-CN"/>
        </w:rPr>
        <w:t>Rocket</w:t>
      </w:r>
      <w:r>
        <w:rPr>
          <w:rFonts w:hint="default" w:ascii="Courier New" w:hAnsi="Courier New" w:cs="Courier New"/>
          <w:color w:val="FF0000"/>
        </w:rPr>
        <w:t>MQ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阿里开源分布式消息队列系统 【</w:t>
      </w:r>
      <w:r>
        <w:rPr>
          <w:rFonts w:hint="default" w:ascii="Courier New" w:hAnsi="Courier New" w:cs="Courier New"/>
        </w:rPr>
        <w:t>1</w:t>
      </w:r>
      <w:r>
        <w:rPr>
          <w:rFonts w:hint="default" w:ascii="Courier New" w:hAnsi="Courier New" w:cs="Courier New"/>
          <w:lang w:val="en-US" w:eastAsia="zh-CN"/>
        </w:rPr>
        <w:t>0</w:t>
      </w:r>
      <w:r>
        <w:rPr>
          <w:rFonts w:hint="default" w:ascii="Courier New" w:hAnsi="Courier New" w:cs="Courier New"/>
        </w:rPr>
        <w:t>W/s吞吐</w:t>
      </w:r>
      <w:r>
        <w:rPr>
          <w:rFonts w:hint="default" w:ascii="Courier New" w:hAnsi="Courier New" w:cs="Courier New"/>
          <w:lang w:eastAsia="zh-CN"/>
        </w:rPr>
        <w:t>量】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  <w:lang w:eastAsia="zh-CN"/>
        </w:rPr>
        <w:t>（</w:t>
      </w:r>
      <w:r>
        <w:rPr>
          <w:rFonts w:hint="default" w:ascii="Courier New" w:hAnsi="Courier New" w:cs="Courier New"/>
          <w:lang w:val="en-US" w:eastAsia="zh-CN"/>
        </w:rPr>
        <w:t>4</w:t>
      </w:r>
      <w:r>
        <w:rPr>
          <w:rFonts w:hint="default" w:ascii="Courier New" w:hAnsi="Courier New" w:cs="Courier New"/>
          <w:lang w:eastAsia="zh-CN"/>
        </w:rPr>
        <w:t>）</w:t>
      </w:r>
      <w:r>
        <w:rPr>
          <w:rFonts w:hint="default" w:ascii="Courier New" w:hAnsi="Courier New" w:cs="Courier New"/>
        </w:rPr>
        <w:t>Kafka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eastAsia="Helvetica" w:cs="Courier New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Apache下的一个子项目</w:t>
      </w:r>
      <w:r>
        <w:rPr>
          <w:rFonts w:hint="default" w:ascii="Courier New" w:hAnsi="Courier New" w:cs="Courier New"/>
          <w:lang w:val="en-US" w:eastAsia="zh-CN"/>
        </w:rPr>
        <w:t xml:space="preserve"> 。特点：</w:t>
      </w:r>
      <w:r>
        <w:rPr>
          <w:rFonts w:hint="default" w:ascii="Courier New" w:hAnsi="Courier New" w:cs="Courier New"/>
        </w:rPr>
        <w:t>高吞吐，在一台普通的服务器上既可以达到1</w:t>
      </w:r>
      <w:r>
        <w:rPr>
          <w:rFonts w:hint="default" w:ascii="Courier New" w:hAnsi="Courier New" w:cs="Courier New"/>
          <w:lang w:val="en-US" w:eastAsia="zh-CN"/>
        </w:rPr>
        <w:t>6</w:t>
      </w:r>
      <w:r>
        <w:rPr>
          <w:rFonts w:hint="default" w:ascii="Courier New" w:hAnsi="Courier New" w:cs="Courier New"/>
        </w:rPr>
        <w:t>W/s的吞吐</w:t>
      </w:r>
      <w:r>
        <w:rPr>
          <w:rFonts w:hint="default" w:ascii="Courier New" w:hAnsi="Courier New" w:cs="Courier New"/>
          <w:lang w:eastAsia="zh-CN"/>
        </w:rPr>
        <w:t>量</w:t>
      </w:r>
      <w:r>
        <w:rPr>
          <w:rFonts w:hint="default" w:ascii="Courier New" w:hAnsi="Courier New" w:cs="Courier New"/>
        </w:rPr>
        <w:t>；完全的分布式系统</w:t>
      </w:r>
      <w:r>
        <w:rPr>
          <w:rFonts w:hint="default" w:ascii="Courier New" w:hAnsi="Courier New" w:cs="Courier New"/>
          <w:lang w:eastAsia="zh-CN"/>
        </w:rPr>
        <w:t>。适合处理海量数据。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1.3系统模块之间调用关系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10075" cy="3074035"/>
            <wp:effectExtent l="0" t="0" r="9525" b="12065"/>
            <wp:docPr id="2" name="图片 2" descr="消息中间件应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消息中间件应用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420" w:firstLineChars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我们通过引入消息中间件RocketMQ,使得</w:t>
      </w:r>
      <w:r>
        <w:rPr>
          <w:rFonts w:hint="eastAsia" w:ascii="Courier New" w:hAnsi="Courier New" w:cs="Courier New"/>
          <w:lang w:val="en-US" w:eastAsia="zh-CN"/>
        </w:rPr>
        <w:t>商家</w:t>
      </w:r>
      <w:r>
        <w:rPr>
          <w:rFonts w:hint="default" w:ascii="Courier New" w:hAnsi="Courier New" w:cs="Courier New"/>
          <w:lang w:val="en-US" w:eastAsia="zh-CN"/>
        </w:rPr>
        <w:t>后台系统与搜索系统、商品详情系统</w:t>
      </w: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解除了耦合</w:t>
      </w:r>
      <w:r>
        <w:rPr>
          <w:rFonts w:hint="default" w:ascii="Courier New" w:hAnsi="Courier New" w:cs="Courier New"/>
          <w:lang w:val="en-US" w:eastAsia="zh-CN"/>
        </w:rPr>
        <w:t>，提高</w:t>
      </w:r>
      <w:r>
        <w:rPr>
          <w:rFonts w:hint="eastAsia" w:ascii="Courier New" w:hAnsi="Courier New" w:cs="Courier New"/>
          <w:lang w:val="en-US" w:eastAsia="zh-CN"/>
        </w:rPr>
        <w:t>商家</w:t>
      </w:r>
      <w:r>
        <w:rPr>
          <w:rFonts w:hint="default" w:ascii="Courier New" w:hAnsi="Courier New" w:cs="Courier New"/>
          <w:lang w:val="en-US" w:eastAsia="zh-CN"/>
        </w:rPr>
        <w:t>后台系统的</w:t>
      </w: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吞吐量</w:t>
      </w:r>
      <w:r>
        <w:rPr>
          <w:rFonts w:hint="default" w:ascii="Courier New" w:hAnsi="Courier New" w:cs="Courier New"/>
          <w:lang w:val="en-US" w:eastAsia="zh-CN"/>
        </w:rPr>
        <w:t>。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4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Rocket</w:t>
      </w:r>
      <w:r>
        <w:rPr>
          <w:rFonts w:hint="eastAsia"/>
          <w:lang w:val="en-US" w:eastAsia="zh-CN"/>
        </w:rPr>
        <w:t>MQ简介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1.4.1</w:t>
      </w:r>
      <w:r>
        <w:rPr>
          <w:rFonts w:hint="eastAsia"/>
          <w:lang w:val="en-US" w:eastAsia="zh-CN"/>
        </w:rPr>
        <w:t>什么是</w:t>
      </w:r>
      <w:r>
        <w:rPr>
          <w:rFonts w:hint="default"/>
          <w:lang w:val="en-US" w:eastAsia="zh-CN"/>
        </w:rPr>
        <w:t>RocketMQ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420" w:firstLineChars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RocketMQ作为一款纯java、分布式、队列模型的开源消息中间件，支持事务消息、顺序消息、批量消息、定时消息、消息回溯等。RocketMQ由阿里巴巴开源。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 w:ascii="Courier New" w:hAnsi="Courier New" w:eastAsia="Segoe UI" w:cs="Courier New"/>
          <w:i w:val="0"/>
          <w:caps w:val="0"/>
          <w:color w:val="333333"/>
          <w:spacing w:val="0"/>
          <w:sz w:val="22"/>
          <w:szCs w:val="22"/>
          <w:lang w:val="en-US" w:eastAsia="zh-CN"/>
        </w:rPr>
      </w:pPr>
      <w:r>
        <w:rPr>
          <w:rFonts w:hint="default" w:ascii="Courier New" w:hAnsi="Courier New" w:eastAsia="Segoe UI" w:cs="Courier New"/>
          <w:i w:val="0"/>
          <w:caps w:val="0"/>
          <w:color w:val="333333"/>
          <w:spacing w:val="0"/>
          <w:sz w:val="22"/>
          <w:szCs w:val="22"/>
          <w:lang w:val="en-US" w:eastAsia="zh-CN"/>
        </w:rPr>
        <w:drawing>
          <wp:inline distT="0" distB="0" distL="114300" distR="114300">
            <wp:extent cx="5471795" cy="3282315"/>
            <wp:effectExtent l="9525" t="9525" r="24130" b="22860"/>
            <wp:docPr id="17" name="图片 17" descr="12619159-a858d38e0b38c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2619159-a858d38e0b38c4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3282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0"/>
        <w:textAlignment w:val="auto"/>
        <w:rPr>
          <w:rFonts w:hint="default" w:ascii="Courier New" w:hAnsi="Courier New" w:eastAsia="宋体" w:cs="Courier New"/>
          <w:color w:val="1E1C11" w:themeColor="background2" w:themeShade="1A"/>
          <w:kern w:val="2"/>
          <w:sz w:val="21"/>
          <w:szCs w:val="22"/>
          <w:lang w:val="en-US" w:eastAsia="zh-CN" w:bidi="ar-SA"/>
        </w:rPr>
      </w:pPr>
      <w:r>
        <w:rPr>
          <w:rFonts w:hint="default" w:ascii="Courier New" w:hAnsi="Courier New" w:eastAsia="宋体" w:cs="Courier New"/>
          <w:color w:val="1E1C11" w:themeColor="background2" w:themeShade="1A"/>
          <w:kern w:val="2"/>
          <w:sz w:val="21"/>
          <w:szCs w:val="22"/>
          <w:lang w:val="en-US" w:eastAsia="zh-CN" w:bidi="ar-SA"/>
        </w:rPr>
        <w:t>如图所示为RocketMQ基本的部署结构，主要分为</w:t>
      </w:r>
      <w:r>
        <w:rPr>
          <w:rFonts w:hint="default" w:ascii="Courier New" w:hAnsi="Courier New" w:eastAsia="宋体" w:cs="Courier New"/>
          <w:b/>
          <w:bCs/>
          <w:color w:val="FF0000"/>
          <w:kern w:val="2"/>
          <w:sz w:val="21"/>
          <w:szCs w:val="22"/>
          <w:lang w:val="en-US" w:eastAsia="zh-CN" w:bidi="ar-SA"/>
        </w:rPr>
        <w:t>NameServer</w:t>
      </w:r>
      <w:r>
        <w:rPr>
          <w:rFonts w:hint="default" w:ascii="Courier New" w:hAnsi="Courier New" w:eastAsia="宋体" w:cs="Courier New"/>
          <w:color w:val="1E1C11" w:themeColor="background2" w:themeShade="1A"/>
          <w:kern w:val="2"/>
          <w:sz w:val="21"/>
          <w:szCs w:val="22"/>
          <w:lang w:val="en-US" w:eastAsia="zh-CN" w:bidi="ar-SA"/>
        </w:rPr>
        <w:t>集群、</w:t>
      </w:r>
      <w:r>
        <w:rPr>
          <w:rFonts w:hint="default" w:ascii="Courier New" w:hAnsi="Courier New" w:eastAsia="宋体" w:cs="Courier New"/>
          <w:b/>
          <w:bCs/>
          <w:color w:val="FF0000"/>
          <w:kern w:val="2"/>
          <w:sz w:val="21"/>
          <w:szCs w:val="22"/>
          <w:lang w:val="en-US" w:eastAsia="zh-CN" w:bidi="ar-SA"/>
        </w:rPr>
        <w:t>Broker</w:t>
      </w:r>
      <w:r>
        <w:rPr>
          <w:rFonts w:hint="default" w:ascii="Courier New" w:hAnsi="Courier New" w:eastAsia="宋体" w:cs="Courier New"/>
          <w:color w:val="1E1C11" w:themeColor="background2" w:themeShade="1A"/>
          <w:kern w:val="2"/>
          <w:sz w:val="21"/>
          <w:szCs w:val="22"/>
          <w:lang w:val="en-US" w:eastAsia="zh-CN" w:bidi="ar-SA"/>
        </w:rPr>
        <w:t>集群、</w:t>
      </w:r>
      <w:r>
        <w:rPr>
          <w:rFonts w:hint="default" w:ascii="Courier New" w:hAnsi="Courier New" w:eastAsia="宋体" w:cs="Courier New"/>
          <w:b/>
          <w:bCs/>
          <w:color w:val="FF0000"/>
          <w:kern w:val="2"/>
          <w:sz w:val="21"/>
          <w:szCs w:val="22"/>
          <w:lang w:val="en-US" w:eastAsia="zh-CN" w:bidi="ar-SA"/>
        </w:rPr>
        <w:t>Producer</w:t>
      </w:r>
      <w:r>
        <w:rPr>
          <w:rFonts w:hint="default" w:ascii="Courier New" w:hAnsi="Courier New" w:eastAsia="宋体" w:cs="Courier New"/>
          <w:color w:val="1E1C11" w:themeColor="background2" w:themeShade="1A"/>
          <w:kern w:val="2"/>
          <w:sz w:val="21"/>
          <w:szCs w:val="22"/>
          <w:lang w:val="en-US" w:eastAsia="zh-CN" w:bidi="ar-SA"/>
        </w:rPr>
        <w:t>集群和</w:t>
      </w:r>
      <w:r>
        <w:rPr>
          <w:rFonts w:hint="default" w:ascii="Courier New" w:hAnsi="Courier New" w:eastAsia="宋体" w:cs="Courier New"/>
          <w:b/>
          <w:bCs/>
          <w:color w:val="FF0000"/>
          <w:kern w:val="2"/>
          <w:sz w:val="21"/>
          <w:szCs w:val="22"/>
          <w:lang w:val="en-US" w:eastAsia="zh-CN" w:bidi="ar-SA"/>
        </w:rPr>
        <w:t>Consumer</w:t>
      </w:r>
      <w:r>
        <w:rPr>
          <w:rFonts w:hint="default" w:ascii="Courier New" w:hAnsi="Courier New" w:eastAsia="宋体" w:cs="Courier New"/>
          <w:color w:val="1E1C11" w:themeColor="background2" w:themeShade="1A"/>
          <w:kern w:val="2"/>
          <w:sz w:val="21"/>
          <w:szCs w:val="22"/>
          <w:lang w:val="en-US" w:eastAsia="zh-CN" w:bidi="ar-SA"/>
        </w:rPr>
        <w:t>集群四个部分。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1.4.2 NameServer集群</w:t>
      </w:r>
    </w:p>
    <w:p>
      <w:pPr>
        <w:pStyle w:val="1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420" w:firstLineChars="0"/>
        <w:textAlignment w:val="auto"/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</w:pPr>
      <w:r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NameServer的作用是注册中心，类似于Zookeeper，但又有区别于它的地方。每个NameServer节点互相之间是独立的，没有任何信息交互，也就不存在任何的选主或者主从切换之类的问题，因此NameServer与Zookeeper相比更轻量级。单个NameServer节点中存储了活跃的Broker列表（包括master和slave），这里活跃的定义是与NameServer保持有心跳。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1.4.3 Broker集群</w:t>
      </w:r>
    </w:p>
    <w:p>
      <w:pPr>
        <w:pStyle w:val="1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420" w:firstLineChars="0"/>
        <w:textAlignment w:val="auto"/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</w:pPr>
      <w:r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Broker是具体提供业务的服务器，单个Broker节点与所有的NameServer节点保持长连接及心跳，并会定时将Topic信息注册到NameServer，顺带一提底层的通信和连接都是基于Netty实现的。</w:t>
      </w:r>
      <w:r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br w:type="textWrapping"/>
      </w:r>
      <w:r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ab/>
      </w:r>
      <w:r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Broker中分master和slave两种角色，每个master可以对应多个slave，但一个slave只能对应一个master，master和slave通过指定相同的Brokername，不同的BrokerId （master为0）成为一个组。master和slave之间的同步方式分为同步双写和异步复制，异步复制方式master和slave之间虽然会存在少量的延迟，但性能较同步双写方式要高出10%左右。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1.4.4 Producer集群</w:t>
      </w:r>
    </w:p>
    <w:p>
      <w:pPr>
        <w:pStyle w:val="14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hanging="420" w:firstLineChars="0"/>
        <w:textAlignment w:val="auto"/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</w:pPr>
      <w:r>
        <w:rPr>
          <w:rFonts w:hint="eastAsia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与</w:t>
      </w:r>
      <w:r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nameserver</w:t>
      </w:r>
      <w:r>
        <w:rPr>
          <w:rFonts w:hint="eastAsia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的关系</w:t>
      </w:r>
    </w:p>
    <w:p>
      <w:pPr>
        <w:pStyle w:val="1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420" w:firstLineChars="0"/>
        <w:textAlignment w:val="auto"/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</w:pPr>
      <w:r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单个Producer和一台nameserver保持长连接，定时查询topic配置信息，如果该nameserver挂掉，生产者会自动连接下一个nameserver，直到有可用连接为止，并能自动重连。与nameserver之间没有心跳。</w:t>
      </w:r>
    </w:p>
    <w:p>
      <w:pPr>
        <w:pStyle w:val="14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hanging="420" w:firstLineChars="0"/>
        <w:textAlignment w:val="auto"/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</w:pPr>
      <w:r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与broker的关系</w:t>
      </w:r>
    </w:p>
    <w:p>
      <w:pPr>
        <w:pStyle w:val="1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420" w:firstLineChars="0"/>
        <w:textAlignment w:val="auto"/>
        <w:rPr>
          <w:rFonts w:hint="default" w:ascii="Courier New" w:hAnsi="Courier New" w:eastAsia="Segoe UI" w:cs="Courier New"/>
          <w:i w:val="0"/>
          <w:caps w:val="0"/>
          <w:color w:val="333333"/>
          <w:spacing w:val="0"/>
          <w:sz w:val="22"/>
          <w:szCs w:val="22"/>
        </w:rPr>
      </w:pPr>
      <w:r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单个Producer和与其关联的所有broker保持长连接，并维持心跳。默认情况下消息发送采用轮询方式，会均匀发到对应Topic的所有queue中。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1.4.5 Consumer集群</w:t>
      </w:r>
    </w:p>
    <w:p>
      <w:pPr>
        <w:pStyle w:val="14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hanging="420" w:firstLineChars="0"/>
        <w:textAlignment w:val="auto"/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</w:pPr>
      <w:r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与nameserver的关系</w:t>
      </w:r>
    </w:p>
    <w:p>
      <w:pPr>
        <w:pStyle w:val="1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420" w:firstLineChars="0"/>
        <w:textAlignment w:val="auto"/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</w:pPr>
      <w:r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单个Consumer和一台nameserver保持长连接，定时查询topic配置信息，如果该nameserver挂掉，消费者会自动连接下一个nameserver，直到有可用连接为止，并能自动重连。与nameserver之间没有心跳。</w:t>
      </w:r>
    </w:p>
    <w:p>
      <w:pPr>
        <w:pStyle w:val="14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hanging="420" w:firstLineChars="0"/>
        <w:textAlignment w:val="auto"/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</w:pPr>
      <w:r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与broker的关系</w:t>
      </w:r>
    </w:p>
    <w:p>
      <w:pPr>
        <w:pStyle w:val="1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420" w:firstLineChars="0"/>
        <w:textAlignment w:val="auto"/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</w:pPr>
      <w:r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单个Consumer和与其关联的所有broker保持长连接，并维持心跳，失去心跳后，则关闭连接，并向该消费者分组的所有消费者发出通知，分组内消费者重新分配队列继续消费。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1.4.6消费模式</w:t>
      </w:r>
    </w:p>
    <w:p>
      <w:pPr>
        <w:pStyle w:val="14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hanging="420" w:firstLineChars="0"/>
        <w:textAlignment w:val="auto"/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</w:pPr>
      <w:r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集群模式</w:t>
      </w:r>
    </w:p>
    <w:p>
      <w:pPr>
        <w:pStyle w:val="1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420" w:firstLineChars="0"/>
        <w:textAlignment w:val="auto"/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</w:pPr>
      <w:r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在默认情况下，就是集群消费，此时消息发出去后将只有一个消费者能</w:t>
      </w:r>
      <w:r>
        <w:rPr>
          <w:rFonts w:hint="eastAsia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接收到</w:t>
      </w:r>
      <w:r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消息。</w:t>
      </w:r>
    </w:p>
    <w:p>
      <w:pPr>
        <w:pStyle w:val="14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hanging="420" w:firstLineChars="0"/>
        <w:textAlignment w:val="auto"/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</w:pPr>
      <w:r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广播模式</w:t>
      </w:r>
    </w:p>
    <w:p>
      <w:pPr>
        <w:pStyle w:val="1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420" w:firstLineChars="0"/>
        <w:textAlignment w:val="auto"/>
        <w:rPr>
          <w:rFonts w:hint="default" w:ascii="Courier New" w:hAnsi="Courier New" w:eastAsia="宋体" w:cs="Courier New"/>
          <w:color w:val="1E1C11" w:themeColor="background2" w:themeShade="1A"/>
          <w:kern w:val="2"/>
          <w:sz w:val="21"/>
          <w:szCs w:val="22"/>
          <w:lang w:val="en-US" w:eastAsia="zh-CN" w:bidi="ar-SA"/>
        </w:rPr>
      </w:pPr>
      <w:r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另一种消费模式，是广播消费。广播消费，类似于ActiveMQ中的发布订阅模式，消息会发给Consume Group中的每一个消费者进行消费。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5 RocketMQ</w:t>
      </w:r>
      <w:r>
        <w:rPr>
          <w:rFonts w:hint="eastAsia"/>
          <w:lang w:val="en-US" w:eastAsia="zh-CN"/>
        </w:rPr>
        <w:t>下载与安装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1.5</w:t>
      </w:r>
      <w:r>
        <w:rPr>
          <w:rFonts w:hint="eastAsia"/>
          <w:lang w:val="en-US" w:eastAsia="zh-CN"/>
        </w:rPr>
        <w:t>.1</w:t>
      </w:r>
      <w:r>
        <w:rPr>
          <w:rFonts w:hint="default"/>
          <w:lang w:val="en-US" w:eastAsia="zh-CN"/>
        </w:rPr>
        <w:t xml:space="preserve"> Rocket</w:t>
      </w:r>
      <w:r>
        <w:rPr>
          <w:rFonts w:hint="eastAsia"/>
          <w:lang w:val="en-US" w:eastAsia="zh-CN"/>
        </w:rPr>
        <w:t>MQ下载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4"/>
          <w:szCs w:val="24"/>
          <w:lang w:val="en-US" w:eastAsia="zh-CN" w:bidi="ar-SA"/>
        </w:rPr>
      </w:pPr>
      <w:r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4"/>
          <w:szCs w:val="24"/>
          <w:lang w:val="en-US" w:eastAsia="zh-CN" w:bidi="ar-SA"/>
        </w:rPr>
        <w:t>官网地址：http://rocketmq.apache.org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drawing>
          <wp:inline distT="0" distB="0" distL="114300" distR="114300">
            <wp:extent cx="5267960" cy="2740025"/>
            <wp:effectExtent l="9525" t="9525" r="18415" b="1270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40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drawing>
          <wp:inline distT="0" distB="0" distL="114300" distR="114300">
            <wp:extent cx="5265420" cy="3057525"/>
            <wp:effectExtent l="9525" t="9525" r="20955" b="1905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57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drawing>
          <wp:inline distT="0" distB="0" distL="114300" distR="114300">
            <wp:extent cx="5264785" cy="2503805"/>
            <wp:effectExtent l="9525" t="9525" r="21590" b="2032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03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1.5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>管理控制台下载</w:t>
      </w:r>
    </w:p>
    <w:p>
      <w:pPr>
        <w:ind w:firstLine="420" w:firstLineChars="0"/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</w:pPr>
      <w:r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RocketMQ</w:t>
      </w:r>
      <w:r>
        <w:rPr>
          <w:rFonts w:hint="eastAsia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管理控制台</w:t>
      </w:r>
      <w:r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是一个基于SpringBoot编写的可视化Web</w:t>
      </w:r>
      <w:r>
        <w:rPr>
          <w:rFonts w:hint="eastAsia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应用</w:t>
      </w:r>
      <w:r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，主要用于对RocketMQ提供了可视化的管理界面。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</w:pPr>
      <w:r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下载地址：</w:t>
      </w:r>
      <w:r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fldChar w:fldCharType="begin"/>
      </w:r>
      <w:r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instrText xml:space="preserve"> HYPERLINK "https://github.com/apache/rocketmq-externals/releases" </w:instrText>
      </w:r>
      <w:r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fldChar w:fldCharType="separate"/>
      </w:r>
      <w:r>
        <w:rPr>
          <w:rStyle w:val="21"/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https://github.com/apache/rocketmq-externals/releases</w:t>
      </w:r>
      <w:r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</w:pPr>
      <w:r>
        <w:rPr>
          <w:rFonts w:hint="eastAsia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下载压缩包：</w:t>
      </w:r>
      <w:r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rocketmq-externals-rocketmq-console-1.0.0.zip</w:t>
      </w:r>
    </w:p>
    <w:p>
      <w:r>
        <w:drawing>
          <wp:inline distT="0" distB="0" distL="114300" distR="114300">
            <wp:extent cx="5269230" cy="4351655"/>
            <wp:effectExtent l="9525" t="9525" r="17145" b="2032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51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420" w:leftChars="0" w:hanging="420" w:firstLineChars="0"/>
        <w:textAlignment w:val="auto"/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</w:pPr>
      <w:r>
        <w:rPr>
          <w:rFonts w:hint="default" w:ascii="Courier New" w:hAnsi="Courier New" w:cs="Courier New"/>
          <w:lang w:val="en-US" w:eastAsia="zh-CN"/>
        </w:rPr>
        <w:t>修改application.properties:</w:t>
      </w:r>
    </w:p>
    <w:p>
      <w:pPr>
        <w:numPr>
          <w:ilvl w:val="0"/>
          <w:numId w:val="0"/>
        </w:numPr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</w:pPr>
      <w:r>
        <w:rPr>
          <w:rFonts w:hint="eastAsia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解压：</w:t>
      </w:r>
      <w:r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rocketmq-externals-rocketmq-console-1.0.0.zip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</w:pPr>
      <w:r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rocketmq-externals-rocketmq-console-1.0.0\rocketmq-console\src\main\resources\application.properties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</w:pPr>
      <w:r>
        <w:drawing>
          <wp:inline distT="0" distB="0" distL="114300" distR="114300">
            <wp:extent cx="5271770" cy="2652395"/>
            <wp:effectExtent l="9525" t="9525" r="14605" b="2413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2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420" w:leftChars="0" w:hanging="420" w:firstLineChars="0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编译启动：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20"/>
        <w:textAlignment w:val="auto"/>
        <w:rPr>
          <w:rFonts w:hint="default" w:ascii="Courier New" w:hAnsi="Courier New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sz w:val="21"/>
          <w:szCs w:val="21"/>
          <w:lang w:val="en-US" w:eastAsia="zh-CN"/>
        </w:rPr>
        <w:t>进入</w:t>
      </w:r>
      <w:r>
        <w:rPr>
          <w:rFonts w:hint="default" w:ascii="Courier New" w:hAnsi="Courier New" w:eastAsia="宋体" w:cs="Courier New"/>
          <w:sz w:val="21"/>
          <w:szCs w:val="21"/>
          <w:lang w:val="en-US" w:eastAsia="zh-CN"/>
        </w:rPr>
        <w:t>rocketmq-externals-rocketmq-console-1.0.0\rocketmq-console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 xml:space="preserve">\目录下执行mvn命令(cmd)：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20"/>
        <w:ind w:firstLine="525" w:firstLineChars="250"/>
        <w:textAlignment w:val="auto"/>
        <w:rPr>
          <w:rFonts w:hint="default" w:ascii="Courier New" w:hAnsi="Courier New" w:eastAsia="Segoe UI" w:cs="Courier New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urier New" w:hAnsi="Courier New" w:eastAsia="Segoe UI" w:cs="Courier New"/>
          <w:i w:val="0"/>
          <w:caps w:val="0"/>
          <w:color w:val="333333"/>
          <w:spacing w:val="0"/>
          <w:sz w:val="21"/>
          <w:szCs w:val="21"/>
        </w:rPr>
        <w:t>mvn clean package -Dmaven.test.skip=true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20"/>
        <w:ind w:left="210" w:hanging="200" w:hangingChars="100"/>
        <w:textAlignment w:val="auto"/>
        <w:rPr>
          <w:rFonts w:hint="default" w:ascii="Courier New" w:hAnsi="Courier New" w:cs="Courier New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sz w:val="20"/>
          <w:szCs w:val="20"/>
          <w:lang w:val="en-US" w:eastAsia="zh-CN"/>
        </w:rPr>
        <w:t>进入</w:t>
      </w:r>
      <w:r>
        <w:rPr>
          <w:rFonts w:hint="default" w:ascii="Courier New" w:hAnsi="Courier New" w:cs="Courier New"/>
          <w:sz w:val="20"/>
          <w:szCs w:val="20"/>
          <w:lang w:val="en-US" w:eastAsia="zh-CN"/>
        </w:rPr>
        <w:t>rocketmq-externals-rocketmq-console-1.0.0\rocketmq-console\target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20"/>
        <w:ind w:left="210" w:hanging="200" w:hangingChars="100"/>
        <w:textAlignment w:val="auto"/>
        <w:rPr>
          <w:rFonts w:hint="default" w:ascii="Courier New" w:hAnsi="Courier New" w:eastAsia="宋体" w:cs="Courier New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sz w:val="20"/>
          <w:szCs w:val="20"/>
          <w:lang w:val="en-US" w:eastAsia="zh-CN"/>
        </w:rPr>
        <w:t>目录下执行</w:t>
      </w:r>
      <w:r>
        <w:rPr>
          <w:rFonts w:hint="default" w:ascii="Courier New" w:hAnsi="Courier New" w:cs="Courier New"/>
          <w:sz w:val="20"/>
          <w:szCs w:val="20"/>
          <w:lang w:val="en-US" w:eastAsia="zh-CN"/>
        </w:rPr>
        <w:t>java -jar</w:t>
      </w:r>
      <w:r>
        <w:rPr>
          <w:rFonts w:hint="eastAsia" w:ascii="Courier New" w:hAnsi="Courier New" w:cs="Courier New"/>
          <w:sz w:val="20"/>
          <w:szCs w:val="20"/>
          <w:lang w:val="en-US" w:eastAsia="zh-CN"/>
        </w:rPr>
        <w:t>命令</w:t>
      </w:r>
      <w:r>
        <w:rPr>
          <w:rFonts w:hint="default" w:ascii="Courier New" w:hAnsi="Courier New" w:cs="Courier New"/>
          <w:sz w:val="20"/>
          <w:szCs w:val="20"/>
          <w:lang w:val="en-US" w:eastAsia="zh-CN"/>
        </w:rPr>
        <w:t>(cmd)</w:t>
      </w:r>
      <w:r>
        <w:rPr>
          <w:rFonts w:hint="eastAsia" w:ascii="Courier New" w:hAnsi="Courier New" w:cs="Courier New"/>
          <w:sz w:val="20"/>
          <w:szCs w:val="20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20"/>
        <w:ind w:firstLine="420" w:firstLineChars="200"/>
        <w:textAlignment w:val="auto"/>
        <w:rPr>
          <w:rFonts w:hint="default" w:ascii="Courier New" w:hAnsi="Courier New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sz w:val="21"/>
          <w:szCs w:val="21"/>
          <w:lang w:val="en-US" w:eastAsia="zh-CN"/>
        </w:rPr>
        <w:t>java -jar rocketmq-console-ng-1.0.0.jar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1.5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 xml:space="preserve">3 </w:t>
      </w:r>
      <w:r>
        <w:rPr>
          <w:rFonts w:hint="eastAsia"/>
          <w:lang w:val="en-US" w:eastAsia="zh-CN"/>
        </w:rPr>
        <w:t>Linux安装</w:t>
      </w:r>
      <w:r>
        <w:rPr>
          <w:rFonts w:hint="default"/>
          <w:lang w:val="en-US" w:eastAsia="zh-CN"/>
        </w:rPr>
        <w:t>Rocket</w:t>
      </w:r>
      <w:r>
        <w:rPr>
          <w:rFonts w:hint="eastAsia"/>
          <w:lang w:val="en-US" w:eastAsia="zh-CN"/>
        </w:rPr>
        <w:t>MQ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rPr>
          <w:rFonts w:hint="default" w:ascii="Courier New" w:hAnsi="Courier New" w:cs="Courier New"/>
          <w:b/>
          <w:bCs/>
          <w:color w:val="auto"/>
          <w:lang w:val="en-US" w:eastAsia="zh-CN"/>
        </w:rPr>
      </w:pPr>
      <w:r>
        <w:rPr>
          <w:rFonts w:hint="default" w:ascii="Courier New" w:hAnsi="Courier New" w:cs="Courier New"/>
          <w:b w:val="0"/>
          <w:bCs w:val="0"/>
          <w:sz w:val="22"/>
          <w:szCs w:val="24"/>
          <w:lang w:val="en-US" w:eastAsia="zh-CN"/>
        </w:rPr>
        <w:t>参考安装文档：</w:t>
      </w:r>
      <w:r>
        <w:rPr>
          <w:rFonts w:hint="eastAsia" w:ascii="Courier New" w:hAnsi="Courier New" w:cs="Courier New"/>
          <w:b/>
          <w:bCs/>
          <w:sz w:val="22"/>
          <w:szCs w:val="24"/>
          <w:lang w:val="en-US" w:eastAsia="zh-CN"/>
        </w:rPr>
        <w:t>【</w:t>
      </w:r>
      <w:r>
        <w:rPr>
          <w:rFonts w:hint="default" w:ascii="Courier New" w:hAnsi="Courier New" w:cs="Courier New"/>
          <w:b/>
          <w:bCs/>
          <w:sz w:val="22"/>
          <w:szCs w:val="24"/>
          <w:lang w:val="en-US" w:eastAsia="zh-CN"/>
        </w:rPr>
        <w:t>资料\安装资料\</w:t>
      </w:r>
      <w:r>
        <w:rPr>
          <w:rFonts w:hint="default" w:ascii="Courier New" w:hAnsi="Courier New" w:cs="Courier New"/>
          <w:b/>
          <w:bCs/>
          <w:color w:val="FF0000"/>
          <w:sz w:val="22"/>
          <w:szCs w:val="24"/>
          <w:lang w:val="en-US" w:eastAsia="zh-CN"/>
        </w:rPr>
        <w:t>Linux安装RocketMQ.docx</w:t>
      </w:r>
      <w:r>
        <w:rPr>
          <w:rFonts w:hint="eastAsia" w:ascii="Courier New" w:hAnsi="Courier New" w:cs="Courier New"/>
          <w:b/>
          <w:bCs/>
          <w:color w:val="auto"/>
          <w:sz w:val="22"/>
          <w:szCs w:val="24"/>
          <w:lang w:val="en-US" w:eastAsia="zh-CN"/>
        </w:rPr>
        <w:t>】</w:t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0" w:after="210" w:line="276" w:lineRule="auto"/>
        <w:ind w:leftChars="0"/>
        <w:jc w:val="both"/>
        <w:textAlignment w:val="auto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RocketMQ</w:t>
      </w:r>
      <w:r>
        <w:rPr>
          <w:rFonts w:hint="eastAsia"/>
          <w:lang w:val="en-US" w:eastAsia="zh-CN"/>
        </w:rPr>
        <w:t>入门示例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140"/>
        <w:ind w:leftChars="0"/>
        <w:textAlignment w:val="auto"/>
        <w:outlineLvl w:val="1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2.1创建测试工程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切换到pyg-test项目，</w:t>
      </w:r>
      <w:r>
        <w:rPr>
          <w:rFonts w:hint="default" w:ascii="Courier New" w:hAnsi="Courier New" w:cs="Courier New"/>
          <w:lang w:val="en-US" w:eastAsia="zh-CN"/>
        </w:rPr>
        <w:t>创建rocket</w:t>
      </w:r>
      <w:r>
        <w:rPr>
          <w:rFonts w:hint="eastAsia" w:ascii="Courier New" w:hAnsi="Courier New" w:cs="Courier New"/>
          <w:lang w:val="en-US" w:eastAsia="zh-CN"/>
        </w:rPr>
        <w:t>mq-test模块(jar)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69865" cy="826135"/>
            <wp:effectExtent l="9525" t="9525" r="16510" b="2159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6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3675" cy="2927985"/>
            <wp:effectExtent l="9525" t="9525" r="12700" b="1524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7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3675" cy="2943225"/>
            <wp:effectExtent l="9525" t="9525" r="12700" b="1905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43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769870"/>
            <wp:effectExtent l="9525" t="9525" r="12700" b="2095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9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rocketmq</w:t>
      </w:r>
      <w:r>
        <w:rPr>
          <w:rFonts w:hint="eastAsia" w:ascii="Courier New" w:hAnsi="Courier New" w:cs="Courier New"/>
          <w:lang w:val="en-US" w:eastAsia="zh-CN"/>
        </w:rPr>
        <w:t>-test/pom.xml</w:t>
      </w:r>
      <w:r>
        <w:rPr>
          <w:rFonts w:hint="default" w:ascii="Courier New" w:hAnsi="Courier New" w:cs="Courier New"/>
          <w:lang w:val="en-US" w:eastAsia="zh-CN"/>
        </w:rPr>
        <w:t>引入依赖</w:t>
      </w:r>
      <w:r>
        <w:rPr>
          <w:rFonts w:hint="eastAsia" w:ascii="Courier New" w:hAnsi="Courier New" w:cs="Courier New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eastAsia" w:eastAsia="宋体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2"/>
                <w:szCs w:val="22"/>
                <w:shd w:val="clear" w:fill="C8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2"/>
                <w:szCs w:val="22"/>
                <w:shd w:val="clear" w:fill="C8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2"/>
                <w:szCs w:val="22"/>
                <w:shd w:val="clear" w:fill="C8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22"/>
                <w:szCs w:val="22"/>
                <w:shd w:val="clear" w:fill="C8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 xml:space="preserve">project </w:t>
            </w:r>
            <w:r>
              <w:rPr>
                <w:rFonts w:hint="default" w:ascii="Courier New" w:hAnsi="Courier New" w:cs="Courier New"/>
                <w:b/>
                <w:color w:val="0000FF"/>
                <w:sz w:val="22"/>
                <w:szCs w:val="22"/>
                <w:shd w:val="clear" w:fill="C8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>="http://maven.apache.org/POM/4.0.0"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2"/>
                <w:szCs w:val="22"/>
                <w:shd w:val="clear" w:fill="C8EDCC"/>
              </w:rPr>
              <w:t>xmlns:</w:t>
            </w:r>
            <w:r>
              <w:rPr>
                <w:rFonts w:hint="default" w:ascii="Courier New" w:hAnsi="Courier New" w:cs="Courier New"/>
                <w:b/>
                <w:color w:val="660E7A"/>
                <w:sz w:val="22"/>
                <w:szCs w:val="22"/>
                <w:shd w:val="clear" w:fill="C8EDCC"/>
              </w:rPr>
              <w:t>xsi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660E7A"/>
                <w:sz w:val="22"/>
                <w:szCs w:val="22"/>
                <w:shd w:val="clear" w:fill="C8EDCC"/>
              </w:rPr>
              <w:t>xsi</w:t>
            </w:r>
            <w:r>
              <w:rPr>
                <w:rFonts w:hint="default" w:ascii="Courier New" w:hAnsi="Courier New" w:cs="Courier New"/>
                <w:b/>
                <w:color w:val="0000FF"/>
                <w:sz w:val="22"/>
                <w:szCs w:val="22"/>
                <w:shd w:val="clear" w:fill="C8EDCC"/>
              </w:rPr>
              <w:t>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>="http://maven.apache.org/POM/4.0.0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 xml:space="preserve">         http://maven.apache.org/xsd/maven-4.0.0.xsd"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parent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&gt;pyg-test&lt;/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&gt;cn.itcast&lt;/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&gt;1.0-SNAPSHOT&lt;/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parent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modelVersion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&gt;4.0.0&lt;/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modelVersion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&gt;rocketmq-test&lt;/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FF0000"/>
                <w:sz w:val="22"/>
                <w:szCs w:val="22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FF0000"/>
                <w:sz w:val="22"/>
                <w:szCs w:val="22"/>
                <w:shd w:val="clear" w:fill="C8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FF0000"/>
                <w:sz w:val="22"/>
                <w:szCs w:val="22"/>
                <w:shd w:val="clear" w:fill="C8EDCC"/>
              </w:rPr>
              <w:t>rocketmq-client --&gt;</w:t>
            </w:r>
            <w:r>
              <w:rPr>
                <w:rFonts w:hint="default" w:ascii="Courier New" w:hAnsi="Courier New" w:cs="Courier New"/>
                <w:i/>
                <w:color w:val="FF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22"/>
                <w:szCs w:val="22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&gt;org.apache.rocketmq&lt;/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&gt;rocketmq-client&lt;/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&gt;4.5.0&lt;/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project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</w:p>
        </w:tc>
      </w:tr>
    </w:tbl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140"/>
        <w:ind w:leftChars="0"/>
        <w:textAlignment w:val="auto"/>
        <w:outlineLvl w:val="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2.2</w:t>
      </w:r>
      <w:r>
        <w:rPr>
          <w:rFonts w:hint="eastAsia"/>
          <w:lang w:val="en-US" w:eastAsia="zh-CN"/>
        </w:rPr>
        <w:t>简单消息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>.2</w:t>
      </w:r>
      <w:r>
        <w:rPr>
          <w:rFonts w:hint="default"/>
          <w:lang w:val="en-US" w:eastAsia="zh-CN"/>
        </w:rPr>
        <w:t>.1</w:t>
      </w:r>
      <w:r>
        <w:rPr>
          <w:rFonts w:hint="eastAsia"/>
          <w:lang w:val="en-US" w:eastAsia="zh-CN"/>
        </w:rPr>
        <w:t>消息生产者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0"/>
        <w:ind w:left="420" w:leftChars="0" w:hanging="420" w:firstLineChars="0"/>
        <w:textAlignment w:val="auto"/>
        <w:rPr>
          <w:rFonts w:hint="default" w:ascii="Courier New" w:hAnsi="Courier New" w:eastAsia="宋体" w:cs="Courier New"/>
          <w:sz w:val="21"/>
          <w:szCs w:val="22"/>
          <w:lang w:val="en-US" w:eastAsia="zh-CN"/>
        </w:rPr>
      </w:pPr>
      <w:r>
        <w:rPr>
          <w:rFonts w:hint="default" w:ascii="Courier New" w:hAnsi="Courier New" w:cs="Courier New"/>
          <w:sz w:val="21"/>
          <w:szCs w:val="22"/>
          <w:lang w:val="en-US" w:eastAsia="zh-CN"/>
        </w:rPr>
        <w:t>创建默认的MQ消息生产者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0"/>
        <w:ind w:left="420" w:leftChars="0" w:hanging="420" w:firstLineChars="0"/>
        <w:textAlignment w:val="auto"/>
        <w:rPr>
          <w:rFonts w:hint="default" w:ascii="Courier New" w:hAnsi="Courier New" w:eastAsia="宋体" w:cs="Courier New"/>
          <w:sz w:val="21"/>
          <w:szCs w:val="22"/>
          <w:lang w:val="en-US" w:eastAsia="zh-CN"/>
        </w:rPr>
      </w:pPr>
      <w:r>
        <w:rPr>
          <w:rFonts w:hint="default" w:ascii="Courier New" w:hAnsi="Courier New" w:cs="Courier New"/>
          <w:sz w:val="21"/>
          <w:szCs w:val="22"/>
          <w:lang w:val="en-US" w:eastAsia="zh-CN"/>
        </w:rPr>
        <w:t>创建消息对象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0"/>
        <w:ind w:left="420" w:leftChars="0" w:hanging="420" w:firstLineChars="0"/>
        <w:textAlignment w:val="auto"/>
        <w:rPr>
          <w:rFonts w:hint="default" w:ascii="Courier New" w:hAnsi="Courier New" w:eastAsia="宋体" w:cs="Courier New"/>
          <w:sz w:val="21"/>
          <w:szCs w:val="22"/>
          <w:lang w:val="en-US" w:eastAsia="zh-CN"/>
        </w:rPr>
      </w:pPr>
      <w:r>
        <w:rPr>
          <w:rFonts w:hint="default" w:ascii="Courier New" w:hAnsi="Courier New" w:cs="Courier New"/>
          <w:sz w:val="21"/>
          <w:szCs w:val="22"/>
          <w:lang w:val="en-US" w:eastAsia="zh-CN"/>
        </w:rPr>
        <w:t>消息生产者发送消息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0"/>
        <w:ind w:left="420" w:leftChars="0" w:hanging="420" w:firstLineChars="0"/>
        <w:textAlignment w:val="auto"/>
        <w:rPr>
          <w:rFonts w:hint="default" w:ascii="Courier New" w:hAnsi="Courier New" w:eastAsia="宋体" w:cs="Courier New"/>
          <w:sz w:val="21"/>
          <w:szCs w:val="22"/>
          <w:lang w:val="en-US" w:eastAsia="zh-CN"/>
        </w:rPr>
      </w:pPr>
      <w:r>
        <w:rPr>
          <w:rFonts w:hint="default" w:ascii="Courier New" w:hAnsi="Courier New" w:cs="Courier New"/>
          <w:sz w:val="21"/>
          <w:szCs w:val="22"/>
          <w:lang w:val="en-US" w:eastAsia="zh-CN"/>
        </w:rPr>
        <w:t>关闭消息生产者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0"/>
        <w:ind w:leftChars="0"/>
        <w:textAlignment w:val="auto"/>
        <w:rPr>
          <w:rFonts w:hint="default" w:ascii="Courier New" w:hAnsi="Courier New" w:eastAsia="宋体" w:cs="Courier New"/>
          <w:lang w:val="en-US" w:eastAsia="zh-CN"/>
        </w:rPr>
      </w:pPr>
      <w:r>
        <w:rPr>
          <w:rFonts w:hint="default" w:ascii="Courier New" w:hAnsi="Courier New" w:eastAsia="宋体" w:cs="Courier New"/>
          <w:lang w:val="en-US" w:eastAsia="zh-CN"/>
        </w:rPr>
        <w:t>rocketmq-test\src\main\java\cn\itcast\rocketmq\simple\ProducerTest.java</w:t>
      </w:r>
      <w:r>
        <w:rPr>
          <w:rFonts w:hint="eastAsia" w:ascii="Courier New" w:hAnsi="Courier New" w:cs="Courier New"/>
          <w:lang w:val="en-US" w:eastAsia="zh-CN"/>
        </w:rPr>
        <w:t>，消息生产者</w:t>
      </w:r>
      <w:r>
        <w:rPr>
          <w:rFonts w:hint="default" w:ascii="Courier New" w:hAnsi="Courier New" w:cs="Courier New"/>
          <w:lang w:val="en-US" w:eastAsia="zh-CN"/>
        </w:rPr>
        <w:t>: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eastAsia" w:asciiTheme="minorEastAsia" w:hAnsiTheme="minorEastAsia" w:eastAsiaTheme="minorEastAsia" w:cstheme="minorEastAsia"/>
                <w:sz w:val="16"/>
                <w:szCs w:val="16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ProcuderTest {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public static void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main(String[] args)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Exception{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 xml:space="preserve">// 1.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创建默认的</w:t>
            </w:r>
            <w:r>
              <w:rPr>
                <w:rFonts w:hint="default" w:cs="宋体"/>
                <w:b/>
                <w:bCs/>
                <w:i/>
                <w:color w:val="FF0000"/>
                <w:sz w:val="20"/>
                <w:szCs w:val="20"/>
                <w:shd w:val="clear" w:fill="C8EDCC"/>
                <w:lang w:val="en-US"/>
              </w:rPr>
              <w:t>MQ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消息生产者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指定组名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)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 xml:space="preserve">DefaultMQProducer producer 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DefaultMQProducer(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"producerGroup1"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1.1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设置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NameServer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连接地址，如果集群环境，多个之间用</w:t>
            </w:r>
            <w:r>
              <w:rPr>
                <w:rFonts w:hint="eastAsia" w:cs="宋体"/>
                <w:i/>
                <w:color w:val="808080"/>
                <w:sz w:val="20"/>
                <w:szCs w:val="20"/>
                <w:shd w:val="clear" w:fill="C8EDCC"/>
                <w:lang w:val="en-US" w:eastAsia="zh-CN"/>
              </w:rPr>
              <w:t>分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号分隔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producer.setNamesrvAddr(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"192.168.12.131:9876"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1.2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启动，开始连接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producer.start();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 xml:space="preserve">// 2.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创建消息对象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Message message =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Message(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"demo1"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,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主题名称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"tag1"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,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标签名称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"key1"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,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// key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名称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"RocketMQ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C8EDCC"/>
              </w:rPr>
              <w:t>，我来了！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.getBytes(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    RemotingHelper.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0"/>
                <w:szCs w:val="20"/>
                <w:shd w:val="clear" w:fill="C8EDCC"/>
              </w:rPr>
              <w:t>DEFAULT_CHARSET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));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消息内容体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 xml:space="preserve">// 3.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消息生产者发送消息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producer.send(message);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0"/>
                <w:szCs w:val="20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 xml:space="preserve">// 4.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关闭消息生产者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producer.shutdown();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}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2.2</w:t>
      </w:r>
      <w:r>
        <w:rPr>
          <w:rFonts w:hint="eastAsia"/>
          <w:lang w:val="en-US" w:eastAsia="zh-CN"/>
        </w:rPr>
        <w:t>消息消费者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0"/>
        <w:ind w:left="42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创建默认的消息消费者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0"/>
        <w:ind w:left="42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注册消息监听器，消费消息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0"/>
        <w:ind w:left="42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启动消息消费者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0"/>
        <w:ind w:leftChars="0"/>
        <w:textAlignment w:val="auto"/>
        <w:rPr>
          <w:rFonts w:hint="default" w:ascii="Courier New" w:hAnsi="Courier New" w:eastAsia="宋体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rocketmq-test\src\main\java\cn\itcast\rocketmq\simple\ConsumerTest.java</w:t>
      </w:r>
      <w:r>
        <w:rPr>
          <w:rFonts w:hint="eastAsia" w:ascii="Courier New" w:hAnsi="Courier New" w:cs="Courier New"/>
          <w:lang w:val="en-US" w:eastAsia="zh-CN"/>
        </w:rPr>
        <w:t>，消息消费者：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ConsumerTest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public static void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main(String[] args)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Exception{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1"/>
                <w:szCs w:val="21"/>
                <w:shd w:val="clear" w:fill="C8EDCC"/>
              </w:rPr>
              <w:t xml:space="preserve">// 1.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8EDCC"/>
              </w:rPr>
              <w:t>创建默认消息消费者</w:t>
            </w:r>
            <w:r>
              <w:rPr>
                <w:rFonts w:hint="default" w:cs="宋体"/>
                <w:b/>
                <w:bCs/>
                <w:i/>
                <w:color w:val="FF0000"/>
                <w:sz w:val="21"/>
                <w:szCs w:val="21"/>
                <w:shd w:val="clear" w:fill="C8EDCC"/>
                <w:lang w:val="en-US"/>
              </w:rPr>
              <w:t>(</w:t>
            </w:r>
            <w:r>
              <w:rPr>
                <w:rFonts w:hint="eastAsia" w:cs="宋体"/>
                <w:b/>
                <w:bCs/>
                <w:i/>
                <w:color w:val="FF0000"/>
                <w:sz w:val="21"/>
                <w:szCs w:val="21"/>
                <w:shd w:val="clear" w:fill="C8EDCC"/>
                <w:lang w:val="en-US" w:eastAsia="zh-CN"/>
              </w:rPr>
              <w:t>指定组名</w:t>
            </w:r>
            <w:r>
              <w:rPr>
                <w:rFonts w:hint="default" w:cs="宋体"/>
                <w:b/>
                <w:bCs/>
                <w:i/>
                <w:color w:val="FF0000"/>
                <w:sz w:val="21"/>
                <w:szCs w:val="21"/>
                <w:shd w:val="clear" w:fill="C8EDCC"/>
                <w:lang w:val="en-US"/>
              </w:rPr>
              <w:t>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 xml:space="preserve">DefaultMQPushConsumer consumer = </w:t>
            </w:r>
            <w:r>
              <w:rPr>
                <w:rFonts w:hint="default" w:ascii="Courier New" w:hAnsi="Courier New" w:cs="Courier New"/>
                <w:b/>
                <w:color w:val="000080"/>
                <w:sz w:val="16"/>
                <w:szCs w:val="16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>DefaultMQPushConsumer(</w:t>
            </w:r>
            <w:r>
              <w:rPr>
                <w:rFonts w:hint="default" w:ascii="Courier New" w:hAnsi="Courier New" w:cs="Courier New"/>
                <w:b/>
                <w:color w:val="008000"/>
                <w:sz w:val="16"/>
                <w:szCs w:val="16"/>
                <w:shd w:val="clear" w:fill="C8EDCC"/>
              </w:rPr>
              <w:t>"consumerGroup1"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1.1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设置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NameServer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地址，集群环境，多个之间用分号分隔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consumer.setNamesrvAddr(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"192.168.12.131:9876"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1.2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设置</w:t>
            </w:r>
            <w:r>
              <w:rPr>
                <w:rFonts w:hint="eastAsia" w:cs="宋体"/>
                <w:i/>
                <w:color w:val="808080"/>
                <w:sz w:val="21"/>
                <w:szCs w:val="21"/>
                <w:shd w:val="clear" w:fill="C8EDCC"/>
                <w:lang w:val="en-US" w:eastAsia="zh-CN"/>
              </w:rPr>
              <w:t>从哪里开始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消费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// ConsumeFromWhere.CONSUME_FROM_FIRST_OFFSET: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从</w:t>
            </w:r>
            <w:r>
              <w:rPr>
                <w:rFonts w:hint="eastAsia" w:cs="宋体"/>
                <w:i/>
                <w:color w:val="808080"/>
                <w:sz w:val="20"/>
                <w:szCs w:val="20"/>
                <w:shd w:val="clear" w:fill="C8EDCC"/>
                <w:lang w:val="en-US" w:eastAsia="zh-CN"/>
              </w:rPr>
              <w:t>队列头部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开始消费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ConsumeFromWhere.CONSUME_FROM_LAST_OFFSET: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从</w:t>
            </w:r>
            <w:r>
              <w:rPr>
                <w:rFonts w:hint="eastAsia" w:cs="宋体"/>
                <w:i/>
                <w:color w:val="808080"/>
                <w:sz w:val="20"/>
                <w:szCs w:val="20"/>
                <w:shd w:val="clear" w:fill="C8EDCC"/>
                <w:lang w:val="en-US" w:eastAsia="zh-CN"/>
              </w:rPr>
              <w:t>队列尾部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开始消费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>consumer.setConsumeFromWhere(ConsumeFromWhere.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6"/>
                <w:szCs w:val="16"/>
                <w:shd w:val="clear" w:fill="C8EDCC"/>
              </w:rPr>
              <w:t>CONSUME_FROM_LAST_OFFSET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1.3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设置</w:t>
            </w:r>
            <w:r>
              <w:rPr>
                <w:rFonts w:hint="eastAsia" w:cs="宋体"/>
                <w:i/>
                <w:color w:val="808080"/>
                <w:sz w:val="21"/>
                <w:szCs w:val="21"/>
                <w:shd w:val="clear" w:fill="C8EDCC"/>
                <w:lang w:val="en-US" w:eastAsia="zh-CN"/>
              </w:rPr>
              <w:t>订阅的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主题与标签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consumer.subscribe(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"demo1"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"tag1"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1"/>
                <w:szCs w:val="21"/>
                <w:shd w:val="clear" w:fill="C8EDCC"/>
              </w:rPr>
              <w:t xml:space="preserve">// 2.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8EDCC"/>
              </w:rPr>
              <w:t>注册消息监听器，消费消息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consumer.registerMessageListener(</w:t>
            </w:r>
            <w:r>
              <w:rPr>
                <w:rFonts w:hint="default" w:ascii="Courier New" w:hAnsi="Courier New" w:cs="Courier New"/>
                <w:b/>
                <w:color w:val="000080"/>
                <w:sz w:val="15"/>
                <w:szCs w:val="15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5"/>
                <w:szCs w:val="15"/>
                <w:shd w:val="clear" w:fill="C8EDCC"/>
              </w:rPr>
              <w:t>MessageListenerConcurrently()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ConsumeConcurrentlyStatus consumeMessage(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firstLine="1440" w:firstLineChars="900"/>
              <w:textAlignment w:val="auto"/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 xml:space="preserve">List&lt;MessageExt&gt; messageExts,ConsumeConcurrentlyContext 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  <w:lang w:val="en-US"/>
              </w:rPr>
              <w:t>context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try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获取消息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(</w:t>
            </w:r>
            <w:r>
              <w:rPr>
                <w:rFonts w:hint="eastAsia" w:ascii="Courier New" w:hAnsi="Courier New" w:cs="Courier New"/>
                <w:i/>
                <w:color w:val="808080"/>
                <w:sz w:val="21"/>
                <w:szCs w:val="21"/>
                <w:shd w:val="clear" w:fill="C8EDCC"/>
                <w:lang w:val="en-US" w:eastAsia="zh-CN"/>
              </w:rPr>
              <w:t>默认每次取一个消息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)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MessageExt messageExt = messageExts.get(</w:t>
            </w:r>
            <w:r>
              <w:rPr>
                <w:rFonts w:hint="default" w:ascii="Courier New" w:hAnsi="Courier New" w:cs="Courier New"/>
                <w:color w:val="0000FF"/>
                <w:sz w:val="21"/>
                <w:szCs w:val="21"/>
                <w:shd w:val="clear" w:fill="C8EDCC"/>
              </w:rPr>
              <w:t>0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获取主题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String topic = messageExt.getTopic();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获取标签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String tags = messageExt.getTags();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获取消息内容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6"/>
                <w:szCs w:val="16"/>
                <w:shd w:val="clear" w:fill="C8EDCC"/>
              </w:rPr>
              <w:t xml:space="preserve">    </w:t>
            </w:r>
            <w:r>
              <w:rPr>
                <w:rFonts w:hint="default" w:cs="宋体"/>
                <w:b/>
                <w:bCs/>
                <w:i/>
                <w:color w:val="FF0000"/>
                <w:sz w:val="16"/>
                <w:szCs w:val="16"/>
                <w:shd w:val="clear" w:fill="C8EDCC"/>
                <w:lang w:val="en-US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6"/>
                <w:szCs w:val="16"/>
                <w:shd w:val="clear" w:fill="C8EDCC"/>
              </w:rPr>
              <w:t>String content = new String(messageExt.getBody(), "UTF-8");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8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"topic = "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+ topic);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8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"tags = "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+ tags);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8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"content = "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+ content);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}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catch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(Exception ex){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Courier New" w:hAnsi="Courier New" w:cs="Courier New"/>
                <w:i/>
                <w:color w:val="808080"/>
                <w:sz w:val="21"/>
                <w:szCs w:val="21"/>
                <w:shd w:val="clear" w:fill="C8EDCC"/>
                <w:lang w:val="en-US" w:eastAsia="zh-CN"/>
              </w:rPr>
              <w:t>稍后再消费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ConsumeConcurrentlyStatus.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0"/>
                <w:szCs w:val="20"/>
                <w:shd w:val="clear" w:fill="C8EDCC"/>
              </w:rPr>
              <w:t>RECONSUME_LATER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消费成功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        </w:t>
            </w:r>
            <w:r>
              <w:rPr>
                <w:rFonts w:hint="default" w:cs="宋体"/>
                <w:i/>
                <w:color w:val="808080"/>
                <w:sz w:val="20"/>
                <w:szCs w:val="20"/>
                <w:shd w:val="clear" w:fill="C8EDCC"/>
                <w:lang w:val="en-US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ConsumeConcurrentlyStatus.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0"/>
                <w:szCs w:val="20"/>
                <w:shd w:val="clear" w:fill="C8EDCC"/>
              </w:rPr>
              <w:t>CONSUME_SUCCESS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});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1"/>
                <w:szCs w:val="21"/>
                <w:shd w:val="clear" w:fill="C8EDCC"/>
              </w:rPr>
              <w:t xml:space="preserve">// 3.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8EDCC"/>
              </w:rPr>
              <w:t>开启消息消费者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consumer.start();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}</w:t>
            </w:r>
          </w:p>
        </w:tc>
      </w:tr>
    </w:tbl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2.3</w:t>
      </w:r>
      <w:r>
        <w:rPr>
          <w:rFonts w:hint="eastAsia"/>
          <w:lang w:val="en-US" w:eastAsia="zh-CN"/>
        </w:rPr>
        <w:t>顺序消息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0"/>
        <w:ind w:leftChars="0" w:firstLine="420" w:firstLineChars="0"/>
        <w:textAlignment w:val="auto"/>
        <w:rPr>
          <w:rFonts w:hint="eastAsia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消息有序指的是可以按照消息的发送顺序来消费</w:t>
      </w:r>
      <w:r>
        <w:rPr>
          <w:rFonts w:hint="eastAsia" w:ascii="Courier New" w:hAnsi="Courier New" w:cs="Courier New"/>
          <w:lang w:val="en-US" w:eastAsia="zh-CN"/>
        </w:rPr>
        <w:t>，</w:t>
      </w:r>
      <w:r>
        <w:rPr>
          <w:rFonts w:hint="default" w:ascii="Courier New" w:hAnsi="Courier New" w:cs="Courier New"/>
          <w:lang w:val="en-US" w:eastAsia="zh-CN"/>
        </w:rPr>
        <w:t>RocketMQ可以严格的保证消息有序。</w:t>
      </w:r>
      <w:r>
        <w:rPr>
          <w:rFonts w:hint="eastAsia" w:ascii="Courier New" w:hAnsi="Courier New" w:cs="Courier New"/>
          <w:lang w:val="en-US" w:eastAsia="zh-CN"/>
        </w:rPr>
        <w:t>默认把消息分布式存储在</w:t>
      </w:r>
      <w:r>
        <w:rPr>
          <w:rFonts w:hint="default" w:ascii="Courier New" w:hAnsi="Courier New" w:cs="Courier New"/>
          <w:lang w:val="en-US" w:eastAsia="zh-CN"/>
        </w:rPr>
        <w:t>topic</w:t>
      </w:r>
      <w:r>
        <w:rPr>
          <w:rFonts w:hint="eastAsia" w:ascii="Courier New" w:hAnsi="Courier New" w:cs="Courier New"/>
          <w:lang w:val="en-US" w:eastAsia="zh-CN"/>
        </w:rPr>
        <w:t>中的</w:t>
      </w:r>
      <w:r>
        <w:rPr>
          <w:rFonts w:hint="default" w:ascii="Courier New" w:hAnsi="Courier New" w:cs="Courier New"/>
          <w:lang w:val="en-US" w:eastAsia="zh-CN"/>
        </w:rPr>
        <w:t>4</w:t>
      </w:r>
      <w:r>
        <w:rPr>
          <w:rFonts w:hint="eastAsia" w:ascii="Courier New" w:hAnsi="Courier New" w:cs="Courier New"/>
          <w:lang w:val="en-US" w:eastAsia="zh-CN"/>
        </w:rPr>
        <w:t>个队列中，我们可以指定消息存储到</w:t>
      </w:r>
      <w:r>
        <w:rPr>
          <w:rFonts w:hint="default" w:ascii="Courier New" w:hAnsi="Courier New" w:cs="Courier New"/>
          <w:lang w:val="en-US" w:eastAsia="zh-CN"/>
        </w:rPr>
        <w:t>topic</w:t>
      </w:r>
      <w:r>
        <w:rPr>
          <w:rFonts w:hint="eastAsia" w:ascii="Courier New" w:hAnsi="Courier New" w:cs="Courier New"/>
          <w:lang w:val="en-US" w:eastAsia="zh-CN"/>
        </w:rPr>
        <w:t>中的</w:t>
      </w:r>
      <w:r>
        <w:rPr>
          <w:rFonts w:hint="default" w:ascii="Courier New" w:hAnsi="Courier New" w:cs="Courier New"/>
          <w:lang w:val="en-US" w:eastAsia="zh-CN"/>
        </w:rPr>
        <w:t>1</w:t>
      </w:r>
      <w:r>
        <w:rPr>
          <w:rFonts w:hint="eastAsia" w:ascii="Courier New" w:hAnsi="Courier New" w:cs="Courier New"/>
          <w:lang w:val="en-US" w:eastAsia="zh-CN"/>
        </w:rPr>
        <w:t>个队列中，就样消息就会有顺序。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drawing>
          <wp:inline distT="0" distB="0" distL="114300" distR="114300">
            <wp:extent cx="5271135" cy="3315970"/>
            <wp:effectExtent l="9525" t="9525" r="15240" b="1460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15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3.1</w:t>
      </w:r>
      <w:r>
        <w:rPr>
          <w:rFonts w:hint="eastAsia"/>
          <w:lang w:val="en-US" w:eastAsia="zh-CN"/>
        </w:rPr>
        <w:t>消息生产者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0"/>
        <w:ind w:left="420" w:leftChars="0" w:hanging="420" w:firstLineChars="0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创建默认的</w:t>
      </w:r>
      <w:r>
        <w:rPr>
          <w:rFonts w:hint="default"/>
          <w:lang w:val="en-US" w:eastAsia="zh-CN"/>
        </w:rPr>
        <w:t>MQ</w:t>
      </w:r>
      <w:r>
        <w:rPr>
          <w:rFonts w:hint="eastAsia"/>
          <w:lang w:val="en-US" w:eastAsia="zh-CN"/>
        </w:rPr>
        <w:t>消息生产者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0"/>
        <w:ind w:left="420" w:leftChars="0" w:hanging="420" w:firstLineChars="0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创建消息对象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0"/>
        <w:ind w:left="420" w:leftChars="0" w:hanging="420" w:firstLineChars="0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消息生产者发送消息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0"/>
        <w:ind w:left="420" w:leftChars="0" w:hanging="420" w:firstLineChars="0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关闭消息生产者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0"/>
        <w:ind w:leftChars="0"/>
        <w:textAlignment w:val="auto"/>
        <w:rPr>
          <w:rFonts w:hint="default" w:ascii="Courier New" w:hAnsi="Courier New" w:eastAsia="宋体" w:cs="Courier New"/>
          <w:lang w:val="en-US" w:eastAsia="zh-CN"/>
        </w:rPr>
      </w:pPr>
      <w:r>
        <w:rPr>
          <w:rFonts w:hint="default" w:ascii="Courier New" w:hAnsi="Courier New" w:eastAsia="宋体" w:cs="Courier New"/>
          <w:lang w:val="en-US" w:eastAsia="zh-CN"/>
        </w:rPr>
        <w:t>rocketmq-test\src\main\java\cn\itcast\rocketmq\</w:t>
      </w:r>
      <w:r>
        <w:rPr>
          <w:rFonts w:hint="default" w:ascii="Courier New" w:hAnsi="Courier New" w:cs="Courier New"/>
          <w:lang w:val="en-US" w:eastAsia="zh-CN"/>
        </w:rPr>
        <w:t>order</w:t>
      </w:r>
      <w:r>
        <w:rPr>
          <w:rFonts w:hint="default" w:ascii="Courier New" w:hAnsi="Courier New" w:eastAsia="宋体" w:cs="Courier New"/>
          <w:lang w:val="en-US" w:eastAsia="zh-CN"/>
        </w:rPr>
        <w:t>\ProducerTest.java</w:t>
      </w:r>
      <w:r>
        <w:rPr>
          <w:rFonts w:hint="eastAsia" w:ascii="Courier New" w:hAnsi="Courier New" w:cs="Courier New"/>
          <w:lang w:val="en-US" w:eastAsia="zh-CN"/>
        </w:rPr>
        <w:t>，消息生产者</w:t>
      </w:r>
      <w:r>
        <w:rPr>
          <w:rFonts w:hint="default" w:ascii="Courier New" w:hAnsi="Courier New" w:cs="Courier New"/>
          <w:lang w:val="en-US" w:eastAsia="zh-CN"/>
        </w:rPr>
        <w:t>: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ProcuderTest {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public static void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main(String[] args)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Exception{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 xml:space="preserve">// 1.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创建默认的</w:t>
            </w:r>
            <w:r>
              <w:rPr>
                <w:rFonts w:hint="default" w:cs="宋体"/>
                <w:b/>
                <w:bCs/>
                <w:i/>
                <w:color w:val="FF0000"/>
                <w:sz w:val="20"/>
                <w:szCs w:val="20"/>
                <w:shd w:val="clear" w:fill="C8EDCC"/>
                <w:lang w:val="en-US"/>
              </w:rPr>
              <w:t>MQ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消息生产者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指定组名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)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 xml:space="preserve">DefaultMQProducer producer 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DefaultMQProducer(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"producerGroup2"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1.1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设置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NameServer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连接地址，如果集群环境，多个之间用分号分隔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producer.setNamesrvAddr(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"192.168.12.131:9876"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1.2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启动，开始连接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producer.start();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</w:pP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 xml:space="preserve">// 2.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创建消息对象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for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int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i = </w:t>
            </w:r>
            <w:r>
              <w:rPr>
                <w:rFonts w:hint="default" w:ascii="Courier New" w:hAnsi="Courier New" w:cs="Courier New"/>
                <w:color w:val="0000FF"/>
                <w:sz w:val="20"/>
                <w:szCs w:val="20"/>
                <w:shd w:val="clear" w:fill="C8EDCC"/>
              </w:rPr>
              <w:t>1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; i&lt;= </w:t>
            </w:r>
            <w:r>
              <w:rPr>
                <w:rFonts w:hint="default" w:ascii="Courier New" w:hAnsi="Courier New" w:cs="Courier New"/>
                <w:color w:val="0000FF"/>
                <w:sz w:val="20"/>
                <w:szCs w:val="20"/>
                <w:shd w:val="clear" w:fill="C8EDCC"/>
              </w:rPr>
              <w:t>20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; i++) {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Message message =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Message(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"demo2"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,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主题名称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"tag2"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,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标签名称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"key2"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,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// key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名称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"RocketMQ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C8EDCC"/>
              </w:rPr>
              <w:t>，我来了，顺序消息。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"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+ i).getBytes(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firstLine="2200" w:firstLineChars="1100"/>
              <w:textAlignment w:val="auto"/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</w:pP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RemotingHelper.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0"/>
                <w:szCs w:val="20"/>
                <w:shd w:val="clear" w:fill="C8EDCC"/>
              </w:rPr>
              <w:t>DEFAULT_CHARSET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));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消息内容体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firstLine="2200" w:firstLineChars="1100"/>
              <w:textAlignment w:val="auto"/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 xml:space="preserve">// 3.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消息生产者发送消息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producer.send(message,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MessageQueueSelector() {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808000"/>
                <w:sz w:val="20"/>
                <w:szCs w:val="20"/>
                <w:shd w:val="clear" w:fill="C8EDCC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0"/>
                <w:szCs w:val="20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MessageQueue select(List&lt;MessageQueue&gt; list,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                       Message message, Object i) {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list.get((Integer)i);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}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},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0"/>
                <w:szCs w:val="20"/>
                <w:shd w:val="clear" w:fill="C8EDCC"/>
              </w:rPr>
              <w:t>1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);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队列的索引号，从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0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开始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}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firstLine="2200" w:firstLineChars="1100"/>
              <w:textAlignment w:val="auto"/>
              <w:rPr>
                <w:rFonts w:hint="eastAsia" w:asciiTheme="minorEastAsia" w:hAnsiTheme="minorEastAsia" w:eastAsiaTheme="minorEastAsia" w:cstheme="minorEastAsia"/>
                <w:sz w:val="13"/>
                <w:szCs w:val="13"/>
              </w:rPr>
            </w:pP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0"/>
                <w:szCs w:val="20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 xml:space="preserve">// 4.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关闭消息生产者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producer.shutdown();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}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232025"/>
            <wp:effectExtent l="9525" t="9525" r="13970" b="190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3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>.3</w:t>
      </w:r>
      <w:r>
        <w:rPr>
          <w:rFonts w:hint="default"/>
          <w:lang w:val="en-US" w:eastAsia="zh-CN"/>
        </w:rPr>
        <w:t>.2</w:t>
      </w:r>
      <w:r>
        <w:rPr>
          <w:rFonts w:hint="eastAsia"/>
          <w:lang w:val="en-US" w:eastAsia="zh-CN"/>
        </w:rPr>
        <w:t>消息消费者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0"/>
        <w:ind w:left="42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创建默认的消息消费者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0"/>
        <w:ind w:left="42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注册消息监听器，消费消息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0"/>
        <w:ind w:left="42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启动消息消费者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0"/>
        <w:ind w:leftChars="0"/>
        <w:textAlignment w:val="auto"/>
        <w:rPr>
          <w:rFonts w:hint="default" w:ascii="Courier New" w:hAnsi="Courier New" w:eastAsia="宋体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rocketmq-test\src\main\java\cn\itcast\rocketmq\order\ConsumerTest.java</w:t>
      </w:r>
      <w:r>
        <w:rPr>
          <w:rFonts w:hint="eastAsia" w:ascii="Courier New" w:hAnsi="Courier New" w:cs="Courier New"/>
          <w:lang w:val="en-US" w:eastAsia="zh-CN"/>
        </w:rPr>
        <w:t>，消息消费者：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ConsumerTest {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public static void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main(String[] args)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Exception{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0"/>
                <w:szCs w:val="20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 xml:space="preserve">// 1.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创建默认消息消费者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指定组名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)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 xml:space="preserve">DefaultMQPushConsumer consumer = </w:t>
            </w:r>
            <w:r>
              <w:rPr>
                <w:rFonts w:hint="default" w:ascii="Courier New" w:hAnsi="Courier New" w:cs="Courier New"/>
                <w:b/>
                <w:color w:val="000080"/>
                <w:sz w:val="16"/>
                <w:szCs w:val="16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>DefaultMQPushConsumer(</w:t>
            </w:r>
            <w:r>
              <w:rPr>
                <w:rFonts w:hint="default" w:ascii="Courier New" w:hAnsi="Courier New" w:cs="Courier New"/>
                <w:b/>
                <w:color w:val="008000"/>
                <w:sz w:val="16"/>
                <w:szCs w:val="16"/>
                <w:shd w:val="clear" w:fill="C8EDCC"/>
              </w:rPr>
              <w:t>"consumerGroup2"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1.1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设置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NameServer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地址，集群环境，多个之间用分号分隔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consumer.setNamesrvAddr(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"192.168.12.131:9876"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1.2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设置</w:t>
            </w:r>
            <w:r>
              <w:rPr>
                <w:rFonts w:hint="eastAsia" w:cs="宋体"/>
                <w:i/>
                <w:color w:val="808080"/>
                <w:sz w:val="20"/>
                <w:szCs w:val="20"/>
                <w:shd w:val="clear" w:fill="C8EDCC"/>
                <w:lang w:val="en-US" w:eastAsia="zh-CN"/>
              </w:rPr>
              <w:t>从哪里开始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消费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// ConsumeFromWhere.CONSUME_FROM_FIRST_OFFSET: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从</w:t>
            </w:r>
            <w:r>
              <w:rPr>
                <w:rFonts w:hint="eastAsia" w:cs="宋体"/>
                <w:i/>
                <w:color w:val="808080"/>
                <w:sz w:val="20"/>
                <w:szCs w:val="20"/>
                <w:shd w:val="clear" w:fill="C8EDCC"/>
                <w:lang w:val="en-US" w:eastAsia="zh-CN"/>
              </w:rPr>
              <w:t>队列头部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开始消费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// ConsumeFromWhere.CONSUME_FROM_LAST_OFFSET: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从</w:t>
            </w:r>
            <w:r>
              <w:rPr>
                <w:rFonts w:hint="eastAsia" w:cs="宋体"/>
                <w:i/>
                <w:color w:val="808080"/>
                <w:sz w:val="20"/>
                <w:szCs w:val="20"/>
                <w:shd w:val="clear" w:fill="C8EDCC"/>
                <w:lang w:val="en-US" w:eastAsia="zh-CN"/>
              </w:rPr>
              <w:t>队列尾部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开始消费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>consumer.setConsumeFromWhere(ConsumeFromWhere.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6"/>
                <w:szCs w:val="16"/>
                <w:shd w:val="clear" w:fill="C8EDCC"/>
              </w:rPr>
              <w:t>CONSUME_FROM_LAST_OFFSET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1.3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设置批量消费消息最大数量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t>consumer.setConsumeMessageBatchMaxSize(5);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1.4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设置订阅的主题与标签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consumer.subscribe(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"demo2"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"tag2"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 xml:space="preserve">// 2.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注册消息监听器，消费消息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consumer.registerMessageListener(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8"/>
                <w:szCs w:val="18"/>
                <w:shd w:val="clear" w:fill="C8EDCC"/>
              </w:rPr>
              <w:t>MessageListenerOrderly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() {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808000"/>
                <w:sz w:val="20"/>
                <w:szCs w:val="20"/>
                <w:shd w:val="clear" w:fill="C8EDCC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0"/>
                <w:szCs w:val="20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ConsumeOrderlyStatus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consumeMessage(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firstLine="1440" w:firstLineChars="800"/>
              <w:textAlignment w:val="auto"/>
              <w:rPr>
                <w:rFonts w:hint="eastAsia" w:asciiTheme="minorEastAsia" w:hAnsiTheme="minorEastAsia" w:eastAsiaTheme="minorEastAsia" w:cstheme="minorEastAsia"/>
                <w:sz w:val="13"/>
                <w:szCs w:val="13"/>
              </w:rPr>
            </w:pP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 xml:space="preserve">List&lt;MessageExt&gt; messageExts,ConsumeOrderlyContext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  <w:lang w:val="en-US"/>
              </w:rPr>
              <w:t>context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) {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try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{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循环消费消息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一次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5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个消息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)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for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(MessageExt messageExt : messageExts) {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获取主题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      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String topic = messageExt.getTopic();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获取标签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      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String tags = messageExt.getTags();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获取消息内容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                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 xml:space="preserve">String content = </w:t>
            </w:r>
            <w:r>
              <w:rPr>
                <w:rFonts w:hint="default" w:ascii="Courier New" w:hAnsi="Courier New" w:cs="Courier New"/>
                <w:b/>
                <w:color w:val="000080"/>
                <w:sz w:val="16"/>
                <w:szCs w:val="16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 xml:space="preserve">String(messageExt.getBody(), </w:t>
            </w:r>
            <w:r>
              <w:rPr>
                <w:rFonts w:hint="default" w:ascii="Courier New" w:hAnsi="Courier New" w:cs="Courier New"/>
                <w:b/>
                <w:color w:val="008000"/>
                <w:sz w:val="16"/>
                <w:szCs w:val="16"/>
                <w:shd w:val="clear" w:fill="C8EDCC"/>
              </w:rPr>
              <w:t>"UTF-8"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0"/>
                <w:szCs w:val="20"/>
                <w:shd w:val="clear" w:fill="C8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"topic = "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+ topic);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0"/>
                <w:szCs w:val="20"/>
                <w:shd w:val="clear" w:fill="C8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"tags = "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+ tags);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0"/>
                <w:szCs w:val="20"/>
                <w:shd w:val="clear" w:fill="C8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"content = "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+ content);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}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}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catch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(Exception ex){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ex.printStackTrace();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}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消费成功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ConsumeOrderlyStatus.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0"/>
                <w:szCs w:val="20"/>
                <w:shd w:val="clear" w:fill="C8EDCC"/>
              </w:rPr>
              <w:t>SUCCESS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}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});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 xml:space="preserve">// 3.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开启消息消费者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consumer.start();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}</w:t>
            </w:r>
          </w:p>
        </w:tc>
      </w:tr>
    </w:tbl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2.4</w:t>
      </w:r>
      <w:r>
        <w:rPr>
          <w:rFonts w:hint="eastAsia"/>
          <w:lang w:val="en-US" w:eastAsia="zh-CN"/>
        </w:rPr>
        <w:t>广播消息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0"/>
        <w:ind w:left="420" w:leftChars="0" w:hanging="420" w:firstLineChars="0"/>
        <w:textAlignment w:val="auto"/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</w:pPr>
      <w:r>
        <w:rPr>
          <w:rFonts w:hint="eastAsia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集群模式：</w:t>
      </w:r>
      <w:r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集群消费，此时消息发出去后将只有一个消费者能</w:t>
      </w:r>
      <w:r>
        <w:rPr>
          <w:rFonts w:hint="eastAsia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接收到</w:t>
      </w:r>
      <w:r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消息。(</w:t>
      </w:r>
      <w:r>
        <w:rPr>
          <w:rFonts w:hint="eastAsia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默认</w:t>
      </w:r>
      <w:r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)</w:t>
      </w:r>
    </w:p>
    <w:p>
      <w:pPr>
        <w:pStyle w:val="14"/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hanging="420" w:firstLineChars="0"/>
        <w:textAlignment w:val="auto"/>
        <w:rPr>
          <w:rFonts w:hint="eastAsia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</w:pPr>
      <w:r>
        <w:rPr>
          <w:rFonts w:hint="eastAsia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广播模式：</w:t>
      </w:r>
      <w:r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广播消费，类似于ActiveMQ中的发布订阅模式，消息会发给Consume Group中的每一个消费者进行消费(</w:t>
      </w:r>
      <w:r>
        <w:rPr>
          <w:rFonts w:hint="eastAsia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多个消费者</w:t>
      </w:r>
      <w:r>
        <w:rPr>
          <w:rFonts w:hint="default" w:ascii="Courier New" w:hAnsi="Courier New" w:cs="Courier New" w:eastAsiaTheme="minorEastAsia"/>
          <w:color w:val="1E1C11" w:themeColor="background2" w:themeShade="1A"/>
          <w:kern w:val="2"/>
          <w:sz w:val="21"/>
          <w:szCs w:val="21"/>
          <w:lang w:val="en-US" w:eastAsia="zh-CN" w:bidi="ar-SA"/>
        </w:rPr>
        <w:t>)。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4.1</w:t>
      </w:r>
      <w:r>
        <w:rPr>
          <w:rFonts w:hint="eastAsia"/>
          <w:lang w:val="en-US" w:eastAsia="zh-CN"/>
        </w:rPr>
        <w:t>消息生产者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0"/>
        <w:ind w:left="420" w:leftChars="0" w:hanging="420" w:firstLineChars="0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创建默认的</w:t>
      </w:r>
      <w:r>
        <w:rPr>
          <w:rFonts w:hint="default"/>
          <w:lang w:val="en-US" w:eastAsia="zh-CN"/>
        </w:rPr>
        <w:t>MQ</w:t>
      </w:r>
      <w:r>
        <w:rPr>
          <w:rFonts w:hint="eastAsia"/>
          <w:lang w:val="en-US" w:eastAsia="zh-CN"/>
        </w:rPr>
        <w:t>消息生产者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0"/>
        <w:ind w:left="420" w:leftChars="0" w:hanging="420" w:firstLineChars="0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创建消息对象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0"/>
        <w:ind w:left="420" w:leftChars="0" w:hanging="420" w:firstLineChars="0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消息生产者发送消息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0"/>
        <w:ind w:left="420" w:leftChars="0" w:hanging="420" w:firstLineChars="0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关闭消息生产者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0"/>
        <w:ind w:leftChars="0"/>
        <w:textAlignment w:val="auto"/>
        <w:rPr>
          <w:rFonts w:hint="default" w:ascii="Courier New" w:hAnsi="Courier New" w:eastAsia="宋体" w:cs="Courier New"/>
          <w:lang w:val="en-US" w:eastAsia="zh-CN"/>
        </w:rPr>
      </w:pPr>
      <w:r>
        <w:rPr>
          <w:rFonts w:hint="default" w:ascii="Courier New" w:hAnsi="Courier New" w:eastAsia="宋体" w:cs="Courier New"/>
          <w:lang w:val="en-US" w:eastAsia="zh-CN"/>
        </w:rPr>
        <w:t>rocketmq-test\src\main\java\cn\itcast\rocketmq\</w:t>
      </w:r>
      <w:r>
        <w:rPr>
          <w:rFonts w:hint="default" w:ascii="Courier New" w:hAnsi="Courier New" w:cs="Courier New"/>
          <w:lang w:val="en-US" w:eastAsia="zh-CN"/>
        </w:rPr>
        <w:t>broadcast</w:t>
      </w:r>
      <w:r>
        <w:rPr>
          <w:rFonts w:hint="default" w:ascii="Courier New" w:hAnsi="Courier New" w:eastAsia="宋体" w:cs="Courier New"/>
          <w:lang w:val="en-US" w:eastAsia="zh-CN"/>
        </w:rPr>
        <w:t>\ProducerTest.java</w:t>
      </w:r>
      <w:r>
        <w:rPr>
          <w:rFonts w:hint="eastAsia" w:ascii="Courier New" w:hAnsi="Courier New" w:cs="Courier New"/>
          <w:lang w:val="en-US" w:eastAsia="zh-CN"/>
        </w:rPr>
        <w:t>，消息生产者</w:t>
      </w:r>
      <w:r>
        <w:rPr>
          <w:rFonts w:hint="default" w:ascii="Courier New" w:hAnsi="Courier New" w:cs="Courier New"/>
          <w:lang w:val="en-US" w:eastAsia="zh-CN"/>
        </w:rPr>
        <w:t>: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eastAsia" w:asciiTheme="minorEastAsia" w:hAnsiTheme="minorEastAsia" w:eastAsiaTheme="minorEastAsia" w:cstheme="minorEastAsia"/>
                <w:sz w:val="11"/>
                <w:szCs w:val="11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ProcuderTest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public static void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main(String[] args)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Exception{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1"/>
                <w:szCs w:val="21"/>
                <w:shd w:val="clear" w:fill="C8EDCC"/>
              </w:rPr>
              <w:t xml:space="preserve">// 1.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8EDCC"/>
              </w:rPr>
              <w:t>创建默认的</w:t>
            </w:r>
            <w:r>
              <w:rPr>
                <w:rFonts w:hint="default" w:cs="宋体"/>
                <w:b/>
                <w:bCs/>
                <w:i/>
                <w:color w:val="FF0000"/>
                <w:sz w:val="21"/>
                <w:szCs w:val="21"/>
                <w:shd w:val="clear" w:fill="C8EDCC"/>
                <w:lang w:val="en-US"/>
              </w:rPr>
              <w:t>MQ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8EDCC"/>
              </w:rPr>
              <w:t>消息生产者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1"/>
                <w:szCs w:val="21"/>
                <w:shd w:val="clear" w:fill="C8EDCC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8EDCC"/>
              </w:rPr>
              <w:t>指定组名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1"/>
                <w:szCs w:val="21"/>
                <w:shd w:val="clear" w:fill="C8EDCC"/>
              </w:rPr>
              <w:t>)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 xml:space="preserve">DefaultMQProducer producer 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DefaultMQProducer(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"producerGroup3"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1.1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设置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NameServer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连接地址，如果集群环境，多个之间用分号分隔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producer.setNamesrvAddr(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"192.168.12.131:9876"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1.2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启动，开始连接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producer.start();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1"/>
                <w:szCs w:val="21"/>
                <w:shd w:val="clear" w:fill="C8EDCC"/>
              </w:rPr>
              <w:t xml:space="preserve">// 2.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8EDCC"/>
              </w:rPr>
              <w:t>创建消息对象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Message message =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Message(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"demo3"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,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主题名称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"tag3"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,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标签名称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"key3"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,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// key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的名称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"RocketMQ</w:t>
            </w:r>
            <w:r>
              <w:rPr>
                <w:rFonts w:hint="eastAsia" w:ascii="宋体" w:hAnsi="宋体" w:eastAsia="宋体" w:cs="宋体"/>
                <w:b/>
                <w:color w:val="008000"/>
                <w:sz w:val="20"/>
                <w:szCs w:val="20"/>
                <w:shd w:val="clear" w:fill="C8EDCC"/>
              </w:rPr>
              <w:t>，我来了！广播消息。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.getBytes(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    RemotingHelper.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0"/>
                <w:szCs w:val="20"/>
                <w:shd w:val="clear" w:fill="C8EDCC"/>
              </w:rPr>
              <w:t>DEFAULT_CHARSET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));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消息内容体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1"/>
                <w:szCs w:val="21"/>
                <w:shd w:val="clear" w:fill="C8EDCC"/>
              </w:rPr>
              <w:t xml:space="preserve">// 3.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8EDCC"/>
              </w:rPr>
              <w:t>消息生产者发送消息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producer.send(message);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1"/>
                <w:szCs w:val="21"/>
                <w:shd w:val="clear" w:fill="C8EDCC"/>
              </w:rPr>
              <w:t xml:space="preserve">// 4.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8EDCC"/>
              </w:rPr>
              <w:t>关闭消息生产者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producer.shutdown();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}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4.2</w:t>
      </w:r>
      <w:r>
        <w:rPr>
          <w:rFonts w:hint="eastAsia"/>
          <w:lang w:val="en-US" w:eastAsia="zh-CN"/>
        </w:rPr>
        <w:t>消息消费者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0"/>
        <w:ind w:left="42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创建默认的消息消费者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0"/>
        <w:ind w:left="42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注册消息监听器，消费消息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0"/>
        <w:ind w:left="42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启动消息消费者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0"/>
        <w:ind w:leftChars="0"/>
        <w:textAlignment w:val="auto"/>
        <w:rPr>
          <w:rFonts w:hint="default" w:ascii="Courier New" w:hAnsi="Courier New" w:eastAsia="宋体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rocketmq-test\src\main\java\cn\itcast\rocketmq\broadcast\ConsumerTest.java</w:t>
      </w:r>
      <w:r>
        <w:rPr>
          <w:rFonts w:hint="eastAsia" w:ascii="Courier New" w:hAnsi="Courier New" w:cs="Courier New"/>
          <w:lang w:val="en-US" w:eastAsia="zh-CN"/>
        </w:rPr>
        <w:t>，消息消费者：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ConsumerTest {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public static void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main(String[] args)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Exception{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0"/>
                <w:szCs w:val="20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 xml:space="preserve">// 1.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创建默认消息消费者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指定组名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)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 xml:space="preserve">DefaultMQPushConsumer consumer = </w:t>
            </w:r>
            <w:r>
              <w:rPr>
                <w:rFonts w:hint="default" w:ascii="Courier New" w:hAnsi="Courier New" w:cs="Courier New"/>
                <w:b/>
                <w:color w:val="000080"/>
                <w:sz w:val="16"/>
                <w:szCs w:val="16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>DefaultMQPushConsumer(</w:t>
            </w:r>
            <w:r>
              <w:rPr>
                <w:rFonts w:hint="default" w:ascii="Courier New" w:hAnsi="Courier New" w:cs="Courier New"/>
                <w:b/>
                <w:color w:val="008000"/>
                <w:sz w:val="16"/>
                <w:szCs w:val="16"/>
                <w:shd w:val="clear" w:fill="C8EDCC"/>
              </w:rPr>
              <w:t>"consumerGroup3"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1.1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设置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NameServer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地址，集群环境，多个之间用分号分隔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consumer.setNamesrvAddr(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"192.168.12.131:9876"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1.2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设置</w:t>
            </w:r>
            <w:r>
              <w:rPr>
                <w:rFonts w:hint="eastAsia" w:cs="宋体"/>
                <w:i/>
                <w:color w:val="808080"/>
                <w:sz w:val="20"/>
                <w:szCs w:val="20"/>
                <w:shd w:val="clear" w:fill="C8EDCC"/>
                <w:lang w:val="en-US" w:eastAsia="zh-CN"/>
              </w:rPr>
              <w:t>从哪里开始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消费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C8EDCC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8EDCC"/>
              </w:rPr>
              <w:t xml:space="preserve"> </w:t>
            </w:r>
            <w:r>
              <w:rPr>
                <w:rFonts w:hint="default" w:cs="宋体"/>
                <w:i/>
                <w:color w:val="808080"/>
                <w:sz w:val="18"/>
                <w:szCs w:val="18"/>
                <w:shd w:val="clear" w:fill="C8EDCC"/>
                <w:lang w:val="en-US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>// ConsumeFromWhere.CONSUME_FROM_FIRST_OFFSET: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8EDCC"/>
              </w:rPr>
              <w:t>从队列头问开始消费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8EDCC"/>
              </w:rPr>
              <w:t xml:space="preserve">        </w:t>
            </w:r>
            <w:r>
              <w:rPr>
                <w:rFonts w:hint="default" w:cs="宋体"/>
                <w:i/>
                <w:color w:val="808080"/>
                <w:sz w:val="18"/>
                <w:szCs w:val="18"/>
                <w:shd w:val="clear" w:fill="C8EDCC"/>
                <w:lang w:val="en-US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>// ConsumeFromWhere.CONSUME_FROM_LAST_OFFSET: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8EDCC"/>
              </w:rPr>
              <w:t>从队列尾部开始消费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C8EDCC"/>
              </w:rPr>
              <w:t xml:space="preserve">        </w:t>
            </w:r>
            <w:r>
              <w:rPr>
                <w:rFonts w:hint="default" w:cs="宋体"/>
                <w:i/>
                <w:color w:val="808080"/>
                <w:sz w:val="16"/>
                <w:szCs w:val="16"/>
                <w:shd w:val="clear" w:fill="C8EDCC"/>
                <w:lang w:val="en-US"/>
              </w:rPr>
              <w:t xml:space="preserve">  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>consumer.setConsumeFromWhere(ConsumeFromWhere.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6"/>
                <w:szCs w:val="16"/>
                <w:shd w:val="clear" w:fill="C8EDCC"/>
              </w:rPr>
              <w:t>CONSUME_FROM_LAST_OFFSET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1.3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设置订阅的主题与标签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consumer.subscribe(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"demo3"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"tag3"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FF0000"/>
                <w:sz w:val="20"/>
                <w:szCs w:val="20"/>
                <w:shd w:val="clear" w:fill="C8EDCC"/>
              </w:rPr>
              <w:t xml:space="preserve">// 1.4 </w:t>
            </w:r>
            <w:r>
              <w:rPr>
                <w:rFonts w:hint="eastAsia" w:ascii="宋体" w:hAnsi="宋体" w:eastAsia="宋体" w:cs="宋体"/>
                <w:i/>
                <w:color w:val="FF0000"/>
                <w:sz w:val="20"/>
                <w:szCs w:val="20"/>
                <w:shd w:val="clear" w:fill="C8EDCC"/>
              </w:rPr>
              <w:t>设置消息的模式</w:t>
            </w:r>
            <w:r>
              <w:rPr>
                <w:rFonts w:hint="eastAsia" w:ascii="宋体" w:hAnsi="宋体" w:eastAsia="宋体" w:cs="宋体"/>
                <w:i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FF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FF0000"/>
                <w:sz w:val="20"/>
                <w:szCs w:val="20"/>
                <w:shd w:val="clear" w:fill="C8EDCC"/>
              </w:rPr>
              <w:t xml:space="preserve">// MessageModel.BROADCASTING: </w:t>
            </w:r>
            <w:r>
              <w:rPr>
                <w:rFonts w:hint="eastAsia" w:ascii="宋体" w:hAnsi="宋体" w:eastAsia="宋体" w:cs="宋体"/>
                <w:i/>
                <w:color w:val="FF0000"/>
                <w:sz w:val="20"/>
                <w:szCs w:val="20"/>
                <w:shd w:val="clear" w:fill="C8EDCC"/>
              </w:rPr>
              <w:t>广播模式</w:t>
            </w:r>
            <w:r>
              <w:rPr>
                <w:rFonts w:hint="eastAsia" w:ascii="宋体" w:hAnsi="宋体" w:eastAsia="宋体" w:cs="宋体"/>
                <w:i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FF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FF0000"/>
                <w:sz w:val="20"/>
                <w:szCs w:val="20"/>
                <w:shd w:val="clear" w:fill="C8EDCC"/>
              </w:rPr>
              <w:t xml:space="preserve">// MessageModel.CLUSTERING: </w:t>
            </w:r>
            <w:r>
              <w:rPr>
                <w:rFonts w:hint="eastAsia" w:ascii="宋体" w:hAnsi="宋体" w:eastAsia="宋体" w:cs="宋体"/>
                <w:i/>
                <w:color w:val="FF0000"/>
                <w:sz w:val="20"/>
                <w:szCs w:val="20"/>
                <w:shd w:val="clear" w:fill="C8EDCC"/>
              </w:rPr>
              <w:t>集群模式</w:t>
            </w:r>
            <w:r>
              <w:rPr>
                <w:rFonts w:hint="eastAsia" w:ascii="宋体" w:hAnsi="宋体" w:eastAsia="宋体" w:cs="宋体"/>
                <w:i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FF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t>consumer.setMessageModel(MessageModel.</w:t>
            </w:r>
            <w:r>
              <w:rPr>
                <w:rFonts w:hint="default" w:ascii="Courier New" w:hAnsi="Courier New" w:cs="Courier New"/>
                <w:b/>
                <w:i/>
                <w:color w:val="FF0000"/>
                <w:sz w:val="20"/>
                <w:szCs w:val="20"/>
                <w:shd w:val="clear" w:fill="C8EDCC"/>
              </w:rPr>
              <w:t>BROADCASTING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 xml:space="preserve">// 2.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注册消息监听器，消费消息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consumer.registerMessageListener(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MessageListenerConcurrently() {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808000"/>
                <w:sz w:val="20"/>
                <w:szCs w:val="20"/>
                <w:shd w:val="clear" w:fill="C8EDCC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0"/>
                <w:szCs w:val="20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ConsumeConcurrentlyStatus consumeMessage(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firstLine="1680" w:firstLineChars="1050"/>
              <w:textAlignment w:val="auto"/>
              <w:rPr>
                <w:rFonts w:hint="eastAsia" w:asciiTheme="minorEastAsia" w:hAnsiTheme="minorEastAsia" w:eastAsiaTheme="minorEastAsia" w:cstheme="minorEastAsia"/>
                <w:sz w:val="10"/>
                <w:szCs w:val="10"/>
              </w:rPr>
            </w:pP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 xml:space="preserve">List&lt;MessageExt&gt; messageExts,ConsumeConcurrentlyContext 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  <w:lang w:val="en-US"/>
              </w:rPr>
              <w:t>c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>ontext) {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try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{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Courier New" w:hAnsi="Courier New" w:cs="Courier New"/>
                <w:i/>
                <w:color w:val="808080"/>
                <w:sz w:val="20"/>
                <w:szCs w:val="20"/>
                <w:shd w:val="clear" w:fill="C8EDCC"/>
                <w:lang w:val="en-US" w:eastAsia="zh-CN"/>
              </w:rPr>
              <w:t>获取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消息</w:t>
            </w:r>
            <w:r>
              <w:rPr>
                <w:rFonts w:hint="default" w:cs="宋体"/>
                <w:i/>
                <w:color w:val="808080"/>
                <w:sz w:val="20"/>
                <w:szCs w:val="20"/>
                <w:shd w:val="clear" w:fill="C8EDCC"/>
                <w:lang w:val="en-US"/>
              </w:rPr>
              <w:t>(</w:t>
            </w:r>
            <w:r>
              <w:rPr>
                <w:rFonts w:hint="eastAsia" w:cs="宋体"/>
                <w:i/>
                <w:color w:val="808080"/>
                <w:sz w:val="20"/>
                <w:szCs w:val="20"/>
                <w:shd w:val="clear" w:fill="C8EDCC"/>
                <w:lang w:val="en-US" w:eastAsia="zh-CN"/>
              </w:rPr>
              <w:t>默认每次取一个消息</w:t>
            </w:r>
            <w:r>
              <w:rPr>
                <w:rFonts w:hint="default" w:cs="宋体"/>
                <w:i/>
                <w:color w:val="808080"/>
                <w:sz w:val="20"/>
                <w:szCs w:val="20"/>
                <w:shd w:val="clear" w:fill="C8EDCC"/>
                <w:lang w:val="en-US"/>
              </w:rPr>
              <w:t>)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MessageExt messageExt = messageExts.get(</w:t>
            </w:r>
            <w:r>
              <w:rPr>
                <w:rFonts w:hint="default" w:ascii="Courier New" w:hAnsi="Courier New" w:cs="Courier New"/>
                <w:color w:val="0000FF"/>
                <w:sz w:val="20"/>
                <w:szCs w:val="20"/>
                <w:shd w:val="clear" w:fill="C8EDCC"/>
              </w:rPr>
              <w:t>0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获取主题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String topic = messageExt.getTopic();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获取标签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String tags = messageExt.getTags();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获取消息内容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8EDCC"/>
              </w:rPr>
              <w:t xml:space="preserve">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 xml:space="preserve">String content 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 xml:space="preserve">String(messageExt.getBody(),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"UTF-8"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0"/>
                <w:szCs w:val="20"/>
                <w:shd w:val="clear" w:fill="C8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"topic = "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+ topic);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0"/>
                <w:szCs w:val="20"/>
                <w:shd w:val="clear" w:fill="C8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"tags = "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+ tags);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0"/>
                <w:szCs w:val="20"/>
                <w:shd w:val="clear" w:fill="C8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"content = "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+ content);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}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catch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(Exception ex){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消费失败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ConsumeConcurrentlyStatus.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0"/>
                <w:szCs w:val="20"/>
                <w:shd w:val="clear" w:fill="C8EDCC"/>
              </w:rPr>
              <w:t>RECONSUME_LATER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}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消费成功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ConsumeConcurrentlyStatus.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0"/>
                <w:szCs w:val="20"/>
                <w:shd w:val="clear" w:fill="C8EDCC"/>
              </w:rPr>
              <w:t>CONSUME_SUCCESS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}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});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 xml:space="preserve">// 3.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开启消息消费者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consumer.start();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}</w:t>
            </w:r>
          </w:p>
        </w:tc>
      </w:tr>
    </w:tbl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140"/>
        <w:ind w:leftChars="0"/>
        <w:textAlignment w:val="auto"/>
        <w:outlineLvl w:val="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2.5</w:t>
      </w:r>
      <w:r>
        <w:rPr>
          <w:rFonts w:hint="eastAsia"/>
          <w:lang w:val="en-US" w:eastAsia="zh-CN"/>
        </w:rPr>
        <w:t>批量消息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2.5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消息生产者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0"/>
        <w:ind w:left="420" w:leftChars="0" w:hanging="420" w:firstLineChars="0"/>
        <w:textAlignment w:val="auto"/>
        <w:rPr>
          <w:rFonts w:hint="default" w:ascii="Courier New" w:hAnsi="Courier New" w:eastAsia="宋体" w:cs="Courier New"/>
          <w:b w:val="0"/>
          <w:bCs w:val="0"/>
          <w:sz w:val="21"/>
          <w:szCs w:val="22"/>
          <w:lang w:val="en-US" w:eastAsia="zh-CN"/>
        </w:rPr>
      </w:pPr>
      <w:r>
        <w:rPr>
          <w:rFonts w:hint="default" w:ascii="Courier New" w:hAnsi="Courier New" w:cs="Courier New"/>
          <w:b w:val="0"/>
          <w:bCs w:val="0"/>
          <w:sz w:val="21"/>
          <w:szCs w:val="22"/>
          <w:lang w:val="en-US" w:eastAsia="zh-CN"/>
        </w:rPr>
        <w:t>创建默认的MQ消息生产者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0"/>
        <w:ind w:left="420" w:leftChars="0" w:hanging="420" w:firstLineChars="0"/>
        <w:textAlignment w:val="auto"/>
        <w:rPr>
          <w:rFonts w:hint="default" w:ascii="Courier New" w:hAnsi="Courier New" w:eastAsia="宋体" w:cs="Courier New"/>
          <w:b w:val="0"/>
          <w:bCs w:val="0"/>
          <w:sz w:val="21"/>
          <w:szCs w:val="22"/>
          <w:lang w:val="en-US" w:eastAsia="zh-CN"/>
        </w:rPr>
      </w:pPr>
      <w:r>
        <w:rPr>
          <w:rFonts w:hint="eastAsia" w:ascii="Courier New" w:hAnsi="Courier New" w:cs="Courier New"/>
          <w:b w:val="0"/>
          <w:bCs w:val="0"/>
          <w:sz w:val="21"/>
          <w:szCs w:val="22"/>
          <w:lang w:val="en-US" w:eastAsia="zh-CN"/>
        </w:rPr>
        <w:t>循环</w:t>
      </w:r>
      <w:r>
        <w:rPr>
          <w:rFonts w:hint="default" w:ascii="Courier New" w:hAnsi="Courier New" w:cs="Courier New"/>
          <w:b w:val="0"/>
          <w:bCs w:val="0"/>
          <w:sz w:val="21"/>
          <w:szCs w:val="22"/>
          <w:lang w:val="en-US" w:eastAsia="zh-CN"/>
        </w:rPr>
        <w:t>创建消息对象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0"/>
        <w:ind w:left="420" w:leftChars="0" w:hanging="420" w:firstLineChars="0"/>
        <w:textAlignment w:val="auto"/>
        <w:rPr>
          <w:rFonts w:hint="default" w:ascii="Courier New" w:hAnsi="Courier New" w:eastAsia="宋体" w:cs="Courier New"/>
          <w:b w:val="0"/>
          <w:bCs w:val="0"/>
          <w:sz w:val="21"/>
          <w:szCs w:val="22"/>
          <w:lang w:val="en-US" w:eastAsia="zh-CN"/>
        </w:rPr>
      </w:pPr>
      <w:r>
        <w:rPr>
          <w:rFonts w:hint="default" w:ascii="Courier New" w:hAnsi="Courier New" w:cs="Courier New"/>
          <w:b w:val="0"/>
          <w:bCs w:val="0"/>
          <w:sz w:val="21"/>
          <w:szCs w:val="22"/>
          <w:lang w:val="en-US" w:eastAsia="zh-CN"/>
        </w:rPr>
        <w:t>消息生产者发送消息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0"/>
        <w:ind w:left="420" w:leftChars="0" w:hanging="420" w:firstLineChars="0"/>
        <w:textAlignment w:val="auto"/>
        <w:rPr>
          <w:rFonts w:hint="default" w:ascii="Courier New" w:hAnsi="Courier New" w:eastAsia="宋体" w:cs="Courier New"/>
          <w:b w:val="0"/>
          <w:bCs w:val="0"/>
          <w:sz w:val="21"/>
          <w:szCs w:val="22"/>
          <w:lang w:val="en-US" w:eastAsia="zh-CN"/>
        </w:rPr>
      </w:pPr>
      <w:r>
        <w:rPr>
          <w:rFonts w:hint="default" w:ascii="Courier New" w:hAnsi="Courier New" w:cs="Courier New"/>
          <w:b w:val="0"/>
          <w:bCs w:val="0"/>
          <w:sz w:val="21"/>
          <w:szCs w:val="22"/>
          <w:lang w:val="en-US" w:eastAsia="zh-CN"/>
        </w:rPr>
        <w:t>关闭消息生产者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0"/>
        <w:ind w:leftChars="0"/>
        <w:textAlignment w:val="auto"/>
        <w:rPr>
          <w:rFonts w:hint="default" w:ascii="Courier New" w:hAnsi="Courier New" w:eastAsia="宋体" w:cs="Courier New"/>
          <w:lang w:val="en-US" w:eastAsia="zh-CN"/>
        </w:rPr>
      </w:pPr>
      <w:r>
        <w:rPr>
          <w:rFonts w:hint="default" w:ascii="Courier New" w:hAnsi="Courier New" w:eastAsia="宋体" w:cs="Courier New"/>
          <w:lang w:val="en-US" w:eastAsia="zh-CN"/>
        </w:rPr>
        <w:t>rocketmq-test\src\main\java\cn\itcast\rocketmq\</w:t>
      </w:r>
      <w:r>
        <w:rPr>
          <w:rFonts w:hint="default" w:ascii="Courier New" w:hAnsi="Courier New" w:cs="Courier New"/>
          <w:lang w:val="en-US" w:eastAsia="zh-CN"/>
        </w:rPr>
        <w:t>batch</w:t>
      </w:r>
      <w:r>
        <w:rPr>
          <w:rFonts w:hint="default" w:ascii="Courier New" w:hAnsi="Courier New" w:eastAsia="宋体" w:cs="Courier New"/>
          <w:lang w:val="en-US" w:eastAsia="zh-CN"/>
        </w:rPr>
        <w:t>\ProducerTest.java</w:t>
      </w:r>
      <w:r>
        <w:rPr>
          <w:rFonts w:hint="eastAsia" w:ascii="Courier New" w:hAnsi="Courier New" w:cs="Courier New"/>
          <w:lang w:val="en-US" w:eastAsia="zh-CN"/>
        </w:rPr>
        <w:t>，消息生产者</w:t>
      </w:r>
      <w:r>
        <w:rPr>
          <w:rFonts w:hint="default" w:ascii="Courier New" w:hAnsi="Courier New" w:cs="Courier New"/>
          <w:lang w:val="en-US" w:eastAsia="zh-CN"/>
        </w:rPr>
        <w:t>: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eastAsia" w:asciiTheme="minorEastAsia" w:hAnsiTheme="minorEastAsia" w:eastAsiaTheme="minorEastAsia" w:cstheme="minorEastAsia"/>
                <w:sz w:val="13"/>
                <w:szCs w:val="13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ProcuderTest {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public static void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main(String[] args)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Exception{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 xml:space="preserve">// 1.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创建默认的</w:t>
            </w:r>
            <w:r>
              <w:rPr>
                <w:rFonts w:hint="default" w:cs="宋体"/>
                <w:b/>
                <w:bCs/>
                <w:i/>
                <w:color w:val="FF0000"/>
                <w:sz w:val="20"/>
                <w:szCs w:val="20"/>
                <w:shd w:val="clear" w:fill="C8EDCC"/>
                <w:lang w:val="en-US"/>
              </w:rPr>
              <w:t>MQ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消息生产者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指定组名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)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 xml:space="preserve">DefaultMQProducer producer =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DefaultMQProducer(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"producerGroup4"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1.1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设置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NameServer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连接地址，如果集群环境，多个之间用分号分隔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producer.setNamesrvAddr(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"192.168.12.131:9876"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1.2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启动，开始连接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producer.start();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 xml:space="preserve">// 2. </w:t>
            </w:r>
            <w:r>
              <w:rPr>
                <w:rFonts w:hint="eastAsia" w:ascii="Courier New" w:hAnsi="Courier New" w:cs="Courier New"/>
                <w:b/>
                <w:bCs/>
                <w:i/>
                <w:color w:val="FF0000"/>
                <w:sz w:val="20"/>
                <w:szCs w:val="20"/>
                <w:shd w:val="clear" w:fill="C8EDCC"/>
                <w:lang w:val="en-US" w:eastAsia="zh-CN"/>
              </w:rPr>
              <w:t>循环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创建消息对象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List&lt;Message&gt; messages =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ArrayList&lt;&gt;();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for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int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i = </w:t>
            </w:r>
            <w:r>
              <w:rPr>
                <w:rFonts w:hint="default" w:ascii="Courier New" w:hAnsi="Courier New" w:cs="Courier New"/>
                <w:color w:val="0000FF"/>
                <w:sz w:val="20"/>
                <w:szCs w:val="20"/>
                <w:shd w:val="clear" w:fill="C8EDCC"/>
              </w:rPr>
              <w:t>1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; i &lt;= </w:t>
            </w:r>
            <w:r>
              <w:rPr>
                <w:rFonts w:hint="default" w:ascii="Courier New" w:hAnsi="Courier New" w:cs="Courier New"/>
                <w:color w:val="0000FF"/>
                <w:sz w:val="20"/>
                <w:szCs w:val="20"/>
                <w:shd w:val="clear" w:fill="C8EDCC"/>
              </w:rPr>
              <w:t>20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; i++) {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Message message =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Message(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"demo4"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,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主题名称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"tag"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+ i,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标签名称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"key"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+ i,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// key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名称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8EDCC"/>
              </w:rPr>
              <w:t xml:space="preserve">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"RocketMQ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C8EDCC"/>
              </w:rPr>
              <w:t>，我来了！批量消息。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"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+ i).getBytes(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 xml:space="preserve">                            RemotingHelper.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8"/>
                <w:szCs w:val="18"/>
                <w:shd w:val="clear" w:fill="C8EDCC"/>
              </w:rPr>
              <w:t>DEFAULT_CHARSET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 xml:space="preserve">));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8EDCC"/>
              </w:rPr>
              <w:t>消息内容体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messages.add(message);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}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 xml:space="preserve">// 3.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消息生产者批量发送消息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producer.send(messages);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 xml:space="preserve">// 4.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>关闭消息生产者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producer.shutdown();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}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5.2</w:t>
      </w:r>
      <w:r>
        <w:rPr>
          <w:rFonts w:hint="eastAsia"/>
          <w:lang w:val="en-US" w:eastAsia="zh-CN"/>
        </w:rPr>
        <w:t>消息消费者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0"/>
        <w:ind w:left="42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创建默认的消息消费者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0"/>
        <w:ind w:left="42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注册消息监听器，消费消息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0"/>
        <w:ind w:left="42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启动消息消费者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0"/>
        <w:ind w:leftChars="0"/>
        <w:textAlignment w:val="auto"/>
        <w:rPr>
          <w:rFonts w:hint="default" w:ascii="Courier New" w:hAnsi="Courier New" w:eastAsia="宋体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rocketmq-test\src\main\java\cn\itcast\rocketmq\batch\ConsumerTest.java</w:t>
      </w:r>
      <w:r>
        <w:rPr>
          <w:rFonts w:hint="eastAsia" w:ascii="Courier New" w:hAnsi="Courier New" w:cs="Courier New"/>
          <w:lang w:val="en-US" w:eastAsia="zh-CN"/>
        </w:rPr>
        <w:t>，消息消费者：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ConsumerTest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public static void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main(String[] args)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Exception{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1"/>
                <w:szCs w:val="21"/>
                <w:shd w:val="clear" w:fill="C8EDCC"/>
              </w:rPr>
              <w:t xml:space="preserve">// 1.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8EDCC"/>
              </w:rPr>
              <w:t>创建默认消息消费者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1"/>
                <w:szCs w:val="21"/>
                <w:shd w:val="clear" w:fill="C8EDCC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8EDCC"/>
              </w:rPr>
              <w:t>指定组名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1"/>
                <w:szCs w:val="21"/>
                <w:shd w:val="clear" w:fill="C8EDCC"/>
              </w:rPr>
              <w:t>)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 xml:space="preserve">DefaultMQPushConsumer consumer = </w:t>
            </w:r>
            <w:r>
              <w:rPr>
                <w:rFonts w:hint="default" w:ascii="Courier New" w:hAnsi="Courier New" w:cs="Courier New"/>
                <w:b/>
                <w:color w:val="000080"/>
                <w:sz w:val="16"/>
                <w:szCs w:val="16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>DefaultMQPushConsumer(</w:t>
            </w:r>
            <w:r>
              <w:rPr>
                <w:rFonts w:hint="default" w:ascii="Courier New" w:hAnsi="Courier New" w:cs="Courier New"/>
                <w:b/>
                <w:color w:val="008000"/>
                <w:sz w:val="16"/>
                <w:szCs w:val="16"/>
                <w:shd w:val="clear" w:fill="C8EDCC"/>
              </w:rPr>
              <w:t>"consumerGroup4"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1.1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设置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NameServer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地址，集群环境，多个之间用分号分隔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consumer.setNamesrvAddr(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"192.168.12.131:9876"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1.2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设置</w:t>
            </w:r>
            <w:r>
              <w:rPr>
                <w:rFonts w:hint="eastAsia" w:cs="宋体"/>
                <w:i/>
                <w:color w:val="808080"/>
                <w:sz w:val="21"/>
                <w:szCs w:val="21"/>
                <w:shd w:val="clear" w:fill="C8EDCC"/>
                <w:lang w:val="en-US" w:eastAsia="zh-CN"/>
              </w:rPr>
              <w:t>从哪里开始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消费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// ConsumeFromWhere.CONSUME_FROM_FIRST_OFFSET: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从队列头部开始消费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// ConsumeFromWhere.CONSUME_FROM_LAST_OFFSET: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从队列尾部开始消费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6"/>
                <w:szCs w:val="16"/>
                <w:shd w:val="clear" w:fill="C8EDCC"/>
              </w:rPr>
              <w:t xml:space="preserve">        </w:t>
            </w:r>
            <w:r>
              <w:rPr>
                <w:rFonts w:hint="default" w:cs="宋体"/>
                <w:i/>
                <w:color w:val="808080"/>
                <w:sz w:val="16"/>
                <w:szCs w:val="16"/>
                <w:shd w:val="clear" w:fill="C8EDCC"/>
                <w:lang w:val="en-US"/>
              </w:rPr>
              <w:t xml:space="preserve">  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>consumer.setConsumeFromWhere(ConsumeFromWhere.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6"/>
                <w:szCs w:val="16"/>
                <w:shd w:val="clear" w:fill="C8EDCC"/>
              </w:rPr>
              <w:t>CONSUME_FROM_LAST_OFFSET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 xml:space="preserve">// 1.3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>设置批量消费消息的最大数量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consumer.setConsumeMessageBatchMaxSize(5);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 xml:space="preserve">// 1.4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>设置订阅的主题与标签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consumer.subscribe(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"demo4"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"*"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1.5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设置消息的模式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MessageModel.BROADCASTING: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广播模式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MessageModel.CLUSTERING: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集群模式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consumer.setMessageModel(MessageModel.</w:t>
            </w:r>
            <w:r>
              <w:rPr>
                <w:rFonts w:hint="default" w:ascii="Courier New" w:hAnsi="Courier New" w:cs="Courier New"/>
                <w:b/>
                <w:i/>
                <w:color w:val="FF0000"/>
                <w:sz w:val="21"/>
                <w:szCs w:val="21"/>
                <w:shd w:val="clear" w:fill="C8EDCC"/>
              </w:rPr>
              <w:t>CLUSTERING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1"/>
                <w:szCs w:val="21"/>
                <w:shd w:val="clear" w:fill="C8EDCC"/>
              </w:rPr>
              <w:t xml:space="preserve">// 2.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8EDCC"/>
              </w:rPr>
              <w:t>注册消息监听器，消费消息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consumer.registerMessageListener(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MessageListenerConcurrently()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ConsumeConcurrentlyStatus consumeMessage(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firstLine="1600" w:firstLineChars="1000"/>
              <w:textAlignment w:val="auto"/>
              <w:rPr>
                <w:rFonts w:hint="eastAsia" w:asciiTheme="minorEastAsia" w:hAnsiTheme="minorEastAsia" w:eastAsiaTheme="minorEastAsia" w:cstheme="minorEastAsia"/>
                <w:sz w:val="15"/>
                <w:szCs w:val="15"/>
              </w:rPr>
            </w:pP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>List&lt;MessageExt&gt; messageExts,ConsumeConcurrentlyContext context)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try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循环消费消息</w:t>
            </w:r>
            <w:r>
              <w:rPr>
                <w:rFonts w:hint="default" w:cs="宋体"/>
                <w:i/>
                <w:color w:val="808080"/>
                <w:sz w:val="21"/>
                <w:szCs w:val="21"/>
                <w:shd w:val="clear" w:fill="C8EDCC"/>
                <w:lang w:val="en-US"/>
              </w:rPr>
              <w:t>(</w:t>
            </w:r>
            <w:r>
              <w:rPr>
                <w:rFonts w:hint="eastAsia" w:cs="宋体"/>
                <w:i/>
                <w:color w:val="808080"/>
                <w:sz w:val="21"/>
                <w:szCs w:val="21"/>
                <w:shd w:val="clear" w:fill="C8EDCC"/>
                <w:lang w:val="en-US" w:eastAsia="zh-CN"/>
              </w:rPr>
              <w:t>一次</w:t>
            </w:r>
            <w:r>
              <w:rPr>
                <w:rFonts w:hint="default" w:cs="宋体"/>
                <w:i/>
                <w:color w:val="808080"/>
                <w:sz w:val="21"/>
                <w:szCs w:val="21"/>
                <w:shd w:val="clear" w:fill="C8EDCC"/>
                <w:lang w:val="en-US" w:eastAsia="zh-CN"/>
              </w:rPr>
              <w:t>5</w:t>
            </w:r>
            <w:r>
              <w:rPr>
                <w:rFonts w:hint="eastAsia" w:cs="宋体"/>
                <w:i/>
                <w:color w:val="808080"/>
                <w:sz w:val="21"/>
                <w:szCs w:val="21"/>
                <w:shd w:val="clear" w:fill="C8EDCC"/>
                <w:lang w:val="en-US" w:eastAsia="zh-CN"/>
              </w:rPr>
              <w:t>个消息</w:t>
            </w:r>
            <w:r>
              <w:rPr>
                <w:rFonts w:hint="default" w:cs="宋体"/>
                <w:i/>
                <w:color w:val="808080"/>
                <w:sz w:val="21"/>
                <w:szCs w:val="21"/>
                <w:shd w:val="clear" w:fill="C8EDCC"/>
                <w:lang w:val="en-US"/>
              </w:rPr>
              <w:t>)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for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(MessageExt messageExt : messageExts)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获取主题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String topic = messageExt.getTopic();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获取标签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String tags = messageExt.getTags();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获取消息内容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            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 xml:space="preserve">String content = </w:t>
            </w:r>
            <w:r>
              <w:rPr>
                <w:rFonts w:hint="default" w:ascii="Courier New" w:hAnsi="Courier New" w:cs="Courier New"/>
                <w:b/>
                <w:color w:val="000080"/>
                <w:sz w:val="16"/>
                <w:szCs w:val="16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 xml:space="preserve">String(messageExt.getBody(), </w:t>
            </w:r>
            <w:r>
              <w:rPr>
                <w:rFonts w:hint="default" w:ascii="Courier New" w:hAnsi="Courier New" w:cs="Courier New"/>
                <w:b/>
                <w:color w:val="008000"/>
                <w:sz w:val="16"/>
                <w:szCs w:val="16"/>
                <w:shd w:val="clear" w:fill="C8EDCC"/>
              </w:rPr>
              <w:t>"UTF-8"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8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"topic = "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+ topic);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8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"tags = "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+ tags);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8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"content = "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+ content);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}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catch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(Exception ex){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消费失败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ConsumeConcurrentlyStatus.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0"/>
                <w:szCs w:val="20"/>
                <w:shd w:val="clear" w:fill="C8EDCC"/>
              </w:rPr>
              <w:t>RECONSUME_LATER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消费成功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ConsumeConcurrentlyStatus.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8EDCC"/>
              </w:rPr>
              <w:t>CONSUME_SUCCESS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});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1"/>
                <w:szCs w:val="21"/>
                <w:shd w:val="clear" w:fill="C8EDCC"/>
              </w:rPr>
              <w:t xml:space="preserve">// 3.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8EDCC"/>
              </w:rPr>
              <w:t>开启消息消费者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consumer.start();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}</w:t>
            </w:r>
          </w:p>
        </w:tc>
      </w:tr>
    </w:tbl>
    <w:p>
      <w:pPr>
        <w:pStyle w:val="2"/>
        <w:keepNext/>
        <w:keepLines/>
        <w:pageBreakBefore w:val="0"/>
        <w:widowControl w:val="0"/>
        <w:numPr>
          <w:ilvl w:val="0"/>
          <w:numId w:val="8"/>
        </w:numPr>
        <w:tabs>
          <w:tab w:val="left" w:pos="425"/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0" w:after="210" w:line="276" w:lineRule="auto"/>
        <w:ind w:leftChars="0"/>
        <w:jc w:val="both"/>
        <w:textAlignment w:val="auto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Spring整合</w:t>
      </w:r>
      <w:r>
        <w:rPr>
          <w:rFonts w:hint="default"/>
          <w:lang w:val="en-US" w:eastAsia="zh-CN"/>
        </w:rPr>
        <w:t>Rocket</w:t>
      </w:r>
      <w:r>
        <w:rPr>
          <w:rFonts w:hint="eastAsia"/>
          <w:lang w:val="en-US" w:eastAsia="zh-CN"/>
        </w:rPr>
        <w:t>MQ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3</w:t>
      </w:r>
      <w:r>
        <w:rPr>
          <w:rFonts w:hint="eastAsia"/>
          <w:lang w:val="en-US" w:eastAsia="zh-CN"/>
        </w:rPr>
        <w:t>.1 配置依赖jar包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 w:asciiTheme="minorEastAsia" w:hAnsiTheme="minorEastAsia" w:eastAsiaTheme="minorEastAsia" w:cstheme="minorEastAsia"/>
                <w:color w:val="FF0000"/>
                <w:sz w:val="24"/>
                <w:szCs w:val="24"/>
              </w:rPr>
            </w:pP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>rocketmq-client --&gt;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&gt;org.apache.rocketmq&lt;/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&gt;rocketmq-client&lt;/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&gt;4.5.0&lt;/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>&lt;!-- spring-context --&gt;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&gt;org.springframework&lt;/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&gt;spring-context&lt;/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&gt;5.1.3.RELEASE&lt;/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</w:p>
        </w:tc>
      </w:tr>
    </w:tbl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3</w:t>
      </w:r>
      <w:r>
        <w:rPr>
          <w:rFonts w:hint="eastAsia"/>
          <w:lang w:val="en-US" w:eastAsia="zh-CN"/>
        </w:rPr>
        <w:t>.2 消息生产者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420" w:leftChars="0" w:hanging="420" w:firstLineChars="0"/>
        <w:textAlignment w:val="auto"/>
        <w:rPr>
          <w:rFonts w:hint="default" w:ascii="Courier New" w:hAnsi="Courier New" w:eastAsia="宋体" w:cs="Courier New"/>
          <w:sz w:val="22"/>
          <w:szCs w:val="24"/>
          <w:lang w:val="en-US" w:eastAsia="zh-CN"/>
        </w:rPr>
      </w:pPr>
      <w:r>
        <w:rPr>
          <w:rFonts w:hint="default" w:ascii="Courier New" w:hAnsi="Courier New" w:cs="Courier New"/>
          <w:sz w:val="22"/>
          <w:szCs w:val="24"/>
          <w:lang w:val="en-US" w:eastAsia="zh-CN"/>
        </w:rPr>
        <w:t>配置</w:t>
      </w:r>
      <w:r>
        <w:rPr>
          <w:rFonts w:hint="eastAsia" w:ascii="Courier New" w:hAnsi="Courier New" w:cs="Courier New"/>
          <w:sz w:val="22"/>
          <w:szCs w:val="24"/>
          <w:lang w:val="en-US" w:eastAsia="zh-CN"/>
        </w:rPr>
        <w:t>部分</w:t>
      </w:r>
      <w:r>
        <w:rPr>
          <w:rFonts w:hint="default" w:ascii="Courier New" w:hAnsi="Courier New" w:cs="Courier New"/>
          <w:sz w:val="22"/>
          <w:szCs w:val="24"/>
          <w:lang w:val="en-US" w:eastAsia="zh-CN"/>
        </w:rPr>
        <w:t>: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C8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C8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 xml:space="preserve">beans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="http://www.springframework.org/schema/beans"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xmlns: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C8EDCC"/>
              </w:rPr>
              <w:t>xsi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C8EDCC"/>
              </w:rPr>
              <w:t>xsi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="http://www.springframework.org/schema/beans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       http://www.springframework.org/schema/beans/spring-beans.xsd"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 xml:space="preserve">&lt;!--#############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8EDCC"/>
              </w:rPr>
              <w:t>配置消息生产者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 xml:space="preserve"> #############--&gt;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 xml:space="preserve">    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8EDCC"/>
              </w:rPr>
              <w:t>配置默认的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>MQ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8EDCC"/>
              </w:rPr>
              <w:t xml:space="preserve">消息生产者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  <w:lang w:val="en-US"/>
              </w:rPr>
              <w:t>mq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Producer" 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firstLine="994" w:firstLineChars="550"/>
              <w:textAlignment w:val="auto"/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="org.apache.rocketmq.client.producer.DefaultMQProducer"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         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  <w:lang w:val="en-US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init-method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="start"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         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  <w:lang w:val="en-US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destroy-method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="shutdown"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8EDCC"/>
              </w:rPr>
              <w:t xml:space="preserve">设置组名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="producerGroup"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="prodeucer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  <w:lang w:val="en-US"/>
              </w:rPr>
              <w:t>G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roup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  <w:lang w:val="en-US"/>
              </w:rPr>
              <w:t>5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"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8EDCC"/>
              </w:rPr>
              <w:t>设置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>NameServer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8EDCC"/>
              </w:rPr>
              <w:t>连接地址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="namesrvAddr"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="192.168.12.131:9876"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>beans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420" w:leftChars="0" w:hanging="420" w:firstLineChars="0"/>
        <w:textAlignment w:val="auto"/>
        <w:rPr>
          <w:rFonts w:hint="eastAsia" w:ascii="Courier New" w:hAnsi="Courier New" w:cs="Courier New"/>
          <w:sz w:val="22"/>
          <w:szCs w:val="24"/>
          <w:lang w:val="en-US" w:eastAsia="zh-CN"/>
        </w:rPr>
      </w:pPr>
      <w:r>
        <w:rPr>
          <w:rFonts w:hint="eastAsia" w:ascii="Courier New" w:hAnsi="Courier New" w:cs="Courier New"/>
          <w:sz w:val="22"/>
          <w:szCs w:val="24"/>
          <w:lang w:val="en-US" w:eastAsia="zh-CN"/>
        </w:rPr>
        <w:t>编程部分：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eastAsia" w:ascii="Courier New" w:hAnsi="Courier New" w:cs="Courier New"/>
          <w:sz w:val="22"/>
          <w:szCs w:val="24"/>
          <w:lang w:val="en-US" w:eastAsia="zh-CN"/>
        </w:rPr>
      </w:pPr>
      <w:r>
        <w:rPr>
          <w:rFonts w:hint="eastAsia" w:ascii="Courier New" w:hAnsi="Courier New" w:cs="Courier New"/>
          <w:sz w:val="22"/>
          <w:szCs w:val="24"/>
          <w:lang w:val="en-US" w:eastAsia="zh-CN"/>
        </w:rPr>
        <w:t>rocketmq-test\src\main\java\cn\itcast\rocketmq\spring\ProducerTest.java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ProducerTest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public static void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main(String[] args)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Exception{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ApplicationContext ac =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new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ClassPathXmlApplicationContext(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"applicationContext-rocketmq.xml"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MQProducer producer = ac.getBean(DefaultMQProducer.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创建消息对象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Message message =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Message(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"demo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  <w:lang w:val="en-US"/>
              </w:rPr>
              <w:t>5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,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主题名称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  <w:lang w:val="en-US"/>
              </w:rPr>
              <w:t>t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ag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  <w:lang w:val="en-US"/>
              </w:rPr>
              <w:t>5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,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标签名字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"Spring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C8EDCC"/>
              </w:rPr>
              <w:t>整合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RocketMQ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C8EDCC"/>
              </w:rPr>
              <w:t>！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firstLine="2415" w:firstLineChars="1150"/>
              <w:textAlignment w:val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.getBytes(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  <w:lang w:val="en-US"/>
              </w:rPr>
              <w:t>UTF-8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));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消息内容字节数组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发送消息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SendResult result = producer.send(message);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8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"result = "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+ result);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}</w:t>
            </w:r>
          </w:p>
        </w:tc>
      </w:tr>
    </w:tbl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3</w:t>
      </w:r>
      <w:r>
        <w:rPr>
          <w:rFonts w:hint="eastAsia"/>
          <w:lang w:val="en-US" w:eastAsia="zh-CN"/>
        </w:rPr>
        <w:t>.3 消息消费者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420" w:leftChars="0" w:hanging="420" w:firstLineChars="0"/>
        <w:textAlignment w:val="auto"/>
        <w:rPr>
          <w:rFonts w:hint="default" w:ascii="Courier New" w:hAnsi="Courier New" w:eastAsia="宋体" w:cs="Courier New"/>
          <w:sz w:val="22"/>
          <w:szCs w:val="24"/>
          <w:lang w:val="en-US" w:eastAsia="zh-CN"/>
        </w:rPr>
      </w:pPr>
      <w:r>
        <w:rPr>
          <w:rFonts w:hint="default" w:ascii="Courier New" w:hAnsi="Courier New" w:cs="Courier New"/>
          <w:sz w:val="22"/>
          <w:szCs w:val="24"/>
          <w:lang w:val="en-US" w:eastAsia="zh-CN"/>
        </w:rPr>
        <w:t>配置</w:t>
      </w:r>
      <w:r>
        <w:rPr>
          <w:rFonts w:hint="eastAsia" w:ascii="Courier New" w:hAnsi="Courier New" w:cs="Courier New"/>
          <w:sz w:val="22"/>
          <w:szCs w:val="24"/>
          <w:lang w:val="en-US" w:eastAsia="zh-CN"/>
        </w:rPr>
        <w:t>部分</w:t>
      </w:r>
      <w:r>
        <w:rPr>
          <w:rFonts w:hint="default" w:ascii="Courier New" w:hAnsi="Courier New" w:cs="Courier New"/>
          <w:sz w:val="22"/>
          <w:szCs w:val="24"/>
          <w:lang w:val="en-US" w:eastAsia="zh-CN"/>
        </w:rPr>
        <w:t>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C8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C8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 xml:space="preserve">beans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="http://www.springframework.org/schema/beans"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xmlns: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C8EDCC"/>
              </w:rPr>
              <w:t>xsi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C8EDCC"/>
              </w:rPr>
              <w:t>xsi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="http://www.springframework.org/schema/beans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       http://www.springframework.org/schema/beans/spring-beans.xsd"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 xml:space="preserve">&lt;!--#############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8EDCC"/>
              </w:rPr>
              <w:t>配置消息消费者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 xml:space="preserve"> #############--&gt;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 xml:space="preserve">    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8EDCC"/>
              </w:rPr>
              <w:t>配置默认的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>MQ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8EDCC"/>
              </w:rPr>
              <w:t xml:space="preserve">消息消费者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="mqPushConsumer"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   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="org.apache.rocketmq.client.consumer.DefaultMQPushConsumer"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   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init-method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="start"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   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destroy-method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="shutdown"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>&lt;!--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  <w:lang w:val="en-US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8EDCC"/>
              </w:rPr>
              <w:t>设置消息模式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>: (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8EDCC"/>
              </w:rPr>
              <w:t>广播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 xml:space="preserve">BROADCASTING |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8EDCC"/>
              </w:rPr>
              <w:t>集群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>CLUSTERING)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  <w:lang w:val="en-US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="messageModel"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="CLUSTERING"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8EDCC"/>
              </w:rPr>
              <w:t xml:space="preserve">设置消费者组名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="consumerGroup"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="consumer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  <w:lang w:val="en-US"/>
              </w:rPr>
              <w:t>G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roup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  <w:lang w:val="en-US"/>
              </w:rPr>
              <w:t>5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8EDCC"/>
              </w:rPr>
              <w:t>设置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>NameServer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8EDCC"/>
              </w:rPr>
              <w:t xml:space="preserve">地址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="namesrvAddr"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="192.168.12.131:9876"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8EDCC"/>
              </w:rPr>
              <w:t xml:space="preserve">设置消息监听器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="messageListener"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="messageListener"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8EDCC"/>
              </w:rPr>
              <w:t>设置订阅</w:t>
            </w:r>
            <w:r>
              <w:rPr>
                <w:rFonts w:hint="eastAsia" w:cs="宋体"/>
                <w:i/>
                <w:color w:val="808080"/>
                <w:sz w:val="18"/>
                <w:szCs w:val="18"/>
                <w:shd w:val="clear" w:fill="C8EDCC"/>
                <w:lang w:val="en-US" w:eastAsia="zh-CN"/>
              </w:rPr>
              <w:t>的主题与标签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="subscription"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>map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 xml:space="preserve">&lt;!--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  <w:lang w:val="en-US"/>
              </w:rPr>
              <w:t xml:space="preserve">key: </w:t>
            </w:r>
            <w:r>
              <w:rPr>
                <w:rFonts w:hint="eastAsia" w:cs="宋体"/>
                <w:i/>
                <w:color w:val="808080"/>
                <w:sz w:val="18"/>
                <w:szCs w:val="18"/>
                <w:shd w:val="clear" w:fill="C8EDCC"/>
                <w:lang w:val="en-US" w:eastAsia="zh-CN"/>
              </w:rPr>
              <w:t>主题</w:t>
            </w:r>
            <w:r>
              <w:rPr>
                <w:rFonts w:hint="default" w:cs="宋体"/>
                <w:i/>
                <w:color w:val="808080"/>
                <w:sz w:val="18"/>
                <w:szCs w:val="18"/>
                <w:shd w:val="clear" w:fill="C8EDCC"/>
                <w:lang w:val="en-US" w:eastAsia="zh-CN"/>
              </w:rPr>
              <w:t xml:space="preserve">   value</w:t>
            </w:r>
            <w:r>
              <w:rPr>
                <w:rFonts w:hint="eastAsia" w:cs="宋体"/>
                <w:i/>
                <w:color w:val="808080"/>
                <w:sz w:val="18"/>
                <w:szCs w:val="18"/>
                <w:shd w:val="clear" w:fill="C8EDCC"/>
                <w:lang w:val="en-US" w:eastAsia="zh-CN"/>
              </w:rPr>
              <w:t>：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8EDCC"/>
              </w:rPr>
              <w:t>标签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 xml:space="preserve">entry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key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="demo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  <w:lang w:val="en-US"/>
              </w:rPr>
              <w:t>5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  <w:lang w:val="en-US"/>
              </w:rPr>
              <w:t>t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ag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  <w:lang w:val="en-US"/>
              </w:rPr>
              <w:t>5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>map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8EDCC"/>
              </w:rPr>
              <w:t xml:space="preserve">配置消息监听器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="messageListener" 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firstLine="994" w:firstLineChars="550"/>
              <w:textAlignment w:val="auto"/>
              <w:rPr>
                <w:rFonts w:hint="eastAsia" w:asciiTheme="minorEastAsia" w:hAnsiTheme="minorEastAsia" w:eastAsiaTheme="minorEastAsia" w:cstheme="minorEastAsia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="cn.itcast.rocketmq.spring.listener.MessageListener"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>beans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420" w:leftChars="0" w:hanging="420" w:firstLineChars="0"/>
        <w:textAlignment w:val="auto"/>
        <w:rPr>
          <w:rFonts w:hint="eastAsia" w:ascii="Courier New" w:hAnsi="Courier New" w:cs="Courier New"/>
          <w:sz w:val="22"/>
          <w:szCs w:val="24"/>
          <w:lang w:val="en-US" w:eastAsia="zh-CN"/>
        </w:rPr>
      </w:pPr>
      <w:r>
        <w:rPr>
          <w:rFonts w:hint="eastAsia" w:ascii="Courier New" w:hAnsi="Courier New" w:cs="Courier New"/>
          <w:sz w:val="22"/>
          <w:szCs w:val="24"/>
          <w:lang w:val="en-US" w:eastAsia="zh-CN"/>
        </w:rPr>
        <w:t>编程部分：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  <w:szCs w:val="20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**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自定义消息监听器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MessageListener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implements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MessageListenerConcurrently{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消费消息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0"/>
                <w:szCs w:val="20"/>
                <w:shd w:val="clear" w:fill="C8EDCC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ConsumeConcurrentlyStatus 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>consumeMessage(List&lt;MessageExt&gt; msgs,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ConsumeConcurrentlyContext context) {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try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{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获取消息内容封装对象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MessageExt messageExt = msgs.get(</w:t>
            </w:r>
            <w:r>
              <w:rPr>
                <w:rFonts w:hint="default" w:ascii="Courier New" w:hAnsi="Courier New" w:cs="Courier New"/>
                <w:color w:val="0000FF"/>
                <w:sz w:val="20"/>
                <w:szCs w:val="20"/>
                <w:shd w:val="clear" w:fill="C8EDCC"/>
              </w:rPr>
              <w:t>0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获取消息主题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String topic = messageExt.getTopic();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获取消息标签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String tags = messageExt.getTags();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获取消息内容体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String content =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String(messageExt.getBody(),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"UTF-8"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输出消息信息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0"/>
                <w:szCs w:val="20"/>
                <w:shd w:val="clear" w:fill="C8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"topic:"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+ topic +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",tags:"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+ tags + 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",content:"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+ content);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}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catch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(Exception e) {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消费失败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ConsumeConcurrentlyStatus.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0"/>
                <w:szCs w:val="20"/>
                <w:shd w:val="clear" w:fill="C8EDCC"/>
              </w:rPr>
              <w:t>RECONSUME_LATER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}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消费成功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ConsumeConcurrentlyStatus.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0"/>
                <w:szCs w:val="20"/>
                <w:shd w:val="clear" w:fill="C8EDCC"/>
              </w:rPr>
              <w:t>CONSUME_SUCCESS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}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 w:ascii="Courier New" w:hAnsi="Courier New" w:eastAsia="宋体" w:cs="Courier New"/>
          <w:b/>
          <w:bCs/>
          <w:color w:val="FF0000"/>
          <w:lang w:val="en-US" w:eastAsia="zh-CN"/>
        </w:rPr>
      </w:pP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说明：自定义消息监听器需实现MessageListenerConcurrently接口</w:t>
      </w:r>
      <w:r>
        <w:rPr>
          <w:rFonts w:hint="eastAsia" w:ascii="Courier New" w:hAnsi="Courier New" w:cs="Courier New"/>
          <w:b/>
          <w:bCs/>
          <w:color w:val="FF0000"/>
          <w:lang w:val="en-US" w:eastAsia="zh-CN"/>
        </w:rPr>
        <w:t>。</w:t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0" w:after="90" w:line="276" w:lineRule="auto"/>
        <w:ind w:leftChars="0"/>
        <w:jc w:val="both"/>
        <w:textAlignment w:val="auto"/>
        <w:outlineLvl w:val="0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4.商品上架【导入索引库】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4.1需求分析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420" w:firstLineChars="0"/>
        <w:textAlignment w:val="auto"/>
        <w:outlineLvl w:val="9"/>
        <w:rPr>
          <w:rFonts w:hint="default" w:ascii="Courier New" w:hAnsi="Courier New" w:cs="Courier New"/>
          <w:sz w:val="21"/>
          <w:szCs w:val="21"/>
          <w:lang w:val="en-US" w:eastAsia="zh-CN"/>
        </w:rPr>
      </w:pPr>
      <w:r>
        <w:rPr>
          <w:rFonts w:hint="eastAsia" w:ascii="Courier New" w:hAnsi="Courier New" w:cs="Courier New"/>
          <w:sz w:val="21"/>
          <w:szCs w:val="21"/>
          <w:lang w:val="en-US" w:eastAsia="zh-CN"/>
        </w:rPr>
        <w:t>商家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执行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商品上架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后，向RocketMQ发送消息（</w:t>
      </w:r>
      <w:r>
        <w:rPr>
          <w:rFonts w:hint="eastAsia" w:ascii="Courier New" w:hAnsi="Courier New" w:cs="Courier New"/>
          <w:color w:val="FF0000"/>
          <w:sz w:val="21"/>
          <w:szCs w:val="21"/>
          <w:lang w:val="en-US" w:eastAsia="zh-CN"/>
        </w:rPr>
        <w:t>goodsIds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），搜索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系统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从RocketMQ接收到消息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查询上架通过的SKU商品数据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并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同步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到ElasticSearch索引库。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4.2消息生产者【商家后台】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4.2.1整合</w:t>
      </w:r>
      <w:r>
        <w:rPr>
          <w:rFonts w:hint="default"/>
          <w:lang w:val="en-US" w:eastAsia="zh-CN"/>
        </w:rPr>
        <w:t>RocketMQ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0" w:leftChars="0" w:right="0" w:rightChars="0" w:firstLine="0" w:firstLineChars="0"/>
        <w:jc w:val="both"/>
        <w:textAlignment w:val="auto"/>
        <w:outlineLvl w:val="3"/>
        <w:rPr>
          <w:rFonts w:hint="eastAsia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4"/>
          <w:szCs w:val="24"/>
          <w:lang w:val="en-US" w:eastAsia="zh-CN" w:bidi="ar-SA"/>
        </w:rPr>
      </w:pPr>
      <w:r>
        <w:rPr>
          <w:rFonts w:hint="eastAsia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4"/>
          <w:szCs w:val="24"/>
          <w:lang w:val="en-US" w:eastAsia="zh-CN" w:bidi="ar-SA"/>
        </w:rPr>
        <w:t>4.2.1.1配置依赖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sz w:val="21"/>
          <w:szCs w:val="21"/>
          <w:lang w:val="en-US" w:eastAsia="zh-CN"/>
        </w:rPr>
        <w:t>pinyougou-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shop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-web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/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pom.xml，引入依赖：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>&lt;!-- rocketmq-client --&gt;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&gt;org.apache.rocketmq&lt;/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&gt;rocketmq-client&lt;/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</w:p>
        </w:tc>
      </w:tr>
    </w:tbl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0" w:leftChars="0" w:right="0" w:rightChars="0" w:firstLine="0" w:firstLineChars="0"/>
        <w:jc w:val="both"/>
        <w:textAlignment w:val="auto"/>
        <w:outlineLvl w:val="3"/>
        <w:rPr>
          <w:rFonts w:hint="eastAsia" w:ascii="Courier New" w:hAnsi="Courier New" w:cs="Courier New" w:eastAsiaTheme="majorEastAsia"/>
          <w:sz w:val="21"/>
          <w:szCs w:val="21"/>
          <w:lang w:val="en-US" w:eastAsia="zh-CN"/>
        </w:rPr>
      </w:pPr>
      <w:r>
        <w:rPr>
          <w:rFonts w:hint="eastAsia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4"/>
          <w:szCs w:val="24"/>
          <w:lang w:val="en-US" w:eastAsia="zh-CN" w:bidi="ar-SA"/>
        </w:rPr>
        <w:t>4.2.1.2配置文件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Courier New" w:hAnsi="Courier New" w:eastAsia="宋体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sz w:val="21"/>
          <w:szCs w:val="21"/>
          <w:lang w:val="en-US" w:eastAsia="zh-CN"/>
        </w:rPr>
        <w:t>pinyougou-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shop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-web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/src/main/resources/目录下，创建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sz w:val="21"/>
          <w:szCs w:val="21"/>
          <w:lang w:val="en-US" w:eastAsia="zh-CN"/>
        </w:rPr>
        <w:t>applicationContext-rocketmq.xml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0"/>
                <w:szCs w:val="20"/>
                <w:shd w:val="clear" w:fill="C8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20"/>
                <w:szCs w:val="20"/>
                <w:shd w:val="clear" w:fill="C8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beans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="http://www.springframework.org/schema/beans"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xmlns:</w:t>
            </w:r>
            <w:r>
              <w:rPr>
                <w:rFonts w:hint="default" w:ascii="Courier New" w:hAnsi="Courier New" w:cs="Courier New"/>
                <w:b/>
                <w:color w:val="660E7A"/>
                <w:sz w:val="20"/>
                <w:szCs w:val="20"/>
                <w:shd w:val="clear" w:fill="C8EDCC"/>
              </w:rPr>
              <w:t>xsi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xmlns:</w:t>
            </w:r>
            <w:r>
              <w:rPr>
                <w:rFonts w:hint="default" w:ascii="Courier New" w:hAnsi="Courier New" w:cs="Courier New"/>
                <w:b/>
                <w:color w:val="660E7A"/>
                <w:sz w:val="20"/>
                <w:szCs w:val="20"/>
                <w:shd w:val="clear" w:fill="C8EDCC"/>
              </w:rPr>
              <w:t>context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="http://www.springframework.org/schema/context"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660E7A"/>
                <w:sz w:val="20"/>
                <w:szCs w:val="20"/>
                <w:shd w:val="clear" w:fill="C8EDCC"/>
              </w:rPr>
              <w:t>xsi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="http://www.springframework.org/schema/beans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http://www.springframework.org/schema/beans/spring-beans.xsd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http://www.springframework.org/schema/context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  <w:lang w:val="en-US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http://www.springframework.org/schema/context/spring-context.xsd"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&lt;!--#############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配置消息生产者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#############--&gt;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配置默认的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MQ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消息生产者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="mqProducer"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="org.apache.rocketmq.client.producer.DefaultMQProducer"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  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init-method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="start"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  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destroy-method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="shutdown"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设置组名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="producerGroup"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  <w:lang w:val="en-US"/>
              </w:rPr>
              <w:t>ITEM_PRODUCER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设置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NameServer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连接地址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="namesrvAddr"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8EDCC"/>
              </w:rPr>
              <w:t>${namesrvAddr}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beans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修改</w:t>
      </w:r>
      <w:r>
        <w:rPr>
          <w:rFonts w:hint="default" w:ascii="Courier New" w:hAnsi="Courier New" w:cs="Courier New"/>
          <w:lang w:val="en-US" w:eastAsia="zh-CN"/>
        </w:rPr>
        <w:t>pinyougou-shop-web</w:t>
      </w:r>
      <w:r>
        <w:rPr>
          <w:rFonts w:hint="eastAsia" w:ascii="Courier New" w:hAnsi="Courier New" w:cs="Courier New"/>
          <w:lang w:val="en-US" w:eastAsia="zh-CN"/>
        </w:rPr>
        <w:t>/src/main/webapp/WEB-INF/</w:t>
      </w:r>
      <w:r>
        <w:rPr>
          <w:rFonts w:hint="default" w:ascii="Courier New" w:hAnsi="Courier New" w:cs="Courier New"/>
          <w:lang w:val="en-US" w:eastAsia="zh-CN"/>
        </w:rPr>
        <w:t>web.xml文件：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b/>
                <w:bCs/>
                <w:i/>
                <w:color w:val="FF0000"/>
                <w:sz w:val="21"/>
                <w:szCs w:val="21"/>
                <w:shd w:val="clear" w:fill="C7EDCC"/>
                <w:lang w:val="en-US"/>
              </w:rPr>
            </w:pP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21"/>
                <w:szCs w:val="21"/>
                <w:shd w:val="clear" w:fill="C7EDCC"/>
                <w:lang w:val="en-US"/>
              </w:rPr>
              <w:t>......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Spring MVC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前端控制器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核心控制器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)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7EDCC"/>
              </w:rPr>
              <w:t xml:space="preserve">   &lt;</w:t>
            </w:r>
            <w:r>
              <w:rPr>
                <w:rFonts w:hint="default" w:ascii="Courier New" w:hAnsi="Courier New" w:cs="Courier New"/>
                <w:b/>
                <w:color w:val="000080"/>
                <w:sz w:val="16"/>
                <w:szCs w:val="16"/>
                <w:shd w:val="clear" w:fill="C7EDCC"/>
              </w:rPr>
              <w:t>servlet-class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7EDCC"/>
              </w:rPr>
              <w:t>&gt;org.springframework.web.servlet.DispatcherServlet&lt;/</w:t>
            </w:r>
            <w:r>
              <w:rPr>
                <w:rFonts w:hint="default" w:ascii="Courier New" w:hAnsi="Courier New" w:cs="Courier New"/>
                <w:b/>
                <w:color w:val="000080"/>
                <w:sz w:val="16"/>
                <w:szCs w:val="16"/>
                <w:shd w:val="clear" w:fill="C7EDCC"/>
              </w:rPr>
              <w:t>servlet-class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&gt;contextConfigLocation&lt;/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&gt;classpath:springmvc.xml,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firstLine="880" w:firstLineChars="400"/>
              <w:textAlignment w:val="auto"/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</w:pP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classpath:applicationContext-shiro.xml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  <w:lang w:val="en-US"/>
              </w:rPr>
              <w:t>,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 classpath:applicationContext-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  <w:lang w:val="en-US"/>
              </w:rPr>
              <w:t>rocketmq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.xml&lt;/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load-on-startup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&gt;1&lt;/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load-on-startup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bCs/>
                <w:color w:val="FF0000"/>
                <w:sz w:val="21"/>
                <w:szCs w:val="21"/>
                <w:shd w:val="clear" w:fill="C7EDCC"/>
                <w:lang w:val="en-US"/>
              </w:rPr>
              <w:t>......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eastAsia="宋体" w:cs="Courier New"/>
          <w:lang w:val="en-US" w:eastAsia="zh-CN"/>
        </w:rPr>
      </w:pPr>
      <w:r>
        <w:rPr>
          <w:rFonts w:hint="eastAsia" w:ascii="Courier New" w:hAnsi="Courier New" w:cs="Courier New"/>
          <w:sz w:val="21"/>
          <w:szCs w:val="21"/>
          <w:lang w:val="en-US" w:eastAsia="zh-CN"/>
        </w:rPr>
        <w:t>新增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pinyougou-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shop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-web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/src/main/resources/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rocketmq</w:t>
      </w:r>
      <w:r>
        <w:rPr>
          <w:rFonts w:hint="default" w:ascii="Courier New" w:hAnsi="Courier New" w:cs="Courier New"/>
          <w:lang w:val="en-US" w:eastAsia="zh-CN"/>
        </w:rPr>
        <w:t>.properties：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 xml:space="preserve"># </w:t>
            </w:r>
            <w:r>
              <w:rPr>
                <w:rFonts w:hint="eastAsia" w:ascii="宋体" w:hAnsi="宋体" w:eastAsia="宋体" w:cs="宋体"/>
                <w:i/>
                <w:color w:val="808080"/>
                <w:sz w:val="22"/>
                <w:szCs w:val="22"/>
                <w:shd w:val="clear" w:fill="C8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>nameserver</w:t>
            </w:r>
            <w:r>
              <w:rPr>
                <w:rFonts w:hint="eastAsia" w:ascii="宋体" w:hAnsi="宋体" w:eastAsia="宋体" w:cs="宋体"/>
                <w:i/>
                <w:color w:val="808080"/>
                <w:sz w:val="22"/>
                <w:szCs w:val="22"/>
                <w:shd w:val="clear" w:fill="C8EDCC"/>
              </w:rPr>
              <w:t>连接地址</w:t>
            </w:r>
            <w:r>
              <w:rPr>
                <w:rFonts w:hint="eastAsia" w:ascii="宋体" w:hAnsi="宋体" w:eastAsia="宋体" w:cs="宋体"/>
                <w:i/>
                <w:color w:val="80808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namesrvAddr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>192.168.12.131:9876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 w:ascii="Courier New" w:hAnsi="Courier New" w:eastAsia="宋体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修改</w:t>
      </w:r>
      <w:r>
        <w:rPr>
          <w:rFonts w:hint="default" w:ascii="Courier New" w:hAnsi="Courier New" w:cs="Courier New"/>
          <w:lang w:val="en-US" w:eastAsia="zh-CN"/>
        </w:rPr>
        <w:t>pinyougou-shop-web\src\main\resources\springmvc.xml</w:t>
      </w:r>
      <w:r>
        <w:rPr>
          <w:rFonts w:hint="eastAsia" w:ascii="Courier New" w:hAnsi="Courier New" w:cs="Courier New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549275"/>
            <wp:effectExtent l="0" t="0" r="190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9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4.2.2发送消息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sz w:val="21"/>
          <w:szCs w:val="21"/>
          <w:lang w:val="en-US" w:eastAsia="zh-CN"/>
        </w:rPr>
        <w:t>pinyougou-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shop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-web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/src/main/java/com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/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pinyougou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/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shop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/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controller/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GoodsController.java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color w:val="7F7F7F" w:themeColor="background1" w:themeShade="8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@Autowired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MQProducer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mqProducer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商家商品上下架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修改可销售状态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) 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t>@GetMapping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"/updateMarketable"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public boolean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updateMarketable(Long[] ids, String status){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try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  <w:lang w:val="en-US"/>
              </w:rPr>
              <w:t xml:space="preserve">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修改数据库表可销售状态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goodsService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.updateStatus(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"is_marketable"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, ids, status);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判断商品上下架状态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if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"1"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.equals(status)){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表示商品上架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发送消息，生成商品索引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mqProducer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.send(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Message(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"ES_ITEM_TOPIC"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"UPDATE"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,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    JSON.</w:t>
            </w:r>
            <w:r>
              <w:rPr>
                <w:rFonts w:hint="default" w:ascii="Courier New" w:hAnsi="Courier New" w:cs="Courier New"/>
                <w:i/>
                <w:color w:val="000000"/>
                <w:sz w:val="20"/>
                <w:szCs w:val="20"/>
                <w:shd w:val="clear" w:fill="C8EDCC"/>
              </w:rPr>
              <w:t>toJSONString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(ids).getBytes(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"UTF-8"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)));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  <w:lang w:val="en-US"/>
              </w:rPr>
              <w:t xml:space="preserve">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}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else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{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表示商品下架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  <w:lang w:val="en-US"/>
              </w:rPr>
              <w:t xml:space="preserve">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  <w:lang w:val="en-US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return true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  <w:lang w:val="en-US"/>
              </w:rPr>
              <w:t xml:space="preserve">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}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catch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(Exception ex){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  <w:lang w:val="en-US"/>
              </w:rPr>
              <w:t xml:space="preserve">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ex.printStackTrace();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  <w:lang w:val="en-US"/>
              </w:rPr>
              <w:t xml:space="preserve">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  <w:lang w:val="en-US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return false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}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304155" cy="846455"/>
            <wp:effectExtent l="9525" t="9525" r="20320" b="2032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4155" cy="846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4.3消息消费者【搜索系统】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4.3.1整合</w:t>
      </w:r>
      <w:r>
        <w:rPr>
          <w:rFonts w:hint="default"/>
          <w:lang w:val="en-US" w:eastAsia="zh-CN"/>
        </w:rPr>
        <w:t>RocketMQ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0" w:leftChars="0" w:right="0" w:rightChars="0" w:firstLine="0" w:firstLineChars="0"/>
        <w:jc w:val="both"/>
        <w:textAlignment w:val="auto"/>
        <w:outlineLvl w:val="3"/>
        <w:rPr>
          <w:rFonts w:hint="eastAsia"/>
          <w:lang w:val="en-US" w:eastAsia="zh-CN"/>
        </w:rPr>
      </w:pPr>
      <w:r>
        <w:rPr>
          <w:rFonts w:hint="eastAsia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4"/>
          <w:szCs w:val="24"/>
          <w:lang w:val="en-US" w:eastAsia="zh-CN" w:bidi="ar-SA"/>
        </w:rPr>
        <w:t>4.3.1.1配置依赖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pinyougou-search-web</w:t>
      </w:r>
      <w:r>
        <w:rPr>
          <w:rFonts w:hint="eastAsia" w:ascii="Courier New" w:hAnsi="Courier New" w:cs="Courier New"/>
          <w:lang w:val="en-US" w:eastAsia="zh-CN"/>
        </w:rPr>
        <w:t>/</w:t>
      </w:r>
      <w:r>
        <w:rPr>
          <w:rFonts w:hint="default" w:ascii="Courier New" w:hAnsi="Courier New" w:cs="Courier New"/>
          <w:lang w:val="en-US" w:eastAsia="zh-CN"/>
        </w:rPr>
        <w:t>pom.xml</w:t>
      </w:r>
      <w:r>
        <w:rPr>
          <w:rFonts w:hint="eastAsia" w:ascii="Courier New" w:hAnsi="Courier New" w:cs="Courier New"/>
          <w:lang w:val="en-US" w:eastAsia="zh-CN"/>
        </w:rPr>
        <w:t>，</w:t>
      </w:r>
      <w:r>
        <w:rPr>
          <w:rFonts w:hint="default" w:ascii="Courier New" w:hAnsi="Courier New" w:cs="Courier New"/>
          <w:lang w:val="en-US" w:eastAsia="zh-CN"/>
        </w:rPr>
        <w:t>添加依赖：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>&lt;!-- rocketmq-client --&gt;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&gt;org.apache.rocketmq&lt;/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&gt;rocketmq-client&lt;/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</w:p>
        </w:tc>
      </w:tr>
    </w:tbl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0" w:leftChars="0" w:right="0" w:rightChars="0" w:firstLine="0" w:firstLineChars="0"/>
        <w:jc w:val="both"/>
        <w:textAlignment w:val="auto"/>
        <w:outlineLvl w:val="3"/>
        <w:rPr>
          <w:rFonts w:hint="eastAsia" w:ascii="Courier New" w:hAnsi="Courier New" w:cs="Courier New" w:eastAsiaTheme="majorEastAsia"/>
          <w:lang w:val="en-US" w:eastAsia="zh-CN"/>
        </w:rPr>
      </w:pPr>
      <w:r>
        <w:rPr>
          <w:rFonts w:hint="eastAsia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4"/>
          <w:szCs w:val="24"/>
          <w:lang w:val="en-US" w:eastAsia="zh-CN" w:bidi="ar-SA"/>
        </w:rPr>
        <w:t>4.3.1.2配置文件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Courier New" w:hAnsi="Courier New" w:eastAsia="宋体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在</w:t>
      </w:r>
      <w:r>
        <w:rPr>
          <w:rFonts w:hint="default" w:ascii="Courier New" w:hAnsi="Courier New" w:cs="Courier New"/>
          <w:lang w:val="en-US" w:eastAsia="zh-CN"/>
        </w:rPr>
        <w:t>pinyougou-search-web</w:t>
      </w:r>
      <w:r>
        <w:rPr>
          <w:rFonts w:hint="eastAsia" w:ascii="Courier New" w:hAnsi="Courier New" w:cs="Courier New"/>
          <w:lang w:val="en-US" w:eastAsia="zh-CN"/>
        </w:rPr>
        <w:t>/src/main/resources/目录下，创建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sz w:val="21"/>
          <w:szCs w:val="21"/>
          <w:lang w:val="en-US" w:eastAsia="zh-CN"/>
        </w:rPr>
        <w:t>applicationContext-rocketmq.xml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0"/>
                <w:szCs w:val="20"/>
                <w:shd w:val="clear" w:fill="C8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20"/>
                <w:szCs w:val="20"/>
                <w:shd w:val="clear" w:fill="C8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beans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="http://www.springframework.org/schema/beans"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xmlns:</w:t>
            </w:r>
            <w:r>
              <w:rPr>
                <w:rFonts w:hint="default" w:ascii="Courier New" w:hAnsi="Courier New" w:cs="Courier New"/>
                <w:b/>
                <w:color w:val="660E7A"/>
                <w:sz w:val="20"/>
                <w:szCs w:val="20"/>
                <w:shd w:val="clear" w:fill="C8EDCC"/>
              </w:rPr>
              <w:t>xsi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xmlns:</w:t>
            </w:r>
            <w:r>
              <w:rPr>
                <w:rFonts w:hint="default" w:ascii="Courier New" w:hAnsi="Courier New" w:cs="Courier New"/>
                <w:b/>
                <w:color w:val="660E7A"/>
                <w:sz w:val="20"/>
                <w:szCs w:val="20"/>
                <w:shd w:val="clear" w:fill="C8EDCC"/>
              </w:rPr>
              <w:t>context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="http://www.springframework.org/schema/context"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660E7A"/>
                <w:sz w:val="20"/>
                <w:szCs w:val="20"/>
                <w:shd w:val="clear" w:fill="C8EDCC"/>
              </w:rPr>
              <w:t>xsi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="http://www.springframework.org/schema/beans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http://www.springframework.org/schema/beans/spring-beans.xsd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http://www.springframework.org/schema/context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  <w:lang w:val="en-US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http://www.springframework.org/schema/context/spring-context.xsd"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FF000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FF0000"/>
                <w:sz w:val="20"/>
                <w:szCs w:val="20"/>
                <w:shd w:val="clear" w:fill="C8EDCC"/>
              </w:rPr>
              <w:t xml:space="preserve">配置加载属性文件 </w:t>
            </w:r>
            <w:r>
              <w:rPr>
                <w:rFonts w:hint="default" w:ascii="Courier New" w:hAnsi="Courier New" w:cs="Courier New"/>
                <w:i/>
                <w:color w:val="FF000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8EDCC"/>
              </w:rPr>
              <w:t>context:property-placeholder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8EDCC"/>
              </w:rPr>
              <w:t xml:space="preserve">            location="classpath:rocketmq.properties"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&lt;!--#############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配置消息消费者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#############--&gt;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配置默认的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MQ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消息消费者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="mqPushConsumer"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         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  <w:lang w:val="en-US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="org.apache.rocketmq.client.consumer.DefaultMQPushConsumer"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  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init-method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="start"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  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destroy-method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="shutdown"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设置消息模式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: (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广播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BROADCASTING |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集群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CLUSTERING) 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="messageModel"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8EDCC"/>
              </w:rPr>
              <w:t>CLUSTERING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设置消费者组名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="consumerGroup"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8EDCC"/>
              </w:rPr>
              <w:t>ES_ITEM_CONSUMER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设置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NameServer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地址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="namesrvAddr"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8EDCC"/>
              </w:rPr>
              <w:t>${namesrvAddr}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设置消息监听器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="messageListener"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="messageListener"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设置订阅信息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="subscription"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map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指定主题和标签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       </w:t>
            </w:r>
            <w:r>
              <w:rPr>
                <w:rFonts w:hint="default" w:ascii="Courier New" w:hAnsi="Courier New" w:cs="Courier New"/>
                <w:i/>
                <w:color w:val="FF0000"/>
                <w:sz w:val="20"/>
                <w:szCs w:val="20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8EDCC"/>
              </w:rPr>
              <w:t>entry key="ES_ITEM_TOPIC" value="*"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map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配置消息监听器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="messageListener"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  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8EDCC"/>
              </w:rPr>
              <w:t>com.pinyougou.search.listener.ItemMessageListener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beans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新增</w:t>
      </w:r>
      <w:r>
        <w:rPr>
          <w:rFonts w:hint="default" w:ascii="Courier New" w:hAnsi="Courier New" w:cs="Courier New"/>
          <w:lang w:val="en-US" w:eastAsia="zh-CN"/>
        </w:rPr>
        <w:t>pinyougou-search-web</w:t>
      </w:r>
      <w:r>
        <w:rPr>
          <w:rFonts w:hint="eastAsia" w:ascii="Courier New" w:hAnsi="Courier New" w:cs="Courier New"/>
          <w:lang w:val="en-US" w:eastAsia="zh-CN"/>
        </w:rPr>
        <w:t>/src/main/resources/</w:t>
      </w:r>
      <w:r>
        <w:rPr>
          <w:rFonts w:hint="default" w:ascii="Courier New" w:hAnsi="Courier New" w:cs="Courier New"/>
          <w:lang w:val="en-US" w:eastAsia="zh-CN"/>
        </w:rPr>
        <w:t>rocketmq.properties：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 xml:space="preserve"># </w:t>
            </w:r>
            <w:r>
              <w:rPr>
                <w:rFonts w:hint="eastAsia" w:ascii="宋体" w:hAnsi="宋体" w:eastAsia="宋体" w:cs="宋体"/>
                <w:i/>
                <w:color w:val="808080"/>
                <w:sz w:val="22"/>
                <w:szCs w:val="22"/>
                <w:shd w:val="clear" w:fill="C8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>nameserver</w:t>
            </w:r>
            <w:r>
              <w:rPr>
                <w:rFonts w:hint="eastAsia" w:ascii="宋体" w:hAnsi="宋体" w:eastAsia="宋体" w:cs="宋体"/>
                <w:i/>
                <w:color w:val="808080"/>
                <w:sz w:val="22"/>
                <w:szCs w:val="22"/>
                <w:shd w:val="clear" w:fill="C8EDCC"/>
              </w:rPr>
              <w:t>连接地址</w:t>
            </w:r>
            <w:r>
              <w:rPr>
                <w:rFonts w:hint="eastAsia" w:ascii="宋体" w:hAnsi="宋体" w:eastAsia="宋体" w:cs="宋体"/>
                <w:i/>
                <w:color w:val="80808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namesrvAddr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>192.168.12.131:9876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pinyougou-search-web</w:t>
      </w:r>
      <w:r>
        <w:rPr>
          <w:rFonts w:hint="eastAsia" w:ascii="Courier New" w:hAnsi="Courier New" w:cs="Courier New"/>
          <w:lang w:val="en-US" w:eastAsia="zh-CN"/>
        </w:rPr>
        <w:t>/src/main/resources/springmvc</w:t>
      </w:r>
      <w:r>
        <w:rPr>
          <w:rFonts w:hint="default" w:ascii="Courier New" w:hAnsi="Courier New" w:cs="Courier New"/>
          <w:lang w:val="en-US" w:eastAsia="zh-CN"/>
        </w:rPr>
        <w:t>.xml：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配置开启组件扫描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context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:component-scan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base-package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com.pinyougou.search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/&gt;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  <w:lang w:val="en-US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  <w:lang w:val="en-US"/>
              </w:rPr>
              <w:t>......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配置采用包扫描来引用服务，产生服务接口的代理对象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dubbo:annotation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package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com.pinyougou.search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修改</w:t>
      </w:r>
      <w:r>
        <w:rPr>
          <w:rFonts w:hint="default" w:ascii="Courier New" w:hAnsi="Courier New" w:cs="Courier New"/>
          <w:lang w:val="en-US" w:eastAsia="zh-CN"/>
        </w:rPr>
        <w:t>pinyougou-search-web</w:t>
      </w:r>
      <w:r>
        <w:rPr>
          <w:rFonts w:hint="eastAsia" w:ascii="Courier New" w:hAnsi="Courier New" w:cs="Courier New"/>
          <w:lang w:val="en-US" w:eastAsia="zh-CN"/>
        </w:rPr>
        <w:t>/src/main/webapp/WEB-INF/</w:t>
      </w:r>
      <w:r>
        <w:rPr>
          <w:rFonts w:hint="default" w:ascii="Courier New" w:hAnsi="Courier New" w:cs="Courier New"/>
          <w:lang w:val="en-US" w:eastAsia="zh-CN"/>
        </w:rPr>
        <w:t>web.xml文件：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Spring MVC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前端控制器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核心控制器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)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7EDCC"/>
              </w:rPr>
              <w:t xml:space="preserve">   &lt;</w:t>
            </w:r>
            <w:r>
              <w:rPr>
                <w:rFonts w:hint="default" w:ascii="Courier New" w:hAnsi="Courier New" w:cs="Courier New"/>
                <w:b/>
                <w:color w:val="000080"/>
                <w:sz w:val="16"/>
                <w:szCs w:val="16"/>
                <w:shd w:val="clear" w:fill="C7EDCC"/>
              </w:rPr>
              <w:t>servlet-class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7EDCC"/>
              </w:rPr>
              <w:t>&gt;org.springframework.web.servlet.DispatcherServlet&lt;/</w:t>
            </w:r>
            <w:r>
              <w:rPr>
                <w:rFonts w:hint="default" w:ascii="Courier New" w:hAnsi="Courier New" w:cs="Courier New"/>
                <w:b/>
                <w:color w:val="000080"/>
                <w:sz w:val="16"/>
                <w:szCs w:val="16"/>
                <w:shd w:val="clear" w:fill="C7EDCC"/>
              </w:rPr>
              <w:t>servlet-class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&gt;contextConfigLocation&lt;/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&gt;classpath:springmvc.xml,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 classpath:applicationContext-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  <w:lang w:val="en-US"/>
              </w:rPr>
              <w:t>rocketmq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.xml&lt;/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load-on-startup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&gt;1&lt;/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load-on-startup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&gt;/&lt;/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4.3.2消费消息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ourier New" w:hAnsi="Courier New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sz w:val="21"/>
          <w:szCs w:val="21"/>
          <w:lang w:val="en-US" w:eastAsia="zh-CN"/>
        </w:rPr>
        <w:t>pinyougou-search-web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/src/main/java/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C7EDCC"/>
        </w:rPr>
        <w:t>com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C7EDCC"/>
          <w:lang w:val="en-US"/>
        </w:rPr>
        <w:t>/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C7EDCC"/>
        </w:rPr>
        <w:t>pinyougou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C7EDCC"/>
          <w:lang w:val="en-US"/>
        </w:rPr>
        <w:t>/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C7EDCC"/>
        </w:rPr>
        <w:t>search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C7EDCC"/>
          <w:lang w:val="en-US"/>
        </w:rPr>
        <w:t>/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C7EDCC"/>
        </w:rPr>
        <w:t>listener</w:t>
      </w:r>
      <w:r>
        <w:rPr>
          <w:rFonts w:hint="eastAsia" w:ascii="Courier New" w:hAnsi="Courier New" w:cs="Courier New"/>
          <w:color w:val="000000"/>
          <w:sz w:val="21"/>
          <w:szCs w:val="21"/>
          <w:shd w:val="clear" w:fill="C7EDCC"/>
          <w:lang w:eastAsia="zh-CN"/>
        </w:rPr>
        <w:t>包下，创建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ItemMessageListener.java消息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监听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器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商品消息监听器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ItemMessageListener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implements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MessageListenerConcurrently{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t>@Reference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(timeout = </w:t>
            </w:r>
            <w:r>
              <w:rPr>
                <w:rFonts w:hint="default" w:ascii="Courier New" w:hAnsi="Courier New" w:cs="Courier New"/>
                <w:color w:val="0000FF"/>
                <w:sz w:val="21"/>
                <w:szCs w:val="21"/>
                <w:shd w:val="clear" w:fill="C8EDCC"/>
              </w:rPr>
              <w:t>30000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GoodsService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goodsService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t>@Reference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(timeout = </w:t>
            </w:r>
            <w:r>
              <w:rPr>
                <w:rFonts w:hint="default" w:ascii="Courier New" w:hAnsi="Courier New" w:cs="Courier New"/>
                <w:color w:val="0000FF"/>
                <w:sz w:val="21"/>
                <w:szCs w:val="21"/>
                <w:shd w:val="clear" w:fill="C8EDCC"/>
              </w:rPr>
              <w:t>30000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ItemSearchService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itemSearchService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ConsumeConcurrentlyStatus 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firstLine="1680" w:firstLineChars="800"/>
              <w:textAlignment w:val="auto"/>
              <w:rPr>
                <w:rFonts w:hint="default" w:ascii="Courier New" w:hAnsi="Courier New" w:cs="Courier New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consumeMessage(List&lt;MessageExt&gt; list,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ConsumeConcurrentlyContext consumeConcurrentlyContext)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8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"===ItemMessageListener==="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try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获取消息封装对象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MessageExt messageExt = list.get(</w:t>
            </w:r>
            <w:r>
              <w:rPr>
                <w:rFonts w:hint="default" w:ascii="Courier New" w:hAnsi="Courier New" w:cs="Courier New"/>
                <w:color w:val="0000FF"/>
                <w:sz w:val="21"/>
                <w:szCs w:val="21"/>
                <w:shd w:val="clear" w:fill="C8EDCC"/>
              </w:rPr>
              <w:t>0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获取消息内容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String content =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String(messageExt.getBody(),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"UTF-8"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把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json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字符串转化成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List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集合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List&lt;Long&gt; ids = JSON.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8EDCC"/>
              </w:rPr>
              <w:t>parseArray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(content, Long.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8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"ids:"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+ ids);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8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"tags:"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+ messageExt.getTags());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同步更新商品索引数据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if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"UPDATE"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.equals(messageExt.getTags())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查询上架的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SKU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商品数据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 xml:space="preserve">List&lt;Item&gt; itemList = </w:t>
            </w:r>
            <w:r>
              <w:rPr>
                <w:rFonts w:hint="default" w:ascii="Courier New" w:hAnsi="Courier New" w:cs="Courier New"/>
                <w:b/>
                <w:color w:val="660E7A"/>
                <w:sz w:val="18"/>
                <w:szCs w:val="18"/>
                <w:shd w:val="clear" w:fill="C8EDCC"/>
              </w:rPr>
              <w:t>goodsService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.findItemByGoodsId(ids);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判断集合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if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(itemList.size() &gt; </w:t>
            </w:r>
            <w:r>
              <w:rPr>
                <w:rFonts w:hint="default" w:ascii="Courier New" w:hAnsi="Courier New" w:cs="Courier New"/>
                <w:color w:val="0000FF"/>
                <w:sz w:val="21"/>
                <w:szCs w:val="21"/>
                <w:shd w:val="clear" w:fill="C8EDCC"/>
              </w:rPr>
              <w:t>0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把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List&lt;Item&gt;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转化成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List&lt;SolrItem&gt;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List&lt;EsItem&gt; esItems =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ArrayList&lt;&gt;();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for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(Item item1 : itemList)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    EsItem esItem =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EsItem();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    esItem.setId(item1.getId());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    esItem.setTitle(item1.getTitle());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    esItem.setPrice(item1.getPrice().doubleValue());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    esItem.setImage(item1.getImage());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    esItem.setGoodsId(item1.getGoodsId());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    esItem.setCategory(item1.getCategory());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    esItem.setBrand(item1.getBrand());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    esItem.setSeller(item1.getSeller());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    esItem.setUpdateTime(item1.getUpdateTime());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把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SKU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的规格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json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字符串，转化成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Map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集合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(fastjson)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    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Map&lt;String, String&gt; spec = JSON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  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.</w:t>
            </w:r>
            <w:r>
              <w:rPr>
                <w:rFonts w:hint="default" w:ascii="Courier New" w:hAnsi="Courier New" w:cs="Courier New"/>
                <w:i/>
                <w:color w:val="000000"/>
                <w:sz w:val="20"/>
                <w:szCs w:val="20"/>
                <w:shd w:val="clear" w:fill="C8EDCC"/>
              </w:rPr>
              <w:t>parseObject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(item1.getSpec(), Map.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规格嵌套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Field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    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esItem.setSpec(spec);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添加到集合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esItems.add(esItem);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把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SKU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商品数据同步到索引库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itemSearchService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.saveOrUpdate(esItems);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删除商品索引数据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if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"DELETE"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.equals(messageExt.getTags())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}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catch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(Exception ex){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消费失败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ConsumeConcurrentlyStatus.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8EDCC"/>
              </w:rPr>
              <w:t>RECONSUME_LATER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消费成功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ConsumeConcurrentlyStatus.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8EDCC"/>
              </w:rPr>
              <w:t>CONSUME_SUCCESS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}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4.3.3查询上架商品列表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ourier New" w:hAnsi="Courier New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sz w:val="21"/>
          <w:szCs w:val="21"/>
          <w:lang w:val="en-US" w:eastAsia="zh-CN"/>
        </w:rPr>
        <w:t>pinyougou-interface\src\main\java\com\pinyougou\service\GoodsService.java：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2"/>
                <w:szCs w:val="22"/>
                <w:shd w:val="clear" w:fill="C8EDCC"/>
              </w:rPr>
              <w:t>查询上架的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>SKU</w:t>
            </w:r>
            <w:r>
              <w:rPr>
                <w:rFonts w:hint="eastAsia" w:ascii="宋体" w:hAnsi="宋体" w:eastAsia="宋体" w:cs="宋体"/>
                <w:i/>
                <w:color w:val="808080"/>
                <w:sz w:val="22"/>
                <w:szCs w:val="22"/>
                <w:shd w:val="clear" w:fill="C8EDCC"/>
              </w:rPr>
              <w:t xml:space="preserve">商品数据 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List&lt;Item&gt; findItemByGoodsId(List&lt;Long&gt; ids);</w:t>
            </w:r>
          </w:p>
        </w:tc>
      </w:tr>
    </w:tbl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ourier New" w:hAnsi="Courier New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sz w:val="21"/>
          <w:szCs w:val="21"/>
          <w:lang w:val="en-US" w:eastAsia="zh-CN"/>
        </w:rPr>
        <w:t>pinyougou-sellergoods-service\src\main\java\com\pinyougou\sellergoods\service\impl\GoodsServiceImpl.java：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查询上架的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SKU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商品数据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List&lt;Item&gt; findItemByGoodsId(List&lt;Long&gt; ids){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try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创建示范对象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Example example =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Example(Item.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创建查询条件对象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Example.Criteria criteria = example.createCriteria();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添加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in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查询条件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criteria.andIn(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"goodsId"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, ids);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查询数据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itemMapper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.selectByExample(example);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}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catch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(Exception ex){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throw new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RuntimeException(ex);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}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4.3.4添加或修改商品索引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ourier New" w:hAnsi="Courier New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sz w:val="21"/>
          <w:szCs w:val="21"/>
          <w:lang w:val="en-US" w:eastAsia="zh-CN"/>
        </w:rPr>
        <w:t>pinyougou-interface\src\main\java\com\pinyougou\service\ItemSearchService.java：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2"/>
                <w:szCs w:val="22"/>
                <w:shd w:val="clear" w:fill="C8EDCC"/>
              </w:rPr>
              <w:t xml:space="preserve">批量添加或修改商品索引 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 xml:space="preserve">void 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saveOrUpdate(List&lt;EsItem&gt; 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  <w:lang w:val="en-US"/>
              </w:rPr>
              <w:t>es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Items);</w:t>
            </w:r>
          </w:p>
        </w:tc>
      </w:tr>
    </w:tbl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ourier New" w:hAnsi="Courier New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sz w:val="21"/>
          <w:szCs w:val="21"/>
          <w:lang w:val="en-US" w:eastAsia="zh-CN"/>
        </w:rPr>
        <w:t>pinyougou-search-service\src\main\java\com\pinyougou\search\service\impl\ItemSearchServiceImpl.java：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2"/>
                <w:szCs w:val="22"/>
                <w:shd w:val="clear" w:fill="C8EDCC"/>
              </w:rPr>
              <w:t>添加或修改商品索引</w:t>
            </w:r>
            <w:r>
              <w:rPr>
                <w:rFonts w:hint="eastAsia" w:ascii="宋体" w:hAnsi="宋体" w:eastAsia="宋体" w:cs="宋体"/>
                <w:i/>
                <w:color w:val="80808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2"/>
                <w:szCs w:val="22"/>
                <w:shd w:val="clear" w:fill="C8EDCC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saveOrUpdate(List&lt;EsItem&gt; 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  <w:lang w:val="en-US"/>
              </w:rPr>
              <w:t>es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Items) {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try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{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bCs/>
                <w:color w:val="000000"/>
                <w:sz w:val="22"/>
                <w:szCs w:val="22"/>
                <w:shd w:val="clear" w:fill="C8EDCC"/>
              </w:rPr>
              <w:t xml:space="preserve"> 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2"/>
                <w:szCs w:val="22"/>
                <w:shd w:val="clear" w:fill="C8EDCC"/>
              </w:rPr>
              <w:t>esItemDao.saveAll(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2"/>
                <w:szCs w:val="22"/>
                <w:shd w:val="clear" w:fill="C8EDCC"/>
                <w:lang w:val="en-US"/>
              </w:rPr>
              <w:t>es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2"/>
                <w:szCs w:val="22"/>
                <w:shd w:val="clear" w:fill="C8EDCC"/>
              </w:rPr>
              <w:t>Items);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}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 xml:space="preserve">catch 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(Exception ex){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 xml:space="preserve">throw new 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RuntimeException(ex);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}</w:t>
            </w:r>
          </w:p>
        </w:tc>
      </w:tr>
    </w:tbl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0" w:after="210" w:line="276" w:lineRule="auto"/>
        <w:ind w:leftChars="0"/>
        <w:jc w:val="both"/>
        <w:textAlignment w:val="auto"/>
        <w:outlineLvl w:val="0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5.商品下架【移除索引库】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5.1需求分析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sz w:val="21"/>
          <w:szCs w:val="21"/>
          <w:lang w:val="en-US" w:eastAsia="zh-CN"/>
        </w:rPr>
        <w:t>商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家执行商品下架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时，发送消息通知搜索系统删除索引库该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SPU对应SKU商品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的所有索引。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5.2消息生产者【商家后台】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5.2.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发送消息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pinyougou-shop-web/src/main/java/com</w:t>
      </w:r>
      <w:r>
        <w:rPr>
          <w:rFonts w:hint="default" w:ascii="Courier New" w:hAnsi="Courier New" w:cs="Courier New"/>
          <w:lang w:val="en-US" w:eastAsia="zh-CN"/>
        </w:rPr>
        <w:t>/</w:t>
      </w:r>
      <w:r>
        <w:rPr>
          <w:rFonts w:hint="eastAsia" w:ascii="Courier New" w:hAnsi="Courier New" w:cs="Courier New"/>
          <w:lang w:val="en-US" w:eastAsia="zh-CN"/>
        </w:rPr>
        <w:t>pinyougou</w:t>
      </w:r>
      <w:r>
        <w:rPr>
          <w:rFonts w:hint="default" w:ascii="Courier New" w:hAnsi="Courier New" w:cs="Courier New"/>
          <w:lang w:val="en-US" w:eastAsia="zh-CN"/>
        </w:rPr>
        <w:t>/</w:t>
      </w:r>
      <w:r>
        <w:rPr>
          <w:rFonts w:hint="eastAsia" w:ascii="Courier New" w:hAnsi="Courier New" w:cs="Courier New"/>
          <w:lang w:val="en-US" w:eastAsia="zh-CN"/>
        </w:rPr>
        <w:t>shop</w:t>
      </w:r>
      <w:r>
        <w:rPr>
          <w:rFonts w:hint="default" w:ascii="Courier New" w:hAnsi="Courier New" w:cs="Courier New"/>
          <w:lang w:val="en-US" w:eastAsia="zh-CN"/>
        </w:rPr>
        <w:t>/</w:t>
      </w:r>
      <w:r>
        <w:rPr>
          <w:rFonts w:hint="eastAsia" w:ascii="Courier New" w:hAnsi="Courier New" w:cs="Courier New"/>
          <w:lang w:val="en-US" w:eastAsia="zh-CN"/>
        </w:rPr>
        <w:t>controller/</w:t>
      </w:r>
      <w:r>
        <w:rPr>
          <w:rFonts w:hint="default" w:ascii="Courier New" w:hAnsi="Courier New" w:cs="Courier New"/>
          <w:lang w:val="en-US" w:eastAsia="zh-CN"/>
        </w:rPr>
        <w:t>GoodsController.java</w:t>
      </w:r>
      <w:r>
        <w:rPr>
          <w:rFonts w:hint="eastAsia" w:ascii="Courier New" w:hAnsi="Courier New" w:cs="Courier New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color w:val="7F7F7F" w:themeColor="background1" w:themeShade="80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商家商品上下架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修改可销售状态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) 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t>@GetMapping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"/updateMarketable"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public boolean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updateMarketable(Long[] ids, String status){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try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修改数据库表可销售状态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goodsService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.updateStatus(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"is_marketable"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, ids, status);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判断商品上下架状态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if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"1"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.equals(status)){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表示商品上架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发送消息，生成商品索引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mqProducer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.send(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Message(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"ES_ITEM_TOPIC"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UPDATE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,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JSON.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8EDCC"/>
              </w:rPr>
              <w:t>toJSONString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(ids).getBytes(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"UTF-8"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)));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}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else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{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表示商品下架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发送消息，删除商品索引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mqProducer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.send(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Message(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"ES_ITEM_TOPIC"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DELETE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,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JSON.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8EDCC"/>
              </w:rPr>
              <w:t>toJSONString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(ids).getBytes(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"UTF-8"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)));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return true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}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catch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(Exception ex){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ex.printStackTrace();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return false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}</w:t>
            </w:r>
          </w:p>
        </w:tc>
      </w:tr>
    </w:tbl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5.3消息消费者【搜索系统】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5.3.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消费消息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sz w:val="21"/>
          <w:szCs w:val="21"/>
          <w:lang w:val="en-US" w:eastAsia="zh-CN"/>
        </w:rPr>
        <w:t>pinyougou-search-web\src\main\java\com\pinyougou\search\listener\ItemMessageListener.java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消息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监听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器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商品消息监听器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 xml:space="preserve">ItemMessageListener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 xml:space="preserve">implements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MessageListenerConcurrently{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t>@Reference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(timeout = </w:t>
            </w:r>
            <w:r>
              <w:rPr>
                <w:rFonts w:hint="default" w:ascii="Courier New" w:hAnsi="Courier New" w:cs="Courier New"/>
                <w:color w:val="0000FF"/>
                <w:sz w:val="21"/>
                <w:szCs w:val="21"/>
                <w:shd w:val="clear" w:fill="C8EDCC"/>
              </w:rPr>
              <w:t>30000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GoodsService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goodsService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t>@Reference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(timeout = </w:t>
            </w:r>
            <w:r>
              <w:rPr>
                <w:rFonts w:hint="default" w:ascii="Courier New" w:hAnsi="Courier New" w:cs="Courier New"/>
                <w:color w:val="0000FF"/>
                <w:sz w:val="21"/>
                <w:szCs w:val="21"/>
                <w:shd w:val="clear" w:fill="C8EDCC"/>
              </w:rPr>
              <w:t>30000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ItemSearchService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itemSearchService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ConsumeConcurrentlyStatus 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firstLine="1365" w:firstLineChars="650"/>
              <w:textAlignment w:val="auto"/>
              <w:rPr>
                <w:rFonts w:hint="default" w:ascii="Courier New" w:hAnsi="Courier New" w:eastAsia="宋体" w:cs="Courier New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consumeMessage(List&lt;MessageExt&gt; list,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ConsumeConcurrentlyContext consumeConcurrentlyContext)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8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"===ItemMessageListener==="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try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获取消息封装对象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MessageExt messageExt = list.get(</w:t>
            </w:r>
            <w:r>
              <w:rPr>
                <w:rFonts w:hint="default" w:ascii="Courier New" w:hAnsi="Courier New" w:cs="Courier New"/>
                <w:color w:val="0000FF"/>
                <w:sz w:val="21"/>
                <w:szCs w:val="21"/>
                <w:shd w:val="clear" w:fill="C8EDCC"/>
              </w:rPr>
              <w:t>0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获取消息内容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String content =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String(messageExt.getBody(),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"UTF-8"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把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json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字符串转化成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List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集合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List&lt;Long&gt; ids = JSON.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8EDCC"/>
              </w:rPr>
              <w:t>parseArray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(content, Long.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8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"ids:"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+ ids);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8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"tags:"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+ messageExt.getTags());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同步更新商品索引数据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if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"UPDATE"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.equals(messageExt.getTags()))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  <w:lang w:val="en-US"/>
              </w:rPr>
              <w:t>......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>删除商品索引数据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 xml:space="preserve">if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"DELETE"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.equals(messageExt.getTags())) {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itemSearchService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.delete(ids);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        }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}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catch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(Exception ex){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消费失败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ConsumeConcurrentlyStatus.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8EDCC"/>
              </w:rPr>
              <w:t>RECONSUME_LATER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消费成功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ConsumeConcurrentlyStatus.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8EDCC"/>
              </w:rPr>
              <w:t>CONSUME_SUCCESS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}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5.3.</w:t>
      </w: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>删除商品索引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sz w:val="21"/>
          <w:szCs w:val="21"/>
          <w:lang w:val="en-US" w:eastAsia="zh-CN"/>
        </w:rPr>
        <w:t>pinyougou-interface\src\main\java\com\pinyougou\service\ItemSearchService.java：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eastAsia="宋体" w:cs="Courier New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2"/>
                <w:szCs w:val="22"/>
                <w:shd w:val="clear" w:fill="C8EDCC"/>
              </w:rPr>
              <w:t xml:space="preserve">删除商品索引 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 xml:space="preserve">void 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delete(List&lt;Long&gt; goodsIds);</w:t>
            </w:r>
          </w:p>
        </w:tc>
      </w:tr>
    </w:tbl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sz w:val="21"/>
          <w:szCs w:val="21"/>
          <w:lang w:val="en-US" w:eastAsia="zh-CN"/>
        </w:rPr>
        <w:t>pinyougou-search-service\src\main\java\com\pinyougou\search\service\impl\ItemSearchServiceImpl.java：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eastAsia="宋体" w:cs="Courier New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delete(List&lt;Long&gt; goodsIds)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try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DeleteQuery dq =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DeleteQuery();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    dq.setIndex(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"pinyougou"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    dq.setType(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"item"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    dq.setQuery(QueryBuilders.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>termsQuery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"goodsId"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, goodsIds));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esTemplate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.delete(dq);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}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catch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(Exception ex){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throw new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RuntimeException(ex);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}</w:t>
            </w:r>
          </w:p>
        </w:tc>
      </w:tr>
    </w:tbl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 w:line="120" w:lineRule="auto"/>
        <w:ind w:leftChars="0"/>
        <w:jc w:val="both"/>
        <w:textAlignment w:val="auto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6.商品上架【生成商品详细页】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6.1为什么需要静态化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ind w:right="0" w:rightChars="0"/>
        <w:jc w:val="both"/>
        <w:textAlignment w:val="auto"/>
        <w:outlineLvl w:val="9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>商品详情页是消费者了解商品的主要途径，访问的频率非常高。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ind w:right="0" w:rightChars="0"/>
        <w:jc w:val="both"/>
        <w:textAlignment w:val="auto"/>
        <w:outlineLvl w:val="9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>所以需要对商品详情页进行优化，提高访问的速度。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ind w:right="0" w:rightChars="0"/>
        <w:jc w:val="both"/>
        <w:textAlignment w:val="auto"/>
        <w:outlineLvl w:val="9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>优化方案：</w:t>
      </w:r>
    </w:p>
    <w:p>
      <w:pPr>
        <w:pStyle w:val="3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ind w:right="0" w:rightChars="0"/>
        <w:jc w:val="both"/>
        <w:textAlignment w:val="auto"/>
        <w:outlineLvl w:val="9"/>
        <w:rPr>
          <w:rFonts w:hint="default" w:ascii="Courier New" w:hAnsi="Courier New" w:cs="Courier New"/>
          <w:sz w:val="21"/>
          <w:szCs w:val="21"/>
        </w:rPr>
      </w:pPr>
      <w:r>
        <w:rPr>
          <w:rFonts w:hint="eastAsia" w:ascii="Courier New" w:hAnsi="Courier New" w:cs="Courier New"/>
          <w:sz w:val="21"/>
          <w:szCs w:val="21"/>
          <w:lang w:val="en-US" w:eastAsia="zh-CN"/>
        </w:rPr>
        <w:t>A.</w:t>
      </w:r>
      <w:r>
        <w:rPr>
          <w:rFonts w:hint="default" w:ascii="Courier New" w:hAnsi="Courier New" w:cs="Courier New"/>
          <w:sz w:val="21"/>
          <w:szCs w:val="21"/>
        </w:rPr>
        <w:t>使用redis添加缓存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ind w:right="0" w:rightChars="0" w:firstLine="210" w:firstLineChars="100"/>
        <w:jc w:val="both"/>
        <w:textAlignment w:val="auto"/>
        <w:outlineLvl w:val="9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>redis的访问速度快，能够较大的提升查询数据的速度，减轻MySQL数据库的访问压力。</w:t>
      </w:r>
    </w:p>
    <w:p>
      <w:pPr>
        <w:pStyle w:val="3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ind w:right="0" w:rightChars="0"/>
        <w:jc w:val="both"/>
        <w:textAlignment w:val="auto"/>
        <w:outlineLvl w:val="9"/>
        <w:rPr>
          <w:rFonts w:hint="default" w:ascii="Courier New" w:hAnsi="Courier New" w:cs="Courier New"/>
          <w:sz w:val="21"/>
          <w:szCs w:val="21"/>
        </w:rPr>
      </w:pPr>
      <w:r>
        <w:rPr>
          <w:rFonts w:hint="eastAsia" w:ascii="Courier New" w:hAnsi="Courier New" w:cs="Courier New"/>
          <w:sz w:val="21"/>
          <w:szCs w:val="21"/>
          <w:lang w:val="en-US" w:eastAsia="zh-CN"/>
        </w:rPr>
        <w:t>B.</w:t>
      </w:r>
      <w:r>
        <w:rPr>
          <w:rFonts w:hint="default" w:ascii="Courier New" w:hAnsi="Courier New" w:cs="Courier New"/>
          <w:sz w:val="21"/>
          <w:szCs w:val="21"/>
        </w:rPr>
        <w:t>使用静态化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ind w:right="0" w:rightChars="0" w:firstLine="211" w:firstLineChars="100"/>
        <w:jc w:val="both"/>
        <w:textAlignment w:val="auto"/>
        <w:outlineLvl w:val="9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b/>
          <w:sz w:val="21"/>
          <w:szCs w:val="21"/>
        </w:rPr>
        <w:t>静态化</w:t>
      </w:r>
      <w:r>
        <w:rPr>
          <w:rFonts w:hint="default" w:ascii="Courier New" w:hAnsi="Courier New" w:cs="Courier New"/>
          <w:sz w:val="21"/>
          <w:szCs w:val="21"/>
        </w:rPr>
        <w:t>：把动态页面（jsp，php，asp等)，转变成静态页面（html）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ind w:right="0" w:rightChars="0"/>
        <w:jc w:val="both"/>
        <w:textAlignment w:val="auto"/>
        <w:outlineLvl w:val="9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>优点：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ind w:right="0" w:rightChars="0"/>
        <w:jc w:val="both"/>
        <w:textAlignment w:val="auto"/>
        <w:outlineLvl w:val="9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>① 访问静态页面不需要经过程序处理，可以提高速度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ind w:right="0" w:rightChars="0"/>
        <w:jc w:val="both"/>
        <w:textAlignment w:val="auto"/>
        <w:outlineLvl w:val="9"/>
        <w:rPr>
          <w:rFonts w:hint="default" w:ascii="Courier New" w:hAnsi="Courier New" w:cs="Courier New"/>
          <w:sz w:val="21"/>
          <w:szCs w:val="21"/>
        </w:rPr>
      </w:pPr>
      <w:r>
        <w:rPr>
          <w:rFonts w:hint="default" w:ascii="Courier New" w:hAnsi="Courier New" w:cs="Courier New"/>
          <w:sz w:val="21"/>
          <w:szCs w:val="21"/>
        </w:rPr>
        <w:t>② 稳定性高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ind w:right="0" w:rightChars="0"/>
        <w:jc w:val="both"/>
        <w:textAlignment w:val="auto"/>
        <w:outlineLvl w:val="9"/>
      </w:pPr>
      <w:r>
        <w:rPr>
          <w:rFonts w:hint="default" w:ascii="Courier New" w:hAnsi="Courier New" w:cs="Courier New"/>
          <w:sz w:val="21"/>
          <w:szCs w:val="21"/>
        </w:rPr>
        <w:t>③ 静态页面相对于动态页面更容易被搜索引擎收录（SEO）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6.2静态化访问流程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10175" cy="1504950"/>
            <wp:effectExtent l="9525" t="9525" r="19050" b="9525"/>
            <wp:docPr id="3" name="图片 3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504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6.3需求分析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商家</w:t>
      </w:r>
      <w:r>
        <w:rPr>
          <w:rFonts w:hint="default" w:ascii="Courier New" w:hAnsi="Courier New" w:cs="Courier New"/>
          <w:lang w:val="en-US" w:eastAsia="zh-CN"/>
        </w:rPr>
        <w:t>执行商品</w:t>
      </w:r>
      <w:r>
        <w:rPr>
          <w:rFonts w:hint="eastAsia" w:ascii="Courier New" w:hAnsi="Courier New" w:cs="Courier New"/>
          <w:lang w:val="en-US" w:eastAsia="zh-CN"/>
        </w:rPr>
        <w:t>上架</w:t>
      </w:r>
      <w:r>
        <w:rPr>
          <w:rFonts w:hint="default" w:ascii="Courier New" w:hAnsi="Courier New" w:cs="Courier New"/>
          <w:lang w:val="en-US" w:eastAsia="zh-CN"/>
        </w:rPr>
        <w:t>后，向RocketMQ发送消息（商品ID），</w:t>
      </w:r>
      <w:r>
        <w:rPr>
          <w:rFonts w:hint="eastAsia" w:ascii="Courier New" w:hAnsi="Courier New" w:cs="Courier New"/>
          <w:lang w:val="en-US" w:eastAsia="zh-CN"/>
        </w:rPr>
        <w:t>商品详情系统</w:t>
      </w:r>
      <w:r>
        <w:rPr>
          <w:rFonts w:hint="default" w:ascii="Courier New" w:hAnsi="Courier New" w:cs="Courier New"/>
          <w:lang w:val="en-US" w:eastAsia="zh-CN"/>
        </w:rPr>
        <w:t>从RocketMQ接收到消息后执行网页生成操作。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6.4消息生产者【商家后台】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6.4.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发送消息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eastAsia="宋体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sz w:val="21"/>
          <w:szCs w:val="21"/>
          <w:lang w:val="en-US" w:eastAsia="zh-CN"/>
        </w:rPr>
        <w:t>pinyougou-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shop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-web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/src/main/java/com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/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pinyougou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/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manager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/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controller/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GoodsController.java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color w:val="7F7F7F" w:themeColor="background1" w:themeShade="8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商家商品上下架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修改可销售状态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) 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t>@GetMapping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"/updateMarketable"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public boolean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updateMarketable(Long[] ids, String status){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try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修改数据库表可销售状态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goodsService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.updateStatus(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"is_marketable"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, ids, status);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判断商品上下架状态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if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"1"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.equals(status)){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表示商品上架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发送消息，生成商品索引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mqProducer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.send(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Message(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"ES_ITEM_TOPIC"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"UPDATE"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,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JSON.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8EDCC"/>
              </w:rPr>
              <w:t>toJSONString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(ids).getBytes(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"UTF-8"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)));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 xml:space="preserve">发送消息，生成静态网页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mqProducer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.send(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Message(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"PAGE_ITEM_TOPIC"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"CREATE"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,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                JSON.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>toJSONString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(ids).getBytes(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"UTF-8"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)));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}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else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{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表示商品下架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发送消息，删除商品索引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mqProducer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.send(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Message(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"ES_ITEM_TOPIC"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"DELETE"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,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JSON.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8EDCC"/>
              </w:rPr>
              <w:t>toJSONString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(ids).getBytes(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"UTF-8"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)));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return true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}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catch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(Exception ex){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ex.printStackTrace();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return false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}</w:t>
            </w:r>
          </w:p>
        </w:tc>
      </w:tr>
    </w:tbl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6.5消息消费者【商品详情】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6.5.1整合</w:t>
      </w:r>
      <w:r>
        <w:rPr>
          <w:rFonts w:hint="default"/>
          <w:lang w:val="en-US" w:eastAsia="zh-CN"/>
        </w:rPr>
        <w:t>RocketMQ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0" w:leftChars="0" w:right="0" w:rightChars="0" w:firstLine="0" w:firstLineChars="0"/>
        <w:jc w:val="both"/>
        <w:textAlignment w:val="auto"/>
        <w:outlineLvl w:val="3"/>
        <w:rPr>
          <w:rFonts w:hint="eastAsia"/>
          <w:lang w:val="en-US" w:eastAsia="zh-CN"/>
        </w:rPr>
      </w:pPr>
      <w:r>
        <w:rPr>
          <w:rFonts w:hint="eastAsia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4"/>
          <w:szCs w:val="24"/>
          <w:lang w:val="en-US" w:eastAsia="zh-CN" w:bidi="ar-SA"/>
        </w:rPr>
        <w:t>6.5.1.1配置依赖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在pinyougou-</w:t>
      </w:r>
      <w:r>
        <w:rPr>
          <w:rFonts w:hint="eastAsia" w:ascii="Courier New" w:hAnsi="Courier New" w:cs="Courier New"/>
          <w:lang w:val="en-US" w:eastAsia="zh-CN"/>
        </w:rPr>
        <w:t>item</w:t>
      </w:r>
      <w:r>
        <w:rPr>
          <w:rFonts w:hint="default" w:ascii="Courier New" w:hAnsi="Courier New" w:cs="Courier New"/>
          <w:lang w:val="en-US" w:eastAsia="zh-CN"/>
        </w:rPr>
        <w:t>-web</w:t>
      </w:r>
      <w:r>
        <w:rPr>
          <w:rFonts w:hint="eastAsia" w:ascii="Courier New" w:hAnsi="Courier New" w:cs="Courier New"/>
          <w:lang w:val="en-US" w:eastAsia="zh-CN"/>
        </w:rPr>
        <w:t>/</w:t>
      </w:r>
      <w:r>
        <w:rPr>
          <w:rFonts w:hint="default" w:ascii="Courier New" w:hAnsi="Courier New" w:cs="Courier New"/>
          <w:lang w:val="en-US" w:eastAsia="zh-CN"/>
        </w:rPr>
        <w:t>pom.xml</w:t>
      </w:r>
      <w:r>
        <w:rPr>
          <w:rFonts w:hint="eastAsia" w:ascii="Courier New" w:hAnsi="Courier New" w:cs="Courier New"/>
          <w:lang w:val="en-US" w:eastAsia="zh-CN"/>
        </w:rPr>
        <w:t>，</w:t>
      </w:r>
      <w:r>
        <w:rPr>
          <w:rFonts w:hint="default" w:ascii="Courier New" w:hAnsi="Courier New" w:cs="Courier New"/>
          <w:lang w:val="en-US" w:eastAsia="zh-CN"/>
        </w:rPr>
        <w:t>引入依赖</w:t>
      </w:r>
      <w:r>
        <w:rPr>
          <w:rFonts w:hint="eastAsia" w:ascii="Courier New" w:hAnsi="Courier New" w:cs="Courier New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>&lt;!-- rocketmq-client --&gt;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&gt;org.apache.rocketmq&lt;/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&gt;rocketmq-client&lt;/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</w:p>
        </w:tc>
      </w:tr>
    </w:tbl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0" w:leftChars="0" w:right="0" w:rightChars="0" w:firstLine="0" w:firstLineChars="0"/>
        <w:jc w:val="both"/>
        <w:textAlignment w:val="auto"/>
        <w:outlineLvl w:val="3"/>
        <w:rPr>
          <w:rFonts w:hint="eastAsia" w:ascii="Courier New" w:hAnsi="Courier New" w:cs="Courier New" w:eastAsiaTheme="majorEastAsia"/>
          <w:lang w:val="en-US" w:eastAsia="zh-CN"/>
        </w:rPr>
      </w:pPr>
      <w:r>
        <w:rPr>
          <w:rFonts w:hint="eastAsia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4"/>
          <w:szCs w:val="24"/>
          <w:lang w:val="en-US" w:eastAsia="zh-CN" w:bidi="ar-SA"/>
        </w:rPr>
        <w:t>6.5.1.2配置文件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Courier New" w:hAnsi="Courier New" w:eastAsia="宋体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</w:t>
      </w:r>
      <w:r>
        <w:rPr>
          <w:rFonts w:hint="eastAsia" w:ascii="Courier New" w:hAnsi="Courier New" w:cs="Courier New"/>
          <w:lang w:val="en-US" w:eastAsia="zh-CN"/>
        </w:rPr>
        <w:t>item</w:t>
      </w:r>
      <w:r>
        <w:rPr>
          <w:rFonts w:hint="default" w:ascii="Courier New" w:hAnsi="Courier New" w:cs="Courier New"/>
          <w:lang w:val="en-US" w:eastAsia="zh-CN"/>
        </w:rPr>
        <w:t>-web</w:t>
      </w:r>
      <w:r>
        <w:rPr>
          <w:rFonts w:hint="eastAsia" w:ascii="Courier New" w:hAnsi="Courier New" w:cs="Courier New"/>
          <w:lang w:val="en-US" w:eastAsia="zh-CN"/>
        </w:rPr>
        <w:t>/src/main/resources/目录下，添加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eastAsia="宋体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sz w:val="21"/>
          <w:szCs w:val="21"/>
          <w:lang w:val="en-US" w:eastAsia="zh-CN"/>
        </w:rPr>
        <w:t>applicationContext-rocketmq.xml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0"/>
                <w:szCs w:val="20"/>
                <w:shd w:val="clear" w:fill="C8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20"/>
                <w:szCs w:val="20"/>
                <w:shd w:val="clear" w:fill="C8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beans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="http://www.springframework.org/schema/beans"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xmlns:</w:t>
            </w:r>
            <w:r>
              <w:rPr>
                <w:rFonts w:hint="default" w:ascii="Courier New" w:hAnsi="Courier New" w:cs="Courier New"/>
                <w:b/>
                <w:color w:val="660E7A"/>
                <w:sz w:val="20"/>
                <w:szCs w:val="20"/>
                <w:shd w:val="clear" w:fill="C8EDCC"/>
              </w:rPr>
              <w:t>xsi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xmlns:</w:t>
            </w:r>
            <w:r>
              <w:rPr>
                <w:rFonts w:hint="default" w:ascii="Courier New" w:hAnsi="Courier New" w:cs="Courier New"/>
                <w:b/>
                <w:color w:val="660E7A"/>
                <w:sz w:val="20"/>
                <w:szCs w:val="20"/>
                <w:shd w:val="clear" w:fill="C8EDCC"/>
              </w:rPr>
              <w:t>context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="http://www.springframework.org/schema/context"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660E7A"/>
                <w:sz w:val="20"/>
                <w:szCs w:val="20"/>
                <w:shd w:val="clear" w:fill="C8EDCC"/>
              </w:rPr>
              <w:t>xsi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="http://www.springframework.org/schema/beans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http://www.springframework.org/schema/beans/spring-beans.xsd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http://www.springframework.org/schema/context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       http://www.springframework.org/schema/context/spring-context.xsd"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配置加载属性文件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8EDCC"/>
              </w:rPr>
              <w:t>context:property-placeholder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8EDCC"/>
              </w:rPr>
              <w:t xml:space="preserve">            location="classpath:application.properties"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&lt;!--#############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配置消息消费者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#############--&gt;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配置默认的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MQ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消息消费者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="mqPushConsumer"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          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  <w:lang w:val="en-US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="org.apache.rocketmq.client.consumer.DefaultMQPushConsumer"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  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init-method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="start"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  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destroy-method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="shutdown"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设置消息模式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: (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广播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BROADCASTING |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集群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CLUSTERING) 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="messageModel"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8EDCC"/>
              </w:rPr>
              <w:t>BROADCASTING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设置消费者组名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="consumerGroup"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8EDCC"/>
                <w:lang w:val="en-US"/>
              </w:rPr>
              <w:t>PAGE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8EDCC"/>
              </w:rPr>
              <w:t>_ITEM_CONSUMER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设置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NameServer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地址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="namesrvAddr"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="${namesrvAddr}"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设置消息监听器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="messageListener"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="messageListener"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设置订阅信息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="subscription"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map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t xml:space="preserve">  </w:t>
            </w:r>
            <w:r>
              <w:rPr>
                <w:rFonts w:hint="default" w:ascii="Courier New" w:hAnsi="Courier New" w:cs="Courier New"/>
                <w:i/>
                <w:color w:val="FF000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FF0000"/>
                <w:sz w:val="20"/>
                <w:szCs w:val="20"/>
                <w:shd w:val="clear" w:fill="C8EDCC"/>
              </w:rPr>
              <w:t xml:space="preserve">指定主题和标签 </w:t>
            </w:r>
            <w:r>
              <w:rPr>
                <w:rFonts w:hint="default" w:ascii="Courier New" w:hAnsi="Courier New" w:cs="Courier New"/>
                <w:i/>
                <w:color w:val="FF000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20"/>
                <w:szCs w:val="20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8EDCC"/>
              </w:rPr>
              <w:t>entry key="PAGE_ITEM_TOPIC" value="*"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map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配置消息监听器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="messageListener"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  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8EDCC"/>
              </w:rPr>
              <w:t>com.pinyougou.item.listener.PageMessageListener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beans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</w:t>
      </w:r>
      <w:r>
        <w:rPr>
          <w:rFonts w:hint="eastAsia" w:ascii="Courier New" w:hAnsi="Courier New" w:cs="Courier New"/>
          <w:lang w:val="en-US" w:eastAsia="zh-CN"/>
        </w:rPr>
        <w:t>item</w:t>
      </w:r>
      <w:r>
        <w:rPr>
          <w:rFonts w:hint="default" w:ascii="Courier New" w:hAnsi="Courier New" w:cs="Courier New"/>
          <w:lang w:val="en-US" w:eastAsia="zh-CN"/>
        </w:rPr>
        <w:t>-web</w:t>
      </w:r>
      <w:r>
        <w:rPr>
          <w:rFonts w:hint="eastAsia" w:ascii="Courier New" w:hAnsi="Courier New" w:cs="Courier New"/>
          <w:lang w:val="en-US" w:eastAsia="zh-CN"/>
        </w:rPr>
        <w:t>/src/main/resources/springmvc</w:t>
      </w:r>
      <w:r>
        <w:rPr>
          <w:rFonts w:hint="default" w:ascii="Courier New" w:hAnsi="Courier New" w:cs="Courier New"/>
          <w:lang w:val="en-US" w:eastAsia="zh-CN"/>
        </w:rPr>
        <w:t>.xml：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配置开启组件扫描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context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:component-scan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base-package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com.pinyougou.item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/&gt;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  <w:lang w:val="en-US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  <w:lang w:val="en-US"/>
              </w:rPr>
              <w:t>......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配置采用包扫描来引用服务，产生服务接口的代理对象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dubbo:annotation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7EDCC"/>
              </w:rPr>
              <w:t>package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7EDCC"/>
              </w:rPr>
              <w:t>com.pinyougou.item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/&gt;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</w:t>
      </w:r>
      <w:r>
        <w:rPr>
          <w:rFonts w:hint="eastAsia" w:ascii="Courier New" w:hAnsi="Courier New" w:cs="Courier New"/>
          <w:lang w:val="en-US" w:eastAsia="zh-CN"/>
        </w:rPr>
        <w:t>item</w:t>
      </w:r>
      <w:r>
        <w:rPr>
          <w:rFonts w:hint="default" w:ascii="Courier New" w:hAnsi="Courier New" w:cs="Courier New"/>
          <w:lang w:val="en-US" w:eastAsia="zh-CN"/>
        </w:rPr>
        <w:t>-web</w:t>
      </w:r>
      <w:r>
        <w:rPr>
          <w:rFonts w:hint="eastAsia" w:ascii="Courier New" w:hAnsi="Courier New" w:cs="Courier New"/>
          <w:lang w:val="en-US" w:eastAsia="zh-CN"/>
        </w:rPr>
        <w:t>/src/main/resources/application</w:t>
      </w:r>
      <w:r>
        <w:rPr>
          <w:rFonts w:hint="default" w:ascii="Courier New" w:hAnsi="Courier New" w:cs="Courier New"/>
          <w:lang w:val="en-US" w:eastAsia="zh-CN"/>
        </w:rPr>
        <w:t>.properties：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 xml:space="preserve"># </w:t>
            </w:r>
            <w:r>
              <w:rPr>
                <w:rFonts w:hint="eastAsia" w:ascii="宋体" w:hAnsi="宋体" w:eastAsia="宋体" w:cs="宋体"/>
                <w:i/>
                <w:color w:val="808080"/>
                <w:sz w:val="22"/>
                <w:szCs w:val="22"/>
                <w:shd w:val="clear" w:fill="C8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>nameserver</w:t>
            </w:r>
            <w:r>
              <w:rPr>
                <w:rFonts w:hint="eastAsia" w:ascii="宋体" w:hAnsi="宋体" w:eastAsia="宋体" w:cs="宋体"/>
                <w:i/>
                <w:color w:val="808080"/>
                <w:sz w:val="22"/>
                <w:szCs w:val="22"/>
                <w:shd w:val="clear" w:fill="C8EDCC"/>
              </w:rPr>
              <w:t>连接地址</w:t>
            </w:r>
            <w:r>
              <w:rPr>
                <w:rFonts w:hint="eastAsia" w:ascii="宋体" w:hAnsi="宋体" w:eastAsia="宋体" w:cs="宋体"/>
                <w:i/>
                <w:color w:val="80808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namesrvAddr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>192.168.12.131:9876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 xml:space="preserve"># </w:t>
            </w:r>
            <w:r>
              <w:rPr>
                <w:rFonts w:hint="eastAsia" w:ascii="宋体" w:hAnsi="宋体" w:eastAsia="宋体" w:cs="宋体"/>
                <w:i/>
                <w:color w:val="808080"/>
                <w:sz w:val="22"/>
                <w:szCs w:val="22"/>
                <w:shd w:val="clear" w:fill="C8EDCC"/>
              </w:rPr>
              <w:t>配置生成商品静态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>html</w:t>
            </w:r>
            <w:r>
              <w:rPr>
                <w:rFonts w:hint="eastAsia" w:ascii="宋体" w:hAnsi="宋体" w:eastAsia="宋体" w:cs="宋体"/>
                <w:i/>
                <w:color w:val="808080"/>
                <w:sz w:val="22"/>
                <w:szCs w:val="22"/>
                <w:shd w:val="clear" w:fill="C8EDCC"/>
              </w:rPr>
              <w:t>页面存储路径</w:t>
            </w:r>
            <w:r>
              <w:rPr>
                <w:rFonts w:hint="eastAsia" w:ascii="宋体" w:hAnsi="宋体" w:eastAsia="宋体" w:cs="宋体"/>
                <w:i/>
                <w:color w:val="80808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page.dir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>F:/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  <w:lang w:val="en-US"/>
              </w:rPr>
              <w:t>pyg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>/item/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</w:t>
      </w:r>
      <w:r>
        <w:rPr>
          <w:rFonts w:hint="eastAsia" w:ascii="Courier New" w:hAnsi="Courier New" w:cs="Courier New"/>
          <w:lang w:val="en-US" w:eastAsia="zh-CN"/>
        </w:rPr>
        <w:t>item</w:t>
      </w:r>
      <w:r>
        <w:rPr>
          <w:rFonts w:hint="default" w:ascii="Courier New" w:hAnsi="Courier New" w:cs="Courier New"/>
          <w:lang w:val="en-US" w:eastAsia="zh-CN"/>
        </w:rPr>
        <w:t>-web</w:t>
      </w:r>
      <w:r>
        <w:rPr>
          <w:rFonts w:hint="eastAsia" w:ascii="Courier New" w:hAnsi="Courier New" w:cs="Courier New"/>
          <w:lang w:val="en-US" w:eastAsia="zh-CN"/>
        </w:rPr>
        <w:t>/src/main/webapp/WEB-INF/</w:t>
      </w:r>
      <w:r>
        <w:rPr>
          <w:rFonts w:hint="default" w:ascii="Courier New" w:hAnsi="Courier New" w:cs="Courier New"/>
          <w:lang w:val="en-US" w:eastAsia="zh-CN"/>
        </w:rPr>
        <w:t>web.xml：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Spring MVC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前端控制器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核心控制器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)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&gt;pinyougou&lt;/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7EDCC"/>
              </w:rPr>
              <w:t>servlet-class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&gt;org.springframework.web.servlet.DispatcherServlet&lt;/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7EDCC"/>
              </w:rPr>
              <w:t>servlet-class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&gt;contextConfigLocation&lt;/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&gt;classpath:</w:t>
            </w:r>
            <w:r>
              <w:rPr>
                <w:rFonts w:hint="eastAsia" w:ascii="Courier New" w:hAnsi="Courier New" w:cs="Courier New"/>
                <w:color w:val="FF0000"/>
                <w:sz w:val="21"/>
                <w:szCs w:val="21"/>
                <w:shd w:val="clear" w:fill="C7EDCC"/>
                <w:lang w:val="en-US" w:eastAsia="zh-CN"/>
              </w:rPr>
              <w:t>springmvc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.xml,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    classpath:applicationContext-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  <w:lang w:val="en-US"/>
              </w:rPr>
              <w:t>rocketmq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.xml&lt;/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load-on-startup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&gt;1&lt;/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load-on-startup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6.5.2消费消息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ourier New" w:hAnsi="Courier New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sz w:val="21"/>
          <w:szCs w:val="21"/>
          <w:lang w:val="en-US" w:eastAsia="zh-CN"/>
        </w:rPr>
        <w:t>pinyougou-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item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-web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/src/main/java/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C7EDCC"/>
        </w:rPr>
        <w:t>com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C7EDCC"/>
          <w:lang w:val="en-US"/>
        </w:rPr>
        <w:t>/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C7EDCC"/>
        </w:rPr>
        <w:t>pinyougou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C7EDCC"/>
          <w:lang w:val="en-US"/>
        </w:rPr>
        <w:t>/</w:t>
      </w:r>
      <w:r>
        <w:rPr>
          <w:rFonts w:hint="eastAsia" w:ascii="Courier New" w:hAnsi="Courier New" w:cs="Courier New"/>
          <w:color w:val="000000"/>
          <w:sz w:val="21"/>
          <w:szCs w:val="21"/>
          <w:shd w:val="clear" w:fill="C7EDCC"/>
          <w:lang w:val="en-US" w:eastAsia="zh-CN"/>
        </w:rPr>
        <w:t>item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C7EDCC"/>
          <w:lang w:val="en-US" w:eastAsia="zh-CN"/>
        </w:rPr>
        <w:t>/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C7EDCC"/>
        </w:rPr>
        <w:t>listener</w:t>
      </w:r>
      <w:r>
        <w:rPr>
          <w:rFonts w:hint="eastAsia" w:ascii="Courier New" w:hAnsi="Courier New" w:cs="Courier New"/>
          <w:color w:val="000000"/>
          <w:sz w:val="21"/>
          <w:szCs w:val="21"/>
          <w:shd w:val="clear" w:fill="C7EDCC"/>
          <w:lang w:eastAsia="zh-CN"/>
        </w:rPr>
        <w:t>包下，</w:t>
      </w:r>
      <w:r>
        <w:rPr>
          <w:rFonts w:hint="default" w:ascii="Courier New" w:hAnsi="Courier New" w:cs="Courier New"/>
          <w:sz w:val="21"/>
          <w:szCs w:val="21"/>
          <w:lang w:eastAsia="zh-CN"/>
        </w:rPr>
        <w:t>创建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PageMessage</w:t>
      </w:r>
      <w:r>
        <w:rPr>
          <w:rFonts w:hint="default" w:ascii="Courier New" w:hAnsi="Courier New" w:cs="Courier New"/>
          <w:sz w:val="21"/>
          <w:szCs w:val="21"/>
        </w:rPr>
        <w:t>Listener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.java</w:t>
      </w:r>
      <w:r>
        <w:rPr>
          <w:rFonts w:hint="default" w:ascii="Courier New" w:hAnsi="Courier New" w:cs="Courier New"/>
          <w:sz w:val="21"/>
          <w:szCs w:val="21"/>
          <w:lang w:eastAsia="zh-CN"/>
        </w:rPr>
        <w:t>消息监听</w:t>
      </w:r>
      <w:r>
        <w:rPr>
          <w:rFonts w:hint="eastAsia" w:ascii="Courier New" w:hAnsi="Courier New" w:cs="Courier New"/>
          <w:sz w:val="21"/>
          <w:szCs w:val="21"/>
          <w:lang w:eastAsia="zh-CN"/>
        </w:rPr>
        <w:t>器：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消息监听器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生成静态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html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页面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) 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PageMessageListener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implements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MessageListenerConcurrently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t>@Value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"${page.dir}"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String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pageDir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FreeMarkerConfigurer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freeMarkerConfigurer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t>@Reference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(timeout = </w:t>
            </w:r>
            <w:r>
              <w:rPr>
                <w:rFonts w:hint="default" w:ascii="Courier New" w:hAnsi="Courier New" w:cs="Courier New"/>
                <w:color w:val="0000FF"/>
                <w:sz w:val="21"/>
                <w:szCs w:val="21"/>
                <w:shd w:val="clear" w:fill="C8EDCC"/>
              </w:rPr>
              <w:t>10000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GoodsService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goodsService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ConsumeConcurrentlyStatus 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firstLine="1365" w:firstLineChars="650"/>
              <w:textAlignment w:val="auto"/>
              <w:rPr>
                <w:rFonts w:hint="default" w:ascii="Courier New" w:hAnsi="Courier New" w:cs="Courier New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consumeMessage(List&lt;MessageExt&gt; list,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 xml:space="preserve">ConsumeConcurrentlyContext consumeConcurrentlyContext) </w:t>
            </w:r>
            <w:r>
              <w:rPr>
                <w:rFonts w:hint="default" w:ascii="Courier New" w:hAnsi="Courier New" w:cs="Courier New"/>
                <w:color w:val="000000"/>
                <w:sz w:val="15"/>
                <w:szCs w:val="15"/>
                <w:shd w:val="clear" w:fill="C8EDCC"/>
              </w:rPr>
              <w:t>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try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8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"=====PageMessageListener======"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获取消息封装对象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MessageExt messageExt = list.get(</w:t>
            </w:r>
            <w:r>
              <w:rPr>
                <w:rFonts w:hint="default" w:ascii="Courier New" w:hAnsi="Courier New" w:cs="Courier New"/>
                <w:color w:val="0000FF"/>
                <w:sz w:val="21"/>
                <w:szCs w:val="21"/>
                <w:shd w:val="clear" w:fill="C8EDCC"/>
              </w:rPr>
              <w:t>0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获取消息内容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String content =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String(messageExt.getBody(),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"UTF-8"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把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json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字符串转化成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List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集合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List&lt;Long&gt; goodsIds = JSON.</w:t>
            </w:r>
            <w:r>
              <w:rPr>
                <w:rFonts w:hint="default" w:ascii="Courier New" w:hAnsi="Courier New" w:cs="Courier New"/>
                <w:i/>
                <w:color w:val="000000"/>
                <w:sz w:val="20"/>
                <w:szCs w:val="20"/>
                <w:shd w:val="clear" w:fill="C8EDCC"/>
              </w:rPr>
              <w:t>parseArray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(content, Long.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8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"goodsIds:"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+ goodsIds);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8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"tags:"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+ messageExt.getTags());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>生成商品详情静态页面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 xml:space="preserve">if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"CREATE"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.equals(messageExt.getTags())) {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根据模</w:t>
            </w:r>
            <w:r>
              <w:rPr>
                <w:rFonts w:hint="eastAsia" w:cs="宋体"/>
                <w:i/>
                <w:color w:val="808080"/>
                <w:sz w:val="21"/>
                <w:szCs w:val="21"/>
                <w:shd w:val="clear" w:fill="C8EDCC"/>
                <w:lang w:val="en-US" w:eastAsia="zh-CN"/>
              </w:rPr>
              <w:t>板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文件获取模</w:t>
            </w:r>
            <w:r>
              <w:rPr>
                <w:rFonts w:hint="eastAsia" w:cs="宋体"/>
                <w:i/>
                <w:color w:val="808080"/>
                <w:sz w:val="21"/>
                <w:szCs w:val="21"/>
                <w:shd w:val="clear" w:fill="C8EDCC"/>
                <w:lang w:val="en-US" w:eastAsia="zh-CN"/>
              </w:rPr>
              <w:t>板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Template template =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freeMarkerConfigurer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 xml:space="preserve">            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.getConfiguration().getTemplate(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"item.ftl"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循环生成静态页面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for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(Long goodsId : goodsIds)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获取数据模型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Map&lt;String, Object&gt; dataModel =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goodsService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        getGoods(Long.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8EDCC"/>
              </w:rPr>
              <w:t>valueOf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(goodsId));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创建输出流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OutputStreamWriter writer =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OutputStreamWriter(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   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color w:val="000080"/>
                <w:sz w:val="16"/>
                <w:szCs w:val="16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>FileOutputStream(</w:t>
            </w:r>
            <w:r>
              <w:rPr>
                <w:rFonts w:hint="default" w:ascii="Courier New" w:hAnsi="Courier New" w:cs="Courier New"/>
                <w:b/>
                <w:color w:val="660E7A"/>
                <w:sz w:val="16"/>
                <w:szCs w:val="16"/>
                <w:shd w:val="clear" w:fill="C8EDCC"/>
              </w:rPr>
              <w:t xml:space="preserve">pageDir 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 xml:space="preserve">+ goodsId + </w:t>
            </w:r>
            <w:r>
              <w:rPr>
                <w:rFonts w:hint="default" w:ascii="Courier New" w:hAnsi="Courier New" w:cs="Courier New"/>
                <w:b/>
                <w:color w:val="008000"/>
                <w:sz w:val="16"/>
                <w:szCs w:val="16"/>
                <w:shd w:val="clear" w:fill="C8EDCC"/>
              </w:rPr>
              <w:t>".html"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 xml:space="preserve">), </w:t>
            </w:r>
            <w:r>
              <w:rPr>
                <w:rFonts w:hint="default" w:ascii="Courier New" w:hAnsi="Courier New" w:cs="Courier New"/>
                <w:b/>
                <w:color w:val="008000"/>
                <w:sz w:val="16"/>
                <w:szCs w:val="16"/>
                <w:shd w:val="clear" w:fill="C8EDCC"/>
              </w:rPr>
              <w:t>"UTF-8"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5"/>
                <w:szCs w:val="15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填充模</w:t>
            </w:r>
            <w:r>
              <w:rPr>
                <w:rFonts w:hint="eastAsia" w:cs="宋体"/>
                <w:i/>
                <w:color w:val="808080"/>
                <w:sz w:val="21"/>
                <w:szCs w:val="21"/>
                <w:shd w:val="clear" w:fill="C8EDCC"/>
                <w:lang w:val="en-US" w:eastAsia="zh-CN"/>
              </w:rPr>
              <w:t>板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生成静态的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html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页面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template.process(dataModel, writer);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关闭输出流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writer.close();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>删除商品详情静态页面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 xml:space="preserve">if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"DELETE"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.equals(messageExt.getTags())) {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        }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}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catch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(Exception ex){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消费失败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ConsumeConcurrentlyStatus.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8EDCC"/>
              </w:rPr>
              <w:t>RECONSUME_LATER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消费成功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ConsumeConcurrentlyStatus.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8EDCC"/>
              </w:rPr>
              <w:t>CONSUME_SUCCESS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}</w:t>
            </w:r>
          </w:p>
        </w:tc>
      </w:tr>
    </w:tbl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 Nginx静态资源服务器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6.6.1添加资源到html存储路径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复制</w:t>
      </w:r>
      <w:r>
        <w:rPr>
          <w:rFonts w:hint="eastAsia" w:ascii="Courier New" w:hAnsi="Courier New" w:cs="Courier New"/>
          <w:lang w:val="en-US" w:eastAsia="zh-CN"/>
        </w:rPr>
        <w:t>pinyougou</w:t>
      </w:r>
      <w:r>
        <w:rPr>
          <w:rFonts w:hint="default" w:ascii="Courier New" w:hAnsi="Courier New" w:cs="Courier New"/>
        </w:rPr>
        <w:t>-item-web/src/main/webapp路径下的css</w:t>
      </w:r>
      <w:r>
        <w:rPr>
          <w:rFonts w:hint="eastAsia" w:ascii="Courier New" w:hAnsi="Courier New" w:cs="Courier New"/>
          <w:lang w:eastAsia="zh-CN"/>
        </w:rPr>
        <w:t>、</w:t>
      </w:r>
      <w:r>
        <w:rPr>
          <w:rFonts w:hint="default" w:ascii="Courier New" w:hAnsi="Courier New" w:cs="Courier New"/>
        </w:rPr>
        <w:t>js</w:t>
      </w:r>
      <w:r>
        <w:rPr>
          <w:rFonts w:hint="eastAsia" w:ascii="Courier New" w:hAnsi="Courier New" w:cs="Courier New"/>
          <w:lang w:eastAsia="zh-CN"/>
        </w:rPr>
        <w:t>、</w:t>
      </w:r>
      <w:r>
        <w:rPr>
          <w:rFonts w:hint="default" w:ascii="Courier New" w:hAnsi="Courier New" w:cs="Courier New"/>
        </w:rPr>
        <w:t>im</w:t>
      </w:r>
      <w:r>
        <w:rPr>
          <w:rFonts w:hint="eastAsia" w:ascii="Courier New" w:hAnsi="Courier New" w:cs="Courier New"/>
          <w:lang w:val="en-US" w:eastAsia="zh-CN"/>
        </w:rPr>
        <w:t>g、plugins</w:t>
      </w:r>
      <w:r>
        <w:rPr>
          <w:rFonts w:hint="default" w:ascii="Courier New" w:hAnsi="Courier New" w:cs="Courier New"/>
        </w:rPr>
        <w:t>文件夹到生成html</w:t>
      </w:r>
      <w:r>
        <w:rPr>
          <w:rFonts w:hint="eastAsia" w:ascii="Courier New" w:hAnsi="Courier New" w:cs="Courier New"/>
          <w:lang w:eastAsia="zh-CN"/>
        </w:rPr>
        <w:t>页面所在</w:t>
      </w:r>
      <w:r>
        <w:rPr>
          <w:rFonts w:hint="default" w:ascii="Courier New" w:hAnsi="Courier New" w:cs="Courier New"/>
        </w:rPr>
        <w:t>路径。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1590675" cy="1894840"/>
            <wp:effectExtent l="9525" t="9525" r="19050" b="1968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8948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6.6.2配置nginx.conf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在nginx的配置文件nginx.conf中添加如下配置信息：</w:t>
      </w: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sz w:val="22"/>
                <w:szCs w:val="22"/>
              </w:rPr>
            </w:pPr>
            <w:r>
              <w:rPr>
                <w:rFonts w:hint="default" w:ascii="Courier New" w:hAnsi="Courier New" w:cs="Courier New"/>
                <w:sz w:val="22"/>
                <w:szCs w:val="22"/>
              </w:rPr>
              <w:t>server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sz w:val="22"/>
                <w:szCs w:val="22"/>
              </w:rPr>
            </w:pPr>
            <w:r>
              <w:rPr>
                <w:rFonts w:hint="default" w:ascii="Courier New" w:hAnsi="Courier New" w:cs="Courier New"/>
                <w:sz w:val="22"/>
                <w:szCs w:val="22"/>
              </w:rPr>
              <w:tab/>
            </w:r>
            <w:r>
              <w:rPr>
                <w:rFonts w:hint="default" w:ascii="Courier New" w:hAnsi="Courier New" w:cs="Courier New"/>
                <w:sz w:val="22"/>
                <w:szCs w:val="22"/>
              </w:rPr>
              <w:t>listen       80;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sz w:val="22"/>
                <w:szCs w:val="22"/>
              </w:rPr>
            </w:pPr>
            <w:r>
              <w:rPr>
                <w:rFonts w:hint="default" w:ascii="Courier New" w:hAnsi="Courier New" w:cs="Courier New"/>
                <w:sz w:val="22"/>
                <w:szCs w:val="22"/>
              </w:rPr>
              <w:tab/>
            </w:r>
            <w:r>
              <w:rPr>
                <w:rFonts w:hint="default" w:ascii="Courier New" w:hAnsi="Courier New" w:cs="Courier New"/>
                <w:sz w:val="22"/>
                <w:szCs w:val="22"/>
              </w:rPr>
              <w:t>server_name  item.pinyougou.com;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sz w:val="22"/>
                <w:szCs w:val="22"/>
              </w:rPr>
            </w:pPr>
            <w:r>
              <w:rPr>
                <w:rFonts w:hint="default" w:ascii="Courier New" w:hAnsi="Courier New" w:cs="Courier New"/>
                <w:sz w:val="22"/>
                <w:szCs w:val="22"/>
              </w:rPr>
              <w:tab/>
            </w:r>
            <w:r>
              <w:rPr>
                <w:rFonts w:hint="default" w:ascii="Courier New" w:hAnsi="Courier New" w:cs="Courier New"/>
                <w:sz w:val="22"/>
                <w:szCs w:val="22"/>
              </w:rPr>
              <w:t>proxy_set_header X-Forwarded-Host $host;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sz w:val="22"/>
                <w:szCs w:val="22"/>
              </w:rPr>
            </w:pPr>
            <w:r>
              <w:rPr>
                <w:rFonts w:hint="default" w:ascii="Courier New" w:hAnsi="Courier New" w:cs="Courier New"/>
                <w:sz w:val="22"/>
                <w:szCs w:val="22"/>
              </w:rPr>
              <w:tab/>
            </w:r>
            <w:r>
              <w:rPr>
                <w:rFonts w:hint="default" w:ascii="Courier New" w:hAnsi="Courier New" w:cs="Courier New"/>
                <w:sz w:val="22"/>
                <w:szCs w:val="22"/>
              </w:rPr>
              <w:t>proxy_set_header X-Forwarded-Server $host;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sz w:val="22"/>
                <w:szCs w:val="22"/>
              </w:rPr>
            </w:pPr>
            <w:r>
              <w:rPr>
                <w:rFonts w:hint="default" w:ascii="Courier New" w:hAnsi="Courier New" w:cs="Courier New"/>
                <w:sz w:val="22"/>
                <w:szCs w:val="22"/>
              </w:rPr>
              <w:tab/>
            </w:r>
            <w:r>
              <w:rPr>
                <w:rFonts w:hint="default" w:ascii="Courier New" w:hAnsi="Courier New" w:cs="Courier New"/>
                <w:sz w:val="22"/>
                <w:szCs w:val="22"/>
              </w:rPr>
              <w:t>proxy_set_header Host $host;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sz w:val="22"/>
                <w:szCs w:val="22"/>
              </w:rPr>
            </w:pPr>
            <w:r>
              <w:rPr>
                <w:rFonts w:hint="default" w:ascii="Courier New" w:hAnsi="Courier New" w:cs="Courier New"/>
                <w:sz w:val="22"/>
                <w:szCs w:val="22"/>
              </w:rPr>
              <w:tab/>
            </w:r>
            <w:r>
              <w:rPr>
                <w:rFonts w:hint="default" w:ascii="Courier New" w:hAnsi="Courier New" w:cs="Courier New"/>
                <w:sz w:val="22"/>
                <w:szCs w:val="22"/>
              </w:rPr>
              <w:t>location / {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sz w:val="22"/>
                <w:szCs w:val="22"/>
              </w:rPr>
            </w:pPr>
            <w:r>
              <w:rPr>
                <w:rFonts w:hint="default" w:ascii="Courier New" w:hAnsi="Courier New" w:cs="Courier New"/>
                <w:sz w:val="22"/>
                <w:szCs w:val="22"/>
              </w:rPr>
              <w:tab/>
            </w:r>
            <w:r>
              <w:rPr>
                <w:rFonts w:hint="default" w:ascii="Courier New" w:hAnsi="Courier New" w:cs="Courier New"/>
                <w:sz w:val="22"/>
                <w:szCs w:val="22"/>
              </w:rPr>
              <w:tab/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</w:rPr>
              <w:t>root F:/pyg/item;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sz w:val="22"/>
                <w:szCs w:val="22"/>
              </w:rPr>
            </w:pPr>
            <w:r>
              <w:rPr>
                <w:rFonts w:hint="default" w:ascii="Courier New" w:hAnsi="Courier New" w:cs="Courier New"/>
                <w:sz w:val="22"/>
                <w:szCs w:val="22"/>
              </w:rPr>
              <w:tab/>
            </w:r>
            <w:r>
              <w:rPr>
                <w:rFonts w:hint="default" w:ascii="Courier New" w:hAnsi="Courier New" w:cs="Courier New"/>
                <w:sz w:val="22"/>
                <w:szCs w:val="22"/>
              </w:rPr>
              <w:tab/>
            </w:r>
            <w:r>
              <w:rPr>
                <w:rFonts w:hint="default" w:ascii="Courier New" w:hAnsi="Courier New" w:cs="Courier New"/>
                <w:sz w:val="22"/>
                <w:szCs w:val="22"/>
              </w:rPr>
              <w:t>proxy_connect_timeout 600;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sz w:val="22"/>
                <w:szCs w:val="22"/>
              </w:rPr>
            </w:pPr>
            <w:r>
              <w:rPr>
                <w:rFonts w:hint="default" w:ascii="Courier New" w:hAnsi="Courier New" w:cs="Courier New"/>
                <w:sz w:val="22"/>
                <w:szCs w:val="22"/>
              </w:rPr>
              <w:tab/>
            </w:r>
            <w:r>
              <w:rPr>
                <w:rFonts w:hint="default" w:ascii="Courier New" w:hAnsi="Courier New" w:cs="Courier New"/>
                <w:sz w:val="22"/>
                <w:szCs w:val="22"/>
              </w:rPr>
              <w:tab/>
            </w:r>
            <w:r>
              <w:rPr>
                <w:rFonts w:hint="default" w:ascii="Courier New" w:hAnsi="Courier New" w:cs="Courier New"/>
                <w:sz w:val="22"/>
                <w:szCs w:val="22"/>
              </w:rPr>
              <w:t>proxy_read_timeout 600;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sz w:val="22"/>
                <w:szCs w:val="22"/>
              </w:rPr>
            </w:pPr>
            <w:r>
              <w:rPr>
                <w:rFonts w:hint="default" w:ascii="Courier New" w:hAnsi="Courier New" w:cs="Courier New"/>
                <w:sz w:val="22"/>
                <w:szCs w:val="22"/>
              </w:rPr>
              <w:tab/>
            </w:r>
            <w:r>
              <w:rPr>
                <w:rFonts w:hint="default" w:ascii="Courier New" w:hAnsi="Courier New" w:cs="Courier New"/>
                <w:sz w:val="22"/>
                <w:szCs w:val="22"/>
              </w:rPr>
              <w:tab/>
            </w:r>
            <w:r>
              <w:rPr>
                <w:rFonts w:hint="default" w:ascii="Courier New" w:hAnsi="Courier New" w:cs="Courier New"/>
                <w:sz w:val="22"/>
                <w:szCs w:val="22"/>
              </w:rPr>
              <w:t># 如果当前请求的文件路径不存在，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sz w:val="22"/>
                <w:szCs w:val="22"/>
              </w:rPr>
            </w:pPr>
            <w:r>
              <w:rPr>
                <w:rFonts w:hint="default" w:ascii="Courier New" w:hAnsi="Courier New" w:cs="Courier New"/>
                <w:sz w:val="22"/>
                <w:szCs w:val="22"/>
              </w:rPr>
              <w:tab/>
            </w:r>
            <w:r>
              <w:rPr>
                <w:rFonts w:hint="default" w:ascii="Courier New" w:hAnsi="Courier New" w:cs="Courier New"/>
                <w:sz w:val="22"/>
                <w:szCs w:val="22"/>
              </w:rPr>
              <w:tab/>
            </w:r>
            <w:r>
              <w:rPr>
                <w:rFonts w:hint="default" w:ascii="Courier New" w:hAnsi="Courier New" w:cs="Courier New"/>
                <w:sz w:val="22"/>
                <w:szCs w:val="22"/>
              </w:rPr>
              <w:t># 则跳转到tomcat服务器9105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color w:val="FF0000"/>
                <w:sz w:val="22"/>
                <w:szCs w:val="22"/>
              </w:rPr>
            </w:pPr>
            <w:r>
              <w:rPr>
                <w:rFonts w:hint="default" w:ascii="Courier New" w:hAnsi="Courier New" w:cs="Courier New"/>
                <w:sz w:val="22"/>
                <w:szCs w:val="22"/>
              </w:rPr>
              <w:tab/>
            </w:r>
            <w:r>
              <w:rPr>
                <w:rFonts w:hint="default" w:ascii="Courier New" w:hAnsi="Courier New" w:cs="Courier New"/>
                <w:sz w:val="22"/>
                <w:szCs w:val="22"/>
              </w:rPr>
              <w:tab/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</w:rPr>
              <w:t xml:space="preserve">if (!-e $request_filename){   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color w:val="FF0000"/>
                <w:sz w:val="22"/>
                <w:szCs w:val="22"/>
              </w:rPr>
            </w:pPr>
            <w:r>
              <w:rPr>
                <w:rFonts w:hint="default" w:ascii="Courier New" w:hAnsi="Courier New" w:cs="Courier New"/>
                <w:color w:val="FF0000"/>
                <w:sz w:val="22"/>
                <w:szCs w:val="22"/>
              </w:rPr>
              <w:tab/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</w:rPr>
              <w:tab/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</w:rPr>
              <w:t xml:space="preserve">    proxy_pass  http://127.0.0.1:9105; 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color w:val="FF0000"/>
                <w:sz w:val="22"/>
                <w:szCs w:val="22"/>
              </w:rPr>
            </w:pPr>
            <w:r>
              <w:rPr>
                <w:rFonts w:hint="default" w:ascii="Courier New" w:hAnsi="Courier New" w:cs="Courier New"/>
                <w:color w:val="FF0000"/>
                <w:sz w:val="22"/>
                <w:szCs w:val="22"/>
              </w:rPr>
              <w:tab/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</w:rPr>
              <w:tab/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</w:rPr>
              <w:t>}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sz w:val="22"/>
                <w:szCs w:val="22"/>
              </w:rPr>
            </w:pPr>
            <w:r>
              <w:rPr>
                <w:rFonts w:hint="default" w:ascii="Courier New" w:hAnsi="Courier New" w:cs="Courier New"/>
                <w:sz w:val="22"/>
                <w:szCs w:val="22"/>
              </w:rPr>
              <w:tab/>
            </w:r>
            <w:r>
              <w:rPr>
                <w:rFonts w:hint="default" w:ascii="Courier New" w:hAnsi="Courier New" w:cs="Courier New"/>
                <w:sz w:val="22"/>
                <w:szCs w:val="22"/>
              </w:rPr>
              <w:t xml:space="preserve">}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sz w:val="22"/>
                <w:szCs w:val="22"/>
              </w:rPr>
            </w:pPr>
            <w:r>
              <w:rPr>
                <w:rFonts w:hint="default" w:ascii="Courier New" w:hAnsi="Courier New" w:cs="Courier New"/>
                <w:sz w:val="22"/>
                <w:szCs w:val="22"/>
              </w:rPr>
              <w:t>}</w:t>
            </w:r>
          </w:p>
        </w:tc>
      </w:tr>
    </w:tbl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0" w:after="210" w:line="276" w:lineRule="auto"/>
        <w:ind w:leftChars="0"/>
        <w:jc w:val="both"/>
        <w:textAlignment w:val="auto"/>
        <w:outlineLvl w:val="0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7.商品下架【删除商品详细页】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7.1需求分析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Courier New" w:hAnsi="Courier New" w:eastAsia="宋体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商家</w:t>
      </w:r>
      <w:r>
        <w:rPr>
          <w:rFonts w:hint="default" w:ascii="Courier New" w:hAnsi="Courier New" w:cs="Courier New"/>
          <w:lang w:val="en-US" w:eastAsia="zh-CN"/>
        </w:rPr>
        <w:t>执行商品</w:t>
      </w:r>
      <w:r>
        <w:rPr>
          <w:rFonts w:hint="eastAsia" w:ascii="Courier New" w:hAnsi="Courier New" w:cs="Courier New"/>
          <w:lang w:val="en-US" w:eastAsia="zh-CN"/>
        </w:rPr>
        <w:t>下架</w:t>
      </w:r>
      <w:r>
        <w:rPr>
          <w:rFonts w:hint="default" w:ascii="Courier New" w:hAnsi="Courier New" w:cs="Courier New"/>
          <w:lang w:val="en-US" w:eastAsia="zh-CN"/>
        </w:rPr>
        <w:t>后，</w:t>
      </w:r>
      <w:r>
        <w:rPr>
          <w:rFonts w:hint="eastAsia" w:ascii="Courier New" w:hAnsi="Courier New" w:cs="Courier New"/>
          <w:lang w:val="en-US" w:eastAsia="zh-CN"/>
        </w:rPr>
        <w:t>删除</w:t>
      </w:r>
      <w:r>
        <w:rPr>
          <w:rFonts w:hint="default" w:ascii="Courier New" w:hAnsi="Courier New" w:cs="Courier New"/>
          <w:lang w:val="en-US" w:eastAsia="zh-CN"/>
        </w:rPr>
        <w:t>商品详细</w:t>
      </w:r>
      <w:r>
        <w:rPr>
          <w:rFonts w:hint="eastAsia" w:ascii="Courier New" w:hAnsi="Courier New" w:cs="Courier New"/>
          <w:lang w:val="en-US" w:eastAsia="zh-CN"/>
        </w:rPr>
        <w:t>静态网页。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7.2消息生产者【商家后台】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7.2.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发送消息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eastAsia="宋体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pinyougou-shop-web/src/main/java/com</w:t>
      </w:r>
      <w:r>
        <w:rPr>
          <w:rFonts w:hint="default" w:ascii="Courier New" w:hAnsi="Courier New" w:cs="Courier New"/>
          <w:lang w:val="en-US" w:eastAsia="zh-CN"/>
        </w:rPr>
        <w:t>/</w:t>
      </w:r>
      <w:r>
        <w:rPr>
          <w:rFonts w:hint="eastAsia" w:ascii="Courier New" w:hAnsi="Courier New" w:cs="Courier New"/>
          <w:lang w:val="en-US" w:eastAsia="zh-CN"/>
        </w:rPr>
        <w:t>pinyougou</w:t>
      </w:r>
      <w:r>
        <w:rPr>
          <w:rFonts w:hint="default" w:ascii="Courier New" w:hAnsi="Courier New" w:cs="Courier New"/>
          <w:lang w:val="en-US" w:eastAsia="zh-CN"/>
        </w:rPr>
        <w:t>/</w:t>
      </w:r>
      <w:r>
        <w:rPr>
          <w:rFonts w:hint="eastAsia" w:ascii="Courier New" w:hAnsi="Courier New" w:cs="Courier New"/>
          <w:lang w:val="en-US" w:eastAsia="zh-CN"/>
        </w:rPr>
        <w:t>manager</w:t>
      </w:r>
      <w:r>
        <w:rPr>
          <w:rFonts w:hint="default" w:ascii="Courier New" w:hAnsi="Courier New" w:cs="Courier New"/>
          <w:lang w:val="en-US" w:eastAsia="zh-CN"/>
        </w:rPr>
        <w:t>/</w:t>
      </w:r>
      <w:r>
        <w:rPr>
          <w:rFonts w:hint="eastAsia" w:ascii="Courier New" w:hAnsi="Courier New" w:cs="Courier New"/>
          <w:lang w:val="en-US" w:eastAsia="zh-CN"/>
        </w:rPr>
        <w:t>controlle</w:t>
      </w:r>
      <w:r>
        <w:rPr>
          <w:rFonts w:hint="default" w:ascii="Courier New" w:hAnsi="Courier New" w:cs="Courier New"/>
          <w:lang w:val="en-US" w:eastAsia="zh-CN"/>
        </w:rPr>
        <w:t>r/GoodsController.java</w:t>
      </w:r>
      <w:r>
        <w:rPr>
          <w:rFonts w:hint="eastAsia" w:ascii="Courier New" w:hAnsi="Courier New" w:cs="Courier New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eastAsia="宋体" w:cs="Courier New"/>
                <w:color w:val="7F7F7F" w:themeColor="background1" w:themeShade="8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商家商品上下架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修改可销售状态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) 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t>@GetMapping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"/updateMarketable"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public boolean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updateMarketable(Long[] ids, String status){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try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修改数据库表可销售状态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goodsService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.updateStatus(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"is_marketable"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, ids, status);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判断商品上下架状态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if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"1"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.equals(status)){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表示商品上架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发送消息，生成商品索引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mqProducer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.send(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Message(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"ES_ITEM_TOPIC"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"UPDATE"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,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JSON.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8EDCC"/>
              </w:rPr>
              <w:t>toJSONString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(ids).getBytes(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"UTF-8"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)));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发送消息，生成静态网页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mqProducer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.send(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Message(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"PAGE_ITEM_TOPIC"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"CREATE"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,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JSON.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8EDCC"/>
              </w:rPr>
              <w:t>toJSONString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(ids).getBytes(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"UTF-8"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)));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}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else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{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表示商品下架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发送消息，删除商品索引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mqProducer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.send(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Message(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"ES_ITEM_TOPIC"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"DELETE"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,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JSON.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8EDCC"/>
              </w:rPr>
              <w:t>toJSONString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(ids).getBytes(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"UTF-8"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)));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 xml:space="preserve">发送消息，删除静态网页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mqProducer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.send(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Message(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"PAGE_ITEM_TOPIC"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"DELETE"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,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                JSON.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>toJSONString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(ids).getBytes(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"UTF-8"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)));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return true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}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catch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(Exception ex){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ex.printStackTrace();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return false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}</w:t>
            </w:r>
          </w:p>
        </w:tc>
      </w:tr>
    </w:tbl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7.3消息消费者【商品详情】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7.3.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消费消息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urier New" w:hAnsi="Courier New" w:eastAsia="宋体" w:cs="Courier New"/>
          <w:sz w:val="21"/>
          <w:szCs w:val="21"/>
          <w:lang w:val="en-US" w:eastAsia="zh-CN"/>
        </w:rPr>
      </w:pPr>
      <w:r>
        <w:rPr>
          <w:rFonts w:hint="eastAsia" w:ascii="Courier New" w:hAnsi="Courier New" w:cs="Courier New"/>
          <w:color w:val="000000"/>
          <w:sz w:val="21"/>
          <w:szCs w:val="21"/>
          <w:shd w:val="clear" w:fill="C7EDCC"/>
          <w:lang w:val="en-US" w:eastAsia="zh-CN"/>
        </w:rPr>
        <w:t>pinyougou-item-web\src\main\java\com\pinyougou\item\listener\PageMessageListener.java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消息监听器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消息监听器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生成静态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html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页面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) */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PageMessageListener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implements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MessageListenerConcurrently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t>@Value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"${page.dir}"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String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pageDir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FreeMarkerConfigurer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freeMarkerConfigurer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t>@Reference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(timeout = </w:t>
            </w:r>
            <w:r>
              <w:rPr>
                <w:rFonts w:hint="default" w:ascii="Courier New" w:hAnsi="Courier New" w:cs="Courier New"/>
                <w:color w:val="0000FF"/>
                <w:sz w:val="21"/>
                <w:szCs w:val="21"/>
                <w:shd w:val="clear" w:fill="C8EDCC"/>
              </w:rPr>
              <w:t>10000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GoodsService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goodsService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ConsumeConcurrentlyStatus 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firstLine="1260" w:firstLineChars="600"/>
              <w:textAlignment w:val="auto"/>
              <w:rPr>
                <w:rFonts w:hint="default" w:ascii="Courier New" w:hAnsi="Courier New" w:cs="Courier New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consumeMessage(List&lt;MessageExt&gt; list,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ConsumeConcurrentlyContext consumeConcurrentlyContext)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try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8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"=====PageMessageListener======"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获取消息封装对象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MessageExt messageExt = list.get(</w:t>
            </w:r>
            <w:r>
              <w:rPr>
                <w:rFonts w:hint="default" w:ascii="Courier New" w:hAnsi="Courier New" w:cs="Courier New"/>
                <w:color w:val="0000FF"/>
                <w:sz w:val="21"/>
                <w:szCs w:val="21"/>
                <w:shd w:val="clear" w:fill="C8EDCC"/>
              </w:rPr>
              <w:t>0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获取消息内容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String content =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String(messageExt.getBody(),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"UTF-8"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把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json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字符串转化成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List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集合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List&lt;Long&gt; goodsIds = JSON.</w:t>
            </w:r>
            <w:r>
              <w:rPr>
                <w:rFonts w:hint="default" w:ascii="Courier New" w:hAnsi="Courier New" w:cs="Courier New"/>
                <w:i/>
                <w:color w:val="000000"/>
                <w:sz w:val="20"/>
                <w:szCs w:val="20"/>
                <w:shd w:val="clear" w:fill="C8EDCC"/>
              </w:rPr>
              <w:t>parseArray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(content, Long.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8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"goodsIds:"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+ goodsIds);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8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"tags:"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+ messageExt.getTags());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生成商品详情静态页面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if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"CREATE"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.equals(messageExt.getTags()))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  <w:lang w:val="en-US"/>
              </w:rPr>
              <w:t>......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>删除商品详情静态页面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 xml:space="preserve">if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"DELETE"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.equals(messageExt.getTags())) {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 xml:space="preserve">for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(Long goodsId : goodsIds){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                File file =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File(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 xml:space="preserve">pageDir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+ goodsId +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".html"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);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>判断文件是否存在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 xml:space="preserve">if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(file.exists()){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                    file.delete();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                }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            }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        }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}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catch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(Exception ex){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消费失败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ConsumeConcurrentlyStatus.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8EDCC"/>
              </w:rPr>
              <w:t>RECONSUME_LATER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消费成功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ConsumeConcurrentlyStatus.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8EDCC"/>
              </w:rPr>
              <w:t>CONSUME_SUCCESS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}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 w:ascii="Courier New" w:hAnsi="Courier New" w:cs="Courier New"/>
          <w:b/>
          <w:bCs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397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方正兰亭超细黑简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  <w:r>
      <w:rPr>
        <w:rFonts w:hint="eastAsia"/>
        <w:lang w:val="en-US" w:eastAsia="zh-CN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lang w:val="en-US" w:eastAsia="zh-CN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6C6F7A1"/>
    <w:multiLevelType w:val="singleLevel"/>
    <w:tmpl w:val="96C6F7A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A640EAAB"/>
    <w:multiLevelType w:val="singleLevel"/>
    <w:tmpl w:val="A640EAAB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1CF3E0B"/>
    <w:multiLevelType w:val="singleLevel"/>
    <w:tmpl w:val="F1CF3E0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052AF8C7"/>
    <w:multiLevelType w:val="singleLevel"/>
    <w:tmpl w:val="052AF8C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05FEA36F"/>
    <w:multiLevelType w:val="singleLevel"/>
    <w:tmpl w:val="05FEA36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17D058A4"/>
    <w:multiLevelType w:val="singleLevel"/>
    <w:tmpl w:val="17D058A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2E76330D"/>
    <w:multiLevelType w:val="multilevel"/>
    <w:tmpl w:val="2E76330D"/>
    <w:lvl w:ilvl="0" w:tentative="0">
      <w:start w:val="1"/>
      <w:numFmt w:val="chineseCountingThousand"/>
      <w:pStyle w:val="2"/>
      <w:suff w:val="space"/>
      <w:lvlText w:val="%1、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2．"/>
      <w:lvlJc w:val="left"/>
      <w:pPr>
        <w:ind w:left="992" w:hanging="992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2.%3．"/>
      <w:lvlJc w:val="left"/>
      <w:pPr>
        <w:ind w:left="1418" w:hanging="1418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>
    <w:nsid w:val="38938AB0"/>
    <w:multiLevelType w:val="singleLevel"/>
    <w:tmpl w:val="38938AB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41E40963"/>
    <w:multiLevelType w:val="singleLevel"/>
    <w:tmpl w:val="41E4096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42B37C92"/>
    <w:multiLevelType w:val="singleLevel"/>
    <w:tmpl w:val="42B37C9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57AD1740"/>
    <w:multiLevelType w:val="singleLevel"/>
    <w:tmpl w:val="57AD174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8"/>
  </w:num>
  <w:num w:numId="5">
    <w:abstractNumId w:val="9"/>
  </w:num>
  <w:num w:numId="6">
    <w:abstractNumId w:val="4"/>
  </w:num>
  <w:num w:numId="7">
    <w:abstractNumId w:val="3"/>
  </w:num>
  <w:num w:numId="8">
    <w:abstractNumId w:val="1"/>
  </w:num>
  <w:num w:numId="9">
    <w:abstractNumId w:val="10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60C0"/>
    <w:rsid w:val="0005595B"/>
    <w:rsid w:val="00056356"/>
    <w:rsid w:val="00074499"/>
    <w:rsid w:val="000D6273"/>
    <w:rsid w:val="001116C7"/>
    <w:rsid w:val="00113784"/>
    <w:rsid w:val="00124B2A"/>
    <w:rsid w:val="001326D5"/>
    <w:rsid w:val="0018522E"/>
    <w:rsid w:val="001A12B7"/>
    <w:rsid w:val="001A6CE7"/>
    <w:rsid w:val="001F5494"/>
    <w:rsid w:val="00203578"/>
    <w:rsid w:val="0020664F"/>
    <w:rsid w:val="00213189"/>
    <w:rsid w:val="00220BA0"/>
    <w:rsid w:val="0023792A"/>
    <w:rsid w:val="002641A7"/>
    <w:rsid w:val="0026662D"/>
    <w:rsid w:val="002A5D9B"/>
    <w:rsid w:val="002B427A"/>
    <w:rsid w:val="002C2A94"/>
    <w:rsid w:val="0030020B"/>
    <w:rsid w:val="00306C9D"/>
    <w:rsid w:val="00310732"/>
    <w:rsid w:val="00334438"/>
    <w:rsid w:val="003369A9"/>
    <w:rsid w:val="003474FF"/>
    <w:rsid w:val="00347E92"/>
    <w:rsid w:val="003500BE"/>
    <w:rsid w:val="00350BD1"/>
    <w:rsid w:val="003B0329"/>
    <w:rsid w:val="003E551A"/>
    <w:rsid w:val="003E6297"/>
    <w:rsid w:val="003F607C"/>
    <w:rsid w:val="0040014B"/>
    <w:rsid w:val="0040471A"/>
    <w:rsid w:val="004144F8"/>
    <w:rsid w:val="00422752"/>
    <w:rsid w:val="00431907"/>
    <w:rsid w:val="00442DE9"/>
    <w:rsid w:val="00460949"/>
    <w:rsid w:val="00467145"/>
    <w:rsid w:val="004A2C5A"/>
    <w:rsid w:val="004A54B5"/>
    <w:rsid w:val="004A690F"/>
    <w:rsid w:val="004B0E51"/>
    <w:rsid w:val="004D2841"/>
    <w:rsid w:val="00510158"/>
    <w:rsid w:val="005236FF"/>
    <w:rsid w:val="005520F4"/>
    <w:rsid w:val="00557AFD"/>
    <w:rsid w:val="00563F41"/>
    <w:rsid w:val="00570234"/>
    <w:rsid w:val="0057053A"/>
    <w:rsid w:val="005B4D72"/>
    <w:rsid w:val="005E12BA"/>
    <w:rsid w:val="005E6D3D"/>
    <w:rsid w:val="006534AD"/>
    <w:rsid w:val="00654FCC"/>
    <w:rsid w:val="00657E10"/>
    <w:rsid w:val="006751DB"/>
    <w:rsid w:val="006852E7"/>
    <w:rsid w:val="006960F8"/>
    <w:rsid w:val="006B3104"/>
    <w:rsid w:val="006B7E4E"/>
    <w:rsid w:val="006C1FFC"/>
    <w:rsid w:val="006C7E09"/>
    <w:rsid w:val="006D48F0"/>
    <w:rsid w:val="006E0853"/>
    <w:rsid w:val="006E0CFE"/>
    <w:rsid w:val="006E3E8D"/>
    <w:rsid w:val="00700B38"/>
    <w:rsid w:val="00707BC7"/>
    <w:rsid w:val="00714560"/>
    <w:rsid w:val="0072243A"/>
    <w:rsid w:val="0073502D"/>
    <w:rsid w:val="00746034"/>
    <w:rsid w:val="00755DB4"/>
    <w:rsid w:val="00784B4B"/>
    <w:rsid w:val="00790EB5"/>
    <w:rsid w:val="007A2C65"/>
    <w:rsid w:val="007C17BB"/>
    <w:rsid w:val="007D5399"/>
    <w:rsid w:val="007D66FF"/>
    <w:rsid w:val="007E1E60"/>
    <w:rsid w:val="007E2302"/>
    <w:rsid w:val="0081607D"/>
    <w:rsid w:val="00843869"/>
    <w:rsid w:val="00855538"/>
    <w:rsid w:val="008635B3"/>
    <w:rsid w:val="00882AFC"/>
    <w:rsid w:val="008D6DB7"/>
    <w:rsid w:val="00940835"/>
    <w:rsid w:val="0096019F"/>
    <w:rsid w:val="009A21FF"/>
    <w:rsid w:val="009B7BE7"/>
    <w:rsid w:val="009C4278"/>
    <w:rsid w:val="009D2C95"/>
    <w:rsid w:val="009E2BC4"/>
    <w:rsid w:val="009E3D11"/>
    <w:rsid w:val="00A40A60"/>
    <w:rsid w:val="00A4167A"/>
    <w:rsid w:val="00A65D3E"/>
    <w:rsid w:val="00A775A3"/>
    <w:rsid w:val="00A849EB"/>
    <w:rsid w:val="00A948FC"/>
    <w:rsid w:val="00AA6E75"/>
    <w:rsid w:val="00AB03B8"/>
    <w:rsid w:val="00AB27FE"/>
    <w:rsid w:val="00AB551A"/>
    <w:rsid w:val="00AC464F"/>
    <w:rsid w:val="00AC5270"/>
    <w:rsid w:val="00AD4172"/>
    <w:rsid w:val="00AE06BC"/>
    <w:rsid w:val="00B24198"/>
    <w:rsid w:val="00B25C60"/>
    <w:rsid w:val="00B64119"/>
    <w:rsid w:val="00B65F34"/>
    <w:rsid w:val="00B80058"/>
    <w:rsid w:val="00B90E18"/>
    <w:rsid w:val="00B94698"/>
    <w:rsid w:val="00B96C5E"/>
    <w:rsid w:val="00BB4440"/>
    <w:rsid w:val="00BD2571"/>
    <w:rsid w:val="00C061BD"/>
    <w:rsid w:val="00C14D87"/>
    <w:rsid w:val="00C30059"/>
    <w:rsid w:val="00C33D53"/>
    <w:rsid w:val="00C35208"/>
    <w:rsid w:val="00C55601"/>
    <w:rsid w:val="00C7215F"/>
    <w:rsid w:val="00C731E7"/>
    <w:rsid w:val="00C95A6D"/>
    <w:rsid w:val="00CA53AE"/>
    <w:rsid w:val="00D03751"/>
    <w:rsid w:val="00D4066A"/>
    <w:rsid w:val="00D72D92"/>
    <w:rsid w:val="00D7459D"/>
    <w:rsid w:val="00D752CA"/>
    <w:rsid w:val="00D80482"/>
    <w:rsid w:val="00D86737"/>
    <w:rsid w:val="00D976AF"/>
    <w:rsid w:val="00DA25C9"/>
    <w:rsid w:val="00DB4E8A"/>
    <w:rsid w:val="00DD745A"/>
    <w:rsid w:val="00DE1798"/>
    <w:rsid w:val="00E0161E"/>
    <w:rsid w:val="00E04331"/>
    <w:rsid w:val="00E0454B"/>
    <w:rsid w:val="00E229E9"/>
    <w:rsid w:val="00E50E41"/>
    <w:rsid w:val="00E54ECD"/>
    <w:rsid w:val="00E5609A"/>
    <w:rsid w:val="00E651FF"/>
    <w:rsid w:val="00E75A91"/>
    <w:rsid w:val="00E926C9"/>
    <w:rsid w:val="00EA6E88"/>
    <w:rsid w:val="00EC3126"/>
    <w:rsid w:val="00F06473"/>
    <w:rsid w:val="00F10A8F"/>
    <w:rsid w:val="00F1319B"/>
    <w:rsid w:val="00F17FFE"/>
    <w:rsid w:val="00F4641B"/>
    <w:rsid w:val="00F4736F"/>
    <w:rsid w:val="00F55E65"/>
    <w:rsid w:val="00F64BFB"/>
    <w:rsid w:val="00F64FAF"/>
    <w:rsid w:val="00F669CD"/>
    <w:rsid w:val="00F81078"/>
    <w:rsid w:val="00FB0256"/>
    <w:rsid w:val="00FB1ADD"/>
    <w:rsid w:val="00FD433B"/>
    <w:rsid w:val="00FE0B71"/>
    <w:rsid w:val="00FF09B7"/>
    <w:rsid w:val="01020F43"/>
    <w:rsid w:val="01034D43"/>
    <w:rsid w:val="01051AFF"/>
    <w:rsid w:val="010540D1"/>
    <w:rsid w:val="01055505"/>
    <w:rsid w:val="01083395"/>
    <w:rsid w:val="01096E88"/>
    <w:rsid w:val="010C2936"/>
    <w:rsid w:val="0111424F"/>
    <w:rsid w:val="011233D1"/>
    <w:rsid w:val="01125F2D"/>
    <w:rsid w:val="01133008"/>
    <w:rsid w:val="0113567D"/>
    <w:rsid w:val="01144228"/>
    <w:rsid w:val="0115219E"/>
    <w:rsid w:val="01153CDD"/>
    <w:rsid w:val="011A24D2"/>
    <w:rsid w:val="011B17FB"/>
    <w:rsid w:val="011B298F"/>
    <w:rsid w:val="011B33FE"/>
    <w:rsid w:val="011D6A10"/>
    <w:rsid w:val="011E04E5"/>
    <w:rsid w:val="01202A7A"/>
    <w:rsid w:val="01241418"/>
    <w:rsid w:val="01263547"/>
    <w:rsid w:val="01267049"/>
    <w:rsid w:val="0126709F"/>
    <w:rsid w:val="01267569"/>
    <w:rsid w:val="01275603"/>
    <w:rsid w:val="012838B3"/>
    <w:rsid w:val="012A7DB2"/>
    <w:rsid w:val="012C4E0E"/>
    <w:rsid w:val="012F21C5"/>
    <w:rsid w:val="012F62C6"/>
    <w:rsid w:val="01305990"/>
    <w:rsid w:val="01311BD7"/>
    <w:rsid w:val="01332D28"/>
    <w:rsid w:val="013531D0"/>
    <w:rsid w:val="013702D0"/>
    <w:rsid w:val="013755F1"/>
    <w:rsid w:val="013A0C22"/>
    <w:rsid w:val="013A2C40"/>
    <w:rsid w:val="013C1F71"/>
    <w:rsid w:val="013C64F6"/>
    <w:rsid w:val="01407C47"/>
    <w:rsid w:val="014140E6"/>
    <w:rsid w:val="014161A2"/>
    <w:rsid w:val="014161AF"/>
    <w:rsid w:val="014E1F24"/>
    <w:rsid w:val="014E29EF"/>
    <w:rsid w:val="014E6B7E"/>
    <w:rsid w:val="0151447D"/>
    <w:rsid w:val="015330A7"/>
    <w:rsid w:val="01540ADA"/>
    <w:rsid w:val="01563D4F"/>
    <w:rsid w:val="01566EA2"/>
    <w:rsid w:val="01570088"/>
    <w:rsid w:val="015B2996"/>
    <w:rsid w:val="015D329A"/>
    <w:rsid w:val="0162501D"/>
    <w:rsid w:val="01632525"/>
    <w:rsid w:val="01634CF7"/>
    <w:rsid w:val="016400F0"/>
    <w:rsid w:val="016711C4"/>
    <w:rsid w:val="0168362F"/>
    <w:rsid w:val="01690AE7"/>
    <w:rsid w:val="016C4565"/>
    <w:rsid w:val="016D1DF6"/>
    <w:rsid w:val="016E2784"/>
    <w:rsid w:val="01743BC3"/>
    <w:rsid w:val="01772920"/>
    <w:rsid w:val="017832A7"/>
    <w:rsid w:val="01791818"/>
    <w:rsid w:val="01791A8E"/>
    <w:rsid w:val="01797EAE"/>
    <w:rsid w:val="017F14EA"/>
    <w:rsid w:val="01812EA3"/>
    <w:rsid w:val="01822F21"/>
    <w:rsid w:val="01833183"/>
    <w:rsid w:val="01850F05"/>
    <w:rsid w:val="01856FE8"/>
    <w:rsid w:val="018B34B4"/>
    <w:rsid w:val="018D51FD"/>
    <w:rsid w:val="01900373"/>
    <w:rsid w:val="0191765E"/>
    <w:rsid w:val="019942D4"/>
    <w:rsid w:val="019A3EF9"/>
    <w:rsid w:val="019B3522"/>
    <w:rsid w:val="019D427D"/>
    <w:rsid w:val="019D6D98"/>
    <w:rsid w:val="01A35A82"/>
    <w:rsid w:val="01A44421"/>
    <w:rsid w:val="01A53E1A"/>
    <w:rsid w:val="01A604BA"/>
    <w:rsid w:val="01A63C0B"/>
    <w:rsid w:val="01A825BE"/>
    <w:rsid w:val="01AA063F"/>
    <w:rsid w:val="01AA47C3"/>
    <w:rsid w:val="01AC3753"/>
    <w:rsid w:val="01AD176D"/>
    <w:rsid w:val="01AF776B"/>
    <w:rsid w:val="01B02E35"/>
    <w:rsid w:val="01B3339C"/>
    <w:rsid w:val="01B37823"/>
    <w:rsid w:val="01BA0842"/>
    <w:rsid w:val="01BB67B6"/>
    <w:rsid w:val="01BF085A"/>
    <w:rsid w:val="01C0118A"/>
    <w:rsid w:val="01C14D05"/>
    <w:rsid w:val="01C153A5"/>
    <w:rsid w:val="01C30330"/>
    <w:rsid w:val="01CA1F40"/>
    <w:rsid w:val="01CA32A4"/>
    <w:rsid w:val="01CB3161"/>
    <w:rsid w:val="01CC0C23"/>
    <w:rsid w:val="01CD2913"/>
    <w:rsid w:val="01D01DBC"/>
    <w:rsid w:val="01D22DF3"/>
    <w:rsid w:val="01D265D0"/>
    <w:rsid w:val="01D57478"/>
    <w:rsid w:val="01D80188"/>
    <w:rsid w:val="01E05493"/>
    <w:rsid w:val="01E24DCB"/>
    <w:rsid w:val="01E36339"/>
    <w:rsid w:val="01E941DD"/>
    <w:rsid w:val="01EE3C96"/>
    <w:rsid w:val="01EE79B9"/>
    <w:rsid w:val="01F131F6"/>
    <w:rsid w:val="01F16BC3"/>
    <w:rsid w:val="01F337B3"/>
    <w:rsid w:val="01F520D6"/>
    <w:rsid w:val="01F538BD"/>
    <w:rsid w:val="01F76418"/>
    <w:rsid w:val="01F975BA"/>
    <w:rsid w:val="01FA113D"/>
    <w:rsid w:val="01FB19EC"/>
    <w:rsid w:val="01FD03B9"/>
    <w:rsid w:val="020041D5"/>
    <w:rsid w:val="02004D75"/>
    <w:rsid w:val="02066A1A"/>
    <w:rsid w:val="020841AD"/>
    <w:rsid w:val="020A01F3"/>
    <w:rsid w:val="020A7ABB"/>
    <w:rsid w:val="020D5FC1"/>
    <w:rsid w:val="020E2605"/>
    <w:rsid w:val="02105AF4"/>
    <w:rsid w:val="02135523"/>
    <w:rsid w:val="021441A4"/>
    <w:rsid w:val="021A5A3A"/>
    <w:rsid w:val="021A63E3"/>
    <w:rsid w:val="021C5BC5"/>
    <w:rsid w:val="021D0DCA"/>
    <w:rsid w:val="021E5ABF"/>
    <w:rsid w:val="021F7AC7"/>
    <w:rsid w:val="022146CC"/>
    <w:rsid w:val="02264406"/>
    <w:rsid w:val="0228632A"/>
    <w:rsid w:val="022B7BB7"/>
    <w:rsid w:val="022C5F6F"/>
    <w:rsid w:val="02301A1B"/>
    <w:rsid w:val="02302AF9"/>
    <w:rsid w:val="023100D7"/>
    <w:rsid w:val="02312DF6"/>
    <w:rsid w:val="02366661"/>
    <w:rsid w:val="02374091"/>
    <w:rsid w:val="023802E8"/>
    <w:rsid w:val="023C02BA"/>
    <w:rsid w:val="024079E6"/>
    <w:rsid w:val="02504584"/>
    <w:rsid w:val="02556C44"/>
    <w:rsid w:val="02561D0E"/>
    <w:rsid w:val="02585BB4"/>
    <w:rsid w:val="02596FB5"/>
    <w:rsid w:val="025A39B7"/>
    <w:rsid w:val="025B5C7A"/>
    <w:rsid w:val="025D2676"/>
    <w:rsid w:val="025D661B"/>
    <w:rsid w:val="026001BA"/>
    <w:rsid w:val="02627365"/>
    <w:rsid w:val="0264382D"/>
    <w:rsid w:val="0264581E"/>
    <w:rsid w:val="026B4880"/>
    <w:rsid w:val="026D6C1B"/>
    <w:rsid w:val="02754E48"/>
    <w:rsid w:val="02761BF2"/>
    <w:rsid w:val="02784E0D"/>
    <w:rsid w:val="027B2A7F"/>
    <w:rsid w:val="02812DDF"/>
    <w:rsid w:val="02865435"/>
    <w:rsid w:val="028B0249"/>
    <w:rsid w:val="028C0A44"/>
    <w:rsid w:val="028C7D00"/>
    <w:rsid w:val="028D38E1"/>
    <w:rsid w:val="028D63AF"/>
    <w:rsid w:val="028E45D9"/>
    <w:rsid w:val="028F4029"/>
    <w:rsid w:val="02925613"/>
    <w:rsid w:val="029369EC"/>
    <w:rsid w:val="02950127"/>
    <w:rsid w:val="029C1721"/>
    <w:rsid w:val="029E65A9"/>
    <w:rsid w:val="029F7F63"/>
    <w:rsid w:val="02A102EF"/>
    <w:rsid w:val="02A15927"/>
    <w:rsid w:val="02A85958"/>
    <w:rsid w:val="02A90AE3"/>
    <w:rsid w:val="02A90C0C"/>
    <w:rsid w:val="02A9629D"/>
    <w:rsid w:val="02A967F8"/>
    <w:rsid w:val="02AB05D7"/>
    <w:rsid w:val="02AD03A2"/>
    <w:rsid w:val="02AD584D"/>
    <w:rsid w:val="02B23B03"/>
    <w:rsid w:val="02B27836"/>
    <w:rsid w:val="02B311B6"/>
    <w:rsid w:val="02B5387D"/>
    <w:rsid w:val="02B574C9"/>
    <w:rsid w:val="02B723D4"/>
    <w:rsid w:val="02BB64B7"/>
    <w:rsid w:val="02BC21DF"/>
    <w:rsid w:val="02BD01F1"/>
    <w:rsid w:val="02C343F0"/>
    <w:rsid w:val="02C526C3"/>
    <w:rsid w:val="02C82DFA"/>
    <w:rsid w:val="02CA3E47"/>
    <w:rsid w:val="02CB49B4"/>
    <w:rsid w:val="02CC708C"/>
    <w:rsid w:val="02D235A5"/>
    <w:rsid w:val="02D54D06"/>
    <w:rsid w:val="02D81733"/>
    <w:rsid w:val="02D95ECD"/>
    <w:rsid w:val="02DA396D"/>
    <w:rsid w:val="02DE00D8"/>
    <w:rsid w:val="02DF00D5"/>
    <w:rsid w:val="02DF25BA"/>
    <w:rsid w:val="02DF2E91"/>
    <w:rsid w:val="02E1272D"/>
    <w:rsid w:val="02E3578F"/>
    <w:rsid w:val="02E621F4"/>
    <w:rsid w:val="02E90A8A"/>
    <w:rsid w:val="02E9524F"/>
    <w:rsid w:val="02EB415F"/>
    <w:rsid w:val="02F12A28"/>
    <w:rsid w:val="02F2531F"/>
    <w:rsid w:val="02FC5E6C"/>
    <w:rsid w:val="02FF12AC"/>
    <w:rsid w:val="03023690"/>
    <w:rsid w:val="030272B6"/>
    <w:rsid w:val="0304152A"/>
    <w:rsid w:val="03043BD8"/>
    <w:rsid w:val="03057B19"/>
    <w:rsid w:val="030775CD"/>
    <w:rsid w:val="0308774D"/>
    <w:rsid w:val="030B1D41"/>
    <w:rsid w:val="030B3033"/>
    <w:rsid w:val="030B386E"/>
    <w:rsid w:val="030D5421"/>
    <w:rsid w:val="030F64FF"/>
    <w:rsid w:val="03101784"/>
    <w:rsid w:val="03161EC9"/>
    <w:rsid w:val="03186258"/>
    <w:rsid w:val="031970EF"/>
    <w:rsid w:val="031D5FCC"/>
    <w:rsid w:val="031D62B3"/>
    <w:rsid w:val="031D7830"/>
    <w:rsid w:val="032152B4"/>
    <w:rsid w:val="032226B6"/>
    <w:rsid w:val="032358D6"/>
    <w:rsid w:val="03254C4A"/>
    <w:rsid w:val="032A7A31"/>
    <w:rsid w:val="032D79DB"/>
    <w:rsid w:val="033768D5"/>
    <w:rsid w:val="0337693A"/>
    <w:rsid w:val="03384862"/>
    <w:rsid w:val="03393EA4"/>
    <w:rsid w:val="033C6B92"/>
    <w:rsid w:val="033E2749"/>
    <w:rsid w:val="03432567"/>
    <w:rsid w:val="03462B77"/>
    <w:rsid w:val="03484ED7"/>
    <w:rsid w:val="03485289"/>
    <w:rsid w:val="034866BA"/>
    <w:rsid w:val="034B40BA"/>
    <w:rsid w:val="034C526D"/>
    <w:rsid w:val="034C71F5"/>
    <w:rsid w:val="034F1E80"/>
    <w:rsid w:val="035200F4"/>
    <w:rsid w:val="03537ECC"/>
    <w:rsid w:val="03547EAB"/>
    <w:rsid w:val="03585E37"/>
    <w:rsid w:val="03596921"/>
    <w:rsid w:val="036B69D7"/>
    <w:rsid w:val="036F2F40"/>
    <w:rsid w:val="03712512"/>
    <w:rsid w:val="037234A6"/>
    <w:rsid w:val="03727F13"/>
    <w:rsid w:val="037B2319"/>
    <w:rsid w:val="037C08F1"/>
    <w:rsid w:val="037E68D8"/>
    <w:rsid w:val="03801A7A"/>
    <w:rsid w:val="03814949"/>
    <w:rsid w:val="03816013"/>
    <w:rsid w:val="03825ADA"/>
    <w:rsid w:val="03834122"/>
    <w:rsid w:val="0387210E"/>
    <w:rsid w:val="038939AC"/>
    <w:rsid w:val="038A1495"/>
    <w:rsid w:val="038A182D"/>
    <w:rsid w:val="038C1CB1"/>
    <w:rsid w:val="038C2C9A"/>
    <w:rsid w:val="03932E23"/>
    <w:rsid w:val="0394584A"/>
    <w:rsid w:val="03960E21"/>
    <w:rsid w:val="03961C21"/>
    <w:rsid w:val="039804E4"/>
    <w:rsid w:val="039A27BE"/>
    <w:rsid w:val="03A312F1"/>
    <w:rsid w:val="03A3357E"/>
    <w:rsid w:val="03A803B2"/>
    <w:rsid w:val="03AA1127"/>
    <w:rsid w:val="03AA3E2E"/>
    <w:rsid w:val="03AB1F52"/>
    <w:rsid w:val="03AC214F"/>
    <w:rsid w:val="03AD657F"/>
    <w:rsid w:val="03B1336E"/>
    <w:rsid w:val="03B422C6"/>
    <w:rsid w:val="03B544E6"/>
    <w:rsid w:val="03BA4731"/>
    <w:rsid w:val="03C01346"/>
    <w:rsid w:val="03C04050"/>
    <w:rsid w:val="03C20A4D"/>
    <w:rsid w:val="03C27995"/>
    <w:rsid w:val="03C30786"/>
    <w:rsid w:val="03C372AD"/>
    <w:rsid w:val="03C65A2D"/>
    <w:rsid w:val="03C74570"/>
    <w:rsid w:val="03C80F4F"/>
    <w:rsid w:val="03C97671"/>
    <w:rsid w:val="03D1241C"/>
    <w:rsid w:val="03D23C95"/>
    <w:rsid w:val="03D419B3"/>
    <w:rsid w:val="03D50559"/>
    <w:rsid w:val="03D77667"/>
    <w:rsid w:val="03D77D8D"/>
    <w:rsid w:val="03D81076"/>
    <w:rsid w:val="03D85370"/>
    <w:rsid w:val="03D933DB"/>
    <w:rsid w:val="03DC0D8D"/>
    <w:rsid w:val="03DC69D7"/>
    <w:rsid w:val="03DD61DE"/>
    <w:rsid w:val="03DF61DD"/>
    <w:rsid w:val="03E04958"/>
    <w:rsid w:val="03E138ED"/>
    <w:rsid w:val="03E475FB"/>
    <w:rsid w:val="03E7258C"/>
    <w:rsid w:val="03E87D16"/>
    <w:rsid w:val="03ED068B"/>
    <w:rsid w:val="03ED748E"/>
    <w:rsid w:val="03EF45D7"/>
    <w:rsid w:val="03F60529"/>
    <w:rsid w:val="03F83B39"/>
    <w:rsid w:val="03FB033E"/>
    <w:rsid w:val="03FC250A"/>
    <w:rsid w:val="04017027"/>
    <w:rsid w:val="04037F6C"/>
    <w:rsid w:val="04042B5B"/>
    <w:rsid w:val="0405129F"/>
    <w:rsid w:val="040552AE"/>
    <w:rsid w:val="04066814"/>
    <w:rsid w:val="04075510"/>
    <w:rsid w:val="04080FBF"/>
    <w:rsid w:val="040A5791"/>
    <w:rsid w:val="040D70DD"/>
    <w:rsid w:val="04101234"/>
    <w:rsid w:val="04125645"/>
    <w:rsid w:val="041261DB"/>
    <w:rsid w:val="04134F15"/>
    <w:rsid w:val="04150F60"/>
    <w:rsid w:val="04167663"/>
    <w:rsid w:val="04197603"/>
    <w:rsid w:val="041E00B7"/>
    <w:rsid w:val="041F3510"/>
    <w:rsid w:val="04202D20"/>
    <w:rsid w:val="04260544"/>
    <w:rsid w:val="04275C27"/>
    <w:rsid w:val="04282237"/>
    <w:rsid w:val="04285EBA"/>
    <w:rsid w:val="042C35C0"/>
    <w:rsid w:val="042D1C60"/>
    <w:rsid w:val="04300D48"/>
    <w:rsid w:val="04301AD7"/>
    <w:rsid w:val="04303BDB"/>
    <w:rsid w:val="04346D66"/>
    <w:rsid w:val="04351C50"/>
    <w:rsid w:val="04355DC0"/>
    <w:rsid w:val="04384DAB"/>
    <w:rsid w:val="043B2C07"/>
    <w:rsid w:val="043C616D"/>
    <w:rsid w:val="043D41DA"/>
    <w:rsid w:val="044321D4"/>
    <w:rsid w:val="04484848"/>
    <w:rsid w:val="04496341"/>
    <w:rsid w:val="044A3ABD"/>
    <w:rsid w:val="044B704F"/>
    <w:rsid w:val="044C5D67"/>
    <w:rsid w:val="044E7FD3"/>
    <w:rsid w:val="045455F6"/>
    <w:rsid w:val="045501E8"/>
    <w:rsid w:val="0458635E"/>
    <w:rsid w:val="045F0EDB"/>
    <w:rsid w:val="04600041"/>
    <w:rsid w:val="04624D56"/>
    <w:rsid w:val="046B14F3"/>
    <w:rsid w:val="046C6C15"/>
    <w:rsid w:val="046F6344"/>
    <w:rsid w:val="04721DD5"/>
    <w:rsid w:val="04722B27"/>
    <w:rsid w:val="04732983"/>
    <w:rsid w:val="04737A83"/>
    <w:rsid w:val="04737C68"/>
    <w:rsid w:val="04763C7C"/>
    <w:rsid w:val="04782069"/>
    <w:rsid w:val="0478564B"/>
    <w:rsid w:val="047E372F"/>
    <w:rsid w:val="047F6F63"/>
    <w:rsid w:val="04824D57"/>
    <w:rsid w:val="04847B91"/>
    <w:rsid w:val="04884C4E"/>
    <w:rsid w:val="048E33AE"/>
    <w:rsid w:val="049036A7"/>
    <w:rsid w:val="04926123"/>
    <w:rsid w:val="049342D6"/>
    <w:rsid w:val="04951681"/>
    <w:rsid w:val="049545FE"/>
    <w:rsid w:val="04971002"/>
    <w:rsid w:val="04972DD8"/>
    <w:rsid w:val="049A429E"/>
    <w:rsid w:val="049B5BD4"/>
    <w:rsid w:val="049D0D04"/>
    <w:rsid w:val="049D7F6E"/>
    <w:rsid w:val="049E6760"/>
    <w:rsid w:val="04A00EF0"/>
    <w:rsid w:val="04A64276"/>
    <w:rsid w:val="04A9456F"/>
    <w:rsid w:val="04AC5A90"/>
    <w:rsid w:val="04AE0569"/>
    <w:rsid w:val="04AF4B91"/>
    <w:rsid w:val="04B47D8D"/>
    <w:rsid w:val="04B50135"/>
    <w:rsid w:val="04B50F27"/>
    <w:rsid w:val="04B52DE9"/>
    <w:rsid w:val="04BC2C2C"/>
    <w:rsid w:val="04BF6C2C"/>
    <w:rsid w:val="04C00853"/>
    <w:rsid w:val="04C03745"/>
    <w:rsid w:val="04C46414"/>
    <w:rsid w:val="04C8439B"/>
    <w:rsid w:val="04C84B9D"/>
    <w:rsid w:val="04CA4AAD"/>
    <w:rsid w:val="04CB3CF6"/>
    <w:rsid w:val="04CB3D52"/>
    <w:rsid w:val="04CD5DD6"/>
    <w:rsid w:val="04CF7732"/>
    <w:rsid w:val="04D21858"/>
    <w:rsid w:val="04D33B5A"/>
    <w:rsid w:val="04D43A06"/>
    <w:rsid w:val="04D5642D"/>
    <w:rsid w:val="04DB472E"/>
    <w:rsid w:val="04E12A86"/>
    <w:rsid w:val="04E22F21"/>
    <w:rsid w:val="04E232A5"/>
    <w:rsid w:val="04E3631A"/>
    <w:rsid w:val="04E373CF"/>
    <w:rsid w:val="04E57455"/>
    <w:rsid w:val="04E82202"/>
    <w:rsid w:val="04EB4E25"/>
    <w:rsid w:val="04EE21AF"/>
    <w:rsid w:val="04EE5203"/>
    <w:rsid w:val="04F14A5B"/>
    <w:rsid w:val="04F22001"/>
    <w:rsid w:val="04F24555"/>
    <w:rsid w:val="04F304B9"/>
    <w:rsid w:val="04F5230E"/>
    <w:rsid w:val="04F73BBC"/>
    <w:rsid w:val="04F74633"/>
    <w:rsid w:val="04F94749"/>
    <w:rsid w:val="04FA2FAB"/>
    <w:rsid w:val="04FB7813"/>
    <w:rsid w:val="04FC28B4"/>
    <w:rsid w:val="050102E9"/>
    <w:rsid w:val="05023F6F"/>
    <w:rsid w:val="05043168"/>
    <w:rsid w:val="05061515"/>
    <w:rsid w:val="050625D9"/>
    <w:rsid w:val="050B42EC"/>
    <w:rsid w:val="050B4A82"/>
    <w:rsid w:val="051275F9"/>
    <w:rsid w:val="051A5E17"/>
    <w:rsid w:val="051D0252"/>
    <w:rsid w:val="051E0C7F"/>
    <w:rsid w:val="052027D9"/>
    <w:rsid w:val="05221A86"/>
    <w:rsid w:val="05277CDF"/>
    <w:rsid w:val="052B5556"/>
    <w:rsid w:val="052F2DF8"/>
    <w:rsid w:val="05317D4A"/>
    <w:rsid w:val="053340C4"/>
    <w:rsid w:val="05360143"/>
    <w:rsid w:val="053C3BA7"/>
    <w:rsid w:val="053D6E60"/>
    <w:rsid w:val="053E3B2C"/>
    <w:rsid w:val="05405CA9"/>
    <w:rsid w:val="054D69A7"/>
    <w:rsid w:val="05516C17"/>
    <w:rsid w:val="055224D1"/>
    <w:rsid w:val="05531316"/>
    <w:rsid w:val="055356BC"/>
    <w:rsid w:val="055601B7"/>
    <w:rsid w:val="05561DCF"/>
    <w:rsid w:val="05564DA5"/>
    <w:rsid w:val="05567659"/>
    <w:rsid w:val="05582EC9"/>
    <w:rsid w:val="055C0AE2"/>
    <w:rsid w:val="055D4D1B"/>
    <w:rsid w:val="055D6ADB"/>
    <w:rsid w:val="055E045A"/>
    <w:rsid w:val="055E0854"/>
    <w:rsid w:val="0560192A"/>
    <w:rsid w:val="056043BB"/>
    <w:rsid w:val="05625A73"/>
    <w:rsid w:val="05631CAA"/>
    <w:rsid w:val="05646533"/>
    <w:rsid w:val="0568635D"/>
    <w:rsid w:val="0569682E"/>
    <w:rsid w:val="056A4048"/>
    <w:rsid w:val="056B3085"/>
    <w:rsid w:val="056C6E2F"/>
    <w:rsid w:val="056D1D0F"/>
    <w:rsid w:val="056E0064"/>
    <w:rsid w:val="05715E52"/>
    <w:rsid w:val="057233CF"/>
    <w:rsid w:val="057302F2"/>
    <w:rsid w:val="057338CC"/>
    <w:rsid w:val="057361DA"/>
    <w:rsid w:val="0576740F"/>
    <w:rsid w:val="057C4B78"/>
    <w:rsid w:val="058162C0"/>
    <w:rsid w:val="05816420"/>
    <w:rsid w:val="058B5136"/>
    <w:rsid w:val="058B5353"/>
    <w:rsid w:val="058B5560"/>
    <w:rsid w:val="058E2036"/>
    <w:rsid w:val="058E2488"/>
    <w:rsid w:val="058E2AD9"/>
    <w:rsid w:val="059074AC"/>
    <w:rsid w:val="05930CC0"/>
    <w:rsid w:val="059401F3"/>
    <w:rsid w:val="05955D35"/>
    <w:rsid w:val="059665CF"/>
    <w:rsid w:val="059870A4"/>
    <w:rsid w:val="0599283B"/>
    <w:rsid w:val="05997615"/>
    <w:rsid w:val="059A0BA5"/>
    <w:rsid w:val="059B2E91"/>
    <w:rsid w:val="059B6F00"/>
    <w:rsid w:val="059F5AC4"/>
    <w:rsid w:val="05A067FF"/>
    <w:rsid w:val="05A14B15"/>
    <w:rsid w:val="05A24845"/>
    <w:rsid w:val="05A956F3"/>
    <w:rsid w:val="05AE5C53"/>
    <w:rsid w:val="05AF3BD2"/>
    <w:rsid w:val="05B07FD0"/>
    <w:rsid w:val="05B1011A"/>
    <w:rsid w:val="05B74AE0"/>
    <w:rsid w:val="05BD1B55"/>
    <w:rsid w:val="05BD5360"/>
    <w:rsid w:val="05C4330F"/>
    <w:rsid w:val="05C64A3D"/>
    <w:rsid w:val="05C75489"/>
    <w:rsid w:val="05C825B3"/>
    <w:rsid w:val="05CA73C1"/>
    <w:rsid w:val="05CC5F5C"/>
    <w:rsid w:val="05CE1CAF"/>
    <w:rsid w:val="05D43421"/>
    <w:rsid w:val="05D467B3"/>
    <w:rsid w:val="05D717FF"/>
    <w:rsid w:val="05D7430C"/>
    <w:rsid w:val="05D77C58"/>
    <w:rsid w:val="05D85428"/>
    <w:rsid w:val="05DD3BE1"/>
    <w:rsid w:val="05E0367C"/>
    <w:rsid w:val="05E079BF"/>
    <w:rsid w:val="05E174D0"/>
    <w:rsid w:val="05E24223"/>
    <w:rsid w:val="05E4114A"/>
    <w:rsid w:val="05E5130B"/>
    <w:rsid w:val="05E77C97"/>
    <w:rsid w:val="05E8171C"/>
    <w:rsid w:val="05E82FFE"/>
    <w:rsid w:val="05EA6E4C"/>
    <w:rsid w:val="05EB3AC1"/>
    <w:rsid w:val="05EC21DA"/>
    <w:rsid w:val="05EF0EBB"/>
    <w:rsid w:val="05F302F8"/>
    <w:rsid w:val="05FA4689"/>
    <w:rsid w:val="05FF2DFC"/>
    <w:rsid w:val="06022BC2"/>
    <w:rsid w:val="06044AE5"/>
    <w:rsid w:val="06056D43"/>
    <w:rsid w:val="060B1B2A"/>
    <w:rsid w:val="060C4077"/>
    <w:rsid w:val="060D7EA2"/>
    <w:rsid w:val="06127F09"/>
    <w:rsid w:val="0614049C"/>
    <w:rsid w:val="06174F95"/>
    <w:rsid w:val="06184A36"/>
    <w:rsid w:val="061A7EE8"/>
    <w:rsid w:val="061C5F56"/>
    <w:rsid w:val="061D3C97"/>
    <w:rsid w:val="061F7639"/>
    <w:rsid w:val="06210C6F"/>
    <w:rsid w:val="06255FDA"/>
    <w:rsid w:val="062A6EF7"/>
    <w:rsid w:val="062B181A"/>
    <w:rsid w:val="063276C3"/>
    <w:rsid w:val="063326A5"/>
    <w:rsid w:val="0634764D"/>
    <w:rsid w:val="06372DBD"/>
    <w:rsid w:val="06377D9F"/>
    <w:rsid w:val="0639277B"/>
    <w:rsid w:val="063A0C07"/>
    <w:rsid w:val="063A2F70"/>
    <w:rsid w:val="063B3C32"/>
    <w:rsid w:val="063D1AD7"/>
    <w:rsid w:val="063D22D8"/>
    <w:rsid w:val="063D472D"/>
    <w:rsid w:val="06410C3B"/>
    <w:rsid w:val="0642353B"/>
    <w:rsid w:val="0642516B"/>
    <w:rsid w:val="06442B78"/>
    <w:rsid w:val="064572E5"/>
    <w:rsid w:val="06470BD8"/>
    <w:rsid w:val="064D2D9A"/>
    <w:rsid w:val="064F411C"/>
    <w:rsid w:val="06550202"/>
    <w:rsid w:val="0657065E"/>
    <w:rsid w:val="06577132"/>
    <w:rsid w:val="06587780"/>
    <w:rsid w:val="065B359E"/>
    <w:rsid w:val="065D75B3"/>
    <w:rsid w:val="065D7FEE"/>
    <w:rsid w:val="065E4189"/>
    <w:rsid w:val="06607E12"/>
    <w:rsid w:val="06652694"/>
    <w:rsid w:val="0666534E"/>
    <w:rsid w:val="06676127"/>
    <w:rsid w:val="066807D7"/>
    <w:rsid w:val="06684D09"/>
    <w:rsid w:val="06696DE8"/>
    <w:rsid w:val="066C1BC8"/>
    <w:rsid w:val="066D5FAD"/>
    <w:rsid w:val="067568C4"/>
    <w:rsid w:val="0676333E"/>
    <w:rsid w:val="06766346"/>
    <w:rsid w:val="06774A81"/>
    <w:rsid w:val="06793E00"/>
    <w:rsid w:val="06797A27"/>
    <w:rsid w:val="067F58AC"/>
    <w:rsid w:val="06805958"/>
    <w:rsid w:val="068243EE"/>
    <w:rsid w:val="0685542E"/>
    <w:rsid w:val="06870FD3"/>
    <w:rsid w:val="068A3EB8"/>
    <w:rsid w:val="068A6E9A"/>
    <w:rsid w:val="068B3A9D"/>
    <w:rsid w:val="06905CB0"/>
    <w:rsid w:val="06922F4F"/>
    <w:rsid w:val="06932A3D"/>
    <w:rsid w:val="069456DF"/>
    <w:rsid w:val="06946DF6"/>
    <w:rsid w:val="06994352"/>
    <w:rsid w:val="069D4C17"/>
    <w:rsid w:val="069E21C8"/>
    <w:rsid w:val="069E5147"/>
    <w:rsid w:val="069E6A42"/>
    <w:rsid w:val="069F1B4A"/>
    <w:rsid w:val="069F2CAE"/>
    <w:rsid w:val="06A0158A"/>
    <w:rsid w:val="06A0289B"/>
    <w:rsid w:val="06A11DBD"/>
    <w:rsid w:val="06A21586"/>
    <w:rsid w:val="06A47447"/>
    <w:rsid w:val="06A94F3B"/>
    <w:rsid w:val="06A95617"/>
    <w:rsid w:val="06AD75D0"/>
    <w:rsid w:val="06AE44F8"/>
    <w:rsid w:val="06B742A8"/>
    <w:rsid w:val="06B918B2"/>
    <w:rsid w:val="06B97589"/>
    <w:rsid w:val="06BA2288"/>
    <w:rsid w:val="06BB27BB"/>
    <w:rsid w:val="06BE0586"/>
    <w:rsid w:val="06BE0B12"/>
    <w:rsid w:val="06BF6A7F"/>
    <w:rsid w:val="06C02B38"/>
    <w:rsid w:val="06C11480"/>
    <w:rsid w:val="06C400E7"/>
    <w:rsid w:val="06C575C8"/>
    <w:rsid w:val="06C85A4B"/>
    <w:rsid w:val="06C86BC3"/>
    <w:rsid w:val="06C9307C"/>
    <w:rsid w:val="06D379AC"/>
    <w:rsid w:val="06D8723C"/>
    <w:rsid w:val="06D95E2D"/>
    <w:rsid w:val="06DB44BC"/>
    <w:rsid w:val="06DC033B"/>
    <w:rsid w:val="06DC0560"/>
    <w:rsid w:val="06DC3DDC"/>
    <w:rsid w:val="06DD66DE"/>
    <w:rsid w:val="06E02461"/>
    <w:rsid w:val="06E26D1E"/>
    <w:rsid w:val="06E27169"/>
    <w:rsid w:val="06E32ACC"/>
    <w:rsid w:val="06E476DD"/>
    <w:rsid w:val="06E53382"/>
    <w:rsid w:val="06E6190B"/>
    <w:rsid w:val="06ED1585"/>
    <w:rsid w:val="06ED1BBB"/>
    <w:rsid w:val="06ED2862"/>
    <w:rsid w:val="06EE0082"/>
    <w:rsid w:val="06EE491A"/>
    <w:rsid w:val="06F15BE5"/>
    <w:rsid w:val="06F25B9F"/>
    <w:rsid w:val="06F37EF7"/>
    <w:rsid w:val="06F45252"/>
    <w:rsid w:val="06F46BC5"/>
    <w:rsid w:val="06F56055"/>
    <w:rsid w:val="06FC7C81"/>
    <w:rsid w:val="06FE10DD"/>
    <w:rsid w:val="07045316"/>
    <w:rsid w:val="07093C0F"/>
    <w:rsid w:val="070E3915"/>
    <w:rsid w:val="07106127"/>
    <w:rsid w:val="071066EB"/>
    <w:rsid w:val="07143FF3"/>
    <w:rsid w:val="07152FCB"/>
    <w:rsid w:val="071535AC"/>
    <w:rsid w:val="071C7746"/>
    <w:rsid w:val="071E302E"/>
    <w:rsid w:val="07214497"/>
    <w:rsid w:val="0727081E"/>
    <w:rsid w:val="072715FB"/>
    <w:rsid w:val="07281B85"/>
    <w:rsid w:val="07282D5A"/>
    <w:rsid w:val="072955FF"/>
    <w:rsid w:val="072B0E03"/>
    <w:rsid w:val="072D1458"/>
    <w:rsid w:val="073107F2"/>
    <w:rsid w:val="07330D21"/>
    <w:rsid w:val="07350191"/>
    <w:rsid w:val="073532AE"/>
    <w:rsid w:val="0736614B"/>
    <w:rsid w:val="07374D2C"/>
    <w:rsid w:val="073C553D"/>
    <w:rsid w:val="073E3900"/>
    <w:rsid w:val="073F1C38"/>
    <w:rsid w:val="07413A25"/>
    <w:rsid w:val="07471BA6"/>
    <w:rsid w:val="07477EC9"/>
    <w:rsid w:val="074A0509"/>
    <w:rsid w:val="074B6C5A"/>
    <w:rsid w:val="074F51AA"/>
    <w:rsid w:val="07505C90"/>
    <w:rsid w:val="07511C19"/>
    <w:rsid w:val="07576417"/>
    <w:rsid w:val="075902F7"/>
    <w:rsid w:val="075A27BB"/>
    <w:rsid w:val="075A6DED"/>
    <w:rsid w:val="075B418C"/>
    <w:rsid w:val="076109D5"/>
    <w:rsid w:val="07651002"/>
    <w:rsid w:val="076527EC"/>
    <w:rsid w:val="07666882"/>
    <w:rsid w:val="07667420"/>
    <w:rsid w:val="076827F8"/>
    <w:rsid w:val="07691DDC"/>
    <w:rsid w:val="076C336C"/>
    <w:rsid w:val="076D2A12"/>
    <w:rsid w:val="07722B20"/>
    <w:rsid w:val="077659AB"/>
    <w:rsid w:val="07776EA9"/>
    <w:rsid w:val="077862DE"/>
    <w:rsid w:val="077A5E0F"/>
    <w:rsid w:val="077B0A01"/>
    <w:rsid w:val="077B4FDB"/>
    <w:rsid w:val="077E0E21"/>
    <w:rsid w:val="077F7F64"/>
    <w:rsid w:val="07811959"/>
    <w:rsid w:val="07811EF2"/>
    <w:rsid w:val="07826442"/>
    <w:rsid w:val="07853D89"/>
    <w:rsid w:val="07874D9A"/>
    <w:rsid w:val="0788698C"/>
    <w:rsid w:val="078A0C50"/>
    <w:rsid w:val="078F17C8"/>
    <w:rsid w:val="079158AF"/>
    <w:rsid w:val="07996639"/>
    <w:rsid w:val="07997F5F"/>
    <w:rsid w:val="079A6753"/>
    <w:rsid w:val="07A072DC"/>
    <w:rsid w:val="07A120C0"/>
    <w:rsid w:val="07A1497E"/>
    <w:rsid w:val="07A2695B"/>
    <w:rsid w:val="07A26B8A"/>
    <w:rsid w:val="07A3305C"/>
    <w:rsid w:val="07A35F9D"/>
    <w:rsid w:val="07A4747D"/>
    <w:rsid w:val="07AA3060"/>
    <w:rsid w:val="07AA3933"/>
    <w:rsid w:val="07AD0FDC"/>
    <w:rsid w:val="07AD42D5"/>
    <w:rsid w:val="07AE1498"/>
    <w:rsid w:val="07AF1AD2"/>
    <w:rsid w:val="07B3206A"/>
    <w:rsid w:val="07B36647"/>
    <w:rsid w:val="07B51149"/>
    <w:rsid w:val="07B5321A"/>
    <w:rsid w:val="07B7607F"/>
    <w:rsid w:val="07B766AA"/>
    <w:rsid w:val="07B7705C"/>
    <w:rsid w:val="07C309D3"/>
    <w:rsid w:val="07C36A10"/>
    <w:rsid w:val="07C421E7"/>
    <w:rsid w:val="07C90445"/>
    <w:rsid w:val="07CA0C44"/>
    <w:rsid w:val="07CC747E"/>
    <w:rsid w:val="07CC7F7A"/>
    <w:rsid w:val="07CE0028"/>
    <w:rsid w:val="07CE738C"/>
    <w:rsid w:val="07D00373"/>
    <w:rsid w:val="07D365D6"/>
    <w:rsid w:val="07D4364F"/>
    <w:rsid w:val="07D50D30"/>
    <w:rsid w:val="07D5141F"/>
    <w:rsid w:val="07D603D7"/>
    <w:rsid w:val="07D66DC6"/>
    <w:rsid w:val="07D820AE"/>
    <w:rsid w:val="07D8754C"/>
    <w:rsid w:val="07DB2CD2"/>
    <w:rsid w:val="07DC0C8C"/>
    <w:rsid w:val="07DD2167"/>
    <w:rsid w:val="07DE561B"/>
    <w:rsid w:val="07DF52FA"/>
    <w:rsid w:val="07E14463"/>
    <w:rsid w:val="07E17739"/>
    <w:rsid w:val="07E350F4"/>
    <w:rsid w:val="07E569E6"/>
    <w:rsid w:val="07E93E55"/>
    <w:rsid w:val="07EA0CA9"/>
    <w:rsid w:val="07EA2752"/>
    <w:rsid w:val="07EB00C8"/>
    <w:rsid w:val="07EB7389"/>
    <w:rsid w:val="07ED267E"/>
    <w:rsid w:val="07EF64EE"/>
    <w:rsid w:val="07F165A8"/>
    <w:rsid w:val="07F20216"/>
    <w:rsid w:val="07F40484"/>
    <w:rsid w:val="07F44A1A"/>
    <w:rsid w:val="07F81106"/>
    <w:rsid w:val="07F95742"/>
    <w:rsid w:val="07F95893"/>
    <w:rsid w:val="07FC7EAB"/>
    <w:rsid w:val="08003B82"/>
    <w:rsid w:val="08012390"/>
    <w:rsid w:val="080133D5"/>
    <w:rsid w:val="0801425C"/>
    <w:rsid w:val="0802234C"/>
    <w:rsid w:val="08050C2B"/>
    <w:rsid w:val="08073477"/>
    <w:rsid w:val="080C2119"/>
    <w:rsid w:val="080D04F9"/>
    <w:rsid w:val="08112ACC"/>
    <w:rsid w:val="08161FA7"/>
    <w:rsid w:val="0816231C"/>
    <w:rsid w:val="081777FD"/>
    <w:rsid w:val="08181B49"/>
    <w:rsid w:val="0818566F"/>
    <w:rsid w:val="081934EE"/>
    <w:rsid w:val="081A3B80"/>
    <w:rsid w:val="081B749D"/>
    <w:rsid w:val="08200623"/>
    <w:rsid w:val="082105E5"/>
    <w:rsid w:val="082341BB"/>
    <w:rsid w:val="08236CBB"/>
    <w:rsid w:val="08297A97"/>
    <w:rsid w:val="082B3FCC"/>
    <w:rsid w:val="082B5C66"/>
    <w:rsid w:val="082E1955"/>
    <w:rsid w:val="082E74A0"/>
    <w:rsid w:val="082F3390"/>
    <w:rsid w:val="08344C6A"/>
    <w:rsid w:val="083539A2"/>
    <w:rsid w:val="083602D2"/>
    <w:rsid w:val="083602EF"/>
    <w:rsid w:val="08382CA4"/>
    <w:rsid w:val="083A2BF6"/>
    <w:rsid w:val="083C50B6"/>
    <w:rsid w:val="083F2A85"/>
    <w:rsid w:val="08422441"/>
    <w:rsid w:val="084337E0"/>
    <w:rsid w:val="08455ACC"/>
    <w:rsid w:val="08482CB1"/>
    <w:rsid w:val="08486697"/>
    <w:rsid w:val="0849202E"/>
    <w:rsid w:val="084B2B7F"/>
    <w:rsid w:val="084B4678"/>
    <w:rsid w:val="084E1D15"/>
    <w:rsid w:val="084F34D9"/>
    <w:rsid w:val="08516B2A"/>
    <w:rsid w:val="08533A93"/>
    <w:rsid w:val="08577AEE"/>
    <w:rsid w:val="08594C36"/>
    <w:rsid w:val="085A5D54"/>
    <w:rsid w:val="085D5BFF"/>
    <w:rsid w:val="085E33A1"/>
    <w:rsid w:val="08602EFA"/>
    <w:rsid w:val="08606F30"/>
    <w:rsid w:val="0861268F"/>
    <w:rsid w:val="08616C9F"/>
    <w:rsid w:val="08623A18"/>
    <w:rsid w:val="08642876"/>
    <w:rsid w:val="0865608B"/>
    <w:rsid w:val="086C52C2"/>
    <w:rsid w:val="086C79DA"/>
    <w:rsid w:val="086D1059"/>
    <w:rsid w:val="086F783D"/>
    <w:rsid w:val="08717523"/>
    <w:rsid w:val="08724234"/>
    <w:rsid w:val="08733850"/>
    <w:rsid w:val="0875040B"/>
    <w:rsid w:val="08754D10"/>
    <w:rsid w:val="087867BD"/>
    <w:rsid w:val="087A0EC6"/>
    <w:rsid w:val="087B45CC"/>
    <w:rsid w:val="087D1EF4"/>
    <w:rsid w:val="08802306"/>
    <w:rsid w:val="08860D09"/>
    <w:rsid w:val="08863619"/>
    <w:rsid w:val="088707FA"/>
    <w:rsid w:val="08886B5A"/>
    <w:rsid w:val="088A3F15"/>
    <w:rsid w:val="088E1FE1"/>
    <w:rsid w:val="088E57DE"/>
    <w:rsid w:val="089130D5"/>
    <w:rsid w:val="08930A18"/>
    <w:rsid w:val="089442A2"/>
    <w:rsid w:val="08963F5B"/>
    <w:rsid w:val="089A79E4"/>
    <w:rsid w:val="089E35EC"/>
    <w:rsid w:val="08A00220"/>
    <w:rsid w:val="08A27DFC"/>
    <w:rsid w:val="08A75AF6"/>
    <w:rsid w:val="08AD3BCA"/>
    <w:rsid w:val="08B011D0"/>
    <w:rsid w:val="08B16CF1"/>
    <w:rsid w:val="08B232A9"/>
    <w:rsid w:val="08B359FB"/>
    <w:rsid w:val="08B526C7"/>
    <w:rsid w:val="08B5400F"/>
    <w:rsid w:val="08B56EC2"/>
    <w:rsid w:val="08BA7686"/>
    <w:rsid w:val="08BB0F9C"/>
    <w:rsid w:val="08BD60D8"/>
    <w:rsid w:val="08BE0BD0"/>
    <w:rsid w:val="08C06C28"/>
    <w:rsid w:val="08C1211A"/>
    <w:rsid w:val="08C31B9A"/>
    <w:rsid w:val="08C47563"/>
    <w:rsid w:val="08C57AC2"/>
    <w:rsid w:val="08C77A14"/>
    <w:rsid w:val="08CF062F"/>
    <w:rsid w:val="08D02E0E"/>
    <w:rsid w:val="08D329BF"/>
    <w:rsid w:val="08D3503E"/>
    <w:rsid w:val="08D3732A"/>
    <w:rsid w:val="08D7601A"/>
    <w:rsid w:val="08D9614E"/>
    <w:rsid w:val="08D963BB"/>
    <w:rsid w:val="08DA735F"/>
    <w:rsid w:val="08DB0D47"/>
    <w:rsid w:val="08DE4090"/>
    <w:rsid w:val="08DE4D41"/>
    <w:rsid w:val="08DE7ADD"/>
    <w:rsid w:val="08DF7E6E"/>
    <w:rsid w:val="08E109A4"/>
    <w:rsid w:val="08E1280D"/>
    <w:rsid w:val="08E16CAD"/>
    <w:rsid w:val="08E41EF9"/>
    <w:rsid w:val="08E8258C"/>
    <w:rsid w:val="08E96DFD"/>
    <w:rsid w:val="08EC7804"/>
    <w:rsid w:val="08ED2CD2"/>
    <w:rsid w:val="08ED7D30"/>
    <w:rsid w:val="08EE07D1"/>
    <w:rsid w:val="08EE4D1F"/>
    <w:rsid w:val="08EF2A75"/>
    <w:rsid w:val="08F019D7"/>
    <w:rsid w:val="08F234F2"/>
    <w:rsid w:val="08F305F0"/>
    <w:rsid w:val="08F64260"/>
    <w:rsid w:val="08F87172"/>
    <w:rsid w:val="08FC529C"/>
    <w:rsid w:val="08FD2541"/>
    <w:rsid w:val="09001FB6"/>
    <w:rsid w:val="0901739A"/>
    <w:rsid w:val="09027FD9"/>
    <w:rsid w:val="09052889"/>
    <w:rsid w:val="09052FDA"/>
    <w:rsid w:val="09060B2E"/>
    <w:rsid w:val="09062458"/>
    <w:rsid w:val="090645D9"/>
    <w:rsid w:val="09065D3B"/>
    <w:rsid w:val="0907067F"/>
    <w:rsid w:val="090812A3"/>
    <w:rsid w:val="090B35C0"/>
    <w:rsid w:val="090C097D"/>
    <w:rsid w:val="090C62B3"/>
    <w:rsid w:val="090D0DD9"/>
    <w:rsid w:val="090E72E7"/>
    <w:rsid w:val="090F692C"/>
    <w:rsid w:val="0912425A"/>
    <w:rsid w:val="091267A5"/>
    <w:rsid w:val="09143304"/>
    <w:rsid w:val="09150BC0"/>
    <w:rsid w:val="0915140C"/>
    <w:rsid w:val="091724B1"/>
    <w:rsid w:val="091F2BFA"/>
    <w:rsid w:val="091F5573"/>
    <w:rsid w:val="09201478"/>
    <w:rsid w:val="09203A7A"/>
    <w:rsid w:val="09216F75"/>
    <w:rsid w:val="092508CD"/>
    <w:rsid w:val="09272691"/>
    <w:rsid w:val="092A78D8"/>
    <w:rsid w:val="092D4926"/>
    <w:rsid w:val="092F5BE7"/>
    <w:rsid w:val="093273F0"/>
    <w:rsid w:val="09344F1C"/>
    <w:rsid w:val="093455CF"/>
    <w:rsid w:val="09377917"/>
    <w:rsid w:val="093A7439"/>
    <w:rsid w:val="093B647F"/>
    <w:rsid w:val="093B7A58"/>
    <w:rsid w:val="093D195D"/>
    <w:rsid w:val="093E0EF6"/>
    <w:rsid w:val="093E2D11"/>
    <w:rsid w:val="093E4E4F"/>
    <w:rsid w:val="093E5A22"/>
    <w:rsid w:val="093F1C20"/>
    <w:rsid w:val="093F5F77"/>
    <w:rsid w:val="09400B7A"/>
    <w:rsid w:val="094042EA"/>
    <w:rsid w:val="09425411"/>
    <w:rsid w:val="094365FC"/>
    <w:rsid w:val="09442C22"/>
    <w:rsid w:val="09447DB7"/>
    <w:rsid w:val="09447DFA"/>
    <w:rsid w:val="09453D82"/>
    <w:rsid w:val="09457E30"/>
    <w:rsid w:val="0948144B"/>
    <w:rsid w:val="0949539E"/>
    <w:rsid w:val="094E3A95"/>
    <w:rsid w:val="094F512A"/>
    <w:rsid w:val="094F6294"/>
    <w:rsid w:val="094F7740"/>
    <w:rsid w:val="09515808"/>
    <w:rsid w:val="09531447"/>
    <w:rsid w:val="0959734E"/>
    <w:rsid w:val="095A6208"/>
    <w:rsid w:val="095C000D"/>
    <w:rsid w:val="095C4087"/>
    <w:rsid w:val="095C530F"/>
    <w:rsid w:val="095E1F23"/>
    <w:rsid w:val="09602349"/>
    <w:rsid w:val="09605A44"/>
    <w:rsid w:val="09621534"/>
    <w:rsid w:val="09650C51"/>
    <w:rsid w:val="0965399E"/>
    <w:rsid w:val="0968048B"/>
    <w:rsid w:val="096811E4"/>
    <w:rsid w:val="096C0692"/>
    <w:rsid w:val="096C4AC5"/>
    <w:rsid w:val="096E57E9"/>
    <w:rsid w:val="096E701F"/>
    <w:rsid w:val="09703CD7"/>
    <w:rsid w:val="097140CD"/>
    <w:rsid w:val="0971431C"/>
    <w:rsid w:val="09741C24"/>
    <w:rsid w:val="09747546"/>
    <w:rsid w:val="09767A76"/>
    <w:rsid w:val="0977264F"/>
    <w:rsid w:val="09772BE7"/>
    <w:rsid w:val="0978361F"/>
    <w:rsid w:val="097A2C87"/>
    <w:rsid w:val="097B26C4"/>
    <w:rsid w:val="097B5007"/>
    <w:rsid w:val="097D410F"/>
    <w:rsid w:val="097D463F"/>
    <w:rsid w:val="09830349"/>
    <w:rsid w:val="09844572"/>
    <w:rsid w:val="098861E2"/>
    <w:rsid w:val="098A10F0"/>
    <w:rsid w:val="098D46F7"/>
    <w:rsid w:val="098D4E7C"/>
    <w:rsid w:val="098E24B5"/>
    <w:rsid w:val="098F0E83"/>
    <w:rsid w:val="09924A00"/>
    <w:rsid w:val="0993675D"/>
    <w:rsid w:val="0993752C"/>
    <w:rsid w:val="09966231"/>
    <w:rsid w:val="09985DC9"/>
    <w:rsid w:val="0999797D"/>
    <w:rsid w:val="099B0D7F"/>
    <w:rsid w:val="099C281A"/>
    <w:rsid w:val="099E142A"/>
    <w:rsid w:val="099F5B9B"/>
    <w:rsid w:val="09A23C4E"/>
    <w:rsid w:val="09A558C1"/>
    <w:rsid w:val="09A73B4C"/>
    <w:rsid w:val="09A74425"/>
    <w:rsid w:val="09AF2078"/>
    <w:rsid w:val="09B134EE"/>
    <w:rsid w:val="09B20A00"/>
    <w:rsid w:val="09B30864"/>
    <w:rsid w:val="09B85E26"/>
    <w:rsid w:val="09B9304F"/>
    <w:rsid w:val="09B93660"/>
    <w:rsid w:val="09BB1EB0"/>
    <w:rsid w:val="09BD7432"/>
    <w:rsid w:val="09C02E68"/>
    <w:rsid w:val="09C14FCE"/>
    <w:rsid w:val="09C51682"/>
    <w:rsid w:val="09CE42E8"/>
    <w:rsid w:val="09CE7D72"/>
    <w:rsid w:val="09CF3234"/>
    <w:rsid w:val="09CF709C"/>
    <w:rsid w:val="09D06F5C"/>
    <w:rsid w:val="09D15564"/>
    <w:rsid w:val="09D43860"/>
    <w:rsid w:val="09D82A21"/>
    <w:rsid w:val="09DB2ADD"/>
    <w:rsid w:val="09DD66B6"/>
    <w:rsid w:val="09DF3CD2"/>
    <w:rsid w:val="09E045BF"/>
    <w:rsid w:val="09E072EB"/>
    <w:rsid w:val="09E271F0"/>
    <w:rsid w:val="09E54D72"/>
    <w:rsid w:val="09E70FE0"/>
    <w:rsid w:val="09E8135C"/>
    <w:rsid w:val="09EC2431"/>
    <w:rsid w:val="09EC3746"/>
    <w:rsid w:val="09ED2F30"/>
    <w:rsid w:val="09F06F48"/>
    <w:rsid w:val="09F2036D"/>
    <w:rsid w:val="09F21A13"/>
    <w:rsid w:val="09F3749F"/>
    <w:rsid w:val="09F77991"/>
    <w:rsid w:val="09F84F9D"/>
    <w:rsid w:val="0A032DCD"/>
    <w:rsid w:val="0A051105"/>
    <w:rsid w:val="0A063523"/>
    <w:rsid w:val="0A08481B"/>
    <w:rsid w:val="0A094476"/>
    <w:rsid w:val="0A0D1AA4"/>
    <w:rsid w:val="0A0F2119"/>
    <w:rsid w:val="0A13310A"/>
    <w:rsid w:val="0A163DAE"/>
    <w:rsid w:val="0A1821E9"/>
    <w:rsid w:val="0A1C7D71"/>
    <w:rsid w:val="0A1D3931"/>
    <w:rsid w:val="0A1F790A"/>
    <w:rsid w:val="0A2170A7"/>
    <w:rsid w:val="0A223309"/>
    <w:rsid w:val="0A2760C7"/>
    <w:rsid w:val="0A2C2203"/>
    <w:rsid w:val="0A2E074D"/>
    <w:rsid w:val="0A2E68E6"/>
    <w:rsid w:val="0A352F98"/>
    <w:rsid w:val="0A3B03CA"/>
    <w:rsid w:val="0A3C6C21"/>
    <w:rsid w:val="0A4358E1"/>
    <w:rsid w:val="0A4421A1"/>
    <w:rsid w:val="0A4548CB"/>
    <w:rsid w:val="0A477247"/>
    <w:rsid w:val="0A482DA5"/>
    <w:rsid w:val="0A4863A1"/>
    <w:rsid w:val="0A4C0BE0"/>
    <w:rsid w:val="0A4F79DF"/>
    <w:rsid w:val="0A522B7E"/>
    <w:rsid w:val="0A524430"/>
    <w:rsid w:val="0A53399B"/>
    <w:rsid w:val="0A5438F6"/>
    <w:rsid w:val="0A55197D"/>
    <w:rsid w:val="0A5A64B5"/>
    <w:rsid w:val="0A5D5C87"/>
    <w:rsid w:val="0A5E6636"/>
    <w:rsid w:val="0A616811"/>
    <w:rsid w:val="0A622C65"/>
    <w:rsid w:val="0A623469"/>
    <w:rsid w:val="0A632B1E"/>
    <w:rsid w:val="0A633929"/>
    <w:rsid w:val="0A634D1C"/>
    <w:rsid w:val="0A637FC0"/>
    <w:rsid w:val="0A6467C3"/>
    <w:rsid w:val="0A666F2C"/>
    <w:rsid w:val="0A696EBD"/>
    <w:rsid w:val="0A6A2F6C"/>
    <w:rsid w:val="0A6B6E48"/>
    <w:rsid w:val="0A6C6388"/>
    <w:rsid w:val="0A706040"/>
    <w:rsid w:val="0A71204A"/>
    <w:rsid w:val="0A714D90"/>
    <w:rsid w:val="0A715E8A"/>
    <w:rsid w:val="0A721D61"/>
    <w:rsid w:val="0A731146"/>
    <w:rsid w:val="0A750A4E"/>
    <w:rsid w:val="0A797088"/>
    <w:rsid w:val="0A7C4351"/>
    <w:rsid w:val="0A7E1A7F"/>
    <w:rsid w:val="0A7F0677"/>
    <w:rsid w:val="0A8270AA"/>
    <w:rsid w:val="0A84659F"/>
    <w:rsid w:val="0A8576DB"/>
    <w:rsid w:val="0A865063"/>
    <w:rsid w:val="0A875DD7"/>
    <w:rsid w:val="0A8A16BF"/>
    <w:rsid w:val="0A907BB5"/>
    <w:rsid w:val="0A910638"/>
    <w:rsid w:val="0A91588D"/>
    <w:rsid w:val="0A9673DB"/>
    <w:rsid w:val="0A9A7656"/>
    <w:rsid w:val="0A9C3B55"/>
    <w:rsid w:val="0A9D46B9"/>
    <w:rsid w:val="0A9E76D5"/>
    <w:rsid w:val="0AA05379"/>
    <w:rsid w:val="0AA16989"/>
    <w:rsid w:val="0AA31AAE"/>
    <w:rsid w:val="0AA76FD6"/>
    <w:rsid w:val="0AA8296C"/>
    <w:rsid w:val="0AAB77E4"/>
    <w:rsid w:val="0AAE7A3F"/>
    <w:rsid w:val="0AAF2020"/>
    <w:rsid w:val="0AB01A4E"/>
    <w:rsid w:val="0AB13A34"/>
    <w:rsid w:val="0AB33442"/>
    <w:rsid w:val="0AB51E53"/>
    <w:rsid w:val="0AB86B7F"/>
    <w:rsid w:val="0ABC1D2D"/>
    <w:rsid w:val="0ABC2352"/>
    <w:rsid w:val="0AC007DE"/>
    <w:rsid w:val="0AC46122"/>
    <w:rsid w:val="0AC514B9"/>
    <w:rsid w:val="0AC9219C"/>
    <w:rsid w:val="0AC93C7B"/>
    <w:rsid w:val="0AC95DA0"/>
    <w:rsid w:val="0AD00F6A"/>
    <w:rsid w:val="0AD07C41"/>
    <w:rsid w:val="0AD27FCF"/>
    <w:rsid w:val="0AD735A9"/>
    <w:rsid w:val="0AD7521A"/>
    <w:rsid w:val="0ADB3B9C"/>
    <w:rsid w:val="0ADC2AA3"/>
    <w:rsid w:val="0ADC5FD0"/>
    <w:rsid w:val="0ADD715D"/>
    <w:rsid w:val="0ADF6D4C"/>
    <w:rsid w:val="0AE0274F"/>
    <w:rsid w:val="0AE14743"/>
    <w:rsid w:val="0AE15F41"/>
    <w:rsid w:val="0AE37B8C"/>
    <w:rsid w:val="0AE46193"/>
    <w:rsid w:val="0AE55325"/>
    <w:rsid w:val="0AE77C4A"/>
    <w:rsid w:val="0AE83D73"/>
    <w:rsid w:val="0AEB7A14"/>
    <w:rsid w:val="0AEC4E6A"/>
    <w:rsid w:val="0AED6568"/>
    <w:rsid w:val="0AEF3843"/>
    <w:rsid w:val="0AF45C53"/>
    <w:rsid w:val="0AF75D76"/>
    <w:rsid w:val="0AFA5FE8"/>
    <w:rsid w:val="0AFD7ABA"/>
    <w:rsid w:val="0B011E43"/>
    <w:rsid w:val="0B031DDE"/>
    <w:rsid w:val="0B0323F5"/>
    <w:rsid w:val="0B0626E1"/>
    <w:rsid w:val="0B092FAB"/>
    <w:rsid w:val="0B0A590B"/>
    <w:rsid w:val="0B0C6562"/>
    <w:rsid w:val="0B0E3FF0"/>
    <w:rsid w:val="0B1042A0"/>
    <w:rsid w:val="0B164A70"/>
    <w:rsid w:val="0B1674DB"/>
    <w:rsid w:val="0B172FF6"/>
    <w:rsid w:val="0B177FA4"/>
    <w:rsid w:val="0B1935B4"/>
    <w:rsid w:val="0B1D3028"/>
    <w:rsid w:val="0B1E64A0"/>
    <w:rsid w:val="0B1F28DA"/>
    <w:rsid w:val="0B2136A8"/>
    <w:rsid w:val="0B2334ED"/>
    <w:rsid w:val="0B234352"/>
    <w:rsid w:val="0B284F2B"/>
    <w:rsid w:val="0B2962D0"/>
    <w:rsid w:val="0B2A2D8E"/>
    <w:rsid w:val="0B2A55DD"/>
    <w:rsid w:val="0B2C0EA7"/>
    <w:rsid w:val="0B2E3B32"/>
    <w:rsid w:val="0B2F44AB"/>
    <w:rsid w:val="0B301197"/>
    <w:rsid w:val="0B31659B"/>
    <w:rsid w:val="0B355808"/>
    <w:rsid w:val="0B382C0F"/>
    <w:rsid w:val="0B392D92"/>
    <w:rsid w:val="0B3D7A6E"/>
    <w:rsid w:val="0B427FD2"/>
    <w:rsid w:val="0B430BDE"/>
    <w:rsid w:val="0B441B9D"/>
    <w:rsid w:val="0B452484"/>
    <w:rsid w:val="0B4545DB"/>
    <w:rsid w:val="0B4978C0"/>
    <w:rsid w:val="0B4A7F0B"/>
    <w:rsid w:val="0B4B202E"/>
    <w:rsid w:val="0B4C7964"/>
    <w:rsid w:val="0B4F2D70"/>
    <w:rsid w:val="0B4F2E04"/>
    <w:rsid w:val="0B5656FE"/>
    <w:rsid w:val="0B6254B9"/>
    <w:rsid w:val="0B677AD1"/>
    <w:rsid w:val="0B680E96"/>
    <w:rsid w:val="0B6937C9"/>
    <w:rsid w:val="0B6A02EC"/>
    <w:rsid w:val="0B6A60E2"/>
    <w:rsid w:val="0B6A61D4"/>
    <w:rsid w:val="0B6A72C6"/>
    <w:rsid w:val="0B7041A4"/>
    <w:rsid w:val="0B71570E"/>
    <w:rsid w:val="0B756A8C"/>
    <w:rsid w:val="0B760C61"/>
    <w:rsid w:val="0B7701B6"/>
    <w:rsid w:val="0B7710C8"/>
    <w:rsid w:val="0B792AB4"/>
    <w:rsid w:val="0B7D332B"/>
    <w:rsid w:val="0B80485C"/>
    <w:rsid w:val="0B8068E9"/>
    <w:rsid w:val="0B8A124C"/>
    <w:rsid w:val="0B8A7E31"/>
    <w:rsid w:val="0B970A32"/>
    <w:rsid w:val="0B9C2FFE"/>
    <w:rsid w:val="0B9E41D6"/>
    <w:rsid w:val="0BA341D4"/>
    <w:rsid w:val="0BA4112A"/>
    <w:rsid w:val="0BA62511"/>
    <w:rsid w:val="0BA66079"/>
    <w:rsid w:val="0BA90480"/>
    <w:rsid w:val="0BAB535A"/>
    <w:rsid w:val="0BAD3916"/>
    <w:rsid w:val="0BAD4D74"/>
    <w:rsid w:val="0BAD653F"/>
    <w:rsid w:val="0BB12BF0"/>
    <w:rsid w:val="0BB446DC"/>
    <w:rsid w:val="0BB718DB"/>
    <w:rsid w:val="0BBA0EDE"/>
    <w:rsid w:val="0BBC1586"/>
    <w:rsid w:val="0BBD4284"/>
    <w:rsid w:val="0BBE3047"/>
    <w:rsid w:val="0BC60849"/>
    <w:rsid w:val="0BC64CA9"/>
    <w:rsid w:val="0BC76191"/>
    <w:rsid w:val="0BC85B34"/>
    <w:rsid w:val="0BCB18A3"/>
    <w:rsid w:val="0BCE0E1E"/>
    <w:rsid w:val="0BD26CFF"/>
    <w:rsid w:val="0BD2754E"/>
    <w:rsid w:val="0BD47AFA"/>
    <w:rsid w:val="0BD63519"/>
    <w:rsid w:val="0BD82327"/>
    <w:rsid w:val="0BD839FC"/>
    <w:rsid w:val="0BD86510"/>
    <w:rsid w:val="0BDE372B"/>
    <w:rsid w:val="0BDF5E70"/>
    <w:rsid w:val="0BE039EE"/>
    <w:rsid w:val="0BE27DE7"/>
    <w:rsid w:val="0BE80EEE"/>
    <w:rsid w:val="0BE96EE5"/>
    <w:rsid w:val="0BED64FF"/>
    <w:rsid w:val="0BF43C5B"/>
    <w:rsid w:val="0BF6263E"/>
    <w:rsid w:val="0BF72D99"/>
    <w:rsid w:val="0BF963E7"/>
    <w:rsid w:val="0BFB2000"/>
    <w:rsid w:val="0BFE5B76"/>
    <w:rsid w:val="0C027CC5"/>
    <w:rsid w:val="0C036C6C"/>
    <w:rsid w:val="0C04344D"/>
    <w:rsid w:val="0C044E2C"/>
    <w:rsid w:val="0C061074"/>
    <w:rsid w:val="0C06470E"/>
    <w:rsid w:val="0C070745"/>
    <w:rsid w:val="0C070DBE"/>
    <w:rsid w:val="0C091F1E"/>
    <w:rsid w:val="0C097DF8"/>
    <w:rsid w:val="0C0B7448"/>
    <w:rsid w:val="0C0C7780"/>
    <w:rsid w:val="0C0D46FF"/>
    <w:rsid w:val="0C0E77D1"/>
    <w:rsid w:val="0C0F7823"/>
    <w:rsid w:val="0C102DD9"/>
    <w:rsid w:val="0C114087"/>
    <w:rsid w:val="0C114AA1"/>
    <w:rsid w:val="0C152897"/>
    <w:rsid w:val="0C186B02"/>
    <w:rsid w:val="0C1A4759"/>
    <w:rsid w:val="0C1C2A11"/>
    <w:rsid w:val="0C1C2B8C"/>
    <w:rsid w:val="0C1E4141"/>
    <w:rsid w:val="0C207FA7"/>
    <w:rsid w:val="0C217228"/>
    <w:rsid w:val="0C225625"/>
    <w:rsid w:val="0C232E91"/>
    <w:rsid w:val="0C2A0906"/>
    <w:rsid w:val="0C2B42A8"/>
    <w:rsid w:val="0C2D3662"/>
    <w:rsid w:val="0C2D6960"/>
    <w:rsid w:val="0C300AEA"/>
    <w:rsid w:val="0C326868"/>
    <w:rsid w:val="0C347C9D"/>
    <w:rsid w:val="0C364A14"/>
    <w:rsid w:val="0C3922CB"/>
    <w:rsid w:val="0C3924B4"/>
    <w:rsid w:val="0C394C65"/>
    <w:rsid w:val="0C3B6062"/>
    <w:rsid w:val="0C3C264F"/>
    <w:rsid w:val="0C3F5DC5"/>
    <w:rsid w:val="0C4167A3"/>
    <w:rsid w:val="0C433706"/>
    <w:rsid w:val="0C434610"/>
    <w:rsid w:val="0C435532"/>
    <w:rsid w:val="0C472511"/>
    <w:rsid w:val="0C49737E"/>
    <w:rsid w:val="0C4B0BF8"/>
    <w:rsid w:val="0C4B7ADD"/>
    <w:rsid w:val="0C4D5674"/>
    <w:rsid w:val="0C533F97"/>
    <w:rsid w:val="0C547561"/>
    <w:rsid w:val="0C553D45"/>
    <w:rsid w:val="0C590C3F"/>
    <w:rsid w:val="0C5A2914"/>
    <w:rsid w:val="0C5D47C1"/>
    <w:rsid w:val="0C5E65C8"/>
    <w:rsid w:val="0C5F4775"/>
    <w:rsid w:val="0C621AA1"/>
    <w:rsid w:val="0C655CE1"/>
    <w:rsid w:val="0C6663BD"/>
    <w:rsid w:val="0C67453E"/>
    <w:rsid w:val="0C6975A2"/>
    <w:rsid w:val="0C6C1BC9"/>
    <w:rsid w:val="0C6D50BA"/>
    <w:rsid w:val="0C6D5282"/>
    <w:rsid w:val="0C6E5942"/>
    <w:rsid w:val="0C741564"/>
    <w:rsid w:val="0C7670E1"/>
    <w:rsid w:val="0C76714C"/>
    <w:rsid w:val="0C77194B"/>
    <w:rsid w:val="0C7A1645"/>
    <w:rsid w:val="0C7E1DAF"/>
    <w:rsid w:val="0C7F7E98"/>
    <w:rsid w:val="0C814ADA"/>
    <w:rsid w:val="0C837A3F"/>
    <w:rsid w:val="0C862C49"/>
    <w:rsid w:val="0C865BF5"/>
    <w:rsid w:val="0C88788F"/>
    <w:rsid w:val="0C921678"/>
    <w:rsid w:val="0C955F86"/>
    <w:rsid w:val="0C956E41"/>
    <w:rsid w:val="0C9615B4"/>
    <w:rsid w:val="0C961ECA"/>
    <w:rsid w:val="0C997DED"/>
    <w:rsid w:val="0C9D238E"/>
    <w:rsid w:val="0C9F305F"/>
    <w:rsid w:val="0CA0628B"/>
    <w:rsid w:val="0CA54458"/>
    <w:rsid w:val="0CA57D0C"/>
    <w:rsid w:val="0CA93488"/>
    <w:rsid w:val="0CAC0743"/>
    <w:rsid w:val="0CAD0EA7"/>
    <w:rsid w:val="0CAE7903"/>
    <w:rsid w:val="0CB11038"/>
    <w:rsid w:val="0CB27C99"/>
    <w:rsid w:val="0CB509F2"/>
    <w:rsid w:val="0CB646B8"/>
    <w:rsid w:val="0CB80D21"/>
    <w:rsid w:val="0CB947AA"/>
    <w:rsid w:val="0CC0331F"/>
    <w:rsid w:val="0CC138F8"/>
    <w:rsid w:val="0CC320F8"/>
    <w:rsid w:val="0CC547AA"/>
    <w:rsid w:val="0CC63162"/>
    <w:rsid w:val="0CC74C5C"/>
    <w:rsid w:val="0CC77786"/>
    <w:rsid w:val="0CCA415B"/>
    <w:rsid w:val="0CCB68DF"/>
    <w:rsid w:val="0CCC3008"/>
    <w:rsid w:val="0CD329C0"/>
    <w:rsid w:val="0CD37D51"/>
    <w:rsid w:val="0CD45990"/>
    <w:rsid w:val="0CD63C54"/>
    <w:rsid w:val="0CDC4E3D"/>
    <w:rsid w:val="0CDE354B"/>
    <w:rsid w:val="0CDF7380"/>
    <w:rsid w:val="0CE221D2"/>
    <w:rsid w:val="0CE23DE2"/>
    <w:rsid w:val="0CE279C7"/>
    <w:rsid w:val="0CE32A0A"/>
    <w:rsid w:val="0CE3737D"/>
    <w:rsid w:val="0CE5033B"/>
    <w:rsid w:val="0CE551DA"/>
    <w:rsid w:val="0CEA1C21"/>
    <w:rsid w:val="0CF0289A"/>
    <w:rsid w:val="0CF10414"/>
    <w:rsid w:val="0CF20C5B"/>
    <w:rsid w:val="0CF55CF4"/>
    <w:rsid w:val="0CF81D6E"/>
    <w:rsid w:val="0CF873B5"/>
    <w:rsid w:val="0CF9604B"/>
    <w:rsid w:val="0CF96740"/>
    <w:rsid w:val="0CFA3EB3"/>
    <w:rsid w:val="0CFD655D"/>
    <w:rsid w:val="0D0039CF"/>
    <w:rsid w:val="0D005896"/>
    <w:rsid w:val="0D035BBA"/>
    <w:rsid w:val="0D065BDD"/>
    <w:rsid w:val="0D087D34"/>
    <w:rsid w:val="0D0A056A"/>
    <w:rsid w:val="0D0A09E9"/>
    <w:rsid w:val="0D0A6255"/>
    <w:rsid w:val="0D0E35A9"/>
    <w:rsid w:val="0D10341F"/>
    <w:rsid w:val="0D137236"/>
    <w:rsid w:val="0D186C92"/>
    <w:rsid w:val="0D1B7D6E"/>
    <w:rsid w:val="0D24686A"/>
    <w:rsid w:val="0D252DEE"/>
    <w:rsid w:val="0D264611"/>
    <w:rsid w:val="0D2705CC"/>
    <w:rsid w:val="0D2848A4"/>
    <w:rsid w:val="0D286B1C"/>
    <w:rsid w:val="0D2B6102"/>
    <w:rsid w:val="0D2D0B94"/>
    <w:rsid w:val="0D2E27BD"/>
    <w:rsid w:val="0D33438A"/>
    <w:rsid w:val="0D342B84"/>
    <w:rsid w:val="0D3914C9"/>
    <w:rsid w:val="0D3D3FC7"/>
    <w:rsid w:val="0D3E0E33"/>
    <w:rsid w:val="0D3F3BE8"/>
    <w:rsid w:val="0D415363"/>
    <w:rsid w:val="0D431ADB"/>
    <w:rsid w:val="0D466031"/>
    <w:rsid w:val="0D487F3F"/>
    <w:rsid w:val="0D4A0379"/>
    <w:rsid w:val="0D4B58AF"/>
    <w:rsid w:val="0D4E551D"/>
    <w:rsid w:val="0D525765"/>
    <w:rsid w:val="0D533CC9"/>
    <w:rsid w:val="0D56259F"/>
    <w:rsid w:val="0D582A35"/>
    <w:rsid w:val="0D5D2D8A"/>
    <w:rsid w:val="0D616FA3"/>
    <w:rsid w:val="0D621DA5"/>
    <w:rsid w:val="0D6248BC"/>
    <w:rsid w:val="0D635458"/>
    <w:rsid w:val="0D665EA0"/>
    <w:rsid w:val="0D69676E"/>
    <w:rsid w:val="0D6D1341"/>
    <w:rsid w:val="0D6D6DD4"/>
    <w:rsid w:val="0D6F4770"/>
    <w:rsid w:val="0D70625E"/>
    <w:rsid w:val="0D733BDA"/>
    <w:rsid w:val="0D7443F4"/>
    <w:rsid w:val="0D761F4F"/>
    <w:rsid w:val="0D7649AA"/>
    <w:rsid w:val="0D7F04BC"/>
    <w:rsid w:val="0D8020C3"/>
    <w:rsid w:val="0D8465BE"/>
    <w:rsid w:val="0D8C6A36"/>
    <w:rsid w:val="0D8D614A"/>
    <w:rsid w:val="0D8E5D33"/>
    <w:rsid w:val="0D901C46"/>
    <w:rsid w:val="0D941F6C"/>
    <w:rsid w:val="0D94286F"/>
    <w:rsid w:val="0D983120"/>
    <w:rsid w:val="0D9C0EB5"/>
    <w:rsid w:val="0D9C1633"/>
    <w:rsid w:val="0D9E2531"/>
    <w:rsid w:val="0D9E341C"/>
    <w:rsid w:val="0D9F473C"/>
    <w:rsid w:val="0DA11D55"/>
    <w:rsid w:val="0DA26671"/>
    <w:rsid w:val="0DA40978"/>
    <w:rsid w:val="0DAC6471"/>
    <w:rsid w:val="0DAE12A2"/>
    <w:rsid w:val="0DB473DE"/>
    <w:rsid w:val="0DB970FE"/>
    <w:rsid w:val="0DBD193B"/>
    <w:rsid w:val="0DBD5A99"/>
    <w:rsid w:val="0DC12694"/>
    <w:rsid w:val="0DC727C8"/>
    <w:rsid w:val="0DC813CD"/>
    <w:rsid w:val="0DCD3605"/>
    <w:rsid w:val="0DCD6A0B"/>
    <w:rsid w:val="0DCE01B0"/>
    <w:rsid w:val="0DCE5220"/>
    <w:rsid w:val="0DD332A3"/>
    <w:rsid w:val="0DD51616"/>
    <w:rsid w:val="0DD54A0C"/>
    <w:rsid w:val="0DD73EC7"/>
    <w:rsid w:val="0DD749CB"/>
    <w:rsid w:val="0DD7546A"/>
    <w:rsid w:val="0DD75F94"/>
    <w:rsid w:val="0DD905F2"/>
    <w:rsid w:val="0DDA24AA"/>
    <w:rsid w:val="0DDB33D2"/>
    <w:rsid w:val="0DDB6CFB"/>
    <w:rsid w:val="0DDD3DDC"/>
    <w:rsid w:val="0DE06133"/>
    <w:rsid w:val="0DE11112"/>
    <w:rsid w:val="0DE2749B"/>
    <w:rsid w:val="0DE654B4"/>
    <w:rsid w:val="0DE72065"/>
    <w:rsid w:val="0DE76A1D"/>
    <w:rsid w:val="0DE87BF8"/>
    <w:rsid w:val="0DEA3F05"/>
    <w:rsid w:val="0DEE3767"/>
    <w:rsid w:val="0DEF2FCF"/>
    <w:rsid w:val="0DF006D4"/>
    <w:rsid w:val="0DF01547"/>
    <w:rsid w:val="0DF2043D"/>
    <w:rsid w:val="0DF244A8"/>
    <w:rsid w:val="0DF36E98"/>
    <w:rsid w:val="0DF43BAF"/>
    <w:rsid w:val="0DF47C1F"/>
    <w:rsid w:val="0DF50788"/>
    <w:rsid w:val="0DF538C5"/>
    <w:rsid w:val="0DF67E3B"/>
    <w:rsid w:val="0DF77DF8"/>
    <w:rsid w:val="0DF954C3"/>
    <w:rsid w:val="0DFA5D23"/>
    <w:rsid w:val="0DFD0687"/>
    <w:rsid w:val="0E0329BD"/>
    <w:rsid w:val="0E044B34"/>
    <w:rsid w:val="0E0A1CDE"/>
    <w:rsid w:val="0E0A5449"/>
    <w:rsid w:val="0E0C2B54"/>
    <w:rsid w:val="0E0C3215"/>
    <w:rsid w:val="0E0E4412"/>
    <w:rsid w:val="0E0F30D4"/>
    <w:rsid w:val="0E103724"/>
    <w:rsid w:val="0E1214E3"/>
    <w:rsid w:val="0E127969"/>
    <w:rsid w:val="0E1365CA"/>
    <w:rsid w:val="0E147CE3"/>
    <w:rsid w:val="0E176813"/>
    <w:rsid w:val="0E19077C"/>
    <w:rsid w:val="0E1E5846"/>
    <w:rsid w:val="0E2102A0"/>
    <w:rsid w:val="0E2410FB"/>
    <w:rsid w:val="0E24142F"/>
    <w:rsid w:val="0E2466C9"/>
    <w:rsid w:val="0E2612AE"/>
    <w:rsid w:val="0E2931ED"/>
    <w:rsid w:val="0E307F74"/>
    <w:rsid w:val="0E317A25"/>
    <w:rsid w:val="0E330081"/>
    <w:rsid w:val="0E3318BD"/>
    <w:rsid w:val="0E33592A"/>
    <w:rsid w:val="0E347666"/>
    <w:rsid w:val="0E366C76"/>
    <w:rsid w:val="0E384F57"/>
    <w:rsid w:val="0E3A7A11"/>
    <w:rsid w:val="0E3F33C8"/>
    <w:rsid w:val="0E434693"/>
    <w:rsid w:val="0E440B20"/>
    <w:rsid w:val="0E453702"/>
    <w:rsid w:val="0E4B32EA"/>
    <w:rsid w:val="0E523621"/>
    <w:rsid w:val="0E52675F"/>
    <w:rsid w:val="0E53641C"/>
    <w:rsid w:val="0E546A49"/>
    <w:rsid w:val="0E567C65"/>
    <w:rsid w:val="0E5D66D1"/>
    <w:rsid w:val="0E614C8E"/>
    <w:rsid w:val="0E615528"/>
    <w:rsid w:val="0E634A54"/>
    <w:rsid w:val="0E636614"/>
    <w:rsid w:val="0E643DEF"/>
    <w:rsid w:val="0E6466FC"/>
    <w:rsid w:val="0E6A0AE0"/>
    <w:rsid w:val="0E6C1D26"/>
    <w:rsid w:val="0E6D56F6"/>
    <w:rsid w:val="0E6E028C"/>
    <w:rsid w:val="0E6F29D5"/>
    <w:rsid w:val="0E740A0F"/>
    <w:rsid w:val="0E751EA5"/>
    <w:rsid w:val="0E7B46DC"/>
    <w:rsid w:val="0E7E479B"/>
    <w:rsid w:val="0E7E539B"/>
    <w:rsid w:val="0E7F1405"/>
    <w:rsid w:val="0E822FF6"/>
    <w:rsid w:val="0E8302A3"/>
    <w:rsid w:val="0E846F59"/>
    <w:rsid w:val="0E852F4A"/>
    <w:rsid w:val="0E854FF7"/>
    <w:rsid w:val="0E8762F7"/>
    <w:rsid w:val="0E8C0EA8"/>
    <w:rsid w:val="0E8C62B5"/>
    <w:rsid w:val="0E8D4784"/>
    <w:rsid w:val="0E8D5169"/>
    <w:rsid w:val="0E8F0007"/>
    <w:rsid w:val="0E91299D"/>
    <w:rsid w:val="0E925DA4"/>
    <w:rsid w:val="0E933F91"/>
    <w:rsid w:val="0E9856C4"/>
    <w:rsid w:val="0E9B3F2C"/>
    <w:rsid w:val="0E9E5DED"/>
    <w:rsid w:val="0EA031A4"/>
    <w:rsid w:val="0EA60AEE"/>
    <w:rsid w:val="0EAA46A0"/>
    <w:rsid w:val="0EAA6D41"/>
    <w:rsid w:val="0EAA7CAC"/>
    <w:rsid w:val="0EAD7401"/>
    <w:rsid w:val="0EB15BF1"/>
    <w:rsid w:val="0EB2003B"/>
    <w:rsid w:val="0EB20825"/>
    <w:rsid w:val="0EB24251"/>
    <w:rsid w:val="0EB30105"/>
    <w:rsid w:val="0EB3762F"/>
    <w:rsid w:val="0EB50E15"/>
    <w:rsid w:val="0EB76016"/>
    <w:rsid w:val="0EB76FCD"/>
    <w:rsid w:val="0EB811C6"/>
    <w:rsid w:val="0EB874EC"/>
    <w:rsid w:val="0EB942CA"/>
    <w:rsid w:val="0EBA6A7A"/>
    <w:rsid w:val="0EBC1FC8"/>
    <w:rsid w:val="0EBE75FF"/>
    <w:rsid w:val="0EC84432"/>
    <w:rsid w:val="0ECB6F0D"/>
    <w:rsid w:val="0ECD075A"/>
    <w:rsid w:val="0ED0134E"/>
    <w:rsid w:val="0ED614BD"/>
    <w:rsid w:val="0ED750F5"/>
    <w:rsid w:val="0ED96644"/>
    <w:rsid w:val="0EDB44FB"/>
    <w:rsid w:val="0EDC48D9"/>
    <w:rsid w:val="0EDC4FD7"/>
    <w:rsid w:val="0EDE4F67"/>
    <w:rsid w:val="0EDF3839"/>
    <w:rsid w:val="0EE13058"/>
    <w:rsid w:val="0EE51F85"/>
    <w:rsid w:val="0EE91E3D"/>
    <w:rsid w:val="0EEB2F12"/>
    <w:rsid w:val="0EEC6773"/>
    <w:rsid w:val="0EEE2C8B"/>
    <w:rsid w:val="0EF22C5C"/>
    <w:rsid w:val="0EF267E1"/>
    <w:rsid w:val="0EF377D6"/>
    <w:rsid w:val="0EF74BFD"/>
    <w:rsid w:val="0EF771CC"/>
    <w:rsid w:val="0EF80E6A"/>
    <w:rsid w:val="0EFA3D59"/>
    <w:rsid w:val="0EFE08EB"/>
    <w:rsid w:val="0F0053BA"/>
    <w:rsid w:val="0F033315"/>
    <w:rsid w:val="0F04105C"/>
    <w:rsid w:val="0F054901"/>
    <w:rsid w:val="0F0765A2"/>
    <w:rsid w:val="0F0821D4"/>
    <w:rsid w:val="0F0D7EC4"/>
    <w:rsid w:val="0F144823"/>
    <w:rsid w:val="0F153684"/>
    <w:rsid w:val="0F160F32"/>
    <w:rsid w:val="0F1A7AC2"/>
    <w:rsid w:val="0F1B11E7"/>
    <w:rsid w:val="0F1B2E00"/>
    <w:rsid w:val="0F1C30F7"/>
    <w:rsid w:val="0F1E4A32"/>
    <w:rsid w:val="0F1E4F81"/>
    <w:rsid w:val="0F1F0458"/>
    <w:rsid w:val="0F200707"/>
    <w:rsid w:val="0F2141B7"/>
    <w:rsid w:val="0F245B51"/>
    <w:rsid w:val="0F2617FD"/>
    <w:rsid w:val="0F2C2A9A"/>
    <w:rsid w:val="0F2C4A14"/>
    <w:rsid w:val="0F2D3D2E"/>
    <w:rsid w:val="0F2E2FA2"/>
    <w:rsid w:val="0F2E4BA3"/>
    <w:rsid w:val="0F300E67"/>
    <w:rsid w:val="0F321C08"/>
    <w:rsid w:val="0F3268E9"/>
    <w:rsid w:val="0F383448"/>
    <w:rsid w:val="0F390651"/>
    <w:rsid w:val="0F3E057F"/>
    <w:rsid w:val="0F3F3AF1"/>
    <w:rsid w:val="0F436D98"/>
    <w:rsid w:val="0F473288"/>
    <w:rsid w:val="0F485451"/>
    <w:rsid w:val="0F4B5061"/>
    <w:rsid w:val="0F507B22"/>
    <w:rsid w:val="0F540820"/>
    <w:rsid w:val="0F543A4A"/>
    <w:rsid w:val="0F5A391A"/>
    <w:rsid w:val="0F5D1A0B"/>
    <w:rsid w:val="0F6033A7"/>
    <w:rsid w:val="0F610310"/>
    <w:rsid w:val="0F62592B"/>
    <w:rsid w:val="0F630BE4"/>
    <w:rsid w:val="0F666937"/>
    <w:rsid w:val="0F675125"/>
    <w:rsid w:val="0F685B93"/>
    <w:rsid w:val="0F690D52"/>
    <w:rsid w:val="0F6A5585"/>
    <w:rsid w:val="0F6B0A33"/>
    <w:rsid w:val="0F6E1A44"/>
    <w:rsid w:val="0F7563A2"/>
    <w:rsid w:val="0F76064C"/>
    <w:rsid w:val="0F782327"/>
    <w:rsid w:val="0F7A695C"/>
    <w:rsid w:val="0F7F3D23"/>
    <w:rsid w:val="0F7F52BF"/>
    <w:rsid w:val="0F812D05"/>
    <w:rsid w:val="0F814FC0"/>
    <w:rsid w:val="0F854BCE"/>
    <w:rsid w:val="0F867D63"/>
    <w:rsid w:val="0F874CC9"/>
    <w:rsid w:val="0F88499A"/>
    <w:rsid w:val="0F8A56FB"/>
    <w:rsid w:val="0F8D2ECB"/>
    <w:rsid w:val="0F8D3180"/>
    <w:rsid w:val="0F9178DA"/>
    <w:rsid w:val="0F95233E"/>
    <w:rsid w:val="0F960927"/>
    <w:rsid w:val="0F9666AC"/>
    <w:rsid w:val="0F97522A"/>
    <w:rsid w:val="0F980690"/>
    <w:rsid w:val="0F98661B"/>
    <w:rsid w:val="0F9C3125"/>
    <w:rsid w:val="0F9E2A7D"/>
    <w:rsid w:val="0FA16194"/>
    <w:rsid w:val="0FA20775"/>
    <w:rsid w:val="0FA46FBA"/>
    <w:rsid w:val="0FA52BA5"/>
    <w:rsid w:val="0FA602DF"/>
    <w:rsid w:val="0FA6175C"/>
    <w:rsid w:val="0FA66621"/>
    <w:rsid w:val="0FA66D91"/>
    <w:rsid w:val="0FA8435C"/>
    <w:rsid w:val="0FA91AD9"/>
    <w:rsid w:val="0FAF1882"/>
    <w:rsid w:val="0FAF2F4B"/>
    <w:rsid w:val="0FB073EB"/>
    <w:rsid w:val="0FB1177B"/>
    <w:rsid w:val="0FB218E8"/>
    <w:rsid w:val="0FB62072"/>
    <w:rsid w:val="0FB91CEB"/>
    <w:rsid w:val="0FBB71CC"/>
    <w:rsid w:val="0FBE74AE"/>
    <w:rsid w:val="0FBF132D"/>
    <w:rsid w:val="0FC11B9E"/>
    <w:rsid w:val="0FC2698A"/>
    <w:rsid w:val="0FC616B1"/>
    <w:rsid w:val="0FC90EF5"/>
    <w:rsid w:val="0FCA206B"/>
    <w:rsid w:val="0FCC2654"/>
    <w:rsid w:val="0FCD65D5"/>
    <w:rsid w:val="0FCF2E42"/>
    <w:rsid w:val="0FCF39DD"/>
    <w:rsid w:val="0FCF5BBC"/>
    <w:rsid w:val="0FD23771"/>
    <w:rsid w:val="0FD509FE"/>
    <w:rsid w:val="0FD649A1"/>
    <w:rsid w:val="0FDB3825"/>
    <w:rsid w:val="0FDE7E5F"/>
    <w:rsid w:val="0FE429A6"/>
    <w:rsid w:val="0FE47361"/>
    <w:rsid w:val="0FE73683"/>
    <w:rsid w:val="0FE95627"/>
    <w:rsid w:val="0FEA0558"/>
    <w:rsid w:val="0FEA7B87"/>
    <w:rsid w:val="0FEB3925"/>
    <w:rsid w:val="0FEC6503"/>
    <w:rsid w:val="0FEE08FB"/>
    <w:rsid w:val="0FEE5F27"/>
    <w:rsid w:val="0FEE60F8"/>
    <w:rsid w:val="0FF020A7"/>
    <w:rsid w:val="0FF025EC"/>
    <w:rsid w:val="0FF32D3D"/>
    <w:rsid w:val="0FF36534"/>
    <w:rsid w:val="0FF43768"/>
    <w:rsid w:val="0FF45EB3"/>
    <w:rsid w:val="0FFB2FC2"/>
    <w:rsid w:val="0FFB50DA"/>
    <w:rsid w:val="0FFC599D"/>
    <w:rsid w:val="0FFD0889"/>
    <w:rsid w:val="0FFF6E8C"/>
    <w:rsid w:val="10004B66"/>
    <w:rsid w:val="100166BC"/>
    <w:rsid w:val="100327C7"/>
    <w:rsid w:val="10043069"/>
    <w:rsid w:val="100A33C9"/>
    <w:rsid w:val="100F0525"/>
    <w:rsid w:val="100F09B9"/>
    <w:rsid w:val="101471ED"/>
    <w:rsid w:val="101771E6"/>
    <w:rsid w:val="10227341"/>
    <w:rsid w:val="102546CC"/>
    <w:rsid w:val="102548E9"/>
    <w:rsid w:val="102D5AB1"/>
    <w:rsid w:val="103272DF"/>
    <w:rsid w:val="1032761D"/>
    <w:rsid w:val="10337557"/>
    <w:rsid w:val="10345E64"/>
    <w:rsid w:val="10360903"/>
    <w:rsid w:val="10365C24"/>
    <w:rsid w:val="10374C9D"/>
    <w:rsid w:val="10383B47"/>
    <w:rsid w:val="103A156E"/>
    <w:rsid w:val="103A538A"/>
    <w:rsid w:val="103C57A2"/>
    <w:rsid w:val="103F3BD8"/>
    <w:rsid w:val="10486AA9"/>
    <w:rsid w:val="10486AF7"/>
    <w:rsid w:val="104C0202"/>
    <w:rsid w:val="105132F7"/>
    <w:rsid w:val="1055308C"/>
    <w:rsid w:val="1055595C"/>
    <w:rsid w:val="10593667"/>
    <w:rsid w:val="105A3E82"/>
    <w:rsid w:val="105A5C11"/>
    <w:rsid w:val="105C76FB"/>
    <w:rsid w:val="105F6747"/>
    <w:rsid w:val="105F74F3"/>
    <w:rsid w:val="10615607"/>
    <w:rsid w:val="10636BB6"/>
    <w:rsid w:val="10647C8C"/>
    <w:rsid w:val="106531C1"/>
    <w:rsid w:val="10677EE8"/>
    <w:rsid w:val="106A3914"/>
    <w:rsid w:val="106B30E4"/>
    <w:rsid w:val="106E355A"/>
    <w:rsid w:val="106F1235"/>
    <w:rsid w:val="1070755A"/>
    <w:rsid w:val="10786F4D"/>
    <w:rsid w:val="10796D6C"/>
    <w:rsid w:val="107A001C"/>
    <w:rsid w:val="107B2D32"/>
    <w:rsid w:val="107D2736"/>
    <w:rsid w:val="107E4007"/>
    <w:rsid w:val="10817014"/>
    <w:rsid w:val="108621F3"/>
    <w:rsid w:val="10880559"/>
    <w:rsid w:val="108808B6"/>
    <w:rsid w:val="108B5581"/>
    <w:rsid w:val="108C6A64"/>
    <w:rsid w:val="108D0A5D"/>
    <w:rsid w:val="1093131B"/>
    <w:rsid w:val="109C2380"/>
    <w:rsid w:val="109F4651"/>
    <w:rsid w:val="10A01B96"/>
    <w:rsid w:val="10A320BB"/>
    <w:rsid w:val="10A62D56"/>
    <w:rsid w:val="10A74D09"/>
    <w:rsid w:val="10AD1DE1"/>
    <w:rsid w:val="10AE6822"/>
    <w:rsid w:val="10AF3EC9"/>
    <w:rsid w:val="10B24CBA"/>
    <w:rsid w:val="10B26470"/>
    <w:rsid w:val="10B37120"/>
    <w:rsid w:val="10B52291"/>
    <w:rsid w:val="10B732F7"/>
    <w:rsid w:val="10B83089"/>
    <w:rsid w:val="10B83ED0"/>
    <w:rsid w:val="10B9352F"/>
    <w:rsid w:val="10B93C42"/>
    <w:rsid w:val="10BA68CC"/>
    <w:rsid w:val="10BB6BCC"/>
    <w:rsid w:val="10BD70FB"/>
    <w:rsid w:val="10C00ECE"/>
    <w:rsid w:val="10C33375"/>
    <w:rsid w:val="10C53DAE"/>
    <w:rsid w:val="10C54956"/>
    <w:rsid w:val="10C655B1"/>
    <w:rsid w:val="10CA090B"/>
    <w:rsid w:val="10CC2E3F"/>
    <w:rsid w:val="10CD5744"/>
    <w:rsid w:val="10CE7953"/>
    <w:rsid w:val="10CF1181"/>
    <w:rsid w:val="10D54540"/>
    <w:rsid w:val="10D90C04"/>
    <w:rsid w:val="10DB761A"/>
    <w:rsid w:val="10E13A58"/>
    <w:rsid w:val="10E17BE4"/>
    <w:rsid w:val="10E66D38"/>
    <w:rsid w:val="10E87598"/>
    <w:rsid w:val="10EA474E"/>
    <w:rsid w:val="10EA52FE"/>
    <w:rsid w:val="10EA5FE2"/>
    <w:rsid w:val="10EB54FE"/>
    <w:rsid w:val="10EB5B50"/>
    <w:rsid w:val="10EC62B7"/>
    <w:rsid w:val="10EE3585"/>
    <w:rsid w:val="10F272AC"/>
    <w:rsid w:val="10F457A9"/>
    <w:rsid w:val="10F50FEE"/>
    <w:rsid w:val="10F6628F"/>
    <w:rsid w:val="10F8122C"/>
    <w:rsid w:val="10FA0722"/>
    <w:rsid w:val="10FA2A30"/>
    <w:rsid w:val="10FA42FB"/>
    <w:rsid w:val="10FB6459"/>
    <w:rsid w:val="10FE3472"/>
    <w:rsid w:val="10FE52E3"/>
    <w:rsid w:val="11006C63"/>
    <w:rsid w:val="11010F93"/>
    <w:rsid w:val="11020D19"/>
    <w:rsid w:val="11020D1C"/>
    <w:rsid w:val="1102403A"/>
    <w:rsid w:val="110267C2"/>
    <w:rsid w:val="11055FB2"/>
    <w:rsid w:val="11085518"/>
    <w:rsid w:val="110856E4"/>
    <w:rsid w:val="110B7D8F"/>
    <w:rsid w:val="110E1877"/>
    <w:rsid w:val="110E4733"/>
    <w:rsid w:val="11114FDC"/>
    <w:rsid w:val="1112179A"/>
    <w:rsid w:val="11127E3F"/>
    <w:rsid w:val="11150337"/>
    <w:rsid w:val="11185AD0"/>
    <w:rsid w:val="11185E6F"/>
    <w:rsid w:val="11191F2E"/>
    <w:rsid w:val="111B2ABE"/>
    <w:rsid w:val="111B520D"/>
    <w:rsid w:val="11204E97"/>
    <w:rsid w:val="11216362"/>
    <w:rsid w:val="112204B8"/>
    <w:rsid w:val="11241EF6"/>
    <w:rsid w:val="1125216D"/>
    <w:rsid w:val="11257007"/>
    <w:rsid w:val="112866C3"/>
    <w:rsid w:val="1130586F"/>
    <w:rsid w:val="11336148"/>
    <w:rsid w:val="11341137"/>
    <w:rsid w:val="113714EB"/>
    <w:rsid w:val="1137719B"/>
    <w:rsid w:val="113A7D7D"/>
    <w:rsid w:val="113B4AF8"/>
    <w:rsid w:val="113F1419"/>
    <w:rsid w:val="1143768A"/>
    <w:rsid w:val="11445B17"/>
    <w:rsid w:val="114475D8"/>
    <w:rsid w:val="114751F4"/>
    <w:rsid w:val="114C4C96"/>
    <w:rsid w:val="11555BCA"/>
    <w:rsid w:val="115927B5"/>
    <w:rsid w:val="115A13BB"/>
    <w:rsid w:val="115B2673"/>
    <w:rsid w:val="115D5E3A"/>
    <w:rsid w:val="116100F7"/>
    <w:rsid w:val="11644B9F"/>
    <w:rsid w:val="1166289A"/>
    <w:rsid w:val="11675C87"/>
    <w:rsid w:val="1168098F"/>
    <w:rsid w:val="11684707"/>
    <w:rsid w:val="116851B4"/>
    <w:rsid w:val="11690A7B"/>
    <w:rsid w:val="116A014B"/>
    <w:rsid w:val="116A6E49"/>
    <w:rsid w:val="116F4E28"/>
    <w:rsid w:val="116F5AFE"/>
    <w:rsid w:val="11753C5A"/>
    <w:rsid w:val="117848AB"/>
    <w:rsid w:val="117D20B4"/>
    <w:rsid w:val="117F1C6C"/>
    <w:rsid w:val="11833C36"/>
    <w:rsid w:val="11840043"/>
    <w:rsid w:val="11845DD8"/>
    <w:rsid w:val="1185784A"/>
    <w:rsid w:val="11857F47"/>
    <w:rsid w:val="11860CD8"/>
    <w:rsid w:val="11866FA2"/>
    <w:rsid w:val="1187338C"/>
    <w:rsid w:val="118A38D7"/>
    <w:rsid w:val="118B684C"/>
    <w:rsid w:val="118C6A9C"/>
    <w:rsid w:val="119053FE"/>
    <w:rsid w:val="11914C72"/>
    <w:rsid w:val="119206A1"/>
    <w:rsid w:val="11926DF0"/>
    <w:rsid w:val="119765F5"/>
    <w:rsid w:val="119778C7"/>
    <w:rsid w:val="119A2E57"/>
    <w:rsid w:val="119C5448"/>
    <w:rsid w:val="119D7424"/>
    <w:rsid w:val="119F731F"/>
    <w:rsid w:val="11A20CE3"/>
    <w:rsid w:val="11A438AC"/>
    <w:rsid w:val="11A64ADE"/>
    <w:rsid w:val="11AA4C4F"/>
    <w:rsid w:val="11AC3B3C"/>
    <w:rsid w:val="11B35768"/>
    <w:rsid w:val="11B66F95"/>
    <w:rsid w:val="11B7592C"/>
    <w:rsid w:val="11BA52D4"/>
    <w:rsid w:val="11BA7628"/>
    <w:rsid w:val="11BC77FB"/>
    <w:rsid w:val="11BC7B8B"/>
    <w:rsid w:val="11BF255D"/>
    <w:rsid w:val="11C12899"/>
    <w:rsid w:val="11C53005"/>
    <w:rsid w:val="11C62079"/>
    <w:rsid w:val="11C96126"/>
    <w:rsid w:val="11D51026"/>
    <w:rsid w:val="11D814B2"/>
    <w:rsid w:val="11D96535"/>
    <w:rsid w:val="11DB687B"/>
    <w:rsid w:val="11DC7355"/>
    <w:rsid w:val="11DE6016"/>
    <w:rsid w:val="11E07B29"/>
    <w:rsid w:val="11E273F8"/>
    <w:rsid w:val="11E32B44"/>
    <w:rsid w:val="11E910A6"/>
    <w:rsid w:val="11EE4903"/>
    <w:rsid w:val="11F1205F"/>
    <w:rsid w:val="11F20BF1"/>
    <w:rsid w:val="11F26551"/>
    <w:rsid w:val="11F374B0"/>
    <w:rsid w:val="11F4550A"/>
    <w:rsid w:val="11F50BF4"/>
    <w:rsid w:val="11F80531"/>
    <w:rsid w:val="12004A40"/>
    <w:rsid w:val="120159A9"/>
    <w:rsid w:val="12026E17"/>
    <w:rsid w:val="12042EC7"/>
    <w:rsid w:val="12046487"/>
    <w:rsid w:val="120C3A86"/>
    <w:rsid w:val="120E6A8B"/>
    <w:rsid w:val="120F2AF5"/>
    <w:rsid w:val="12152041"/>
    <w:rsid w:val="1217557B"/>
    <w:rsid w:val="1218344A"/>
    <w:rsid w:val="121B5537"/>
    <w:rsid w:val="121E62DB"/>
    <w:rsid w:val="121E79BD"/>
    <w:rsid w:val="1220264E"/>
    <w:rsid w:val="12246466"/>
    <w:rsid w:val="12262AE4"/>
    <w:rsid w:val="12290E23"/>
    <w:rsid w:val="122A6378"/>
    <w:rsid w:val="122C2492"/>
    <w:rsid w:val="122C4A0F"/>
    <w:rsid w:val="122F3AAF"/>
    <w:rsid w:val="12314254"/>
    <w:rsid w:val="12330F5C"/>
    <w:rsid w:val="12341A38"/>
    <w:rsid w:val="12346125"/>
    <w:rsid w:val="12352F5A"/>
    <w:rsid w:val="123732B8"/>
    <w:rsid w:val="12377ABE"/>
    <w:rsid w:val="123A1326"/>
    <w:rsid w:val="123A4CC0"/>
    <w:rsid w:val="123A67D3"/>
    <w:rsid w:val="123B634C"/>
    <w:rsid w:val="123F4156"/>
    <w:rsid w:val="1245274C"/>
    <w:rsid w:val="1248595B"/>
    <w:rsid w:val="124B2625"/>
    <w:rsid w:val="124B6B9B"/>
    <w:rsid w:val="124C747F"/>
    <w:rsid w:val="12510679"/>
    <w:rsid w:val="1251160B"/>
    <w:rsid w:val="125324BD"/>
    <w:rsid w:val="12561310"/>
    <w:rsid w:val="1256738C"/>
    <w:rsid w:val="12591841"/>
    <w:rsid w:val="125933C4"/>
    <w:rsid w:val="125D4024"/>
    <w:rsid w:val="125E4185"/>
    <w:rsid w:val="126478A9"/>
    <w:rsid w:val="12654437"/>
    <w:rsid w:val="126758EB"/>
    <w:rsid w:val="126862C6"/>
    <w:rsid w:val="126E0BEC"/>
    <w:rsid w:val="126E0D3F"/>
    <w:rsid w:val="126F2BF2"/>
    <w:rsid w:val="12717712"/>
    <w:rsid w:val="12737CED"/>
    <w:rsid w:val="12743903"/>
    <w:rsid w:val="127963ED"/>
    <w:rsid w:val="127C35D1"/>
    <w:rsid w:val="127F05E0"/>
    <w:rsid w:val="127F06AE"/>
    <w:rsid w:val="127F6C51"/>
    <w:rsid w:val="127F76FB"/>
    <w:rsid w:val="128142F4"/>
    <w:rsid w:val="12854747"/>
    <w:rsid w:val="12854EFA"/>
    <w:rsid w:val="12886A96"/>
    <w:rsid w:val="12886E42"/>
    <w:rsid w:val="128965B9"/>
    <w:rsid w:val="128A0D48"/>
    <w:rsid w:val="128D4BF0"/>
    <w:rsid w:val="128D6D89"/>
    <w:rsid w:val="128E3A70"/>
    <w:rsid w:val="12917D92"/>
    <w:rsid w:val="12932261"/>
    <w:rsid w:val="12933A35"/>
    <w:rsid w:val="129544AD"/>
    <w:rsid w:val="12975E53"/>
    <w:rsid w:val="12993DF7"/>
    <w:rsid w:val="12997EAC"/>
    <w:rsid w:val="129A6261"/>
    <w:rsid w:val="129C24FD"/>
    <w:rsid w:val="129D5CE7"/>
    <w:rsid w:val="129F0287"/>
    <w:rsid w:val="129F4AA1"/>
    <w:rsid w:val="12A40DF1"/>
    <w:rsid w:val="12A428E2"/>
    <w:rsid w:val="12A6502E"/>
    <w:rsid w:val="12A910F3"/>
    <w:rsid w:val="12AB05DF"/>
    <w:rsid w:val="12AC4C9B"/>
    <w:rsid w:val="12AC5E6A"/>
    <w:rsid w:val="12AF0CB3"/>
    <w:rsid w:val="12AF7A6B"/>
    <w:rsid w:val="12B26EF2"/>
    <w:rsid w:val="12B27CDD"/>
    <w:rsid w:val="12B92A9E"/>
    <w:rsid w:val="12BA5667"/>
    <w:rsid w:val="12BD4329"/>
    <w:rsid w:val="12BE5F40"/>
    <w:rsid w:val="12C05F96"/>
    <w:rsid w:val="12C725B9"/>
    <w:rsid w:val="12C776BB"/>
    <w:rsid w:val="12C97F61"/>
    <w:rsid w:val="12D228D8"/>
    <w:rsid w:val="12D334DB"/>
    <w:rsid w:val="12D43CAD"/>
    <w:rsid w:val="12D50246"/>
    <w:rsid w:val="12D82A8B"/>
    <w:rsid w:val="12DA6EE3"/>
    <w:rsid w:val="12DB189B"/>
    <w:rsid w:val="12DB1E2D"/>
    <w:rsid w:val="12DB2703"/>
    <w:rsid w:val="12E04028"/>
    <w:rsid w:val="12E163AA"/>
    <w:rsid w:val="12E55502"/>
    <w:rsid w:val="12ED1176"/>
    <w:rsid w:val="12EE1124"/>
    <w:rsid w:val="12EE556A"/>
    <w:rsid w:val="12F626A2"/>
    <w:rsid w:val="13011EE6"/>
    <w:rsid w:val="1302458B"/>
    <w:rsid w:val="1306741B"/>
    <w:rsid w:val="130D4F8B"/>
    <w:rsid w:val="130F0C76"/>
    <w:rsid w:val="1319528C"/>
    <w:rsid w:val="132C103D"/>
    <w:rsid w:val="132F35F1"/>
    <w:rsid w:val="132F5594"/>
    <w:rsid w:val="1330528D"/>
    <w:rsid w:val="133A0A21"/>
    <w:rsid w:val="133B13BC"/>
    <w:rsid w:val="133D37AF"/>
    <w:rsid w:val="13413181"/>
    <w:rsid w:val="13416F94"/>
    <w:rsid w:val="13440569"/>
    <w:rsid w:val="1344441A"/>
    <w:rsid w:val="13455440"/>
    <w:rsid w:val="13481C92"/>
    <w:rsid w:val="134B6F70"/>
    <w:rsid w:val="134C49F0"/>
    <w:rsid w:val="134D39C9"/>
    <w:rsid w:val="134E16AF"/>
    <w:rsid w:val="135018F8"/>
    <w:rsid w:val="135206AD"/>
    <w:rsid w:val="135403F7"/>
    <w:rsid w:val="13543CCE"/>
    <w:rsid w:val="13546FD9"/>
    <w:rsid w:val="135940BD"/>
    <w:rsid w:val="13594E90"/>
    <w:rsid w:val="135D0B0D"/>
    <w:rsid w:val="135E1436"/>
    <w:rsid w:val="135E171D"/>
    <w:rsid w:val="135F6976"/>
    <w:rsid w:val="1360147F"/>
    <w:rsid w:val="1360208A"/>
    <w:rsid w:val="136324AF"/>
    <w:rsid w:val="13655826"/>
    <w:rsid w:val="136559DD"/>
    <w:rsid w:val="136D09F3"/>
    <w:rsid w:val="136D4F94"/>
    <w:rsid w:val="136F01DD"/>
    <w:rsid w:val="13711250"/>
    <w:rsid w:val="137230D5"/>
    <w:rsid w:val="1376052E"/>
    <w:rsid w:val="13795010"/>
    <w:rsid w:val="137A0605"/>
    <w:rsid w:val="137A52A2"/>
    <w:rsid w:val="137B01C9"/>
    <w:rsid w:val="137B5452"/>
    <w:rsid w:val="138040DB"/>
    <w:rsid w:val="13823C6D"/>
    <w:rsid w:val="13826047"/>
    <w:rsid w:val="13830280"/>
    <w:rsid w:val="138439D7"/>
    <w:rsid w:val="1384603C"/>
    <w:rsid w:val="13864FF7"/>
    <w:rsid w:val="13884D98"/>
    <w:rsid w:val="138D2E9D"/>
    <w:rsid w:val="138E44A4"/>
    <w:rsid w:val="138F34C9"/>
    <w:rsid w:val="13940F8B"/>
    <w:rsid w:val="139B56CF"/>
    <w:rsid w:val="139D242E"/>
    <w:rsid w:val="139D3440"/>
    <w:rsid w:val="139E01B8"/>
    <w:rsid w:val="139E3FC3"/>
    <w:rsid w:val="13A5153D"/>
    <w:rsid w:val="13A77CF1"/>
    <w:rsid w:val="13A828D3"/>
    <w:rsid w:val="13AA4481"/>
    <w:rsid w:val="13AC204E"/>
    <w:rsid w:val="13AD7729"/>
    <w:rsid w:val="13B2129E"/>
    <w:rsid w:val="13B300E2"/>
    <w:rsid w:val="13B52726"/>
    <w:rsid w:val="13B8552A"/>
    <w:rsid w:val="13BA1CD2"/>
    <w:rsid w:val="13BB07B4"/>
    <w:rsid w:val="13BC41FD"/>
    <w:rsid w:val="13BF4C88"/>
    <w:rsid w:val="13C05785"/>
    <w:rsid w:val="13C059BF"/>
    <w:rsid w:val="13C107E0"/>
    <w:rsid w:val="13C110D3"/>
    <w:rsid w:val="13C12510"/>
    <w:rsid w:val="13C66454"/>
    <w:rsid w:val="13CA1793"/>
    <w:rsid w:val="13CB3713"/>
    <w:rsid w:val="13CE3247"/>
    <w:rsid w:val="13D071AC"/>
    <w:rsid w:val="13D13637"/>
    <w:rsid w:val="13D13875"/>
    <w:rsid w:val="13D22871"/>
    <w:rsid w:val="13D62FE6"/>
    <w:rsid w:val="13D85716"/>
    <w:rsid w:val="13D85A09"/>
    <w:rsid w:val="13DC0118"/>
    <w:rsid w:val="13E07EFA"/>
    <w:rsid w:val="13E4238F"/>
    <w:rsid w:val="13E43CF5"/>
    <w:rsid w:val="13E5468C"/>
    <w:rsid w:val="13E559D5"/>
    <w:rsid w:val="13E60517"/>
    <w:rsid w:val="13E7343E"/>
    <w:rsid w:val="13EC1524"/>
    <w:rsid w:val="13EC2B61"/>
    <w:rsid w:val="13EE331C"/>
    <w:rsid w:val="13F159EF"/>
    <w:rsid w:val="13F45B0A"/>
    <w:rsid w:val="13F51B1B"/>
    <w:rsid w:val="13F54CCD"/>
    <w:rsid w:val="13F55B04"/>
    <w:rsid w:val="13F571D1"/>
    <w:rsid w:val="13F76F34"/>
    <w:rsid w:val="13F86465"/>
    <w:rsid w:val="13FB1440"/>
    <w:rsid w:val="13FE08DB"/>
    <w:rsid w:val="14003096"/>
    <w:rsid w:val="140146A4"/>
    <w:rsid w:val="14032954"/>
    <w:rsid w:val="1403585B"/>
    <w:rsid w:val="140517DE"/>
    <w:rsid w:val="1406105A"/>
    <w:rsid w:val="1409328B"/>
    <w:rsid w:val="140E5BFE"/>
    <w:rsid w:val="1413306C"/>
    <w:rsid w:val="1413334E"/>
    <w:rsid w:val="14146116"/>
    <w:rsid w:val="14154DAC"/>
    <w:rsid w:val="1416044F"/>
    <w:rsid w:val="141659A0"/>
    <w:rsid w:val="14172F62"/>
    <w:rsid w:val="14196CDE"/>
    <w:rsid w:val="141C73DB"/>
    <w:rsid w:val="14232E91"/>
    <w:rsid w:val="14270523"/>
    <w:rsid w:val="142B7EEC"/>
    <w:rsid w:val="142C10A2"/>
    <w:rsid w:val="142E1A55"/>
    <w:rsid w:val="14302CD8"/>
    <w:rsid w:val="143227F8"/>
    <w:rsid w:val="1434402B"/>
    <w:rsid w:val="143634BF"/>
    <w:rsid w:val="14381688"/>
    <w:rsid w:val="14381AF2"/>
    <w:rsid w:val="143C53DF"/>
    <w:rsid w:val="143F7245"/>
    <w:rsid w:val="14435B7E"/>
    <w:rsid w:val="14442BAE"/>
    <w:rsid w:val="144568D4"/>
    <w:rsid w:val="1447370B"/>
    <w:rsid w:val="14484276"/>
    <w:rsid w:val="144A20BD"/>
    <w:rsid w:val="144A4FD5"/>
    <w:rsid w:val="144B0EED"/>
    <w:rsid w:val="144E07FD"/>
    <w:rsid w:val="144F4F69"/>
    <w:rsid w:val="14504092"/>
    <w:rsid w:val="145411E0"/>
    <w:rsid w:val="14576DB6"/>
    <w:rsid w:val="145905EA"/>
    <w:rsid w:val="14590B1C"/>
    <w:rsid w:val="1459165B"/>
    <w:rsid w:val="14594ED9"/>
    <w:rsid w:val="145D770A"/>
    <w:rsid w:val="14600567"/>
    <w:rsid w:val="14651452"/>
    <w:rsid w:val="146602D2"/>
    <w:rsid w:val="14663F3E"/>
    <w:rsid w:val="14675832"/>
    <w:rsid w:val="146E097A"/>
    <w:rsid w:val="146E54AC"/>
    <w:rsid w:val="146F6F1F"/>
    <w:rsid w:val="147258E3"/>
    <w:rsid w:val="1474356D"/>
    <w:rsid w:val="14752C89"/>
    <w:rsid w:val="14770F7C"/>
    <w:rsid w:val="14780444"/>
    <w:rsid w:val="147A0134"/>
    <w:rsid w:val="147C5959"/>
    <w:rsid w:val="14847F58"/>
    <w:rsid w:val="14861CA4"/>
    <w:rsid w:val="14870B9B"/>
    <w:rsid w:val="148A55A7"/>
    <w:rsid w:val="148A71C6"/>
    <w:rsid w:val="148B3DFF"/>
    <w:rsid w:val="148E5C53"/>
    <w:rsid w:val="14925286"/>
    <w:rsid w:val="149411FB"/>
    <w:rsid w:val="14963C94"/>
    <w:rsid w:val="14993221"/>
    <w:rsid w:val="149A6BAA"/>
    <w:rsid w:val="14A14F92"/>
    <w:rsid w:val="14AA2DF1"/>
    <w:rsid w:val="14AB1544"/>
    <w:rsid w:val="14AB5BF6"/>
    <w:rsid w:val="14AD2D92"/>
    <w:rsid w:val="14AF6D12"/>
    <w:rsid w:val="14B358D0"/>
    <w:rsid w:val="14B60CBC"/>
    <w:rsid w:val="14BA45E8"/>
    <w:rsid w:val="14BB104E"/>
    <w:rsid w:val="14BB107B"/>
    <w:rsid w:val="14BC099B"/>
    <w:rsid w:val="14BD102A"/>
    <w:rsid w:val="14BE1266"/>
    <w:rsid w:val="14C532B6"/>
    <w:rsid w:val="14C74DB2"/>
    <w:rsid w:val="14C80683"/>
    <w:rsid w:val="14C82BC2"/>
    <w:rsid w:val="14C85B7B"/>
    <w:rsid w:val="14CA6C14"/>
    <w:rsid w:val="14CC7A2B"/>
    <w:rsid w:val="14D01F8C"/>
    <w:rsid w:val="14D201B0"/>
    <w:rsid w:val="14D44C10"/>
    <w:rsid w:val="14D634FD"/>
    <w:rsid w:val="14D67B9C"/>
    <w:rsid w:val="14DA60C0"/>
    <w:rsid w:val="14DB6BC8"/>
    <w:rsid w:val="14E25955"/>
    <w:rsid w:val="14E319A8"/>
    <w:rsid w:val="14E471BB"/>
    <w:rsid w:val="14E61AE3"/>
    <w:rsid w:val="14E62468"/>
    <w:rsid w:val="14E82E20"/>
    <w:rsid w:val="14EB3FCF"/>
    <w:rsid w:val="14EC07CA"/>
    <w:rsid w:val="14EE517F"/>
    <w:rsid w:val="14EF3B80"/>
    <w:rsid w:val="14EF6C3D"/>
    <w:rsid w:val="14EF7219"/>
    <w:rsid w:val="14F42BD7"/>
    <w:rsid w:val="14F455C6"/>
    <w:rsid w:val="14FA18C0"/>
    <w:rsid w:val="14FC38C2"/>
    <w:rsid w:val="14FD186E"/>
    <w:rsid w:val="150322A4"/>
    <w:rsid w:val="15035CCD"/>
    <w:rsid w:val="15043385"/>
    <w:rsid w:val="15046E6C"/>
    <w:rsid w:val="15070F32"/>
    <w:rsid w:val="150A7B80"/>
    <w:rsid w:val="150B70AE"/>
    <w:rsid w:val="150C68DA"/>
    <w:rsid w:val="151561EE"/>
    <w:rsid w:val="151A0EF7"/>
    <w:rsid w:val="151E1FFE"/>
    <w:rsid w:val="151F22D0"/>
    <w:rsid w:val="151F6D21"/>
    <w:rsid w:val="151F7E03"/>
    <w:rsid w:val="152248DF"/>
    <w:rsid w:val="152341BF"/>
    <w:rsid w:val="15240135"/>
    <w:rsid w:val="152500D6"/>
    <w:rsid w:val="15255523"/>
    <w:rsid w:val="152A1979"/>
    <w:rsid w:val="152C22EB"/>
    <w:rsid w:val="152C4970"/>
    <w:rsid w:val="152E3035"/>
    <w:rsid w:val="152F01E3"/>
    <w:rsid w:val="15326BFC"/>
    <w:rsid w:val="15330D6A"/>
    <w:rsid w:val="15332673"/>
    <w:rsid w:val="15357464"/>
    <w:rsid w:val="153936F3"/>
    <w:rsid w:val="15394A56"/>
    <w:rsid w:val="153A6C46"/>
    <w:rsid w:val="153A723F"/>
    <w:rsid w:val="153C3E03"/>
    <w:rsid w:val="153D2DB1"/>
    <w:rsid w:val="153E214E"/>
    <w:rsid w:val="153E6197"/>
    <w:rsid w:val="154258A0"/>
    <w:rsid w:val="15437559"/>
    <w:rsid w:val="154B1322"/>
    <w:rsid w:val="154F4403"/>
    <w:rsid w:val="154F5831"/>
    <w:rsid w:val="15500F91"/>
    <w:rsid w:val="15517036"/>
    <w:rsid w:val="15521F11"/>
    <w:rsid w:val="15534D64"/>
    <w:rsid w:val="15544E5E"/>
    <w:rsid w:val="15550298"/>
    <w:rsid w:val="155B02F6"/>
    <w:rsid w:val="155C0FB7"/>
    <w:rsid w:val="155D446A"/>
    <w:rsid w:val="155D6455"/>
    <w:rsid w:val="155E54D0"/>
    <w:rsid w:val="156103C8"/>
    <w:rsid w:val="1563194A"/>
    <w:rsid w:val="156351F4"/>
    <w:rsid w:val="15653FE7"/>
    <w:rsid w:val="156563C6"/>
    <w:rsid w:val="156668AC"/>
    <w:rsid w:val="1567204F"/>
    <w:rsid w:val="156C26A5"/>
    <w:rsid w:val="156D1ACA"/>
    <w:rsid w:val="156D362B"/>
    <w:rsid w:val="15731A96"/>
    <w:rsid w:val="1575310E"/>
    <w:rsid w:val="15761496"/>
    <w:rsid w:val="15777422"/>
    <w:rsid w:val="158420EF"/>
    <w:rsid w:val="158562B1"/>
    <w:rsid w:val="15882D23"/>
    <w:rsid w:val="158C46BF"/>
    <w:rsid w:val="158E2381"/>
    <w:rsid w:val="158E2B97"/>
    <w:rsid w:val="15902A16"/>
    <w:rsid w:val="15940AF5"/>
    <w:rsid w:val="15944E26"/>
    <w:rsid w:val="159A7C4D"/>
    <w:rsid w:val="159B3941"/>
    <w:rsid w:val="159E778C"/>
    <w:rsid w:val="159E7B0F"/>
    <w:rsid w:val="159F67AE"/>
    <w:rsid w:val="15A11BEF"/>
    <w:rsid w:val="15A37C00"/>
    <w:rsid w:val="15A4264B"/>
    <w:rsid w:val="15A63E63"/>
    <w:rsid w:val="15A70CE4"/>
    <w:rsid w:val="15AA4FCF"/>
    <w:rsid w:val="15AA7096"/>
    <w:rsid w:val="15B01FAA"/>
    <w:rsid w:val="15B02714"/>
    <w:rsid w:val="15B31F0F"/>
    <w:rsid w:val="15B3622A"/>
    <w:rsid w:val="15B45B0E"/>
    <w:rsid w:val="15B81EF8"/>
    <w:rsid w:val="15BC2081"/>
    <w:rsid w:val="15BF0874"/>
    <w:rsid w:val="15BF7F9A"/>
    <w:rsid w:val="15C10A34"/>
    <w:rsid w:val="15C115EF"/>
    <w:rsid w:val="15C42C4E"/>
    <w:rsid w:val="15C851FA"/>
    <w:rsid w:val="15C8656B"/>
    <w:rsid w:val="15CA0224"/>
    <w:rsid w:val="15CF4A4A"/>
    <w:rsid w:val="15D01F9E"/>
    <w:rsid w:val="15D07DE5"/>
    <w:rsid w:val="15D07F8B"/>
    <w:rsid w:val="15D44F69"/>
    <w:rsid w:val="15D5060B"/>
    <w:rsid w:val="15D6263C"/>
    <w:rsid w:val="15D827C0"/>
    <w:rsid w:val="15DA4A5E"/>
    <w:rsid w:val="15DD4322"/>
    <w:rsid w:val="15DF39EB"/>
    <w:rsid w:val="15E242B9"/>
    <w:rsid w:val="15E250FC"/>
    <w:rsid w:val="15E334F4"/>
    <w:rsid w:val="15E4161D"/>
    <w:rsid w:val="15E46A3D"/>
    <w:rsid w:val="15E95183"/>
    <w:rsid w:val="15E96C21"/>
    <w:rsid w:val="15E970FF"/>
    <w:rsid w:val="15EF5979"/>
    <w:rsid w:val="15F353F0"/>
    <w:rsid w:val="15F67D26"/>
    <w:rsid w:val="15F978E5"/>
    <w:rsid w:val="15FB4A87"/>
    <w:rsid w:val="15FC2904"/>
    <w:rsid w:val="15FC6FED"/>
    <w:rsid w:val="15FF0FE5"/>
    <w:rsid w:val="16002BEC"/>
    <w:rsid w:val="160043A3"/>
    <w:rsid w:val="16031210"/>
    <w:rsid w:val="160631B5"/>
    <w:rsid w:val="16066782"/>
    <w:rsid w:val="16080C60"/>
    <w:rsid w:val="1608139E"/>
    <w:rsid w:val="1608363E"/>
    <w:rsid w:val="160A7FC2"/>
    <w:rsid w:val="160B6ED2"/>
    <w:rsid w:val="160E4BEC"/>
    <w:rsid w:val="160E6C79"/>
    <w:rsid w:val="161379D6"/>
    <w:rsid w:val="161464DD"/>
    <w:rsid w:val="16154F8C"/>
    <w:rsid w:val="16165C29"/>
    <w:rsid w:val="161664A1"/>
    <w:rsid w:val="16175DE3"/>
    <w:rsid w:val="162005D1"/>
    <w:rsid w:val="162023E5"/>
    <w:rsid w:val="16226EC9"/>
    <w:rsid w:val="16235139"/>
    <w:rsid w:val="16255BE6"/>
    <w:rsid w:val="16262664"/>
    <w:rsid w:val="1626591E"/>
    <w:rsid w:val="1629321B"/>
    <w:rsid w:val="162C05D7"/>
    <w:rsid w:val="162D0F28"/>
    <w:rsid w:val="162D5EF7"/>
    <w:rsid w:val="16303199"/>
    <w:rsid w:val="16313AB0"/>
    <w:rsid w:val="16323484"/>
    <w:rsid w:val="16325D1E"/>
    <w:rsid w:val="16384C07"/>
    <w:rsid w:val="163C5C90"/>
    <w:rsid w:val="163D191F"/>
    <w:rsid w:val="163F04EB"/>
    <w:rsid w:val="16422EE3"/>
    <w:rsid w:val="164575C8"/>
    <w:rsid w:val="1646192E"/>
    <w:rsid w:val="1648120C"/>
    <w:rsid w:val="16484886"/>
    <w:rsid w:val="164B07E7"/>
    <w:rsid w:val="164C679A"/>
    <w:rsid w:val="164C76C3"/>
    <w:rsid w:val="164D4C5F"/>
    <w:rsid w:val="164E3841"/>
    <w:rsid w:val="16507095"/>
    <w:rsid w:val="165163B4"/>
    <w:rsid w:val="16534CEC"/>
    <w:rsid w:val="16552BAF"/>
    <w:rsid w:val="1661055E"/>
    <w:rsid w:val="16615356"/>
    <w:rsid w:val="1664143E"/>
    <w:rsid w:val="1666759A"/>
    <w:rsid w:val="166856F8"/>
    <w:rsid w:val="166863CE"/>
    <w:rsid w:val="16690E6D"/>
    <w:rsid w:val="166B3BB4"/>
    <w:rsid w:val="166B41FC"/>
    <w:rsid w:val="166D0766"/>
    <w:rsid w:val="166F3A1B"/>
    <w:rsid w:val="16750892"/>
    <w:rsid w:val="16753D80"/>
    <w:rsid w:val="16787D56"/>
    <w:rsid w:val="167E036B"/>
    <w:rsid w:val="16802FC1"/>
    <w:rsid w:val="16807431"/>
    <w:rsid w:val="16824EE7"/>
    <w:rsid w:val="16856337"/>
    <w:rsid w:val="16884463"/>
    <w:rsid w:val="168D1D2F"/>
    <w:rsid w:val="168F1F81"/>
    <w:rsid w:val="16940E9E"/>
    <w:rsid w:val="169649B4"/>
    <w:rsid w:val="169A4704"/>
    <w:rsid w:val="169A6957"/>
    <w:rsid w:val="169B7F07"/>
    <w:rsid w:val="169D0B34"/>
    <w:rsid w:val="169D1733"/>
    <w:rsid w:val="169D76B5"/>
    <w:rsid w:val="169E126A"/>
    <w:rsid w:val="169E1E5A"/>
    <w:rsid w:val="16A24CA0"/>
    <w:rsid w:val="16A24CDC"/>
    <w:rsid w:val="16A331FE"/>
    <w:rsid w:val="16A921DC"/>
    <w:rsid w:val="16A97378"/>
    <w:rsid w:val="16AA3C60"/>
    <w:rsid w:val="16B0325E"/>
    <w:rsid w:val="16B0563A"/>
    <w:rsid w:val="16B16104"/>
    <w:rsid w:val="16B16847"/>
    <w:rsid w:val="16B209C0"/>
    <w:rsid w:val="16B259AB"/>
    <w:rsid w:val="16B620DE"/>
    <w:rsid w:val="16B77657"/>
    <w:rsid w:val="16B8055F"/>
    <w:rsid w:val="16BB4ACE"/>
    <w:rsid w:val="16BB5254"/>
    <w:rsid w:val="16CB07BC"/>
    <w:rsid w:val="16CB3344"/>
    <w:rsid w:val="16CF6C84"/>
    <w:rsid w:val="16D139CF"/>
    <w:rsid w:val="16D43ED6"/>
    <w:rsid w:val="16D57DA2"/>
    <w:rsid w:val="16DD1765"/>
    <w:rsid w:val="16DF530A"/>
    <w:rsid w:val="16E22391"/>
    <w:rsid w:val="16E53E92"/>
    <w:rsid w:val="16E5794B"/>
    <w:rsid w:val="16E642F6"/>
    <w:rsid w:val="16E868D0"/>
    <w:rsid w:val="16E8699B"/>
    <w:rsid w:val="16E97F9B"/>
    <w:rsid w:val="16EA3539"/>
    <w:rsid w:val="16EE0238"/>
    <w:rsid w:val="16EE3A37"/>
    <w:rsid w:val="16F01B2A"/>
    <w:rsid w:val="16F129A3"/>
    <w:rsid w:val="16F176ED"/>
    <w:rsid w:val="16F42B53"/>
    <w:rsid w:val="16F46F0B"/>
    <w:rsid w:val="16F509F7"/>
    <w:rsid w:val="16F63265"/>
    <w:rsid w:val="16F81D72"/>
    <w:rsid w:val="16FA2FB5"/>
    <w:rsid w:val="16FB3D4B"/>
    <w:rsid w:val="16FE7A9F"/>
    <w:rsid w:val="170015E6"/>
    <w:rsid w:val="17065EDF"/>
    <w:rsid w:val="17084D59"/>
    <w:rsid w:val="170A095B"/>
    <w:rsid w:val="170D1597"/>
    <w:rsid w:val="170D20AE"/>
    <w:rsid w:val="171008FE"/>
    <w:rsid w:val="17156DC2"/>
    <w:rsid w:val="171665BE"/>
    <w:rsid w:val="171B724D"/>
    <w:rsid w:val="171B7EB8"/>
    <w:rsid w:val="171F31F2"/>
    <w:rsid w:val="1720322D"/>
    <w:rsid w:val="172175C2"/>
    <w:rsid w:val="17251154"/>
    <w:rsid w:val="1726547F"/>
    <w:rsid w:val="17277D16"/>
    <w:rsid w:val="173354FF"/>
    <w:rsid w:val="1738453E"/>
    <w:rsid w:val="17396E15"/>
    <w:rsid w:val="173E3208"/>
    <w:rsid w:val="1740287D"/>
    <w:rsid w:val="17441CB1"/>
    <w:rsid w:val="1744782E"/>
    <w:rsid w:val="174A1185"/>
    <w:rsid w:val="174A6307"/>
    <w:rsid w:val="174B1F60"/>
    <w:rsid w:val="174F3A40"/>
    <w:rsid w:val="17535704"/>
    <w:rsid w:val="175420DD"/>
    <w:rsid w:val="175707E0"/>
    <w:rsid w:val="175C0860"/>
    <w:rsid w:val="175F431F"/>
    <w:rsid w:val="1764796C"/>
    <w:rsid w:val="1767203F"/>
    <w:rsid w:val="176A5BD6"/>
    <w:rsid w:val="176C6074"/>
    <w:rsid w:val="17713BAD"/>
    <w:rsid w:val="17734E08"/>
    <w:rsid w:val="17742864"/>
    <w:rsid w:val="177A5A29"/>
    <w:rsid w:val="177B2E71"/>
    <w:rsid w:val="1782373D"/>
    <w:rsid w:val="17837F07"/>
    <w:rsid w:val="17847687"/>
    <w:rsid w:val="178A193D"/>
    <w:rsid w:val="178B7D63"/>
    <w:rsid w:val="178E2469"/>
    <w:rsid w:val="178F72C7"/>
    <w:rsid w:val="17981134"/>
    <w:rsid w:val="179B0EB2"/>
    <w:rsid w:val="179C7C33"/>
    <w:rsid w:val="179D17EA"/>
    <w:rsid w:val="179E3CE8"/>
    <w:rsid w:val="17A04550"/>
    <w:rsid w:val="17A37BD7"/>
    <w:rsid w:val="17A47856"/>
    <w:rsid w:val="17A54417"/>
    <w:rsid w:val="17A67E90"/>
    <w:rsid w:val="17A7208B"/>
    <w:rsid w:val="17A819EE"/>
    <w:rsid w:val="17AF2DD1"/>
    <w:rsid w:val="17B078D8"/>
    <w:rsid w:val="17B14398"/>
    <w:rsid w:val="17B47C0C"/>
    <w:rsid w:val="17B528C4"/>
    <w:rsid w:val="17B53781"/>
    <w:rsid w:val="17B93AE6"/>
    <w:rsid w:val="17BB1B08"/>
    <w:rsid w:val="17BB5697"/>
    <w:rsid w:val="17BB6E24"/>
    <w:rsid w:val="17C17548"/>
    <w:rsid w:val="17C42B89"/>
    <w:rsid w:val="17C5034D"/>
    <w:rsid w:val="17C513D4"/>
    <w:rsid w:val="17C53902"/>
    <w:rsid w:val="17C76FC9"/>
    <w:rsid w:val="17C9496F"/>
    <w:rsid w:val="17C94B83"/>
    <w:rsid w:val="17CA7F19"/>
    <w:rsid w:val="17CC1D4D"/>
    <w:rsid w:val="17CF378A"/>
    <w:rsid w:val="17D115FC"/>
    <w:rsid w:val="17D1708A"/>
    <w:rsid w:val="17D20290"/>
    <w:rsid w:val="17D82CF7"/>
    <w:rsid w:val="17DA41A9"/>
    <w:rsid w:val="17DB61EB"/>
    <w:rsid w:val="17DF41EB"/>
    <w:rsid w:val="17E001C2"/>
    <w:rsid w:val="17E0258B"/>
    <w:rsid w:val="17E0321E"/>
    <w:rsid w:val="17E04D15"/>
    <w:rsid w:val="17E10D5C"/>
    <w:rsid w:val="17E31EAB"/>
    <w:rsid w:val="17E74034"/>
    <w:rsid w:val="17E747B8"/>
    <w:rsid w:val="17E97376"/>
    <w:rsid w:val="17ED1B9A"/>
    <w:rsid w:val="17ED3EE2"/>
    <w:rsid w:val="17F0712B"/>
    <w:rsid w:val="17F238D4"/>
    <w:rsid w:val="17F457CB"/>
    <w:rsid w:val="17F7744B"/>
    <w:rsid w:val="17F77713"/>
    <w:rsid w:val="17FA00E2"/>
    <w:rsid w:val="17FA4018"/>
    <w:rsid w:val="17FA6119"/>
    <w:rsid w:val="17FB392B"/>
    <w:rsid w:val="17FF56EA"/>
    <w:rsid w:val="18013037"/>
    <w:rsid w:val="180156D6"/>
    <w:rsid w:val="18030C09"/>
    <w:rsid w:val="180318B1"/>
    <w:rsid w:val="18057D77"/>
    <w:rsid w:val="18072E35"/>
    <w:rsid w:val="1808269E"/>
    <w:rsid w:val="1808611D"/>
    <w:rsid w:val="180C031A"/>
    <w:rsid w:val="180C0876"/>
    <w:rsid w:val="180C1032"/>
    <w:rsid w:val="180C67B9"/>
    <w:rsid w:val="180D01A5"/>
    <w:rsid w:val="180D7DFA"/>
    <w:rsid w:val="180E2033"/>
    <w:rsid w:val="18100A90"/>
    <w:rsid w:val="18110C56"/>
    <w:rsid w:val="18115CE2"/>
    <w:rsid w:val="18121600"/>
    <w:rsid w:val="18134BA0"/>
    <w:rsid w:val="181602AB"/>
    <w:rsid w:val="18180DBB"/>
    <w:rsid w:val="181B7136"/>
    <w:rsid w:val="18200C35"/>
    <w:rsid w:val="18220237"/>
    <w:rsid w:val="18234A97"/>
    <w:rsid w:val="18260558"/>
    <w:rsid w:val="18267E02"/>
    <w:rsid w:val="18281149"/>
    <w:rsid w:val="18290869"/>
    <w:rsid w:val="18295485"/>
    <w:rsid w:val="182D07E5"/>
    <w:rsid w:val="182E4554"/>
    <w:rsid w:val="182F09CF"/>
    <w:rsid w:val="18317D3F"/>
    <w:rsid w:val="18346775"/>
    <w:rsid w:val="18363EBC"/>
    <w:rsid w:val="18370623"/>
    <w:rsid w:val="183857FC"/>
    <w:rsid w:val="183A732B"/>
    <w:rsid w:val="183C1C4C"/>
    <w:rsid w:val="183C4DBB"/>
    <w:rsid w:val="183D5F87"/>
    <w:rsid w:val="183F4778"/>
    <w:rsid w:val="184374F0"/>
    <w:rsid w:val="18456F24"/>
    <w:rsid w:val="18476F19"/>
    <w:rsid w:val="184949CD"/>
    <w:rsid w:val="184A0785"/>
    <w:rsid w:val="184B03B9"/>
    <w:rsid w:val="184F42C1"/>
    <w:rsid w:val="18505F04"/>
    <w:rsid w:val="18552962"/>
    <w:rsid w:val="185529F7"/>
    <w:rsid w:val="185738F1"/>
    <w:rsid w:val="18593B8F"/>
    <w:rsid w:val="185B2E95"/>
    <w:rsid w:val="185B2FFE"/>
    <w:rsid w:val="185B42B6"/>
    <w:rsid w:val="185F4A9E"/>
    <w:rsid w:val="185F7CDE"/>
    <w:rsid w:val="18664307"/>
    <w:rsid w:val="186700C2"/>
    <w:rsid w:val="18680B9B"/>
    <w:rsid w:val="1872505A"/>
    <w:rsid w:val="1876487A"/>
    <w:rsid w:val="18776322"/>
    <w:rsid w:val="18781C3C"/>
    <w:rsid w:val="187A2062"/>
    <w:rsid w:val="187B3B83"/>
    <w:rsid w:val="187B76F2"/>
    <w:rsid w:val="18801BC9"/>
    <w:rsid w:val="18824DAA"/>
    <w:rsid w:val="188726BD"/>
    <w:rsid w:val="1888192E"/>
    <w:rsid w:val="18884976"/>
    <w:rsid w:val="188B1EC4"/>
    <w:rsid w:val="188C640D"/>
    <w:rsid w:val="188C7EB4"/>
    <w:rsid w:val="188E251C"/>
    <w:rsid w:val="188E4649"/>
    <w:rsid w:val="18901A61"/>
    <w:rsid w:val="18912E27"/>
    <w:rsid w:val="18913897"/>
    <w:rsid w:val="1894419B"/>
    <w:rsid w:val="189517A2"/>
    <w:rsid w:val="189A02CC"/>
    <w:rsid w:val="189B144D"/>
    <w:rsid w:val="189D4E47"/>
    <w:rsid w:val="189E6A8A"/>
    <w:rsid w:val="189F3AEB"/>
    <w:rsid w:val="189F6C32"/>
    <w:rsid w:val="189F7457"/>
    <w:rsid w:val="18A07261"/>
    <w:rsid w:val="18A075CB"/>
    <w:rsid w:val="18AB259E"/>
    <w:rsid w:val="18AC74D6"/>
    <w:rsid w:val="18B03C8C"/>
    <w:rsid w:val="18B05412"/>
    <w:rsid w:val="18B95883"/>
    <w:rsid w:val="18BB605E"/>
    <w:rsid w:val="18BC26B3"/>
    <w:rsid w:val="18C37C3A"/>
    <w:rsid w:val="18C76A99"/>
    <w:rsid w:val="18C818EC"/>
    <w:rsid w:val="18CB3868"/>
    <w:rsid w:val="18CD38B8"/>
    <w:rsid w:val="18CE5660"/>
    <w:rsid w:val="18D01DB2"/>
    <w:rsid w:val="18D0709D"/>
    <w:rsid w:val="18D20F8B"/>
    <w:rsid w:val="18D30A05"/>
    <w:rsid w:val="18D55444"/>
    <w:rsid w:val="18D66E21"/>
    <w:rsid w:val="18D73E0A"/>
    <w:rsid w:val="18DA02F7"/>
    <w:rsid w:val="18DB2972"/>
    <w:rsid w:val="18DD0E4C"/>
    <w:rsid w:val="18DE7B31"/>
    <w:rsid w:val="18E1180D"/>
    <w:rsid w:val="18E120DC"/>
    <w:rsid w:val="18E22937"/>
    <w:rsid w:val="18E460CF"/>
    <w:rsid w:val="18E5244A"/>
    <w:rsid w:val="18E92C37"/>
    <w:rsid w:val="18EA4DFE"/>
    <w:rsid w:val="18ED1825"/>
    <w:rsid w:val="18ED5BB5"/>
    <w:rsid w:val="18EE24CC"/>
    <w:rsid w:val="18EE28AD"/>
    <w:rsid w:val="18F1125E"/>
    <w:rsid w:val="18F172D2"/>
    <w:rsid w:val="18F25E68"/>
    <w:rsid w:val="18F437E7"/>
    <w:rsid w:val="18F54F12"/>
    <w:rsid w:val="18FA277C"/>
    <w:rsid w:val="18FA45A1"/>
    <w:rsid w:val="18FC6B47"/>
    <w:rsid w:val="18FD675C"/>
    <w:rsid w:val="19026E98"/>
    <w:rsid w:val="1909172A"/>
    <w:rsid w:val="190A4CE6"/>
    <w:rsid w:val="190D1E45"/>
    <w:rsid w:val="190E2781"/>
    <w:rsid w:val="190F33B5"/>
    <w:rsid w:val="19130469"/>
    <w:rsid w:val="1913582B"/>
    <w:rsid w:val="191438B2"/>
    <w:rsid w:val="191723DA"/>
    <w:rsid w:val="191A2060"/>
    <w:rsid w:val="191E276E"/>
    <w:rsid w:val="19223B76"/>
    <w:rsid w:val="19234CBA"/>
    <w:rsid w:val="19247689"/>
    <w:rsid w:val="192C429A"/>
    <w:rsid w:val="19325517"/>
    <w:rsid w:val="193D09C7"/>
    <w:rsid w:val="194173B1"/>
    <w:rsid w:val="1944268A"/>
    <w:rsid w:val="19454557"/>
    <w:rsid w:val="194575EB"/>
    <w:rsid w:val="194E1CDC"/>
    <w:rsid w:val="1951771D"/>
    <w:rsid w:val="1957103A"/>
    <w:rsid w:val="19572462"/>
    <w:rsid w:val="19572C8A"/>
    <w:rsid w:val="195C7FB1"/>
    <w:rsid w:val="19631C9F"/>
    <w:rsid w:val="19670A22"/>
    <w:rsid w:val="196B2984"/>
    <w:rsid w:val="196C2929"/>
    <w:rsid w:val="19731F8D"/>
    <w:rsid w:val="197763BB"/>
    <w:rsid w:val="197C504D"/>
    <w:rsid w:val="197D22AF"/>
    <w:rsid w:val="197E20F1"/>
    <w:rsid w:val="19806AE7"/>
    <w:rsid w:val="19816C45"/>
    <w:rsid w:val="19826965"/>
    <w:rsid w:val="19845F2D"/>
    <w:rsid w:val="198722E0"/>
    <w:rsid w:val="19886946"/>
    <w:rsid w:val="198A0753"/>
    <w:rsid w:val="198A3DED"/>
    <w:rsid w:val="199059C9"/>
    <w:rsid w:val="1997766F"/>
    <w:rsid w:val="199841D2"/>
    <w:rsid w:val="19984D3C"/>
    <w:rsid w:val="199D27D3"/>
    <w:rsid w:val="199F112E"/>
    <w:rsid w:val="19A0194B"/>
    <w:rsid w:val="19A350F4"/>
    <w:rsid w:val="19A377D8"/>
    <w:rsid w:val="19A40F7E"/>
    <w:rsid w:val="19A50846"/>
    <w:rsid w:val="19A60CFE"/>
    <w:rsid w:val="19A7416E"/>
    <w:rsid w:val="19AD1FDB"/>
    <w:rsid w:val="19AE4739"/>
    <w:rsid w:val="19AF57D6"/>
    <w:rsid w:val="19B07D44"/>
    <w:rsid w:val="19B41E5D"/>
    <w:rsid w:val="19B45B15"/>
    <w:rsid w:val="19B642AA"/>
    <w:rsid w:val="19B67A97"/>
    <w:rsid w:val="19B772CF"/>
    <w:rsid w:val="19B90BD3"/>
    <w:rsid w:val="19BA2760"/>
    <w:rsid w:val="19BC0C6B"/>
    <w:rsid w:val="19BC3605"/>
    <w:rsid w:val="19C10926"/>
    <w:rsid w:val="19C612E1"/>
    <w:rsid w:val="19C840E2"/>
    <w:rsid w:val="19C85753"/>
    <w:rsid w:val="19CE4459"/>
    <w:rsid w:val="19CF1418"/>
    <w:rsid w:val="19CF1671"/>
    <w:rsid w:val="19CF1A77"/>
    <w:rsid w:val="19D04704"/>
    <w:rsid w:val="19D2797D"/>
    <w:rsid w:val="19D427BF"/>
    <w:rsid w:val="19D444CD"/>
    <w:rsid w:val="19D75F4D"/>
    <w:rsid w:val="19D76D62"/>
    <w:rsid w:val="19D94457"/>
    <w:rsid w:val="19D951F8"/>
    <w:rsid w:val="19DC5AA7"/>
    <w:rsid w:val="19E2649A"/>
    <w:rsid w:val="19E42035"/>
    <w:rsid w:val="19E60CC9"/>
    <w:rsid w:val="19E841E2"/>
    <w:rsid w:val="19EA3B37"/>
    <w:rsid w:val="19F2233A"/>
    <w:rsid w:val="19F227D2"/>
    <w:rsid w:val="19F30985"/>
    <w:rsid w:val="19F32A33"/>
    <w:rsid w:val="19F40ED5"/>
    <w:rsid w:val="19F777F7"/>
    <w:rsid w:val="19F83870"/>
    <w:rsid w:val="19FB58E1"/>
    <w:rsid w:val="19FF3E92"/>
    <w:rsid w:val="1A02316D"/>
    <w:rsid w:val="1A044CF5"/>
    <w:rsid w:val="1A09126D"/>
    <w:rsid w:val="1A0A26E7"/>
    <w:rsid w:val="1A0D793F"/>
    <w:rsid w:val="1A0E4974"/>
    <w:rsid w:val="1A110D70"/>
    <w:rsid w:val="1A141E0A"/>
    <w:rsid w:val="1A155083"/>
    <w:rsid w:val="1A164400"/>
    <w:rsid w:val="1A1909AB"/>
    <w:rsid w:val="1A1B0185"/>
    <w:rsid w:val="1A1B2C11"/>
    <w:rsid w:val="1A1B3C43"/>
    <w:rsid w:val="1A1D48F9"/>
    <w:rsid w:val="1A1F130A"/>
    <w:rsid w:val="1A254C61"/>
    <w:rsid w:val="1A262142"/>
    <w:rsid w:val="1A266E19"/>
    <w:rsid w:val="1A2B4800"/>
    <w:rsid w:val="1A2F00AE"/>
    <w:rsid w:val="1A310751"/>
    <w:rsid w:val="1A317331"/>
    <w:rsid w:val="1A343A30"/>
    <w:rsid w:val="1A3767D8"/>
    <w:rsid w:val="1A381B39"/>
    <w:rsid w:val="1A394608"/>
    <w:rsid w:val="1A3A678F"/>
    <w:rsid w:val="1A3A7659"/>
    <w:rsid w:val="1A3C4FD1"/>
    <w:rsid w:val="1A4016EF"/>
    <w:rsid w:val="1A463344"/>
    <w:rsid w:val="1A472F4B"/>
    <w:rsid w:val="1A48126A"/>
    <w:rsid w:val="1A4863FD"/>
    <w:rsid w:val="1A4C4479"/>
    <w:rsid w:val="1A4D3A5C"/>
    <w:rsid w:val="1A4D68DB"/>
    <w:rsid w:val="1A4F5B98"/>
    <w:rsid w:val="1A536AE0"/>
    <w:rsid w:val="1A5856B0"/>
    <w:rsid w:val="1A58675C"/>
    <w:rsid w:val="1A5A4F94"/>
    <w:rsid w:val="1A5B3FDA"/>
    <w:rsid w:val="1A603441"/>
    <w:rsid w:val="1A6039D9"/>
    <w:rsid w:val="1A6065E9"/>
    <w:rsid w:val="1A624F44"/>
    <w:rsid w:val="1A654739"/>
    <w:rsid w:val="1A655750"/>
    <w:rsid w:val="1A671639"/>
    <w:rsid w:val="1A677EA6"/>
    <w:rsid w:val="1A6975B7"/>
    <w:rsid w:val="1A697723"/>
    <w:rsid w:val="1A6B262F"/>
    <w:rsid w:val="1A6B2F8E"/>
    <w:rsid w:val="1A6B3824"/>
    <w:rsid w:val="1A6B3DA5"/>
    <w:rsid w:val="1A6D25D8"/>
    <w:rsid w:val="1A6E6CC8"/>
    <w:rsid w:val="1A704A80"/>
    <w:rsid w:val="1A72418D"/>
    <w:rsid w:val="1A75766A"/>
    <w:rsid w:val="1A774A64"/>
    <w:rsid w:val="1A79030A"/>
    <w:rsid w:val="1A7952F2"/>
    <w:rsid w:val="1A7D2582"/>
    <w:rsid w:val="1A8052AC"/>
    <w:rsid w:val="1A82141A"/>
    <w:rsid w:val="1A822885"/>
    <w:rsid w:val="1A8A24A3"/>
    <w:rsid w:val="1A8B61D6"/>
    <w:rsid w:val="1A8D040E"/>
    <w:rsid w:val="1A8F1548"/>
    <w:rsid w:val="1A906317"/>
    <w:rsid w:val="1A937356"/>
    <w:rsid w:val="1A9466E9"/>
    <w:rsid w:val="1A96007F"/>
    <w:rsid w:val="1A99511A"/>
    <w:rsid w:val="1A9A3E5E"/>
    <w:rsid w:val="1A9C1D2A"/>
    <w:rsid w:val="1A9C37EA"/>
    <w:rsid w:val="1A9F7FC8"/>
    <w:rsid w:val="1AA0188A"/>
    <w:rsid w:val="1AA33E5C"/>
    <w:rsid w:val="1AA408EE"/>
    <w:rsid w:val="1AA51567"/>
    <w:rsid w:val="1AA87F2D"/>
    <w:rsid w:val="1AAA535B"/>
    <w:rsid w:val="1AAE0330"/>
    <w:rsid w:val="1AB01B6F"/>
    <w:rsid w:val="1AB42C93"/>
    <w:rsid w:val="1ABF3CA0"/>
    <w:rsid w:val="1AC100F0"/>
    <w:rsid w:val="1ACA11F8"/>
    <w:rsid w:val="1ACA20F8"/>
    <w:rsid w:val="1ACA3813"/>
    <w:rsid w:val="1ACB12E2"/>
    <w:rsid w:val="1ACC471A"/>
    <w:rsid w:val="1ACC6BE6"/>
    <w:rsid w:val="1ACC7126"/>
    <w:rsid w:val="1ACF194A"/>
    <w:rsid w:val="1ACF700F"/>
    <w:rsid w:val="1AD033B3"/>
    <w:rsid w:val="1AD159F2"/>
    <w:rsid w:val="1AD17B6C"/>
    <w:rsid w:val="1AD32153"/>
    <w:rsid w:val="1AD528ED"/>
    <w:rsid w:val="1AD81101"/>
    <w:rsid w:val="1ADA1C6C"/>
    <w:rsid w:val="1ADC2B5C"/>
    <w:rsid w:val="1ADC5CBE"/>
    <w:rsid w:val="1ADC722E"/>
    <w:rsid w:val="1ADE7793"/>
    <w:rsid w:val="1ADF6862"/>
    <w:rsid w:val="1ADF7AAC"/>
    <w:rsid w:val="1AE23A8B"/>
    <w:rsid w:val="1AE3419C"/>
    <w:rsid w:val="1AE55C10"/>
    <w:rsid w:val="1AE77AE1"/>
    <w:rsid w:val="1AE93BE0"/>
    <w:rsid w:val="1AED1D0C"/>
    <w:rsid w:val="1AEE0849"/>
    <w:rsid w:val="1AF001C8"/>
    <w:rsid w:val="1AF120CC"/>
    <w:rsid w:val="1AF44137"/>
    <w:rsid w:val="1AF56324"/>
    <w:rsid w:val="1AF738AC"/>
    <w:rsid w:val="1AF77716"/>
    <w:rsid w:val="1AF90363"/>
    <w:rsid w:val="1AFA7DDF"/>
    <w:rsid w:val="1AFD058B"/>
    <w:rsid w:val="1AFD1B1B"/>
    <w:rsid w:val="1AFF26DC"/>
    <w:rsid w:val="1AFF4338"/>
    <w:rsid w:val="1AFF6D00"/>
    <w:rsid w:val="1B0072ED"/>
    <w:rsid w:val="1B026F0F"/>
    <w:rsid w:val="1B0A3D68"/>
    <w:rsid w:val="1B0D74A8"/>
    <w:rsid w:val="1B0E5881"/>
    <w:rsid w:val="1B0E6BD7"/>
    <w:rsid w:val="1B103955"/>
    <w:rsid w:val="1B106E57"/>
    <w:rsid w:val="1B136F6D"/>
    <w:rsid w:val="1B1540AC"/>
    <w:rsid w:val="1B16130E"/>
    <w:rsid w:val="1B1673ED"/>
    <w:rsid w:val="1B172BE7"/>
    <w:rsid w:val="1B1B7A75"/>
    <w:rsid w:val="1B1C40B7"/>
    <w:rsid w:val="1B1D3A55"/>
    <w:rsid w:val="1B1D5514"/>
    <w:rsid w:val="1B1E734F"/>
    <w:rsid w:val="1B1F364B"/>
    <w:rsid w:val="1B2341AD"/>
    <w:rsid w:val="1B285140"/>
    <w:rsid w:val="1B2931B1"/>
    <w:rsid w:val="1B296328"/>
    <w:rsid w:val="1B2A2097"/>
    <w:rsid w:val="1B2D338E"/>
    <w:rsid w:val="1B2E45D3"/>
    <w:rsid w:val="1B312600"/>
    <w:rsid w:val="1B34073B"/>
    <w:rsid w:val="1B353287"/>
    <w:rsid w:val="1B362CEE"/>
    <w:rsid w:val="1B370BB4"/>
    <w:rsid w:val="1B3B0D5C"/>
    <w:rsid w:val="1B3D53CD"/>
    <w:rsid w:val="1B3E4C8F"/>
    <w:rsid w:val="1B3E5002"/>
    <w:rsid w:val="1B3F36EA"/>
    <w:rsid w:val="1B3F6E2C"/>
    <w:rsid w:val="1B4228CE"/>
    <w:rsid w:val="1B441AB7"/>
    <w:rsid w:val="1B442A3D"/>
    <w:rsid w:val="1B4456FD"/>
    <w:rsid w:val="1B451EFF"/>
    <w:rsid w:val="1B4551A8"/>
    <w:rsid w:val="1B4637B7"/>
    <w:rsid w:val="1B480D97"/>
    <w:rsid w:val="1B494105"/>
    <w:rsid w:val="1B4A7C6B"/>
    <w:rsid w:val="1B4B11F4"/>
    <w:rsid w:val="1B4C3CB8"/>
    <w:rsid w:val="1B4E3040"/>
    <w:rsid w:val="1B4F3A8D"/>
    <w:rsid w:val="1B5001D3"/>
    <w:rsid w:val="1B50076A"/>
    <w:rsid w:val="1B507122"/>
    <w:rsid w:val="1B541BA0"/>
    <w:rsid w:val="1B542014"/>
    <w:rsid w:val="1B542AAB"/>
    <w:rsid w:val="1B594DC3"/>
    <w:rsid w:val="1B5978D1"/>
    <w:rsid w:val="1B5C41B3"/>
    <w:rsid w:val="1B6127DF"/>
    <w:rsid w:val="1B617DB5"/>
    <w:rsid w:val="1B642597"/>
    <w:rsid w:val="1B656C56"/>
    <w:rsid w:val="1B6701D6"/>
    <w:rsid w:val="1B6A0973"/>
    <w:rsid w:val="1B6A1B70"/>
    <w:rsid w:val="1B6C7A6F"/>
    <w:rsid w:val="1B6E39AF"/>
    <w:rsid w:val="1B6E5DBD"/>
    <w:rsid w:val="1B6E6895"/>
    <w:rsid w:val="1B6F5CDB"/>
    <w:rsid w:val="1B717805"/>
    <w:rsid w:val="1B74020F"/>
    <w:rsid w:val="1B747C01"/>
    <w:rsid w:val="1B766100"/>
    <w:rsid w:val="1B767440"/>
    <w:rsid w:val="1B7752E7"/>
    <w:rsid w:val="1B7B129E"/>
    <w:rsid w:val="1B7E3F3E"/>
    <w:rsid w:val="1B822161"/>
    <w:rsid w:val="1B832A96"/>
    <w:rsid w:val="1B8721BE"/>
    <w:rsid w:val="1B8768C0"/>
    <w:rsid w:val="1B8B07FB"/>
    <w:rsid w:val="1B91270F"/>
    <w:rsid w:val="1B93468A"/>
    <w:rsid w:val="1B9357C9"/>
    <w:rsid w:val="1B941F2D"/>
    <w:rsid w:val="1B96660A"/>
    <w:rsid w:val="1B967C0D"/>
    <w:rsid w:val="1B982791"/>
    <w:rsid w:val="1B9840F5"/>
    <w:rsid w:val="1B9A3890"/>
    <w:rsid w:val="1B9C64AF"/>
    <w:rsid w:val="1B9D46C7"/>
    <w:rsid w:val="1B9F55A5"/>
    <w:rsid w:val="1BA042A5"/>
    <w:rsid w:val="1BA3488E"/>
    <w:rsid w:val="1BA75272"/>
    <w:rsid w:val="1BA91BD4"/>
    <w:rsid w:val="1BAB1A05"/>
    <w:rsid w:val="1BAE77E0"/>
    <w:rsid w:val="1BB02BE3"/>
    <w:rsid w:val="1BB230B6"/>
    <w:rsid w:val="1BB26DFF"/>
    <w:rsid w:val="1BB41939"/>
    <w:rsid w:val="1BB527BF"/>
    <w:rsid w:val="1BB60451"/>
    <w:rsid w:val="1BB60497"/>
    <w:rsid w:val="1BB67E75"/>
    <w:rsid w:val="1BB7522C"/>
    <w:rsid w:val="1BBA312A"/>
    <w:rsid w:val="1BBB1575"/>
    <w:rsid w:val="1BBB488F"/>
    <w:rsid w:val="1BC05208"/>
    <w:rsid w:val="1BC26E4A"/>
    <w:rsid w:val="1BC46214"/>
    <w:rsid w:val="1BC703A7"/>
    <w:rsid w:val="1BCB0175"/>
    <w:rsid w:val="1BCE0A5C"/>
    <w:rsid w:val="1BCF7B92"/>
    <w:rsid w:val="1BD01158"/>
    <w:rsid w:val="1BD23C6D"/>
    <w:rsid w:val="1BD51F4D"/>
    <w:rsid w:val="1BD61F81"/>
    <w:rsid w:val="1BD81C4E"/>
    <w:rsid w:val="1BD934B4"/>
    <w:rsid w:val="1BD93F79"/>
    <w:rsid w:val="1BDA5872"/>
    <w:rsid w:val="1BDC1DB1"/>
    <w:rsid w:val="1BDD75C3"/>
    <w:rsid w:val="1BE14EC9"/>
    <w:rsid w:val="1BE16893"/>
    <w:rsid w:val="1BE567FE"/>
    <w:rsid w:val="1BE62B57"/>
    <w:rsid w:val="1BE7186A"/>
    <w:rsid w:val="1BE84C1F"/>
    <w:rsid w:val="1BEA5A13"/>
    <w:rsid w:val="1BEC705B"/>
    <w:rsid w:val="1BEE5536"/>
    <w:rsid w:val="1BF23F06"/>
    <w:rsid w:val="1BF31B89"/>
    <w:rsid w:val="1BF60BD7"/>
    <w:rsid w:val="1BF67F2C"/>
    <w:rsid w:val="1BF76112"/>
    <w:rsid w:val="1BF959AF"/>
    <w:rsid w:val="1BFE1751"/>
    <w:rsid w:val="1BFE6109"/>
    <w:rsid w:val="1C007300"/>
    <w:rsid w:val="1C0102C5"/>
    <w:rsid w:val="1C09048A"/>
    <w:rsid w:val="1C093356"/>
    <w:rsid w:val="1C0A21D4"/>
    <w:rsid w:val="1C0A31EE"/>
    <w:rsid w:val="1C0B7667"/>
    <w:rsid w:val="1C1231A9"/>
    <w:rsid w:val="1C150F37"/>
    <w:rsid w:val="1C165326"/>
    <w:rsid w:val="1C17656A"/>
    <w:rsid w:val="1C17673E"/>
    <w:rsid w:val="1C1A6A93"/>
    <w:rsid w:val="1C1B61F5"/>
    <w:rsid w:val="1C1C41D7"/>
    <w:rsid w:val="1C217D13"/>
    <w:rsid w:val="1C237EC3"/>
    <w:rsid w:val="1C24495A"/>
    <w:rsid w:val="1C255210"/>
    <w:rsid w:val="1C276BB2"/>
    <w:rsid w:val="1C2922F2"/>
    <w:rsid w:val="1C2A5441"/>
    <w:rsid w:val="1C307705"/>
    <w:rsid w:val="1C324F38"/>
    <w:rsid w:val="1C33256D"/>
    <w:rsid w:val="1C3415BB"/>
    <w:rsid w:val="1C3464F6"/>
    <w:rsid w:val="1C3521D5"/>
    <w:rsid w:val="1C3B6791"/>
    <w:rsid w:val="1C3E416F"/>
    <w:rsid w:val="1C3F6AEC"/>
    <w:rsid w:val="1C414AA8"/>
    <w:rsid w:val="1C416A08"/>
    <w:rsid w:val="1C420DEA"/>
    <w:rsid w:val="1C4210CA"/>
    <w:rsid w:val="1C4A2DF6"/>
    <w:rsid w:val="1C4A5A07"/>
    <w:rsid w:val="1C4E1184"/>
    <w:rsid w:val="1C4F1C88"/>
    <w:rsid w:val="1C5135A3"/>
    <w:rsid w:val="1C526E9B"/>
    <w:rsid w:val="1C531921"/>
    <w:rsid w:val="1C5839C5"/>
    <w:rsid w:val="1C585D98"/>
    <w:rsid w:val="1C5A5874"/>
    <w:rsid w:val="1C5B01EA"/>
    <w:rsid w:val="1C5C3E6D"/>
    <w:rsid w:val="1C5E1CAD"/>
    <w:rsid w:val="1C5F6211"/>
    <w:rsid w:val="1C604565"/>
    <w:rsid w:val="1C611C8D"/>
    <w:rsid w:val="1C637B0C"/>
    <w:rsid w:val="1C643CE7"/>
    <w:rsid w:val="1C660D3A"/>
    <w:rsid w:val="1C681B36"/>
    <w:rsid w:val="1C684DEC"/>
    <w:rsid w:val="1C6A77E1"/>
    <w:rsid w:val="1C6B2D3C"/>
    <w:rsid w:val="1C6F1D12"/>
    <w:rsid w:val="1C6F3EC1"/>
    <w:rsid w:val="1C77159C"/>
    <w:rsid w:val="1C777568"/>
    <w:rsid w:val="1C7941E0"/>
    <w:rsid w:val="1C7B4BE0"/>
    <w:rsid w:val="1C7C0064"/>
    <w:rsid w:val="1C7E47D2"/>
    <w:rsid w:val="1C7F5EF4"/>
    <w:rsid w:val="1C807057"/>
    <w:rsid w:val="1C812744"/>
    <w:rsid w:val="1C82136A"/>
    <w:rsid w:val="1C846A13"/>
    <w:rsid w:val="1C8D58D2"/>
    <w:rsid w:val="1C943F5B"/>
    <w:rsid w:val="1C983842"/>
    <w:rsid w:val="1C9E1F0B"/>
    <w:rsid w:val="1C9F2D06"/>
    <w:rsid w:val="1CA20081"/>
    <w:rsid w:val="1CA465B1"/>
    <w:rsid w:val="1CAC0553"/>
    <w:rsid w:val="1CAC69DC"/>
    <w:rsid w:val="1CAF162B"/>
    <w:rsid w:val="1CB270F6"/>
    <w:rsid w:val="1CB56762"/>
    <w:rsid w:val="1CB714AD"/>
    <w:rsid w:val="1CB96E0A"/>
    <w:rsid w:val="1CBC682F"/>
    <w:rsid w:val="1CBC7B18"/>
    <w:rsid w:val="1CBD3366"/>
    <w:rsid w:val="1CC006D5"/>
    <w:rsid w:val="1CC03BD4"/>
    <w:rsid w:val="1CC5730B"/>
    <w:rsid w:val="1CC87A39"/>
    <w:rsid w:val="1CCA4717"/>
    <w:rsid w:val="1CCB2C5C"/>
    <w:rsid w:val="1CCB4FC5"/>
    <w:rsid w:val="1CCC41D2"/>
    <w:rsid w:val="1CCD1E88"/>
    <w:rsid w:val="1CCE403D"/>
    <w:rsid w:val="1CCE7431"/>
    <w:rsid w:val="1CCF4497"/>
    <w:rsid w:val="1CD303AC"/>
    <w:rsid w:val="1CD51388"/>
    <w:rsid w:val="1CD814FE"/>
    <w:rsid w:val="1CD815DB"/>
    <w:rsid w:val="1CDB31B7"/>
    <w:rsid w:val="1CE02150"/>
    <w:rsid w:val="1CE0321A"/>
    <w:rsid w:val="1CE20B4A"/>
    <w:rsid w:val="1CE33405"/>
    <w:rsid w:val="1CE36A39"/>
    <w:rsid w:val="1CE87103"/>
    <w:rsid w:val="1CEA2200"/>
    <w:rsid w:val="1CEF08A3"/>
    <w:rsid w:val="1CF01563"/>
    <w:rsid w:val="1CF11FD1"/>
    <w:rsid w:val="1CF24215"/>
    <w:rsid w:val="1CF30A51"/>
    <w:rsid w:val="1CF4187B"/>
    <w:rsid w:val="1CF721F5"/>
    <w:rsid w:val="1CF94532"/>
    <w:rsid w:val="1CF94D3B"/>
    <w:rsid w:val="1CFB6250"/>
    <w:rsid w:val="1CFE1A5F"/>
    <w:rsid w:val="1CFF051A"/>
    <w:rsid w:val="1CFF1085"/>
    <w:rsid w:val="1D014D8C"/>
    <w:rsid w:val="1D042A53"/>
    <w:rsid w:val="1D056150"/>
    <w:rsid w:val="1D064592"/>
    <w:rsid w:val="1D082835"/>
    <w:rsid w:val="1D095C04"/>
    <w:rsid w:val="1D0F636C"/>
    <w:rsid w:val="1D152EF5"/>
    <w:rsid w:val="1D1614D2"/>
    <w:rsid w:val="1D1B28BE"/>
    <w:rsid w:val="1D1B5C58"/>
    <w:rsid w:val="1D1C64C6"/>
    <w:rsid w:val="1D1D4C53"/>
    <w:rsid w:val="1D1E1B0F"/>
    <w:rsid w:val="1D1E4C84"/>
    <w:rsid w:val="1D1F2CC5"/>
    <w:rsid w:val="1D23722A"/>
    <w:rsid w:val="1D242621"/>
    <w:rsid w:val="1D253773"/>
    <w:rsid w:val="1D254BD0"/>
    <w:rsid w:val="1D262ADE"/>
    <w:rsid w:val="1D276C32"/>
    <w:rsid w:val="1D2B21A9"/>
    <w:rsid w:val="1D2C120A"/>
    <w:rsid w:val="1D2D1222"/>
    <w:rsid w:val="1D2D3F52"/>
    <w:rsid w:val="1D2E63F6"/>
    <w:rsid w:val="1D303109"/>
    <w:rsid w:val="1D30337F"/>
    <w:rsid w:val="1D304935"/>
    <w:rsid w:val="1D347B69"/>
    <w:rsid w:val="1D3505A8"/>
    <w:rsid w:val="1D355FC6"/>
    <w:rsid w:val="1D373D7F"/>
    <w:rsid w:val="1D384266"/>
    <w:rsid w:val="1D384F74"/>
    <w:rsid w:val="1D3A64EE"/>
    <w:rsid w:val="1D3D41D8"/>
    <w:rsid w:val="1D3E0BE1"/>
    <w:rsid w:val="1D3F7268"/>
    <w:rsid w:val="1D415908"/>
    <w:rsid w:val="1D43737A"/>
    <w:rsid w:val="1D440526"/>
    <w:rsid w:val="1D444851"/>
    <w:rsid w:val="1D455F88"/>
    <w:rsid w:val="1D473837"/>
    <w:rsid w:val="1D4C4956"/>
    <w:rsid w:val="1D4C7C4C"/>
    <w:rsid w:val="1D4F5457"/>
    <w:rsid w:val="1D5311EC"/>
    <w:rsid w:val="1D5375A1"/>
    <w:rsid w:val="1D567F34"/>
    <w:rsid w:val="1D594C51"/>
    <w:rsid w:val="1D5A04B0"/>
    <w:rsid w:val="1D5A3BAC"/>
    <w:rsid w:val="1D5D6571"/>
    <w:rsid w:val="1D610081"/>
    <w:rsid w:val="1D614D1D"/>
    <w:rsid w:val="1D63205E"/>
    <w:rsid w:val="1D6448D0"/>
    <w:rsid w:val="1D67082A"/>
    <w:rsid w:val="1D6B37AA"/>
    <w:rsid w:val="1D6C5133"/>
    <w:rsid w:val="1D6E78F1"/>
    <w:rsid w:val="1D720B25"/>
    <w:rsid w:val="1D730F67"/>
    <w:rsid w:val="1D733A12"/>
    <w:rsid w:val="1D777BF4"/>
    <w:rsid w:val="1D7A38AD"/>
    <w:rsid w:val="1D7B2AC6"/>
    <w:rsid w:val="1D7D71BF"/>
    <w:rsid w:val="1D7F0224"/>
    <w:rsid w:val="1D822057"/>
    <w:rsid w:val="1D877B53"/>
    <w:rsid w:val="1D882366"/>
    <w:rsid w:val="1D8823F7"/>
    <w:rsid w:val="1D897096"/>
    <w:rsid w:val="1D8A5801"/>
    <w:rsid w:val="1D8A7075"/>
    <w:rsid w:val="1D927EAE"/>
    <w:rsid w:val="1D9429A7"/>
    <w:rsid w:val="1D9523F2"/>
    <w:rsid w:val="1D99022B"/>
    <w:rsid w:val="1D990B48"/>
    <w:rsid w:val="1D9B11ED"/>
    <w:rsid w:val="1D9F0803"/>
    <w:rsid w:val="1DA07EB5"/>
    <w:rsid w:val="1DA427E2"/>
    <w:rsid w:val="1DA57785"/>
    <w:rsid w:val="1DAB1C4D"/>
    <w:rsid w:val="1DAC6A90"/>
    <w:rsid w:val="1DAF7437"/>
    <w:rsid w:val="1DB16B30"/>
    <w:rsid w:val="1DB263CD"/>
    <w:rsid w:val="1DB37BFE"/>
    <w:rsid w:val="1DB5558C"/>
    <w:rsid w:val="1DB65F6D"/>
    <w:rsid w:val="1DB8618B"/>
    <w:rsid w:val="1DB9466B"/>
    <w:rsid w:val="1DB96FA4"/>
    <w:rsid w:val="1DBE2384"/>
    <w:rsid w:val="1DBE2BF3"/>
    <w:rsid w:val="1DC13402"/>
    <w:rsid w:val="1DC4514B"/>
    <w:rsid w:val="1DC54F41"/>
    <w:rsid w:val="1DCA01AF"/>
    <w:rsid w:val="1DCA3C68"/>
    <w:rsid w:val="1DCE71B3"/>
    <w:rsid w:val="1DCF792B"/>
    <w:rsid w:val="1DD02B6B"/>
    <w:rsid w:val="1DD06310"/>
    <w:rsid w:val="1DD1090D"/>
    <w:rsid w:val="1DD12A50"/>
    <w:rsid w:val="1DD30899"/>
    <w:rsid w:val="1DD347F2"/>
    <w:rsid w:val="1DD512C1"/>
    <w:rsid w:val="1DD76C4B"/>
    <w:rsid w:val="1DD90C62"/>
    <w:rsid w:val="1DDB7B07"/>
    <w:rsid w:val="1DE8547F"/>
    <w:rsid w:val="1DEE0603"/>
    <w:rsid w:val="1DEF705D"/>
    <w:rsid w:val="1DF075F5"/>
    <w:rsid w:val="1DF27BC0"/>
    <w:rsid w:val="1DF32B4D"/>
    <w:rsid w:val="1DF60FD5"/>
    <w:rsid w:val="1DF67213"/>
    <w:rsid w:val="1DF7119A"/>
    <w:rsid w:val="1DFA0CC9"/>
    <w:rsid w:val="1DFB2900"/>
    <w:rsid w:val="1E017F06"/>
    <w:rsid w:val="1E046236"/>
    <w:rsid w:val="1E054416"/>
    <w:rsid w:val="1E0707F5"/>
    <w:rsid w:val="1E0A0DDB"/>
    <w:rsid w:val="1E0C7E25"/>
    <w:rsid w:val="1E114142"/>
    <w:rsid w:val="1E1208B4"/>
    <w:rsid w:val="1E13787E"/>
    <w:rsid w:val="1E1548FD"/>
    <w:rsid w:val="1E18188A"/>
    <w:rsid w:val="1E182174"/>
    <w:rsid w:val="1E1833D2"/>
    <w:rsid w:val="1E1D12BA"/>
    <w:rsid w:val="1E1D1873"/>
    <w:rsid w:val="1E1F1A63"/>
    <w:rsid w:val="1E200090"/>
    <w:rsid w:val="1E201BF8"/>
    <w:rsid w:val="1E21675C"/>
    <w:rsid w:val="1E24587E"/>
    <w:rsid w:val="1E277CBA"/>
    <w:rsid w:val="1E280C86"/>
    <w:rsid w:val="1E282127"/>
    <w:rsid w:val="1E291CE0"/>
    <w:rsid w:val="1E315F6D"/>
    <w:rsid w:val="1E360909"/>
    <w:rsid w:val="1E366900"/>
    <w:rsid w:val="1E3F2BCC"/>
    <w:rsid w:val="1E40454A"/>
    <w:rsid w:val="1E405372"/>
    <w:rsid w:val="1E414970"/>
    <w:rsid w:val="1E431853"/>
    <w:rsid w:val="1E44066E"/>
    <w:rsid w:val="1E440D47"/>
    <w:rsid w:val="1E445C77"/>
    <w:rsid w:val="1E4A54B2"/>
    <w:rsid w:val="1E4A749C"/>
    <w:rsid w:val="1E522221"/>
    <w:rsid w:val="1E565801"/>
    <w:rsid w:val="1E591E10"/>
    <w:rsid w:val="1E5F0FDD"/>
    <w:rsid w:val="1E5F29DA"/>
    <w:rsid w:val="1E605C52"/>
    <w:rsid w:val="1E61194B"/>
    <w:rsid w:val="1E636306"/>
    <w:rsid w:val="1E653BAD"/>
    <w:rsid w:val="1E661BD0"/>
    <w:rsid w:val="1E6B0EFB"/>
    <w:rsid w:val="1E6E1814"/>
    <w:rsid w:val="1E6E7215"/>
    <w:rsid w:val="1E6F3051"/>
    <w:rsid w:val="1E702395"/>
    <w:rsid w:val="1E724D9D"/>
    <w:rsid w:val="1E7512DD"/>
    <w:rsid w:val="1E760CFB"/>
    <w:rsid w:val="1E7651DA"/>
    <w:rsid w:val="1E8253DE"/>
    <w:rsid w:val="1E844052"/>
    <w:rsid w:val="1E8506AA"/>
    <w:rsid w:val="1E8648D6"/>
    <w:rsid w:val="1E896310"/>
    <w:rsid w:val="1E8A007D"/>
    <w:rsid w:val="1E8F1768"/>
    <w:rsid w:val="1E93072E"/>
    <w:rsid w:val="1E934106"/>
    <w:rsid w:val="1E94276E"/>
    <w:rsid w:val="1E946E80"/>
    <w:rsid w:val="1E952C6F"/>
    <w:rsid w:val="1E9726BB"/>
    <w:rsid w:val="1E99019A"/>
    <w:rsid w:val="1E9A069D"/>
    <w:rsid w:val="1E9C09CC"/>
    <w:rsid w:val="1E9C5E43"/>
    <w:rsid w:val="1E9C6E89"/>
    <w:rsid w:val="1EA250B4"/>
    <w:rsid w:val="1EA45797"/>
    <w:rsid w:val="1EA66EAA"/>
    <w:rsid w:val="1EAC292B"/>
    <w:rsid w:val="1EAE79A7"/>
    <w:rsid w:val="1EB10E08"/>
    <w:rsid w:val="1EB81E75"/>
    <w:rsid w:val="1EBC2FE6"/>
    <w:rsid w:val="1EBF6058"/>
    <w:rsid w:val="1EC172F1"/>
    <w:rsid w:val="1EC17EE5"/>
    <w:rsid w:val="1EC47438"/>
    <w:rsid w:val="1ECA4192"/>
    <w:rsid w:val="1ECA759A"/>
    <w:rsid w:val="1ECB0CFD"/>
    <w:rsid w:val="1ECB139F"/>
    <w:rsid w:val="1ECD6712"/>
    <w:rsid w:val="1ECE403C"/>
    <w:rsid w:val="1ECF3313"/>
    <w:rsid w:val="1ED13279"/>
    <w:rsid w:val="1ED15728"/>
    <w:rsid w:val="1ED9002A"/>
    <w:rsid w:val="1EDE6D89"/>
    <w:rsid w:val="1EE21FEA"/>
    <w:rsid w:val="1EE30A91"/>
    <w:rsid w:val="1EE42517"/>
    <w:rsid w:val="1EE5425D"/>
    <w:rsid w:val="1EE57E61"/>
    <w:rsid w:val="1EEA16A1"/>
    <w:rsid w:val="1EEB1496"/>
    <w:rsid w:val="1EEC7BE6"/>
    <w:rsid w:val="1EF00673"/>
    <w:rsid w:val="1EF0086F"/>
    <w:rsid w:val="1EF138B1"/>
    <w:rsid w:val="1EF20753"/>
    <w:rsid w:val="1EF811CB"/>
    <w:rsid w:val="1EF902F6"/>
    <w:rsid w:val="1EFA4416"/>
    <w:rsid w:val="1EFD7C75"/>
    <w:rsid w:val="1F04152E"/>
    <w:rsid w:val="1F05110A"/>
    <w:rsid w:val="1F067D12"/>
    <w:rsid w:val="1F08020F"/>
    <w:rsid w:val="1F0A2508"/>
    <w:rsid w:val="1F0C61CE"/>
    <w:rsid w:val="1F0C66A9"/>
    <w:rsid w:val="1F0F4802"/>
    <w:rsid w:val="1F142EF5"/>
    <w:rsid w:val="1F152239"/>
    <w:rsid w:val="1F186676"/>
    <w:rsid w:val="1F1D5A46"/>
    <w:rsid w:val="1F20626A"/>
    <w:rsid w:val="1F210E70"/>
    <w:rsid w:val="1F2115F7"/>
    <w:rsid w:val="1F220B09"/>
    <w:rsid w:val="1F226188"/>
    <w:rsid w:val="1F2A6636"/>
    <w:rsid w:val="1F2B3C60"/>
    <w:rsid w:val="1F306657"/>
    <w:rsid w:val="1F312E39"/>
    <w:rsid w:val="1F314611"/>
    <w:rsid w:val="1F3344A3"/>
    <w:rsid w:val="1F337ED0"/>
    <w:rsid w:val="1F350F31"/>
    <w:rsid w:val="1F374B1C"/>
    <w:rsid w:val="1F387F2E"/>
    <w:rsid w:val="1F3B5A39"/>
    <w:rsid w:val="1F3D23F4"/>
    <w:rsid w:val="1F3D6CFB"/>
    <w:rsid w:val="1F3E4E70"/>
    <w:rsid w:val="1F3F65C8"/>
    <w:rsid w:val="1F4035FC"/>
    <w:rsid w:val="1F4270F0"/>
    <w:rsid w:val="1F462A40"/>
    <w:rsid w:val="1F493142"/>
    <w:rsid w:val="1F4E26A2"/>
    <w:rsid w:val="1F4E65FC"/>
    <w:rsid w:val="1F4E7B72"/>
    <w:rsid w:val="1F5070C4"/>
    <w:rsid w:val="1F510BA2"/>
    <w:rsid w:val="1F536A5A"/>
    <w:rsid w:val="1F563D69"/>
    <w:rsid w:val="1F57690C"/>
    <w:rsid w:val="1F584043"/>
    <w:rsid w:val="1F5A2045"/>
    <w:rsid w:val="1F5A4D1E"/>
    <w:rsid w:val="1F5A569B"/>
    <w:rsid w:val="1F5B518E"/>
    <w:rsid w:val="1F5C634C"/>
    <w:rsid w:val="1F5F0C08"/>
    <w:rsid w:val="1F5F5D3B"/>
    <w:rsid w:val="1F636D8E"/>
    <w:rsid w:val="1F654AFA"/>
    <w:rsid w:val="1F657A44"/>
    <w:rsid w:val="1F66373B"/>
    <w:rsid w:val="1F6A365E"/>
    <w:rsid w:val="1F6D1B62"/>
    <w:rsid w:val="1F6D6C8E"/>
    <w:rsid w:val="1F7227F9"/>
    <w:rsid w:val="1F754FBC"/>
    <w:rsid w:val="1F78188D"/>
    <w:rsid w:val="1F7A2836"/>
    <w:rsid w:val="1F7C6F92"/>
    <w:rsid w:val="1F8432DF"/>
    <w:rsid w:val="1F844301"/>
    <w:rsid w:val="1F8559B5"/>
    <w:rsid w:val="1F8A7DDE"/>
    <w:rsid w:val="1F8E78BE"/>
    <w:rsid w:val="1F8F0A43"/>
    <w:rsid w:val="1F8F6EC6"/>
    <w:rsid w:val="1F985113"/>
    <w:rsid w:val="1F9A1241"/>
    <w:rsid w:val="1F9C0012"/>
    <w:rsid w:val="1F9C5047"/>
    <w:rsid w:val="1F9C64E2"/>
    <w:rsid w:val="1F9D2108"/>
    <w:rsid w:val="1FA02B56"/>
    <w:rsid w:val="1FA3751C"/>
    <w:rsid w:val="1FA67693"/>
    <w:rsid w:val="1FA92C41"/>
    <w:rsid w:val="1FAC1052"/>
    <w:rsid w:val="1FAC4120"/>
    <w:rsid w:val="1FB218A8"/>
    <w:rsid w:val="1FB47C88"/>
    <w:rsid w:val="1FC3706C"/>
    <w:rsid w:val="1FC40993"/>
    <w:rsid w:val="1FCA43E1"/>
    <w:rsid w:val="1FCB6BD1"/>
    <w:rsid w:val="1FCF34A6"/>
    <w:rsid w:val="1FD50FA6"/>
    <w:rsid w:val="1FD60C96"/>
    <w:rsid w:val="1FD75305"/>
    <w:rsid w:val="1FDA0550"/>
    <w:rsid w:val="1FDC6400"/>
    <w:rsid w:val="1FE3490D"/>
    <w:rsid w:val="1FE54CB0"/>
    <w:rsid w:val="1FEA492D"/>
    <w:rsid w:val="1FEE407D"/>
    <w:rsid w:val="1FF134C7"/>
    <w:rsid w:val="1FF15E4E"/>
    <w:rsid w:val="1FF42F28"/>
    <w:rsid w:val="1FF63DDE"/>
    <w:rsid w:val="1FF83693"/>
    <w:rsid w:val="1FF92EF8"/>
    <w:rsid w:val="1FFE271F"/>
    <w:rsid w:val="20015D4C"/>
    <w:rsid w:val="20037428"/>
    <w:rsid w:val="20071DD3"/>
    <w:rsid w:val="200807D6"/>
    <w:rsid w:val="200D3984"/>
    <w:rsid w:val="200E5828"/>
    <w:rsid w:val="20101336"/>
    <w:rsid w:val="20116FF9"/>
    <w:rsid w:val="201526BD"/>
    <w:rsid w:val="201D3161"/>
    <w:rsid w:val="20206506"/>
    <w:rsid w:val="2021577D"/>
    <w:rsid w:val="2022426C"/>
    <w:rsid w:val="2023306C"/>
    <w:rsid w:val="20246E86"/>
    <w:rsid w:val="202A389F"/>
    <w:rsid w:val="20302CDC"/>
    <w:rsid w:val="20311340"/>
    <w:rsid w:val="203669BB"/>
    <w:rsid w:val="20376731"/>
    <w:rsid w:val="20381AA5"/>
    <w:rsid w:val="203A3E4D"/>
    <w:rsid w:val="203A4D20"/>
    <w:rsid w:val="203B66DD"/>
    <w:rsid w:val="203C750D"/>
    <w:rsid w:val="203E6A76"/>
    <w:rsid w:val="2041143F"/>
    <w:rsid w:val="2041197F"/>
    <w:rsid w:val="204132C9"/>
    <w:rsid w:val="20417074"/>
    <w:rsid w:val="20423BCC"/>
    <w:rsid w:val="20430AFA"/>
    <w:rsid w:val="204457D5"/>
    <w:rsid w:val="20450CE0"/>
    <w:rsid w:val="2045328F"/>
    <w:rsid w:val="20466682"/>
    <w:rsid w:val="204A03DD"/>
    <w:rsid w:val="204C2043"/>
    <w:rsid w:val="204D276C"/>
    <w:rsid w:val="204F57F0"/>
    <w:rsid w:val="20545A28"/>
    <w:rsid w:val="20553618"/>
    <w:rsid w:val="2057339D"/>
    <w:rsid w:val="205A3168"/>
    <w:rsid w:val="205C2077"/>
    <w:rsid w:val="20600D20"/>
    <w:rsid w:val="20657F1A"/>
    <w:rsid w:val="2066590D"/>
    <w:rsid w:val="206879CA"/>
    <w:rsid w:val="206A18AE"/>
    <w:rsid w:val="206B4CB4"/>
    <w:rsid w:val="206F42A7"/>
    <w:rsid w:val="206F4D69"/>
    <w:rsid w:val="20730DB1"/>
    <w:rsid w:val="20732AE0"/>
    <w:rsid w:val="207509D0"/>
    <w:rsid w:val="207A5D4D"/>
    <w:rsid w:val="207C574D"/>
    <w:rsid w:val="20814948"/>
    <w:rsid w:val="20822667"/>
    <w:rsid w:val="20833CAE"/>
    <w:rsid w:val="20882414"/>
    <w:rsid w:val="208A5A42"/>
    <w:rsid w:val="208E2745"/>
    <w:rsid w:val="208F5564"/>
    <w:rsid w:val="20964810"/>
    <w:rsid w:val="209753ED"/>
    <w:rsid w:val="2097794C"/>
    <w:rsid w:val="20987157"/>
    <w:rsid w:val="209A09D9"/>
    <w:rsid w:val="209D7804"/>
    <w:rsid w:val="20A057F6"/>
    <w:rsid w:val="20A13136"/>
    <w:rsid w:val="20A13ED7"/>
    <w:rsid w:val="20A32DC1"/>
    <w:rsid w:val="20A63055"/>
    <w:rsid w:val="20A722CB"/>
    <w:rsid w:val="20A944EF"/>
    <w:rsid w:val="20AD5ABB"/>
    <w:rsid w:val="20AD5C00"/>
    <w:rsid w:val="20AD7157"/>
    <w:rsid w:val="20B03008"/>
    <w:rsid w:val="20B0423D"/>
    <w:rsid w:val="20B205AE"/>
    <w:rsid w:val="20B45750"/>
    <w:rsid w:val="20B61F81"/>
    <w:rsid w:val="20B754B8"/>
    <w:rsid w:val="20BC1D1D"/>
    <w:rsid w:val="20BC22D1"/>
    <w:rsid w:val="20C00B6E"/>
    <w:rsid w:val="20C87BBF"/>
    <w:rsid w:val="20C9194C"/>
    <w:rsid w:val="20CA5EA0"/>
    <w:rsid w:val="20CA64D4"/>
    <w:rsid w:val="20CB23A2"/>
    <w:rsid w:val="20CF0815"/>
    <w:rsid w:val="20D302F9"/>
    <w:rsid w:val="20D43CB6"/>
    <w:rsid w:val="20D5547B"/>
    <w:rsid w:val="20D96D8A"/>
    <w:rsid w:val="20DF7882"/>
    <w:rsid w:val="20E37148"/>
    <w:rsid w:val="20E764F6"/>
    <w:rsid w:val="20E923FE"/>
    <w:rsid w:val="20EA1891"/>
    <w:rsid w:val="20EB14D4"/>
    <w:rsid w:val="20ED287F"/>
    <w:rsid w:val="20F232EC"/>
    <w:rsid w:val="20F548FA"/>
    <w:rsid w:val="20F57C41"/>
    <w:rsid w:val="20F842D8"/>
    <w:rsid w:val="20FE108E"/>
    <w:rsid w:val="21017DAE"/>
    <w:rsid w:val="2102233F"/>
    <w:rsid w:val="2103375B"/>
    <w:rsid w:val="210526B6"/>
    <w:rsid w:val="210578C0"/>
    <w:rsid w:val="21097785"/>
    <w:rsid w:val="211531D2"/>
    <w:rsid w:val="211626E6"/>
    <w:rsid w:val="21185187"/>
    <w:rsid w:val="21196477"/>
    <w:rsid w:val="211B4690"/>
    <w:rsid w:val="211C2657"/>
    <w:rsid w:val="211D6DCE"/>
    <w:rsid w:val="21204E08"/>
    <w:rsid w:val="212865E6"/>
    <w:rsid w:val="212B3872"/>
    <w:rsid w:val="212C487D"/>
    <w:rsid w:val="213074CD"/>
    <w:rsid w:val="21334FA6"/>
    <w:rsid w:val="21350932"/>
    <w:rsid w:val="21351D63"/>
    <w:rsid w:val="213576FC"/>
    <w:rsid w:val="213828CB"/>
    <w:rsid w:val="213B11C7"/>
    <w:rsid w:val="213B1A77"/>
    <w:rsid w:val="213C1B1A"/>
    <w:rsid w:val="213C31C6"/>
    <w:rsid w:val="21401D33"/>
    <w:rsid w:val="214247D6"/>
    <w:rsid w:val="21426ADA"/>
    <w:rsid w:val="214447D5"/>
    <w:rsid w:val="21450268"/>
    <w:rsid w:val="2149247A"/>
    <w:rsid w:val="21492628"/>
    <w:rsid w:val="214B49CC"/>
    <w:rsid w:val="214D1062"/>
    <w:rsid w:val="214E7657"/>
    <w:rsid w:val="214F066F"/>
    <w:rsid w:val="21504F1B"/>
    <w:rsid w:val="21554147"/>
    <w:rsid w:val="21573B57"/>
    <w:rsid w:val="215A183C"/>
    <w:rsid w:val="215B7E1F"/>
    <w:rsid w:val="215F0E79"/>
    <w:rsid w:val="21613903"/>
    <w:rsid w:val="216373DC"/>
    <w:rsid w:val="21644721"/>
    <w:rsid w:val="21690139"/>
    <w:rsid w:val="216A016B"/>
    <w:rsid w:val="216E0711"/>
    <w:rsid w:val="21707AEA"/>
    <w:rsid w:val="21735148"/>
    <w:rsid w:val="21762980"/>
    <w:rsid w:val="217C03DB"/>
    <w:rsid w:val="217C7938"/>
    <w:rsid w:val="217D42C2"/>
    <w:rsid w:val="217E66FF"/>
    <w:rsid w:val="21806FC4"/>
    <w:rsid w:val="21824F68"/>
    <w:rsid w:val="2183203C"/>
    <w:rsid w:val="21861C62"/>
    <w:rsid w:val="21882946"/>
    <w:rsid w:val="2188788E"/>
    <w:rsid w:val="218D79D2"/>
    <w:rsid w:val="21901430"/>
    <w:rsid w:val="21907364"/>
    <w:rsid w:val="219219B2"/>
    <w:rsid w:val="219541AC"/>
    <w:rsid w:val="219604CD"/>
    <w:rsid w:val="219A0091"/>
    <w:rsid w:val="219D0895"/>
    <w:rsid w:val="219D5820"/>
    <w:rsid w:val="219E1094"/>
    <w:rsid w:val="21A13F37"/>
    <w:rsid w:val="21A4103B"/>
    <w:rsid w:val="21A413AC"/>
    <w:rsid w:val="21A52B7F"/>
    <w:rsid w:val="21A574D9"/>
    <w:rsid w:val="21A63705"/>
    <w:rsid w:val="21A815BE"/>
    <w:rsid w:val="21AB3F90"/>
    <w:rsid w:val="21AB5C96"/>
    <w:rsid w:val="21AC5602"/>
    <w:rsid w:val="21AC60BE"/>
    <w:rsid w:val="21AC7726"/>
    <w:rsid w:val="21AD0AB6"/>
    <w:rsid w:val="21AE50AB"/>
    <w:rsid w:val="21B1186D"/>
    <w:rsid w:val="21B358DC"/>
    <w:rsid w:val="21B854CE"/>
    <w:rsid w:val="21BA67F9"/>
    <w:rsid w:val="21BB17EF"/>
    <w:rsid w:val="21BB3BA3"/>
    <w:rsid w:val="21BB5D9E"/>
    <w:rsid w:val="21BD7780"/>
    <w:rsid w:val="21BE06DA"/>
    <w:rsid w:val="21BE4FE5"/>
    <w:rsid w:val="21C0656A"/>
    <w:rsid w:val="21C21CAD"/>
    <w:rsid w:val="21C61290"/>
    <w:rsid w:val="21C75AB5"/>
    <w:rsid w:val="21C96A8A"/>
    <w:rsid w:val="21CA570D"/>
    <w:rsid w:val="21CC1A9B"/>
    <w:rsid w:val="21D03B77"/>
    <w:rsid w:val="21D14E68"/>
    <w:rsid w:val="21D27D5C"/>
    <w:rsid w:val="21D46A76"/>
    <w:rsid w:val="21D62711"/>
    <w:rsid w:val="21DA0566"/>
    <w:rsid w:val="21DA6B6C"/>
    <w:rsid w:val="21DD032A"/>
    <w:rsid w:val="21E0366E"/>
    <w:rsid w:val="21E365F4"/>
    <w:rsid w:val="21E8662F"/>
    <w:rsid w:val="21E92BD4"/>
    <w:rsid w:val="21EA095F"/>
    <w:rsid w:val="21EB0560"/>
    <w:rsid w:val="21EB2786"/>
    <w:rsid w:val="21EF2CCB"/>
    <w:rsid w:val="21EF467A"/>
    <w:rsid w:val="21F062C7"/>
    <w:rsid w:val="21F15E25"/>
    <w:rsid w:val="21F40768"/>
    <w:rsid w:val="21F77865"/>
    <w:rsid w:val="21F90A1A"/>
    <w:rsid w:val="21FB7F71"/>
    <w:rsid w:val="21FC08EE"/>
    <w:rsid w:val="21FD1E03"/>
    <w:rsid w:val="21FE416E"/>
    <w:rsid w:val="22055934"/>
    <w:rsid w:val="220713B5"/>
    <w:rsid w:val="220A1D33"/>
    <w:rsid w:val="220F1A38"/>
    <w:rsid w:val="220F6D15"/>
    <w:rsid w:val="22102715"/>
    <w:rsid w:val="22113694"/>
    <w:rsid w:val="22116B57"/>
    <w:rsid w:val="22134A3F"/>
    <w:rsid w:val="221504E6"/>
    <w:rsid w:val="22150ECD"/>
    <w:rsid w:val="221A1341"/>
    <w:rsid w:val="221D07C5"/>
    <w:rsid w:val="221D441D"/>
    <w:rsid w:val="221F2013"/>
    <w:rsid w:val="221F7956"/>
    <w:rsid w:val="222043D3"/>
    <w:rsid w:val="22237238"/>
    <w:rsid w:val="222529F2"/>
    <w:rsid w:val="222620DD"/>
    <w:rsid w:val="222B1D25"/>
    <w:rsid w:val="222F7AC2"/>
    <w:rsid w:val="22302B10"/>
    <w:rsid w:val="2231049D"/>
    <w:rsid w:val="22312903"/>
    <w:rsid w:val="223B3215"/>
    <w:rsid w:val="223E0557"/>
    <w:rsid w:val="22417401"/>
    <w:rsid w:val="224477CA"/>
    <w:rsid w:val="22453344"/>
    <w:rsid w:val="22496200"/>
    <w:rsid w:val="224A72A8"/>
    <w:rsid w:val="224B3C7C"/>
    <w:rsid w:val="224B77E3"/>
    <w:rsid w:val="224D26E5"/>
    <w:rsid w:val="224F0CEA"/>
    <w:rsid w:val="224F2535"/>
    <w:rsid w:val="224F6984"/>
    <w:rsid w:val="2252057E"/>
    <w:rsid w:val="22532580"/>
    <w:rsid w:val="2254553C"/>
    <w:rsid w:val="225465E5"/>
    <w:rsid w:val="22567414"/>
    <w:rsid w:val="225C24CA"/>
    <w:rsid w:val="225C394D"/>
    <w:rsid w:val="225C4002"/>
    <w:rsid w:val="225D1F33"/>
    <w:rsid w:val="225E54FE"/>
    <w:rsid w:val="225E6BFC"/>
    <w:rsid w:val="22643870"/>
    <w:rsid w:val="2265529E"/>
    <w:rsid w:val="226A7E3C"/>
    <w:rsid w:val="226B54A6"/>
    <w:rsid w:val="226D2C42"/>
    <w:rsid w:val="226D38ED"/>
    <w:rsid w:val="226D5509"/>
    <w:rsid w:val="22724B01"/>
    <w:rsid w:val="22735D15"/>
    <w:rsid w:val="227523DE"/>
    <w:rsid w:val="227641BE"/>
    <w:rsid w:val="22770ED3"/>
    <w:rsid w:val="22784E5B"/>
    <w:rsid w:val="227B55C2"/>
    <w:rsid w:val="227C0D77"/>
    <w:rsid w:val="227C192B"/>
    <w:rsid w:val="22802B5B"/>
    <w:rsid w:val="228341F5"/>
    <w:rsid w:val="22846875"/>
    <w:rsid w:val="22862D42"/>
    <w:rsid w:val="22863FF3"/>
    <w:rsid w:val="22884F9D"/>
    <w:rsid w:val="228C147F"/>
    <w:rsid w:val="22905EB9"/>
    <w:rsid w:val="22961B9F"/>
    <w:rsid w:val="22990EB4"/>
    <w:rsid w:val="229932BA"/>
    <w:rsid w:val="22994D03"/>
    <w:rsid w:val="229D7F27"/>
    <w:rsid w:val="229E744C"/>
    <w:rsid w:val="229F63AA"/>
    <w:rsid w:val="22A16093"/>
    <w:rsid w:val="22A355B8"/>
    <w:rsid w:val="22A41855"/>
    <w:rsid w:val="22A54A65"/>
    <w:rsid w:val="22A711F5"/>
    <w:rsid w:val="22A92941"/>
    <w:rsid w:val="22AB5512"/>
    <w:rsid w:val="22B3191A"/>
    <w:rsid w:val="22B32B6C"/>
    <w:rsid w:val="22B36124"/>
    <w:rsid w:val="22B60CE6"/>
    <w:rsid w:val="22B658EE"/>
    <w:rsid w:val="22B67EA0"/>
    <w:rsid w:val="22B95A4D"/>
    <w:rsid w:val="22BA6293"/>
    <w:rsid w:val="22BE1723"/>
    <w:rsid w:val="22BF68E5"/>
    <w:rsid w:val="22C03D87"/>
    <w:rsid w:val="22C51FAD"/>
    <w:rsid w:val="22C63397"/>
    <w:rsid w:val="22CA7CFC"/>
    <w:rsid w:val="22CC685F"/>
    <w:rsid w:val="22CE475B"/>
    <w:rsid w:val="22CE77B0"/>
    <w:rsid w:val="22D12DDA"/>
    <w:rsid w:val="22D809D0"/>
    <w:rsid w:val="22D9289A"/>
    <w:rsid w:val="22DA0955"/>
    <w:rsid w:val="22DA5682"/>
    <w:rsid w:val="22DB777D"/>
    <w:rsid w:val="22DB7B38"/>
    <w:rsid w:val="22DC09B9"/>
    <w:rsid w:val="22DE1642"/>
    <w:rsid w:val="22E1125F"/>
    <w:rsid w:val="22E535DD"/>
    <w:rsid w:val="22E60BCB"/>
    <w:rsid w:val="22E6452D"/>
    <w:rsid w:val="22E80F92"/>
    <w:rsid w:val="22EB1E59"/>
    <w:rsid w:val="22EB4B90"/>
    <w:rsid w:val="22ED59B8"/>
    <w:rsid w:val="22ED5A19"/>
    <w:rsid w:val="22EF6CDF"/>
    <w:rsid w:val="22F056E5"/>
    <w:rsid w:val="22F07CF0"/>
    <w:rsid w:val="22F10A59"/>
    <w:rsid w:val="22F37413"/>
    <w:rsid w:val="22F444CB"/>
    <w:rsid w:val="22F50404"/>
    <w:rsid w:val="22F75DB7"/>
    <w:rsid w:val="22F772EA"/>
    <w:rsid w:val="22F934DE"/>
    <w:rsid w:val="22F96A4E"/>
    <w:rsid w:val="23014E95"/>
    <w:rsid w:val="23015E7A"/>
    <w:rsid w:val="23044EBF"/>
    <w:rsid w:val="23063448"/>
    <w:rsid w:val="23097D5D"/>
    <w:rsid w:val="230A5CA1"/>
    <w:rsid w:val="23121F98"/>
    <w:rsid w:val="23132C38"/>
    <w:rsid w:val="231358A6"/>
    <w:rsid w:val="23161365"/>
    <w:rsid w:val="231949FE"/>
    <w:rsid w:val="23194F0C"/>
    <w:rsid w:val="231B7FA2"/>
    <w:rsid w:val="231C51B7"/>
    <w:rsid w:val="231D0C34"/>
    <w:rsid w:val="231E4701"/>
    <w:rsid w:val="231E57DA"/>
    <w:rsid w:val="231F6CC7"/>
    <w:rsid w:val="23220952"/>
    <w:rsid w:val="232442D0"/>
    <w:rsid w:val="232468D0"/>
    <w:rsid w:val="23260038"/>
    <w:rsid w:val="232937F4"/>
    <w:rsid w:val="232A4C76"/>
    <w:rsid w:val="232B4FA1"/>
    <w:rsid w:val="232B58B6"/>
    <w:rsid w:val="23304DFD"/>
    <w:rsid w:val="23312B31"/>
    <w:rsid w:val="23335B47"/>
    <w:rsid w:val="233576C6"/>
    <w:rsid w:val="23397771"/>
    <w:rsid w:val="233A6051"/>
    <w:rsid w:val="23400B1A"/>
    <w:rsid w:val="23402237"/>
    <w:rsid w:val="23406C7F"/>
    <w:rsid w:val="234274DD"/>
    <w:rsid w:val="23431CF0"/>
    <w:rsid w:val="23476F9D"/>
    <w:rsid w:val="234A7A04"/>
    <w:rsid w:val="234D47C5"/>
    <w:rsid w:val="234E2CCE"/>
    <w:rsid w:val="23537DCA"/>
    <w:rsid w:val="23564B55"/>
    <w:rsid w:val="23577024"/>
    <w:rsid w:val="2358609D"/>
    <w:rsid w:val="23593D4A"/>
    <w:rsid w:val="235A0FB0"/>
    <w:rsid w:val="235B1C86"/>
    <w:rsid w:val="235F30ED"/>
    <w:rsid w:val="23612B8B"/>
    <w:rsid w:val="23622230"/>
    <w:rsid w:val="236721EE"/>
    <w:rsid w:val="23672E4E"/>
    <w:rsid w:val="23680744"/>
    <w:rsid w:val="23684E55"/>
    <w:rsid w:val="23692AF1"/>
    <w:rsid w:val="23696DDE"/>
    <w:rsid w:val="236C085E"/>
    <w:rsid w:val="23702671"/>
    <w:rsid w:val="237056B5"/>
    <w:rsid w:val="23751DFB"/>
    <w:rsid w:val="237858DC"/>
    <w:rsid w:val="237B3C29"/>
    <w:rsid w:val="237B4499"/>
    <w:rsid w:val="237D40FE"/>
    <w:rsid w:val="237F75AF"/>
    <w:rsid w:val="23804E58"/>
    <w:rsid w:val="23827C4B"/>
    <w:rsid w:val="2384431F"/>
    <w:rsid w:val="23852265"/>
    <w:rsid w:val="23894CA7"/>
    <w:rsid w:val="23897467"/>
    <w:rsid w:val="238E4D23"/>
    <w:rsid w:val="239127BB"/>
    <w:rsid w:val="23913E9F"/>
    <w:rsid w:val="2394335C"/>
    <w:rsid w:val="239A1000"/>
    <w:rsid w:val="239C15DE"/>
    <w:rsid w:val="239D1BF3"/>
    <w:rsid w:val="239D3A22"/>
    <w:rsid w:val="239E329D"/>
    <w:rsid w:val="239F63BA"/>
    <w:rsid w:val="23A15F36"/>
    <w:rsid w:val="23A30BC8"/>
    <w:rsid w:val="23A514F8"/>
    <w:rsid w:val="23AD1629"/>
    <w:rsid w:val="23AE29ED"/>
    <w:rsid w:val="23B442B5"/>
    <w:rsid w:val="23B603F3"/>
    <w:rsid w:val="23B61ED2"/>
    <w:rsid w:val="23B627CE"/>
    <w:rsid w:val="23B7653B"/>
    <w:rsid w:val="23B92301"/>
    <w:rsid w:val="23BE7E0B"/>
    <w:rsid w:val="23BF1B76"/>
    <w:rsid w:val="23C23617"/>
    <w:rsid w:val="23C23E41"/>
    <w:rsid w:val="23C40ADE"/>
    <w:rsid w:val="23C66EEE"/>
    <w:rsid w:val="23C73FF3"/>
    <w:rsid w:val="23C763B0"/>
    <w:rsid w:val="23C96072"/>
    <w:rsid w:val="23CB1C02"/>
    <w:rsid w:val="23CE7D77"/>
    <w:rsid w:val="23D36CD8"/>
    <w:rsid w:val="23D51D98"/>
    <w:rsid w:val="23D66B15"/>
    <w:rsid w:val="23D75C0F"/>
    <w:rsid w:val="23D76893"/>
    <w:rsid w:val="23DB7C8F"/>
    <w:rsid w:val="23DC2343"/>
    <w:rsid w:val="23DD06D0"/>
    <w:rsid w:val="23DF3582"/>
    <w:rsid w:val="23E02D33"/>
    <w:rsid w:val="23E06566"/>
    <w:rsid w:val="23E50760"/>
    <w:rsid w:val="23E66124"/>
    <w:rsid w:val="23E73A4D"/>
    <w:rsid w:val="23EA5366"/>
    <w:rsid w:val="23EC4198"/>
    <w:rsid w:val="23F149DC"/>
    <w:rsid w:val="23F42FD1"/>
    <w:rsid w:val="23F53432"/>
    <w:rsid w:val="23FC558E"/>
    <w:rsid w:val="23FC7C59"/>
    <w:rsid w:val="23FE687D"/>
    <w:rsid w:val="23FF4F83"/>
    <w:rsid w:val="23FF7416"/>
    <w:rsid w:val="24053AF4"/>
    <w:rsid w:val="2406784A"/>
    <w:rsid w:val="2407368C"/>
    <w:rsid w:val="24081750"/>
    <w:rsid w:val="240A673D"/>
    <w:rsid w:val="240B356D"/>
    <w:rsid w:val="240C399B"/>
    <w:rsid w:val="241207F4"/>
    <w:rsid w:val="24197F0D"/>
    <w:rsid w:val="241A6AAA"/>
    <w:rsid w:val="241B496F"/>
    <w:rsid w:val="241B7753"/>
    <w:rsid w:val="241D715E"/>
    <w:rsid w:val="241F18CA"/>
    <w:rsid w:val="24211F26"/>
    <w:rsid w:val="24247C56"/>
    <w:rsid w:val="242525B9"/>
    <w:rsid w:val="242554D9"/>
    <w:rsid w:val="242A2882"/>
    <w:rsid w:val="242F2C96"/>
    <w:rsid w:val="243174F2"/>
    <w:rsid w:val="24334AB0"/>
    <w:rsid w:val="24363470"/>
    <w:rsid w:val="243B2509"/>
    <w:rsid w:val="24431BB9"/>
    <w:rsid w:val="24440836"/>
    <w:rsid w:val="24450FE5"/>
    <w:rsid w:val="24461452"/>
    <w:rsid w:val="2446667F"/>
    <w:rsid w:val="24473FDA"/>
    <w:rsid w:val="24485F3E"/>
    <w:rsid w:val="244C6F5C"/>
    <w:rsid w:val="244D373B"/>
    <w:rsid w:val="244D375D"/>
    <w:rsid w:val="244D44F5"/>
    <w:rsid w:val="244E68FD"/>
    <w:rsid w:val="244F7B9F"/>
    <w:rsid w:val="24515C5D"/>
    <w:rsid w:val="245545D8"/>
    <w:rsid w:val="24556C77"/>
    <w:rsid w:val="245A1FA2"/>
    <w:rsid w:val="245B23ED"/>
    <w:rsid w:val="245B5D8B"/>
    <w:rsid w:val="245E43AD"/>
    <w:rsid w:val="245E55A0"/>
    <w:rsid w:val="246120F2"/>
    <w:rsid w:val="24621F38"/>
    <w:rsid w:val="246A49E2"/>
    <w:rsid w:val="246F26F5"/>
    <w:rsid w:val="246F6E98"/>
    <w:rsid w:val="246F6F32"/>
    <w:rsid w:val="24702C71"/>
    <w:rsid w:val="247210B5"/>
    <w:rsid w:val="24740D6B"/>
    <w:rsid w:val="247457A6"/>
    <w:rsid w:val="24753EAC"/>
    <w:rsid w:val="24786625"/>
    <w:rsid w:val="247A15AB"/>
    <w:rsid w:val="247A2EB2"/>
    <w:rsid w:val="248211FF"/>
    <w:rsid w:val="248428BD"/>
    <w:rsid w:val="248430F2"/>
    <w:rsid w:val="24864F3B"/>
    <w:rsid w:val="24875997"/>
    <w:rsid w:val="24882292"/>
    <w:rsid w:val="248C2BFC"/>
    <w:rsid w:val="24905EBD"/>
    <w:rsid w:val="24962534"/>
    <w:rsid w:val="2496509E"/>
    <w:rsid w:val="24970DAC"/>
    <w:rsid w:val="24985160"/>
    <w:rsid w:val="249865AD"/>
    <w:rsid w:val="249A00A4"/>
    <w:rsid w:val="249A346C"/>
    <w:rsid w:val="249B6589"/>
    <w:rsid w:val="249B7318"/>
    <w:rsid w:val="249F0323"/>
    <w:rsid w:val="24A23534"/>
    <w:rsid w:val="24A40661"/>
    <w:rsid w:val="24A50350"/>
    <w:rsid w:val="24A8262F"/>
    <w:rsid w:val="24A90502"/>
    <w:rsid w:val="24AA3479"/>
    <w:rsid w:val="24AF5248"/>
    <w:rsid w:val="24B278BE"/>
    <w:rsid w:val="24B52569"/>
    <w:rsid w:val="24B9146A"/>
    <w:rsid w:val="24BC10DB"/>
    <w:rsid w:val="24BD7A4F"/>
    <w:rsid w:val="24C02C51"/>
    <w:rsid w:val="24C16756"/>
    <w:rsid w:val="24C247E9"/>
    <w:rsid w:val="24C97078"/>
    <w:rsid w:val="24C97455"/>
    <w:rsid w:val="24CE3198"/>
    <w:rsid w:val="24D1677F"/>
    <w:rsid w:val="24D234AD"/>
    <w:rsid w:val="24D241CD"/>
    <w:rsid w:val="24D278A0"/>
    <w:rsid w:val="24D62B02"/>
    <w:rsid w:val="24D6523B"/>
    <w:rsid w:val="24E92EBB"/>
    <w:rsid w:val="24EB7A21"/>
    <w:rsid w:val="24EC550B"/>
    <w:rsid w:val="24F50416"/>
    <w:rsid w:val="24F549F6"/>
    <w:rsid w:val="25011C95"/>
    <w:rsid w:val="25041438"/>
    <w:rsid w:val="25042313"/>
    <w:rsid w:val="25051409"/>
    <w:rsid w:val="25060991"/>
    <w:rsid w:val="25066E03"/>
    <w:rsid w:val="2506738F"/>
    <w:rsid w:val="250B2DE7"/>
    <w:rsid w:val="250C7751"/>
    <w:rsid w:val="250F58D2"/>
    <w:rsid w:val="250F65AB"/>
    <w:rsid w:val="25105F51"/>
    <w:rsid w:val="25156063"/>
    <w:rsid w:val="25156175"/>
    <w:rsid w:val="2518756C"/>
    <w:rsid w:val="251C6093"/>
    <w:rsid w:val="251C7684"/>
    <w:rsid w:val="251F6558"/>
    <w:rsid w:val="25202F39"/>
    <w:rsid w:val="25205126"/>
    <w:rsid w:val="25222954"/>
    <w:rsid w:val="252833F9"/>
    <w:rsid w:val="252920DA"/>
    <w:rsid w:val="252B07AD"/>
    <w:rsid w:val="252D4BAD"/>
    <w:rsid w:val="252F2930"/>
    <w:rsid w:val="25320FA6"/>
    <w:rsid w:val="25341218"/>
    <w:rsid w:val="253447AC"/>
    <w:rsid w:val="2535374E"/>
    <w:rsid w:val="2536697B"/>
    <w:rsid w:val="25382182"/>
    <w:rsid w:val="253925C7"/>
    <w:rsid w:val="25395856"/>
    <w:rsid w:val="25395E53"/>
    <w:rsid w:val="253D3AE4"/>
    <w:rsid w:val="253E259C"/>
    <w:rsid w:val="253E7992"/>
    <w:rsid w:val="253F7B3B"/>
    <w:rsid w:val="25407D84"/>
    <w:rsid w:val="2541173E"/>
    <w:rsid w:val="25451D0E"/>
    <w:rsid w:val="254863C0"/>
    <w:rsid w:val="254A523F"/>
    <w:rsid w:val="254A66C9"/>
    <w:rsid w:val="254E0CE9"/>
    <w:rsid w:val="254F2D17"/>
    <w:rsid w:val="2550318F"/>
    <w:rsid w:val="25507B68"/>
    <w:rsid w:val="255138BC"/>
    <w:rsid w:val="25526C0C"/>
    <w:rsid w:val="255445D5"/>
    <w:rsid w:val="25561BE6"/>
    <w:rsid w:val="255707C2"/>
    <w:rsid w:val="255A0177"/>
    <w:rsid w:val="255A76C3"/>
    <w:rsid w:val="255E4CAB"/>
    <w:rsid w:val="255E5536"/>
    <w:rsid w:val="255E6F15"/>
    <w:rsid w:val="25620BC4"/>
    <w:rsid w:val="25671C31"/>
    <w:rsid w:val="25672848"/>
    <w:rsid w:val="2569412F"/>
    <w:rsid w:val="25696B79"/>
    <w:rsid w:val="256A338C"/>
    <w:rsid w:val="256B2231"/>
    <w:rsid w:val="256B55C6"/>
    <w:rsid w:val="256B5DB8"/>
    <w:rsid w:val="256B7F6F"/>
    <w:rsid w:val="256D6283"/>
    <w:rsid w:val="256D74F2"/>
    <w:rsid w:val="25736B1A"/>
    <w:rsid w:val="25742D2A"/>
    <w:rsid w:val="257532EE"/>
    <w:rsid w:val="257704FB"/>
    <w:rsid w:val="257815E2"/>
    <w:rsid w:val="257B285D"/>
    <w:rsid w:val="258072D2"/>
    <w:rsid w:val="258218B1"/>
    <w:rsid w:val="25832E1C"/>
    <w:rsid w:val="25844ED8"/>
    <w:rsid w:val="2585294A"/>
    <w:rsid w:val="25862C9D"/>
    <w:rsid w:val="258A41EC"/>
    <w:rsid w:val="258E2BD9"/>
    <w:rsid w:val="2590157E"/>
    <w:rsid w:val="25920556"/>
    <w:rsid w:val="259240B2"/>
    <w:rsid w:val="25954250"/>
    <w:rsid w:val="259A134E"/>
    <w:rsid w:val="259D073D"/>
    <w:rsid w:val="259F12E1"/>
    <w:rsid w:val="259F1CD6"/>
    <w:rsid w:val="25A00E92"/>
    <w:rsid w:val="25A20453"/>
    <w:rsid w:val="25A62A86"/>
    <w:rsid w:val="25A740F5"/>
    <w:rsid w:val="25A86112"/>
    <w:rsid w:val="25AA1E15"/>
    <w:rsid w:val="25AC2CCA"/>
    <w:rsid w:val="25AD59F9"/>
    <w:rsid w:val="25AF4EDB"/>
    <w:rsid w:val="25B1297E"/>
    <w:rsid w:val="25B2587A"/>
    <w:rsid w:val="25B31666"/>
    <w:rsid w:val="25B331A6"/>
    <w:rsid w:val="25B423B8"/>
    <w:rsid w:val="25B53193"/>
    <w:rsid w:val="25B8575F"/>
    <w:rsid w:val="25BA32FF"/>
    <w:rsid w:val="25BA3974"/>
    <w:rsid w:val="25BE60B5"/>
    <w:rsid w:val="25BE7DF6"/>
    <w:rsid w:val="25BF7FCB"/>
    <w:rsid w:val="25C5367A"/>
    <w:rsid w:val="25C8410E"/>
    <w:rsid w:val="25C9627D"/>
    <w:rsid w:val="25CC00FE"/>
    <w:rsid w:val="25CE6904"/>
    <w:rsid w:val="25D11AE3"/>
    <w:rsid w:val="25D17D4A"/>
    <w:rsid w:val="25D32DD2"/>
    <w:rsid w:val="25D33985"/>
    <w:rsid w:val="25D409E9"/>
    <w:rsid w:val="25D558F1"/>
    <w:rsid w:val="25D6048B"/>
    <w:rsid w:val="25D6772B"/>
    <w:rsid w:val="25D704DD"/>
    <w:rsid w:val="25D76A70"/>
    <w:rsid w:val="25DC1BDE"/>
    <w:rsid w:val="25DD6CF3"/>
    <w:rsid w:val="25DF445E"/>
    <w:rsid w:val="25E1332A"/>
    <w:rsid w:val="25E56E96"/>
    <w:rsid w:val="25E94B2B"/>
    <w:rsid w:val="25EF228B"/>
    <w:rsid w:val="25F26F6A"/>
    <w:rsid w:val="25F92D57"/>
    <w:rsid w:val="25FE2BED"/>
    <w:rsid w:val="260137FD"/>
    <w:rsid w:val="26013DE6"/>
    <w:rsid w:val="260174A5"/>
    <w:rsid w:val="26062E4B"/>
    <w:rsid w:val="26064F58"/>
    <w:rsid w:val="260776E7"/>
    <w:rsid w:val="260A2963"/>
    <w:rsid w:val="260C183C"/>
    <w:rsid w:val="260C74A4"/>
    <w:rsid w:val="260D7583"/>
    <w:rsid w:val="260E5CBB"/>
    <w:rsid w:val="2612364A"/>
    <w:rsid w:val="26130016"/>
    <w:rsid w:val="261506BA"/>
    <w:rsid w:val="26165C53"/>
    <w:rsid w:val="2618480B"/>
    <w:rsid w:val="2619438F"/>
    <w:rsid w:val="261D09BB"/>
    <w:rsid w:val="261D3075"/>
    <w:rsid w:val="261D7D6B"/>
    <w:rsid w:val="261E0AF7"/>
    <w:rsid w:val="261E7054"/>
    <w:rsid w:val="26205D3C"/>
    <w:rsid w:val="26272006"/>
    <w:rsid w:val="26290D30"/>
    <w:rsid w:val="26292949"/>
    <w:rsid w:val="262F6285"/>
    <w:rsid w:val="26300B60"/>
    <w:rsid w:val="263012A0"/>
    <w:rsid w:val="26304C57"/>
    <w:rsid w:val="26312EC9"/>
    <w:rsid w:val="26332A95"/>
    <w:rsid w:val="2634163D"/>
    <w:rsid w:val="263D5C61"/>
    <w:rsid w:val="26416424"/>
    <w:rsid w:val="26416AD6"/>
    <w:rsid w:val="2644258C"/>
    <w:rsid w:val="26454B6A"/>
    <w:rsid w:val="26461FAA"/>
    <w:rsid w:val="26475EF4"/>
    <w:rsid w:val="264C2C90"/>
    <w:rsid w:val="264D5E6F"/>
    <w:rsid w:val="26511D2F"/>
    <w:rsid w:val="265167FA"/>
    <w:rsid w:val="26557EA6"/>
    <w:rsid w:val="265923ED"/>
    <w:rsid w:val="26606E69"/>
    <w:rsid w:val="266A08B5"/>
    <w:rsid w:val="266B010F"/>
    <w:rsid w:val="266E4D19"/>
    <w:rsid w:val="266F34FE"/>
    <w:rsid w:val="26711867"/>
    <w:rsid w:val="267129EA"/>
    <w:rsid w:val="2671369E"/>
    <w:rsid w:val="26737B88"/>
    <w:rsid w:val="26762D4E"/>
    <w:rsid w:val="26785430"/>
    <w:rsid w:val="26787C79"/>
    <w:rsid w:val="267B1CA7"/>
    <w:rsid w:val="267B58FF"/>
    <w:rsid w:val="267B616D"/>
    <w:rsid w:val="267E714F"/>
    <w:rsid w:val="267F7431"/>
    <w:rsid w:val="268005F4"/>
    <w:rsid w:val="268249A4"/>
    <w:rsid w:val="2683390F"/>
    <w:rsid w:val="2685733F"/>
    <w:rsid w:val="26871D63"/>
    <w:rsid w:val="26883C1B"/>
    <w:rsid w:val="268A1169"/>
    <w:rsid w:val="268B0CEF"/>
    <w:rsid w:val="268C21D2"/>
    <w:rsid w:val="269125B1"/>
    <w:rsid w:val="26937041"/>
    <w:rsid w:val="269437B2"/>
    <w:rsid w:val="26961924"/>
    <w:rsid w:val="26962AD0"/>
    <w:rsid w:val="26965900"/>
    <w:rsid w:val="2699646A"/>
    <w:rsid w:val="269A230D"/>
    <w:rsid w:val="269A4EBA"/>
    <w:rsid w:val="269E73BC"/>
    <w:rsid w:val="269F4CC5"/>
    <w:rsid w:val="269F5741"/>
    <w:rsid w:val="26A03F1B"/>
    <w:rsid w:val="26A101F9"/>
    <w:rsid w:val="26A208B9"/>
    <w:rsid w:val="26A33069"/>
    <w:rsid w:val="26A61F70"/>
    <w:rsid w:val="26A632FF"/>
    <w:rsid w:val="26A8781E"/>
    <w:rsid w:val="26A929A2"/>
    <w:rsid w:val="26A95A28"/>
    <w:rsid w:val="26AA5280"/>
    <w:rsid w:val="26AA5779"/>
    <w:rsid w:val="26AC2B4F"/>
    <w:rsid w:val="26AC6E44"/>
    <w:rsid w:val="26B03CC3"/>
    <w:rsid w:val="26B1556F"/>
    <w:rsid w:val="26B426BE"/>
    <w:rsid w:val="26B817CE"/>
    <w:rsid w:val="26C04134"/>
    <w:rsid w:val="26C142FB"/>
    <w:rsid w:val="26C2112E"/>
    <w:rsid w:val="26C46CCD"/>
    <w:rsid w:val="26C577BA"/>
    <w:rsid w:val="26C73BFE"/>
    <w:rsid w:val="26C84D8D"/>
    <w:rsid w:val="26CB23E5"/>
    <w:rsid w:val="26D459AA"/>
    <w:rsid w:val="26D668B4"/>
    <w:rsid w:val="26DD08CC"/>
    <w:rsid w:val="26DE3CE9"/>
    <w:rsid w:val="26DF2B19"/>
    <w:rsid w:val="26E31D9A"/>
    <w:rsid w:val="26E37DED"/>
    <w:rsid w:val="26E455D4"/>
    <w:rsid w:val="26E8267A"/>
    <w:rsid w:val="26E85065"/>
    <w:rsid w:val="26E9319F"/>
    <w:rsid w:val="26E96556"/>
    <w:rsid w:val="26EC1451"/>
    <w:rsid w:val="26EF7A64"/>
    <w:rsid w:val="26FA1491"/>
    <w:rsid w:val="26FB2455"/>
    <w:rsid w:val="26FB4257"/>
    <w:rsid w:val="26FD1559"/>
    <w:rsid w:val="26FD565A"/>
    <w:rsid w:val="26FE16F1"/>
    <w:rsid w:val="27001461"/>
    <w:rsid w:val="270150C1"/>
    <w:rsid w:val="27035AAE"/>
    <w:rsid w:val="27040A20"/>
    <w:rsid w:val="2706399F"/>
    <w:rsid w:val="27083DFC"/>
    <w:rsid w:val="27087469"/>
    <w:rsid w:val="270E01F1"/>
    <w:rsid w:val="27177164"/>
    <w:rsid w:val="2718557F"/>
    <w:rsid w:val="271A705A"/>
    <w:rsid w:val="27220263"/>
    <w:rsid w:val="27230B6A"/>
    <w:rsid w:val="272D1F22"/>
    <w:rsid w:val="272E14A5"/>
    <w:rsid w:val="272E41F2"/>
    <w:rsid w:val="27343E6A"/>
    <w:rsid w:val="27346226"/>
    <w:rsid w:val="27387AAA"/>
    <w:rsid w:val="27392087"/>
    <w:rsid w:val="27404ABF"/>
    <w:rsid w:val="27420BA6"/>
    <w:rsid w:val="27422A07"/>
    <w:rsid w:val="27452ADA"/>
    <w:rsid w:val="27463E40"/>
    <w:rsid w:val="27467A04"/>
    <w:rsid w:val="27483028"/>
    <w:rsid w:val="2749784A"/>
    <w:rsid w:val="274D5778"/>
    <w:rsid w:val="27504C85"/>
    <w:rsid w:val="2750557D"/>
    <w:rsid w:val="275130D7"/>
    <w:rsid w:val="27521D98"/>
    <w:rsid w:val="27526767"/>
    <w:rsid w:val="2753491C"/>
    <w:rsid w:val="27546080"/>
    <w:rsid w:val="27550B63"/>
    <w:rsid w:val="275629FA"/>
    <w:rsid w:val="27564C8B"/>
    <w:rsid w:val="275C74AD"/>
    <w:rsid w:val="27607D18"/>
    <w:rsid w:val="276436C8"/>
    <w:rsid w:val="2764380C"/>
    <w:rsid w:val="27671AAD"/>
    <w:rsid w:val="276752B5"/>
    <w:rsid w:val="27682C7B"/>
    <w:rsid w:val="276A683E"/>
    <w:rsid w:val="276F3580"/>
    <w:rsid w:val="2770344B"/>
    <w:rsid w:val="27704236"/>
    <w:rsid w:val="27764183"/>
    <w:rsid w:val="277A3BF1"/>
    <w:rsid w:val="277B3F6E"/>
    <w:rsid w:val="277E6743"/>
    <w:rsid w:val="27816114"/>
    <w:rsid w:val="278218D9"/>
    <w:rsid w:val="27827FF6"/>
    <w:rsid w:val="2784123D"/>
    <w:rsid w:val="27875E35"/>
    <w:rsid w:val="278A356C"/>
    <w:rsid w:val="278E306F"/>
    <w:rsid w:val="278E513B"/>
    <w:rsid w:val="278F12E7"/>
    <w:rsid w:val="278F29C1"/>
    <w:rsid w:val="278F3BFC"/>
    <w:rsid w:val="279263EF"/>
    <w:rsid w:val="2793746B"/>
    <w:rsid w:val="27957F62"/>
    <w:rsid w:val="279B3583"/>
    <w:rsid w:val="279C2373"/>
    <w:rsid w:val="279D4FB4"/>
    <w:rsid w:val="279F4CDC"/>
    <w:rsid w:val="27A227D1"/>
    <w:rsid w:val="27A27246"/>
    <w:rsid w:val="27A30599"/>
    <w:rsid w:val="27A46A6A"/>
    <w:rsid w:val="27A55198"/>
    <w:rsid w:val="27A76535"/>
    <w:rsid w:val="27A77E3E"/>
    <w:rsid w:val="27A814A7"/>
    <w:rsid w:val="27A8508F"/>
    <w:rsid w:val="27AA063A"/>
    <w:rsid w:val="27AA4341"/>
    <w:rsid w:val="27AA53AA"/>
    <w:rsid w:val="27AB73B6"/>
    <w:rsid w:val="27B22BA0"/>
    <w:rsid w:val="27B64C43"/>
    <w:rsid w:val="27B71338"/>
    <w:rsid w:val="27B75232"/>
    <w:rsid w:val="27B96331"/>
    <w:rsid w:val="27BC58F4"/>
    <w:rsid w:val="27BD2D7B"/>
    <w:rsid w:val="27C20AEA"/>
    <w:rsid w:val="27C21CA3"/>
    <w:rsid w:val="27C379E4"/>
    <w:rsid w:val="27C5121C"/>
    <w:rsid w:val="27C526B9"/>
    <w:rsid w:val="27C77E35"/>
    <w:rsid w:val="27C83894"/>
    <w:rsid w:val="27CD028B"/>
    <w:rsid w:val="27CE3AB8"/>
    <w:rsid w:val="27D00144"/>
    <w:rsid w:val="27D63655"/>
    <w:rsid w:val="27D80DC4"/>
    <w:rsid w:val="27D86AA2"/>
    <w:rsid w:val="27DB3C89"/>
    <w:rsid w:val="27DC4E0F"/>
    <w:rsid w:val="27DC7278"/>
    <w:rsid w:val="27DD3E87"/>
    <w:rsid w:val="27E140AE"/>
    <w:rsid w:val="27E201C9"/>
    <w:rsid w:val="27E46BEF"/>
    <w:rsid w:val="27E51E61"/>
    <w:rsid w:val="27F81384"/>
    <w:rsid w:val="27F950A4"/>
    <w:rsid w:val="27FA79C2"/>
    <w:rsid w:val="27FD4F3F"/>
    <w:rsid w:val="27FD52B6"/>
    <w:rsid w:val="28001C2C"/>
    <w:rsid w:val="28007950"/>
    <w:rsid w:val="28010DEC"/>
    <w:rsid w:val="2805031E"/>
    <w:rsid w:val="28094DEE"/>
    <w:rsid w:val="280A2677"/>
    <w:rsid w:val="280A61FC"/>
    <w:rsid w:val="280E639D"/>
    <w:rsid w:val="280F475F"/>
    <w:rsid w:val="28112FDD"/>
    <w:rsid w:val="28142CCE"/>
    <w:rsid w:val="281B14B2"/>
    <w:rsid w:val="281B5E7F"/>
    <w:rsid w:val="281C42BA"/>
    <w:rsid w:val="282510BD"/>
    <w:rsid w:val="28252AF0"/>
    <w:rsid w:val="282A2592"/>
    <w:rsid w:val="282B2F7A"/>
    <w:rsid w:val="282F35EF"/>
    <w:rsid w:val="283117E6"/>
    <w:rsid w:val="283138CD"/>
    <w:rsid w:val="28320F36"/>
    <w:rsid w:val="283279F6"/>
    <w:rsid w:val="283351FC"/>
    <w:rsid w:val="28350BF0"/>
    <w:rsid w:val="28385467"/>
    <w:rsid w:val="283922D4"/>
    <w:rsid w:val="283A27E2"/>
    <w:rsid w:val="283B1986"/>
    <w:rsid w:val="28406F4C"/>
    <w:rsid w:val="28462E0C"/>
    <w:rsid w:val="28474AAE"/>
    <w:rsid w:val="284817F1"/>
    <w:rsid w:val="284819D7"/>
    <w:rsid w:val="284C25B1"/>
    <w:rsid w:val="284F751A"/>
    <w:rsid w:val="28501F63"/>
    <w:rsid w:val="28517902"/>
    <w:rsid w:val="2852058A"/>
    <w:rsid w:val="28543E53"/>
    <w:rsid w:val="2858592B"/>
    <w:rsid w:val="285872BA"/>
    <w:rsid w:val="285A7A20"/>
    <w:rsid w:val="285B3C84"/>
    <w:rsid w:val="285D24D2"/>
    <w:rsid w:val="285F7E79"/>
    <w:rsid w:val="2861161A"/>
    <w:rsid w:val="28612148"/>
    <w:rsid w:val="28612B01"/>
    <w:rsid w:val="286155C6"/>
    <w:rsid w:val="28625D39"/>
    <w:rsid w:val="28632BAF"/>
    <w:rsid w:val="28643A51"/>
    <w:rsid w:val="2866146C"/>
    <w:rsid w:val="28665924"/>
    <w:rsid w:val="286D3691"/>
    <w:rsid w:val="286F479D"/>
    <w:rsid w:val="28711FFF"/>
    <w:rsid w:val="287223C8"/>
    <w:rsid w:val="28735E27"/>
    <w:rsid w:val="28736E7A"/>
    <w:rsid w:val="287672C7"/>
    <w:rsid w:val="287960E8"/>
    <w:rsid w:val="287971AD"/>
    <w:rsid w:val="287B4DF7"/>
    <w:rsid w:val="287B57D1"/>
    <w:rsid w:val="287F3A0E"/>
    <w:rsid w:val="287F6041"/>
    <w:rsid w:val="288355DD"/>
    <w:rsid w:val="2884198D"/>
    <w:rsid w:val="28857AA5"/>
    <w:rsid w:val="28857CF5"/>
    <w:rsid w:val="28861E5A"/>
    <w:rsid w:val="28884B4A"/>
    <w:rsid w:val="288956E1"/>
    <w:rsid w:val="288A0CDF"/>
    <w:rsid w:val="288A356A"/>
    <w:rsid w:val="288C1311"/>
    <w:rsid w:val="288E5CF3"/>
    <w:rsid w:val="28935377"/>
    <w:rsid w:val="28946BC1"/>
    <w:rsid w:val="289D70A6"/>
    <w:rsid w:val="289F40CF"/>
    <w:rsid w:val="289F5A7B"/>
    <w:rsid w:val="28A02AE6"/>
    <w:rsid w:val="28A02E3C"/>
    <w:rsid w:val="28A2134E"/>
    <w:rsid w:val="28A558D7"/>
    <w:rsid w:val="28A663EF"/>
    <w:rsid w:val="28A722D5"/>
    <w:rsid w:val="28A72B59"/>
    <w:rsid w:val="28A87626"/>
    <w:rsid w:val="28AB7E9D"/>
    <w:rsid w:val="28B2437D"/>
    <w:rsid w:val="28B5223D"/>
    <w:rsid w:val="28B60575"/>
    <w:rsid w:val="28B93E19"/>
    <w:rsid w:val="28B93E9B"/>
    <w:rsid w:val="28BF68A0"/>
    <w:rsid w:val="28C102B5"/>
    <w:rsid w:val="28C2042F"/>
    <w:rsid w:val="28C219ED"/>
    <w:rsid w:val="28C2572B"/>
    <w:rsid w:val="28C259F7"/>
    <w:rsid w:val="28C74E45"/>
    <w:rsid w:val="28C952D0"/>
    <w:rsid w:val="28D0719F"/>
    <w:rsid w:val="28D116A2"/>
    <w:rsid w:val="28D13589"/>
    <w:rsid w:val="28D41642"/>
    <w:rsid w:val="28D627C6"/>
    <w:rsid w:val="28D772BA"/>
    <w:rsid w:val="28DD746D"/>
    <w:rsid w:val="28DF6438"/>
    <w:rsid w:val="28E012F1"/>
    <w:rsid w:val="28E11298"/>
    <w:rsid w:val="28E36563"/>
    <w:rsid w:val="28E40284"/>
    <w:rsid w:val="28E55A5B"/>
    <w:rsid w:val="28E91181"/>
    <w:rsid w:val="28EA3315"/>
    <w:rsid w:val="28ED3EC1"/>
    <w:rsid w:val="28F141E3"/>
    <w:rsid w:val="28F16D33"/>
    <w:rsid w:val="28F4205B"/>
    <w:rsid w:val="28F97CDC"/>
    <w:rsid w:val="29000E66"/>
    <w:rsid w:val="290721A9"/>
    <w:rsid w:val="29072ED4"/>
    <w:rsid w:val="29083963"/>
    <w:rsid w:val="29087B05"/>
    <w:rsid w:val="290C7A00"/>
    <w:rsid w:val="290F6F24"/>
    <w:rsid w:val="2910341A"/>
    <w:rsid w:val="29103740"/>
    <w:rsid w:val="291244AD"/>
    <w:rsid w:val="291258B9"/>
    <w:rsid w:val="2913777E"/>
    <w:rsid w:val="291819FB"/>
    <w:rsid w:val="29186C87"/>
    <w:rsid w:val="291B4CA0"/>
    <w:rsid w:val="2920426C"/>
    <w:rsid w:val="29223C11"/>
    <w:rsid w:val="29242013"/>
    <w:rsid w:val="29271004"/>
    <w:rsid w:val="292D722F"/>
    <w:rsid w:val="29310A0A"/>
    <w:rsid w:val="29313D0B"/>
    <w:rsid w:val="29334559"/>
    <w:rsid w:val="293352E6"/>
    <w:rsid w:val="29340364"/>
    <w:rsid w:val="293A781F"/>
    <w:rsid w:val="293E0C61"/>
    <w:rsid w:val="293E600B"/>
    <w:rsid w:val="293F4A9C"/>
    <w:rsid w:val="293F66F6"/>
    <w:rsid w:val="293F70D8"/>
    <w:rsid w:val="29425349"/>
    <w:rsid w:val="29454229"/>
    <w:rsid w:val="294920AC"/>
    <w:rsid w:val="29492B00"/>
    <w:rsid w:val="294A5ED2"/>
    <w:rsid w:val="294C3BFA"/>
    <w:rsid w:val="29501737"/>
    <w:rsid w:val="295177E4"/>
    <w:rsid w:val="29520812"/>
    <w:rsid w:val="295230C2"/>
    <w:rsid w:val="29531263"/>
    <w:rsid w:val="2955179E"/>
    <w:rsid w:val="29554635"/>
    <w:rsid w:val="29556908"/>
    <w:rsid w:val="2956432F"/>
    <w:rsid w:val="29567AEA"/>
    <w:rsid w:val="2957711C"/>
    <w:rsid w:val="29577D3C"/>
    <w:rsid w:val="295A3480"/>
    <w:rsid w:val="295C661E"/>
    <w:rsid w:val="295D79F5"/>
    <w:rsid w:val="296618AD"/>
    <w:rsid w:val="296B5607"/>
    <w:rsid w:val="29712C8B"/>
    <w:rsid w:val="29764D27"/>
    <w:rsid w:val="2979648F"/>
    <w:rsid w:val="297C3A3C"/>
    <w:rsid w:val="297E25B4"/>
    <w:rsid w:val="29813B7F"/>
    <w:rsid w:val="29862217"/>
    <w:rsid w:val="29863DE4"/>
    <w:rsid w:val="298675AD"/>
    <w:rsid w:val="29873A00"/>
    <w:rsid w:val="29873AAF"/>
    <w:rsid w:val="29875F51"/>
    <w:rsid w:val="2989509D"/>
    <w:rsid w:val="298B3769"/>
    <w:rsid w:val="298F565C"/>
    <w:rsid w:val="29923EAE"/>
    <w:rsid w:val="29931841"/>
    <w:rsid w:val="299D38D7"/>
    <w:rsid w:val="29A10050"/>
    <w:rsid w:val="29A10763"/>
    <w:rsid w:val="29A24405"/>
    <w:rsid w:val="29A47D92"/>
    <w:rsid w:val="29A604D0"/>
    <w:rsid w:val="29A654E1"/>
    <w:rsid w:val="29A72812"/>
    <w:rsid w:val="29AB2994"/>
    <w:rsid w:val="29AB7B17"/>
    <w:rsid w:val="29AC2023"/>
    <w:rsid w:val="29AC3884"/>
    <w:rsid w:val="29AF3A27"/>
    <w:rsid w:val="29B00229"/>
    <w:rsid w:val="29B17D4B"/>
    <w:rsid w:val="29B33D34"/>
    <w:rsid w:val="29B63123"/>
    <w:rsid w:val="29BD2217"/>
    <w:rsid w:val="29BD416B"/>
    <w:rsid w:val="29BD77D8"/>
    <w:rsid w:val="29BE08CE"/>
    <w:rsid w:val="29C00707"/>
    <w:rsid w:val="29C11100"/>
    <w:rsid w:val="29C53564"/>
    <w:rsid w:val="29C85797"/>
    <w:rsid w:val="29C914DE"/>
    <w:rsid w:val="29CA3523"/>
    <w:rsid w:val="29CB2D0E"/>
    <w:rsid w:val="29CB52FB"/>
    <w:rsid w:val="29D366C9"/>
    <w:rsid w:val="29D831E0"/>
    <w:rsid w:val="29D97883"/>
    <w:rsid w:val="29DB3ADF"/>
    <w:rsid w:val="29DD1660"/>
    <w:rsid w:val="29DD5369"/>
    <w:rsid w:val="29DE0654"/>
    <w:rsid w:val="29E01418"/>
    <w:rsid w:val="29E062F4"/>
    <w:rsid w:val="29E51145"/>
    <w:rsid w:val="29E52A14"/>
    <w:rsid w:val="29E717F7"/>
    <w:rsid w:val="29EB6E3E"/>
    <w:rsid w:val="29F529D1"/>
    <w:rsid w:val="29F6128D"/>
    <w:rsid w:val="29F65E5E"/>
    <w:rsid w:val="29F6660E"/>
    <w:rsid w:val="29F722B1"/>
    <w:rsid w:val="29FB742B"/>
    <w:rsid w:val="29FF2382"/>
    <w:rsid w:val="2A016805"/>
    <w:rsid w:val="2A022C00"/>
    <w:rsid w:val="2A057D55"/>
    <w:rsid w:val="2A060383"/>
    <w:rsid w:val="2A0621ED"/>
    <w:rsid w:val="2A071E11"/>
    <w:rsid w:val="2A08014A"/>
    <w:rsid w:val="2A092EAE"/>
    <w:rsid w:val="2A0B6B47"/>
    <w:rsid w:val="2A0E250F"/>
    <w:rsid w:val="2A0F3BC1"/>
    <w:rsid w:val="2A110575"/>
    <w:rsid w:val="2A141DCA"/>
    <w:rsid w:val="2A176172"/>
    <w:rsid w:val="2A182E99"/>
    <w:rsid w:val="2A1965A5"/>
    <w:rsid w:val="2A1D3F99"/>
    <w:rsid w:val="2A200F02"/>
    <w:rsid w:val="2A220E01"/>
    <w:rsid w:val="2A233B7D"/>
    <w:rsid w:val="2A2441C4"/>
    <w:rsid w:val="2A26512D"/>
    <w:rsid w:val="2A2850A6"/>
    <w:rsid w:val="2A2C728C"/>
    <w:rsid w:val="2A2E3335"/>
    <w:rsid w:val="2A31051A"/>
    <w:rsid w:val="2A335688"/>
    <w:rsid w:val="2A371C94"/>
    <w:rsid w:val="2A3A1AFA"/>
    <w:rsid w:val="2A3C0889"/>
    <w:rsid w:val="2A3C5DFB"/>
    <w:rsid w:val="2A4860B1"/>
    <w:rsid w:val="2A4A429F"/>
    <w:rsid w:val="2A4D382A"/>
    <w:rsid w:val="2A5138B0"/>
    <w:rsid w:val="2A536A42"/>
    <w:rsid w:val="2A567449"/>
    <w:rsid w:val="2A577563"/>
    <w:rsid w:val="2A583D46"/>
    <w:rsid w:val="2A5A0C67"/>
    <w:rsid w:val="2A5A4BE7"/>
    <w:rsid w:val="2A5A611A"/>
    <w:rsid w:val="2A601711"/>
    <w:rsid w:val="2A6455F8"/>
    <w:rsid w:val="2A650CF7"/>
    <w:rsid w:val="2A6713D9"/>
    <w:rsid w:val="2A67216B"/>
    <w:rsid w:val="2A6778AF"/>
    <w:rsid w:val="2A697BD0"/>
    <w:rsid w:val="2A6A7A45"/>
    <w:rsid w:val="2A6E0EA8"/>
    <w:rsid w:val="2A6E23E7"/>
    <w:rsid w:val="2A6E2A05"/>
    <w:rsid w:val="2A6F7BC5"/>
    <w:rsid w:val="2A7032A0"/>
    <w:rsid w:val="2A7056A0"/>
    <w:rsid w:val="2A714780"/>
    <w:rsid w:val="2A76151D"/>
    <w:rsid w:val="2A7679D2"/>
    <w:rsid w:val="2A794D91"/>
    <w:rsid w:val="2A7A2BBE"/>
    <w:rsid w:val="2A7B0E0D"/>
    <w:rsid w:val="2A7C231D"/>
    <w:rsid w:val="2A7D0FBA"/>
    <w:rsid w:val="2A7E0A03"/>
    <w:rsid w:val="2A7F0F23"/>
    <w:rsid w:val="2A820EC0"/>
    <w:rsid w:val="2A8353FE"/>
    <w:rsid w:val="2A85193D"/>
    <w:rsid w:val="2A8731EA"/>
    <w:rsid w:val="2A893827"/>
    <w:rsid w:val="2A8A1E1C"/>
    <w:rsid w:val="2A906592"/>
    <w:rsid w:val="2A96258E"/>
    <w:rsid w:val="2A965A08"/>
    <w:rsid w:val="2A9B06A3"/>
    <w:rsid w:val="2A9C4D12"/>
    <w:rsid w:val="2A9D0E0A"/>
    <w:rsid w:val="2AA461C9"/>
    <w:rsid w:val="2AA904E7"/>
    <w:rsid w:val="2AAB2C67"/>
    <w:rsid w:val="2AAF3CC0"/>
    <w:rsid w:val="2AAF41A7"/>
    <w:rsid w:val="2AB14E71"/>
    <w:rsid w:val="2AB85FE8"/>
    <w:rsid w:val="2AB917B6"/>
    <w:rsid w:val="2ABA31CE"/>
    <w:rsid w:val="2ABA6E9D"/>
    <w:rsid w:val="2ABC64E9"/>
    <w:rsid w:val="2AC57DB9"/>
    <w:rsid w:val="2AC74E0F"/>
    <w:rsid w:val="2AC85CBD"/>
    <w:rsid w:val="2ACA1BEA"/>
    <w:rsid w:val="2ACB766E"/>
    <w:rsid w:val="2ACC6345"/>
    <w:rsid w:val="2ACD24EF"/>
    <w:rsid w:val="2ACD79D1"/>
    <w:rsid w:val="2ACE3E0C"/>
    <w:rsid w:val="2AD12BC7"/>
    <w:rsid w:val="2AD62ABE"/>
    <w:rsid w:val="2ADF7B36"/>
    <w:rsid w:val="2AE16F05"/>
    <w:rsid w:val="2AE258E6"/>
    <w:rsid w:val="2AE37B12"/>
    <w:rsid w:val="2AE805BF"/>
    <w:rsid w:val="2AEC23A8"/>
    <w:rsid w:val="2AEF2022"/>
    <w:rsid w:val="2AF027AD"/>
    <w:rsid w:val="2AF341CC"/>
    <w:rsid w:val="2AF74440"/>
    <w:rsid w:val="2AFA11AC"/>
    <w:rsid w:val="2AFA7D68"/>
    <w:rsid w:val="2AFE530A"/>
    <w:rsid w:val="2B00773B"/>
    <w:rsid w:val="2B016F67"/>
    <w:rsid w:val="2B045056"/>
    <w:rsid w:val="2B091896"/>
    <w:rsid w:val="2B0A3C30"/>
    <w:rsid w:val="2B0B15FF"/>
    <w:rsid w:val="2B0D15C4"/>
    <w:rsid w:val="2B0D4B3C"/>
    <w:rsid w:val="2B10033E"/>
    <w:rsid w:val="2B122DF4"/>
    <w:rsid w:val="2B137C89"/>
    <w:rsid w:val="2B173CF3"/>
    <w:rsid w:val="2B17659E"/>
    <w:rsid w:val="2B1A413D"/>
    <w:rsid w:val="2B1C0E62"/>
    <w:rsid w:val="2B1E58EA"/>
    <w:rsid w:val="2B216BC4"/>
    <w:rsid w:val="2B2248F4"/>
    <w:rsid w:val="2B226D6D"/>
    <w:rsid w:val="2B2334CD"/>
    <w:rsid w:val="2B26234C"/>
    <w:rsid w:val="2B263AED"/>
    <w:rsid w:val="2B276F07"/>
    <w:rsid w:val="2B287816"/>
    <w:rsid w:val="2B2A3AB6"/>
    <w:rsid w:val="2B2A4B14"/>
    <w:rsid w:val="2B2B192B"/>
    <w:rsid w:val="2B2C0C09"/>
    <w:rsid w:val="2B2C3276"/>
    <w:rsid w:val="2B2D4808"/>
    <w:rsid w:val="2B2F0ABF"/>
    <w:rsid w:val="2B2F6124"/>
    <w:rsid w:val="2B314258"/>
    <w:rsid w:val="2B330384"/>
    <w:rsid w:val="2B33047D"/>
    <w:rsid w:val="2B3653B7"/>
    <w:rsid w:val="2B3A2A0E"/>
    <w:rsid w:val="2B3B53B4"/>
    <w:rsid w:val="2B4232A1"/>
    <w:rsid w:val="2B452352"/>
    <w:rsid w:val="2B485392"/>
    <w:rsid w:val="2B496DD7"/>
    <w:rsid w:val="2B4A28ED"/>
    <w:rsid w:val="2B4C0BBB"/>
    <w:rsid w:val="2B4C76A2"/>
    <w:rsid w:val="2B4E4E3E"/>
    <w:rsid w:val="2B51324A"/>
    <w:rsid w:val="2B522476"/>
    <w:rsid w:val="2B530C3F"/>
    <w:rsid w:val="2B5441F5"/>
    <w:rsid w:val="2B563EE5"/>
    <w:rsid w:val="2B564289"/>
    <w:rsid w:val="2B572574"/>
    <w:rsid w:val="2B57658A"/>
    <w:rsid w:val="2B5C5A16"/>
    <w:rsid w:val="2B5E706A"/>
    <w:rsid w:val="2B603E78"/>
    <w:rsid w:val="2B6444F2"/>
    <w:rsid w:val="2B687C06"/>
    <w:rsid w:val="2B6B06A0"/>
    <w:rsid w:val="2B6D2538"/>
    <w:rsid w:val="2B6F5663"/>
    <w:rsid w:val="2B723D25"/>
    <w:rsid w:val="2B724968"/>
    <w:rsid w:val="2B79363B"/>
    <w:rsid w:val="2B796964"/>
    <w:rsid w:val="2B7B70F6"/>
    <w:rsid w:val="2B7F2F9C"/>
    <w:rsid w:val="2B7F600E"/>
    <w:rsid w:val="2B835710"/>
    <w:rsid w:val="2B8645FD"/>
    <w:rsid w:val="2B87776B"/>
    <w:rsid w:val="2B8F2118"/>
    <w:rsid w:val="2B953F19"/>
    <w:rsid w:val="2B977711"/>
    <w:rsid w:val="2B9B1FF2"/>
    <w:rsid w:val="2BA13CB0"/>
    <w:rsid w:val="2BA26CE2"/>
    <w:rsid w:val="2BA32FA5"/>
    <w:rsid w:val="2BA56D95"/>
    <w:rsid w:val="2BAA5DD9"/>
    <w:rsid w:val="2BAB09C4"/>
    <w:rsid w:val="2BAC1BBC"/>
    <w:rsid w:val="2BAD2645"/>
    <w:rsid w:val="2BAD4F6E"/>
    <w:rsid w:val="2BAF5766"/>
    <w:rsid w:val="2BB16ABB"/>
    <w:rsid w:val="2BB9351E"/>
    <w:rsid w:val="2BBC752C"/>
    <w:rsid w:val="2BBD2DC2"/>
    <w:rsid w:val="2BBF0358"/>
    <w:rsid w:val="2BBF63B5"/>
    <w:rsid w:val="2BC0524B"/>
    <w:rsid w:val="2BC1604A"/>
    <w:rsid w:val="2BC37340"/>
    <w:rsid w:val="2BC40E2A"/>
    <w:rsid w:val="2BC731A2"/>
    <w:rsid w:val="2BC7543E"/>
    <w:rsid w:val="2BC925C7"/>
    <w:rsid w:val="2BCC1B69"/>
    <w:rsid w:val="2BCC43EF"/>
    <w:rsid w:val="2BCD7410"/>
    <w:rsid w:val="2BCF4ECF"/>
    <w:rsid w:val="2BD06084"/>
    <w:rsid w:val="2BD30130"/>
    <w:rsid w:val="2BD346D7"/>
    <w:rsid w:val="2BD60BB6"/>
    <w:rsid w:val="2BDA08B5"/>
    <w:rsid w:val="2BDA3364"/>
    <w:rsid w:val="2BDB2B1B"/>
    <w:rsid w:val="2BDB59EB"/>
    <w:rsid w:val="2BDF34C9"/>
    <w:rsid w:val="2BE02FB9"/>
    <w:rsid w:val="2BE7487D"/>
    <w:rsid w:val="2BE95183"/>
    <w:rsid w:val="2BE9754B"/>
    <w:rsid w:val="2BEA7A38"/>
    <w:rsid w:val="2BEF4A7A"/>
    <w:rsid w:val="2BF057FE"/>
    <w:rsid w:val="2BF13597"/>
    <w:rsid w:val="2BF558BB"/>
    <w:rsid w:val="2BF91950"/>
    <w:rsid w:val="2BF94E55"/>
    <w:rsid w:val="2BFA1200"/>
    <w:rsid w:val="2BFB6448"/>
    <w:rsid w:val="2BFD1BF6"/>
    <w:rsid w:val="2C012C5F"/>
    <w:rsid w:val="2C016390"/>
    <w:rsid w:val="2C03769F"/>
    <w:rsid w:val="2C09097A"/>
    <w:rsid w:val="2C0B11CC"/>
    <w:rsid w:val="2C190290"/>
    <w:rsid w:val="2C1A4213"/>
    <w:rsid w:val="2C1A5B6C"/>
    <w:rsid w:val="2C1B2599"/>
    <w:rsid w:val="2C1B51B2"/>
    <w:rsid w:val="2C213926"/>
    <w:rsid w:val="2C2754C2"/>
    <w:rsid w:val="2C286280"/>
    <w:rsid w:val="2C297FC8"/>
    <w:rsid w:val="2C2B42D8"/>
    <w:rsid w:val="2C2D0F83"/>
    <w:rsid w:val="2C342DFC"/>
    <w:rsid w:val="2C370BB6"/>
    <w:rsid w:val="2C381C4E"/>
    <w:rsid w:val="2C3C4D9C"/>
    <w:rsid w:val="2C3D77AC"/>
    <w:rsid w:val="2C3F17BE"/>
    <w:rsid w:val="2C474F7C"/>
    <w:rsid w:val="2C4C30FE"/>
    <w:rsid w:val="2C5039EC"/>
    <w:rsid w:val="2C574F6B"/>
    <w:rsid w:val="2C5C571B"/>
    <w:rsid w:val="2C5E1580"/>
    <w:rsid w:val="2C6028A8"/>
    <w:rsid w:val="2C633839"/>
    <w:rsid w:val="2C635F2D"/>
    <w:rsid w:val="2C6542FF"/>
    <w:rsid w:val="2C662567"/>
    <w:rsid w:val="2C6838E7"/>
    <w:rsid w:val="2C6A702D"/>
    <w:rsid w:val="2C6B323D"/>
    <w:rsid w:val="2C6F62E8"/>
    <w:rsid w:val="2C72469C"/>
    <w:rsid w:val="2C741256"/>
    <w:rsid w:val="2C753F6B"/>
    <w:rsid w:val="2C755749"/>
    <w:rsid w:val="2C777404"/>
    <w:rsid w:val="2C796053"/>
    <w:rsid w:val="2C7C33D6"/>
    <w:rsid w:val="2C7F2AEC"/>
    <w:rsid w:val="2C7F631B"/>
    <w:rsid w:val="2C837922"/>
    <w:rsid w:val="2C861717"/>
    <w:rsid w:val="2C8A024C"/>
    <w:rsid w:val="2C8A7C78"/>
    <w:rsid w:val="2C8D1AB7"/>
    <w:rsid w:val="2C902ABB"/>
    <w:rsid w:val="2C902CAC"/>
    <w:rsid w:val="2C923306"/>
    <w:rsid w:val="2C957C97"/>
    <w:rsid w:val="2C9607F5"/>
    <w:rsid w:val="2C96256D"/>
    <w:rsid w:val="2C995BD1"/>
    <w:rsid w:val="2C9A2B18"/>
    <w:rsid w:val="2C9A6AB7"/>
    <w:rsid w:val="2C9B4F49"/>
    <w:rsid w:val="2C9D063D"/>
    <w:rsid w:val="2C9D1E41"/>
    <w:rsid w:val="2CA0443E"/>
    <w:rsid w:val="2CA1679A"/>
    <w:rsid w:val="2CA262CA"/>
    <w:rsid w:val="2CA35642"/>
    <w:rsid w:val="2CA51765"/>
    <w:rsid w:val="2CA54C3F"/>
    <w:rsid w:val="2CA70863"/>
    <w:rsid w:val="2CA9051B"/>
    <w:rsid w:val="2CA90F4D"/>
    <w:rsid w:val="2CB1049C"/>
    <w:rsid w:val="2CB168F6"/>
    <w:rsid w:val="2CB21935"/>
    <w:rsid w:val="2CB42F21"/>
    <w:rsid w:val="2CB60BEE"/>
    <w:rsid w:val="2CB61AE3"/>
    <w:rsid w:val="2CB64FC0"/>
    <w:rsid w:val="2CBA3B07"/>
    <w:rsid w:val="2CBB5647"/>
    <w:rsid w:val="2CBC149C"/>
    <w:rsid w:val="2CBC48E5"/>
    <w:rsid w:val="2CBE1119"/>
    <w:rsid w:val="2CC15D87"/>
    <w:rsid w:val="2CC83495"/>
    <w:rsid w:val="2CCA6854"/>
    <w:rsid w:val="2CCA73D2"/>
    <w:rsid w:val="2CCA7CA3"/>
    <w:rsid w:val="2CCB3BF9"/>
    <w:rsid w:val="2CCC4441"/>
    <w:rsid w:val="2CCD11AD"/>
    <w:rsid w:val="2CCF3443"/>
    <w:rsid w:val="2CD30866"/>
    <w:rsid w:val="2CD320C9"/>
    <w:rsid w:val="2CD72C63"/>
    <w:rsid w:val="2CD866AA"/>
    <w:rsid w:val="2CD91C17"/>
    <w:rsid w:val="2CDB3A4B"/>
    <w:rsid w:val="2CE12E69"/>
    <w:rsid w:val="2CE161AA"/>
    <w:rsid w:val="2CE41236"/>
    <w:rsid w:val="2CE53B0A"/>
    <w:rsid w:val="2CE71778"/>
    <w:rsid w:val="2CEA4617"/>
    <w:rsid w:val="2CEB207B"/>
    <w:rsid w:val="2CEC45ED"/>
    <w:rsid w:val="2CEC48A8"/>
    <w:rsid w:val="2CF048E8"/>
    <w:rsid w:val="2CF1723F"/>
    <w:rsid w:val="2CF35740"/>
    <w:rsid w:val="2CF35B66"/>
    <w:rsid w:val="2CF52FCB"/>
    <w:rsid w:val="2CF9731A"/>
    <w:rsid w:val="2CFA5365"/>
    <w:rsid w:val="2CFA5EA5"/>
    <w:rsid w:val="2CFB0A06"/>
    <w:rsid w:val="2CFB19AD"/>
    <w:rsid w:val="2CFF78C1"/>
    <w:rsid w:val="2D024001"/>
    <w:rsid w:val="2D044083"/>
    <w:rsid w:val="2D07313F"/>
    <w:rsid w:val="2D084153"/>
    <w:rsid w:val="2D085AFD"/>
    <w:rsid w:val="2D097086"/>
    <w:rsid w:val="2D0A25E8"/>
    <w:rsid w:val="2D0D1D06"/>
    <w:rsid w:val="2D0F7B7B"/>
    <w:rsid w:val="2D1B1E2E"/>
    <w:rsid w:val="2D1D2FE6"/>
    <w:rsid w:val="2D210139"/>
    <w:rsid w:val="2D2218B6"/>
    <w:rsid w:val="2D256FFF"/>
    <w:rsid w:val="2D276E48"/>
    <w:rsid w:val="2D2A223D"/>
    <w:rsid w:val="2D2B0B59"/>
    <w:rsid w:val="2D2B7ADB"/>
    <w:rsid w:val="2D2D306A"/>
    <w:rsid w:val="2D2D3926"/>
    <w:rsid w:val="2D2F7E10"/>
    <w:rsid w:val="2D305B28"/>
    <w:rsid w:val="2D335176"/>
    <w:rsid w:val="2D346B5D"/>
    <w:rsid w:val="2D3764EB"/>
    <w:rsid w:val="2D413F5A"/>
    <w:rsid w:val="2D437DA7"/>
    <w:rsid w:val="2D45175C"/>
    <w:rsid w:val="2D460FE4"/>
    <w:rsid w:val="2D4937FF"/>
    <w:rsid w:val="2D4A0685"/>
    <w:rsid w:val="2D4A3F64"/>
    <w:rsid w:val="2D56586F"/>
    <w:rsid w:val="2D570ECA"/>
    <w:rsid w:val="2D572FCB"/>
    <w:rsid w:val="2D57540D"/>
    <w:rsid w:val="2D5A0420"/>
    <w:rsid w:val="2D5E7B03"/>
    <w:rsid w:val="2D605FE6"/>
    <w:rsid w:val="2D634A5C"/>
    <w:rsid w:val="2D637BC8"/>
    <w:rsid w:val="2D67502D"/>
    <w:rsid w:val="2D695839"/>
    <w:rsid w:val="2D6A6552"/>
    <w:rsid w:val="2D6B4923"/>
    <w:rsid w:val="2D70219D"/>
    <w:rsid w:val="2D725C14"/>
    <w:rsid w:val="2D746F8F"/>
    <w:rsid w:val="2D771BBE"/>
    <w:rsid w:val="2D7B021D"/>
    <w:rsid w:val="2D7D7A07"/>
    <w:rsid w:val="2D7E1215"/>
    <w:rsid w:val="2D7F121C"/>
    <w:rsid w:val="2D8136CB"/>
    <w:rsid w:val="2D8330A7"/>
    <w:rsid w:val="2D833341"/>
    <w:rsid w:val="2D847208"/>
    <w:rsid w:val="2D871A55"/>
    <w:rsid w:val="2D875FC8"/>
    <w:rsid w:val="2D8A461E"/>
    <w:rsid w:val="2D8D67F3"/>
    <w:rsid w:val="2D8E075C"/>
    <w:rsid w:val="2D8F19F1"/>
    <w:rsid w:val="2D935997"/>
    <w:rsid w:val="2D960D18"/>
    <w:rsid w:val="2D995CC4"/>
    <w:rsid w:val="2D9A0598"/>
    <w:rsid w:val="2D9E2933"/>
    <w:rsid w:val="2D9F249D"/>
    <w:rsid w:val="2DA51527"/>
    <w:rsid w:val="2DA5550D"/>
    <w:rsid w:val="2DA7282B"/>
    <w:rsid w:val="2DA73D79"/>
    <w:rsid w:val="2DA80A04"/>
    <w:rsid w:val="2DA94808"/>
    <w:rsid w:val="2DAA342D"/>
    <w:rsid w:val="2DAC443E"/>
    <w:rsid w:val="2DAD59B3"/>
    <w:rsid w:val="2DAE508B"/>
    <w:rsid w:val="2DB174B0"/>
    <w:rsid w:val="2DBB4175"/>
    <w:rsid w:val="2DBB6445"/>
    <w:rsid w:val="2DBC5177"/>
    <w:rsid w:val="2DBD3F63"/>
    <w:rsid w:val="2DBD77F5"/>
    <w:rsid w:val="2DC47452"/>
    <w:rsid w:val="2DC47C48"/>
    <w:rsid w:val="2DC73172"/>
    <w:rsid w:val="2DC74E83"/>
    <w:rsid w:val="2DC8126E"/>
    <w:rsid w:val="2DC966EC"/>
    <w:rsid w:val="2DCC4C23"/>
    <w:rsid w:val="2DCD3A5F"/>
    <w:rsid w:val="2DCD48FA"/>
    <w:rsid w:val="2DCF4F62"/>
    <w:rsid w:val="2DD45CFD"/>
    <w:rsid w:val="2DD6522D"/>
    <w:rsid w:val="2DDA5CEF"/>
    <w:rsid w:val="2DDC4892"/>
    <w:rsid w:val="2DDF37F6"/>
    <w:rsid w:val="2DE25710"/>
    <w:rsid w:val="2DE26DE9"/>
    <w:rsid w:val="2DE36B26"/>
    <w:rsid w:val="2DE72F3F"/>
    <w:rsid w:val="2DE734FF"/>
    <w:rsid w:val="2DEB31DD"/>
    <w:rsid w:val="2DEB4966"/>
    <w:rsid w:val="2DEE1B12"/>
    <w:rsid w:val="2DF309D7"/>
    <w:rsid w:val="2DF549EB"/>
    <w:rsid w:val="2DF668F9"/>
    <w:rsid w:val="2DFA03A0"/>
    <w:rsid w:val="2DFD54CF"/>
    <w:rsid w:val="2E000CDC"/>
    <w:rsid w:val="2E032FDC"/>
    <w:rsid w:val="2E036C58"/>
    <w:rsid w:val="2E045D2E"/>
    <w:rsid w:val="2E0516A6"/>
    <w:rsid w:val="2E0579CB"/>
    <w:rsid w:val="2E075FDE"/>
    <w:rsid w:val="2E0930D7"/>
    <w:rsid w:val="2E0D70B0"/>
    <w:rsid w:val="2E0E06DA"/>
    <w:rsid w:val="2E0F5385"/>
    <w:rsid w:val="2E110110"/>
    <w:rsid w:val="2E160E3E"/>
    <w:rsid w:val="2E17209F"/>
    <w:rsid w:val="2E172861"/>
    <w:rsid w:val="2E175EEF"/>
    <w:rsid w:val="2E181DF3"/>
    <w:rsid w:val="2E186EB7"/>
    <w:rsid w:val="2E1B4898"/>
    <w:rsid w:val="2E1E134C"/>
    <w:rsid w:val="2E1F0F0A"/>
    <w:rsid w:val="2E220BB7"/>
    <w:rsid w:val="2E23651F"/>
    <w:rsid w:val="2E287114"/>
    <w:rsid w:val="2E290AAF"/>
    <w:rsid w:val="2E291C8C"/>
    <w:rsid w:val="2E2A0C56"/>
    <w:rsid w:val="2E2B662D"/>
    <w:rsid w:val="2E2D260E"/>
    <w:rsid w:val="2E2E53E0"/>
    <w:rsid w:val="2E306599"/>
    <w:rsid w:val="2E306FF2"/>
    <w:rsid w:val="2E312B1C"/>
    <w:rsid w:val="2E3615EB"/>
    <w:rsid w:val="2E3742EE"/>
    <w:rsid w:val="2E385E68"/>
    <w:rsid w:val="2E387800"/>
    <w:rsid w:val="2E3A209D"/>
    <w:rsid w:val="2E3C23D0"/>
    <w:rsid w:val="2E42337D"/>
    <w:rsid w:val="2E4261E8"/>
    <w:rsid w:val="2E443B75"/>
    <w:rsid w:val="2E445E31"/>
    <w:rsid w:val="2E4652E9"/>
    <w:rsid w:val="2E4933AD"/>
    <w:rsid w:val="2E4C35B4"/>
    <w:rsid w:val="2E4C3F6B"/>
    <w:rsid w:val="2E4F1F25"/>
    <w:rsid w:val="2E5262EB"/>
    <w:rsid w:val="2E554F02"/>
    <w:rsid w:val="2E5679CA"/>
    <w:rsid w:val="2E591DCE"/>
    <w:rsid w:val="2E5C0653"/>
    <w:rsid w:val="2E5D672F"/>
    <w:rsid w:val="2E5F777E"/>
    <w:rsid w:val="2E614529"/>
    <w:rsid w:val="2E622999"/>
    <w:rsid w:val="2E673704"/>
    <w:rsid w:val="2E676093"/>
    <w:rsid w:val="2E6B2FFD"/>
    <w:rsid w:val="2E6C2325"/>
    <w:rsid w:val="2E6D1478"/>
    <w:rsid w:val="2E736D5B"/>
    <w:rsid w:val="2E742DCC"/>
    <w:rsid w:val="2E746DA9"/>
    <w:rsid w:val="2E772D63"/>
    <w:rsid w:val="2E7A0DE6"/>
    <w:rsid w:val="2E7D41B9"/>
    <w:rsid w:val="2E7E2144"/>
    <w:rsid w:val="2E811722"/>
    <w:rsid w:val="2E822C48"/>
    <w:rsid w:val="2E82403F"/>
    <w:rsid w:val="2E834112"/>
    <w:rsid w:val="2E841B7A"/>
    <w:rsid w:val="2E854509"/>
    <w:rsid w:val="2E8B48C6"/>
    <w:rsid w:val="2E8C63D6"/>
    <w:rsid w:val="2E8D2FDC"/>
    <w:rsid w:val="2E9304BE"/>
    <w:rsid w:val="2E9607E3"/>
    <w:rsid w:val="2E971128"/>
    <w:rsid w:val="2E9812C0"/>
    <w:rsid w:val="2E985EB7"/>
    <w:rsid w:val="2E9B43B4"/>
    <w:rsid w:val="2E9C1627"/>
    <w:rsid w:val="2E9C19AE"/>
    <w:rsid w:val="2EA110D4"/>
    <w:rsid w:val="2EA13068"/>
    <w:rsid w:val="2EA47569"/>
    <w:rsid w:val="2EAA5654"/>
    <w:rsid w:val="2EAC6ACB"/>
    <w:rsid w:val="2EB16957"/>
    <w:rsid w:val="2EB36811"/>
    <w:rsid w:val="2EB873BA"/>
    <w:rsid w:val="2EB958C0"/>
    <w:rsid w:val="2EBE398E"/>
    <w:rsid w:val="2EC16FBE"/>
    <w:rsid w:val="2EC314AC"/>
    <w:rsid w:val="2EC334ED"/>
    <w:rsid w:val="2EC44308"/>
    <w:rsid w:val="2EC77D11"/>
    <w:rsid w:val="2EC81A02"/>
    <w:rsid w:val="2EC851DC"/>
    <w:rsid w:val="2EC94D85"/>
    <w:rsid w:val="2ECB50D5"/>
    <w:rsid w:val="2ECC47B8"/>
    <w:rsid w:val="2ECD4DE4"/>
    <w:rsid w:val="2ECE0473"/>
    <w:rsid w:val="2ED34F88"/>
    <w:rsid w:val="2ED47F4B"/>
    <w:rsid w:val="2ED87438"/>
    <w:rsid w:val="2ED9714B"/>
    <w:rsid w:val="2EDC2102"/>
    <w:rsid w:val="2EE442B0"/>
    <w:rsid w:val="2EE45B25"/>
    <w:rsid w:val="2EE70693"/>
    <w:rsid w:val="2EE804D1"/>
    <w:rsid w:val="2EEA07EE"/>
    <w:rsid w:val="2EEA2300"/>
    <w:rsid w:val="2EEB1C4B"/>
    <w:rsid w:val="2EF05D49"/>
    <w:rsid w:val="2EF3563B"/>
    <w:rsid w:val="2EF513FD"/>
    <w:rsid w:val="2EF6390E"/>
    <w:rsid w:val="2EF841D2"/>
    <w:rsid w:val="2EFA0B24"/>
    <w:rsid w:val="2EFD028F"/>
    <w:rsid w:val="2EFE64B1"/>
    <w:rsid w:val="2EFF396C"/>
    <w:rsid w:val="2F002F42"/>
    <w:rsid w:val="2F0139E1"/>
    <w:rsid w:val="2F0451FD"/>
    <w:rsid w:val="2F0545CC"/>
    <w:rsid w:val="2F062963"/>
    <w:rsid w:val="2F073989"/>
    <w:rsid w:val="2F0854D0"/>
    <w:rsid w:val="2F0A165D"/>
    <w:rsid w:val="2F0A4BDB"/>
    <w:rsid w:val="2F0A6A18"/>
    <w:rsid w:val="2F0B739B"/>
    <w:rsid w:val="2F0C3F63"/>
    <w:rsid w:val="2F0E49F3"/>
    <w:rsid w:val="2F1110D2"/>
    <w:rsid w:val="2F11174D"/>
    <w:rsid w:val="2F143EDC"/>
    <w:rsid w:val="2F1645E7"/>
    <w:rsid w:val="2F171E3F"/>
    <w:rsid w:val="2F173125"/>
    <w:rsid w:val="2F1D43B9"/>
    <w:rsid w:val="2F1D68B3"/>
    <w:rsid w:val="2F233903"/>
    <w:rsid w:val="2F23635B"/>
    <w:rsid w:val="2F257D06"/>
    <w:rsid w:val="2F263226"/>
    <w:rsid w:val="2F265D61"/>
    <w:rsid w:val="2F2665B7"/>
    <w:rsid w:val="2F2674D4"/>
    <w:rsid w:val="2F2677D5"/>
    <w:rsid w:val="2F281077"/>
    <w:rsid w:val="2F281F13"/>
    <w:rsid w:val="2F283B36"/>
    <w:rsid w:val="2F2C211F"/>
    <w:rsid w:val="2F302D85"/>
    <w:rsid w:val="2F306DCE"/>
    <w:rsid w:val="2F370474"/>
    <w:rsid w:val="2F383BA1"/>
    <w:rsid w:val="2F384ADA"/>
    <w:rsid w:val="2F3C045A"/>
    <w:rsid w:val="2F3D2247"/>
    <w:rsid w:val="2F3F516F"/>
    <w:rsid w:val="2F3F7D38"/>
    <w:rsid w:val="2F4261D2"/>
    <w:rsid w:val="2F46358A"/>
    <w:rsid w:val="2F466F32"/>
    <w:rsid w:val="2F467AF8"/>
    <w:rsid w:val="2F49069A"/>
    <w:rsid w:val="2F491D9F"/>
    <w:rsid w:val="2F4C0DB1"/>
    <w:rsid w:val="2F4E55C6"/>
    <w:rsid w:val="2F502ABE"/>
    <w:rsid w:val="2F511254"/>
    <w:rsid w:val="2F511EAC"/>
    <w:rsid w:val="2F526D93"/>
    <w:rsid w:val="2F555B85"/>
    <w:rsid w:val="2F58257B"/>
    <w:rsid w:val="2F5B5756"/>
    <w:rsid w:val="2F630650"/>
    <w:rsid w:val="2F6471F5"/>
    <w:rsid w:val="2F64722B"/>
    <w:rsid w:val="2F6769D1"/>
    <w:rsid w:val="2F685415"/>
    <w:rsid w:val="2F695601"/>
    <w:rsid w:val="2F6B544F"/>
    <w:rsid w:val="2F6E6E12"/>
    <w:rsid w:val="2F6E7277"/>
    <w:rsid w:val="2F7102C0"/>
    <w:rsid w:val="2F715186"/>
    <w:rsid w:val="2F743B50"/>
    <w:rsid w:val="2F792F18"/>
    <w:rsid w:val="2F7D3A11"/>
    <w:rsid w:val="2F7E0222"/>
    <w:rsid w:val="2F7E0ADE"/>
    <w:rsid w:val="2F804463"/>
    <w:rsid w:val="2F851F0F"/>
    <w:rsid w:val="2F852351"/>
    <w:rsid w:val="2F862A31"/>
    <w:rsid w:val="2F86300A"/>
    <w:rsid w:val="2F8641B3"/>
    <w:rsid w:val="2F883D88"/>
    <w:rsid w:val="2F8E4BDF"/>
    <w:rsid w:val="2F8E72CB"/>
    <w:rsid w:val="2F921E79"/>
    <w:rsid w:val="2F994C0F"/>
    <w:rsid w:val="2F9A2B38"/>
    <w:rsid w:val="2F9B0AC7"/>
    <w:rsid w:val="2F9C0EF6"/>
    <w:rsid w:val="2FA036D4"/>
    <w:rsid w:val="2FA051F8"/>
    <w:rsid w:val="2FA131C6"/>
    <w:rsid w:val="2FA26E07"/>
    <w:rsid w:val="2FA33A42"/>
    <w:rsid w:val="2FA65C30"/>
    <w:rsid w:val="2FA71FE5"/>
    <w:rsid w:val="2FAA2C3E"/>
    <w:rsid w:val="2FAB3FAD"/>
    <w:rsid w:val="2FAD55CC"/>
    <w:rsid w:val="2FAE60B7"/>
    <w:rsid w:val="2FB3360B"/>
    <w:rsid w:val="2FB36955"/>
    <w:rsid w:val="2FB46B28"/>
    <w:rsid w:val="2FBA343C"/>
    <w:rsid w:val="2FBA4AD6"/>
    <w:rsid w:val="2FC2217A"/>
    <w:rsid w:val="2FC236BF"/>
    <w:rsid w:val="2FC42C87"/>
    <w:rsid w:val="2FC76333"/>
    <w:rsid w:val="2FC8448D"/>
    <w:rsid w:val="2FCA2096"/>
    <w:rsid w:val="2FCA7FF9"/>
    <w:rsid w:val="2FCB11D4"/>
    <w:rsid w:val="2FCF2670"/>
    <w:rsid w:val="2FD118DB"/>
    <w:rsid w:val="2FD14E16"/>
    <w:rsid w:val="2FD36188"/>
    <w:rsid w:val="2FD43B82"/>
    <w:rsid w:val="2FD75FB6"/>
    <w:rsid w:val="2FD8640E"/>
    <w:rsid w:val="2FD87608"/>
    <w:rsid w:val="2FD9399B"/>
    <w:rsid w:val="2FD96412"/>
    <w:rsid w:val="2FDA7EB2"/>
    <w:rsid w:val="2FDB1338"/>
    <w:rsid w:val="2FDC529C"/>
    <w:rsid w:val="2FDE5642"/>
    <w:rsid w:val="2FDE5847"/>
    <w:rsid w:val="2FE17A2C"/>
    <w:rsid w:val="2FE23107"/>
    <w:rsid w:val="2FE66C75"/>
    <w:rsid w:val="2FE70846"/>
    <w:rsid w:val="2FE72BF0"/>
    <w:rsid w:val="2FEA723A"/>
    <w:rsid w:val="2FEB218E"/>
    <w:rsid w:val="2FEC7080"/>
    <w:rsid w:val="2FED0A80"/>
    <w:rsid w:val="2FED37B1"/>
    <w:rsid w:val="2FF26B80"/>
    <w:rsid w:val="2FF50047"/>
    <w:rsid w:val="2FFC004C"/>
    <w:rsid w:val="2FFC3BA4"/>
    <w:rsid w:val="30005C7B"/>
    <w:rsid w:val="30014BA1"/>
    <w:rsid w:val="30020826"/>
    <w:rsid w:val="30031305"/>
    <w:rsid w:val="30061BBD"/>
    <w:rsid w:val="300655B7"/>
    <w:rsid w:val="300746D4"/>
    <w:rsid w:val="30087E80"/>
    <w:rsid w:val="300A2B90"/>
    <w:rsid w:val="300B68B1"/>
    <w:rsid w:val="300E1238"/>
    <w:rsid w:val="300F69A3"/>
    <w:rsid w:val="3014711D"/>
    <w:rsid w:val="30165DE1"/>
    <w:rsid w:val="30194870"/>
    <w:rsid w:val="301A674B"/>
    <w:rsid w:val="301A6A21"/>
    <w:rsid w:val="301E3609"/>
    <w:rsid w:val="301F2AF2"/>
    <w:rsid w:val="30220D07"/>
    <w:rsid w:val="302330C0"/>
    <w:rsid w:val="30234347"/>
    <w:rsid w:val="30242209"/>
    <w:rsid w:val="30251488"/>
    <w:rsid w:val="30285F1D"/>
    <w:rsid w:val="302C3F37"/>
    <w:rsid w:val="302D158C"/>
    <w:rsid w:val="302F34C3"/>
    <w:rsid w:val="302F7E51"/>
    <w:rsid w:val="30331514"/>
    <w:rsid w:val="30333D80"/>
    <w:rsid w:val="303355C1"/>
    <w:rsid w:val="303863F7"/>
    <w:rsid w:val="303A3778"/>
    <w:rsid w:val="303A5147"/>
    <w:rsid w:val="303C13C9"/>
    <w:rsid w:val="303D6F66"/>
    <w:rsid w:val="303E0D39"/>
    <w:rsid w:val="303E21E3"/>
    <w:rsid w:val="3041780C"/>
    <w:rsid w:val="30421866"/>
    <w:rsid w:val="30436919"/>
    <w:rsid w:val="30437BEC"/>
    <w:rsid w:val="30440C2E"/>
    <w:rsid w:val="30465464"/>
    <w:rsid w:val="304A0B49"/>
    <w:rsid w:val="304E1042"/>
    <w:rsid w:val="305048AE"/>
    <w:rsid w:val="30507F9C"/>
    <w:rsid w:val="30527F43"/>
    <w:rsid w:val="305908B1"/>
    <w:rsid w:val="305A49FC"/>
    <w:rsid w:val="305C1587"/>
    <w:rsid w:val="305F66FB"/>
    <w:rsid w:val="30626FC0"/>
    <w:rsid w:val="3064032F"/>
    <w:rsid w:val="30641C33"/>
    <w:rsid w:val="30657FEF"/>
    <w:rsid w:val="30660931"/>
    <w:rsid w:val="306929EF"/>
    <w:rsid w:val="306D54BC"/>
    <w:rsid w:val="306E2BA2"/>
    <w:rsid w:val="306E50AF"/>
    <w:rsid w:val="306F4A24"/>
    <w:rsid w:val="30702D83"/>
    <w:rsid w:val="30727FCD"/>
    <w:rsid w:val="3075169C"/>
    <w:rsid w:val="30764831"/>
    <w:rsid w:val="307678F8"/>
    <w:rsid w:val="30772478"/>
    <w:rsid w:val="30775C9B"/>
    <w:rsid w:val="307D1D60"/>
    <w:rsid w:val="307D6351"/>
    <w:rsid w:val="308103E9"/>
    <w:rsid w:val="30814931"/>
    <w:rsid w:val="30832E58"/>
    <w:rsid w:val="308506A9"/>
    <w:rsid w:val="308525AE"/>
    <w:rsid w:val="30880F42"/>
    <w:rsid w:val="308D3E45"/>
    <w:rsid w:val="30903C29"/>
    <w:rsid w:val="3090665A"/>
    <w:rsid w:val="30907969"/>
    <w:rsid w:val="30966732"/>
    <w:rsid w:val="30980BED"/>
    <w:rsid w:val="30987226"/>
    <w:rsid w:val="309A785F"/>
    <w:rsid w:val="309C725E"/>
    <w:rsid w:val="309D472A"/>
    <w:rsid w:val="309E4B20"/>
    <w:rsid w:val="309F061B"/>
    <w:rsid w:val="30A0398F"/>
    <w:rsid w:val="30A10FF9"/>
    <w:rsid w:val="30A42E9D"/>
    <w:rsid w:val="30A5230C"/>
    <w:rsid w:val="30A62C2C"/>
    <w:rsid w:val="30AC6D3C"/>
    <w:rsid w:val="30AF3D2D"/>
    <w:rsid w:val="30B42FC6"/>
    <w:rsid w:val="30B44BC4"/>
    <w:rsid w:val="30B76E8B"/>
    <w:rsid w:val="30C0128A"/>
    <w:rsid w:val="30C724D4"/>
    <w:rsid w:val="30C8598D"/>
    <w:rsid w:val="30CA24B9"/>
    <w:rsid w:val="30CD24F8"/>
    <w:rsid w:val="30CD50E3"/>
    <w:rsid w:val="30CF7270"/>
    <w:rsid w:val="30D90FBA"/>
    <w:rsid w:val="30DA2603"/>
    <w:rsid w:val="30DB37FC"/>
    <w:rsid w:val="30DC0B9E"/>
    <w:rsid w:val="30DD2ACA"/>
    <w:rsid w:val="30DD36A8"/>
    <w:rsid w:val="30E17B16"/>
    <w:rsid w:val="30E262D3"/>
    <w:rsid w:val="30E61088"/>
    <w:rsid w:val="30E71687"/>
    <w:rsid w:val="30E87499"/>
    <w:rsid w:val="30EB756D"/>
    <w:rsid w:val="30F0389F"/>
    <w:rsid w:val="30F05EFD"/>
    <w:rsid w:val="30F24799"/>
    <w:rsid w:val="30F70433"/>
    <w:rsid w:val="30FB4207"/>
    <w:rsid w:val="310026F9"/>
    <w:rsid w:val="31021002"/>
    <w:rsid w:val="31044D6A"/>
    <w:rsid w:val="31063698"/>
    <w:rsid w:val="310810A4"/>
    <w:rsid w:val="310B2DB2"/>
    <w:rsid w:val="310C7BAF"/>
    <w:rsid w:val="310F1BAA"/>
    <w:rsid w:val="31107C88"/>
    <w:rsid w:val="3117463A"/>
    <w:rsid w:val="311D1C7B"/>
    <w:rsid w:val="311D21A6"/>
    <w:rsid w:val="311D640C"/>
    <w:rsid w:val="311E5274"/>
    <w:rsid w:val="31207E51"/>
    <w:rsid w:val="312160CE"/>
    <w:rsid w:val="31280705"/>
    <w:rsid w:val="312819EC"/>
    <w:rsid w:val="31281A86"/>
    <w:rsid w:val="31292511"/>
    <w:rsid w:val="31293981"/>
    <w:rsid w:val="312A2AF5"/>
    <w:rsid w:val="312B6849"/>
    <w:rsid w:val="312E34F8"/>
    <w:rsid w:val="312F42C0"/>
    <w:rsid w:val="312F50A4"/>
    <w:rsid w:val="31337E57"/>
    <w:rsid w:val="31341214"/>
    <w:rsid w:val="31353740"/>
    <w:rsid w:val="3136704F"/>
    <w:rsid w:val="31391771"/>
    <w:rsid w:val="313E26ED"/>
    <w:rsid w:val="313F07B9"/>
    <w:rsid w:val="3140063A"/>
    <w:rsid w:val="31453B57"/>
    <w:rsid w:val="314839AC"/>
    <w:rsid w:val="314844B7"/>
    <w:rsid w:val="3149080D"/>
    <w:rsid w:val="314D5CCD"/>
    <w:rsid w:val="314D6652"/>
    <w:rsid w:val="314E5F5F"/>
    <w:rsid w:val="314F153F"/>
    <w:rsid w:val="31527DA2"/>
    <w:rsid w:val="315314C7"/>
    <w:rsid w:val="3157050C"/>
    <w:rsid w:val="3158342B"/>
    <w:rsid w:val="315858D2"/>
    <w:rsid w:val="315B0342"/>
    <w:rsid w:val="315B40DF"/>
    <w:rsid w:val="315D70B7"/>
    <w:rsid w:val="31624B22"/>
    <w:rsid w:val="3167309F"/>
    <w:rsid w:val="31694B6B"/>
    <w:rsid w:val="31695189"/>
    <w:rsid w:val="316E075F"/>
    <w:rsid w:val="31720A95"/>
    <w:rsid w:val="31736BF1"/>
    <w:rsid w:val="317377CB"/>
    <w:rsid w:val="317775E6"/>
    <w:rsid w:val="31797A41"/>
    <w:rsid w:val="317A1154"/>
    <w:rsid w:val="317B6A3F"/>
    <w:rsid w:val="317D0606"/>
    <w:rsid w:val="317E344F"/>
    <w:rsid w:val="3180357E"/>
    <w:rsid w:val="31817DA2"/>
    <w:rsid w:val="31842D31"/>
    <w:rsid w:val="318B65E8"/>
    <w:rsid w:val="318D0F85"/>
    <w:rsid w:val="31907E99"/>
    <w:rsid w:val="319327F2"/>
    <w:rsid w:val="319568A9"/>
    <w:rsid w:val="319700BC"/>
    <w:rsid w:val="31981370"/>
    <w:rsid w:val="319B22F8"/>
    <w:rsid w:val="319C1FF5"/>
    <w:rsid w:val="319D0556"/>
    <w:rsid w:val="319D720A"/>
    <w:rsid w:val="31A14D33"/>
    <w:rsid w:val="31A4693F"/>
    <w:rsid w:val="31AB5940"/>
    <w:rsid w:val="31AC575E"/>
    <w:rsid w:val="31AC6995"/>
    <w:rsid w:val="31B006B2"/>
    <w:rsid w:val="31B008EE"/>
    <w:rsid w:val="31B12777"/>
    <w:rsid w:val="31B2139C"/>
    <w:rsid w:val="31B246C1"/>
    <w:rsid w:val="31B36F51"/>
    <w:rsid w:val="31B71B61"/>
    <w:rsid w:val="31BA2D82"/>
    <w:rsid w:val="31BE433E"/>
    <w:rsid w:val="31C12897"/>
    <w:rsid w:val="31C16E90"/>
    <w:rsid w:val="31C50717"/>
    <w:rsid w:val="31C859FF"/>
    <w:rsid w:val="31C95634"/>
    <w:rsid w:val="31CB451E"/>
    <w:rsid w:val="31CE0257"/>
    <w:rsid w:val="31D266A3"/>
    <w:rsid w:val="31D27293"/>
    <w:rsid w:val="31D42A38"/>
    <w:rsid w:val="31D62ED6"/>
    <w:rsid w:val="31D74AA5"/>
    <w:rsid w:val="31E246BF"/>
    <w:rsid w:val="31E6168F"/>
    <w:rsid w:val="31E741BD"/>
    <w:rsid w:val="31EE7092"/>
    <w:rsid w:val="31EF154B"/>
    <w:rsid w:val="31F160E9"/>
    <w:rsid w:val="31F34583"/>
    <w:rsid w:val="31F51CD2"/>
    <w:rsid w:val="31FB5417"/>
    <w:rsid w:val="31FD249C"/>
    <w:rsid w:val="32034D84"/>
    <w:rsid w:val="32051233"/>
    <w:rsid w:val="320905C7"/>
    <w:rsid w:val="320C206F"/>
    <w:rsid w:val="320F4B21"/>
    <w:rsid w:val="32113A05"/>
    <w:rsid w:val="32116394"/>
    <w:rsid w:val="32126FAF"/>
    <w:rsid w:val="321308B0"/>
    <w:rsid w:val="32131927"/>
    <w:rsid w:val="321512AC"/>
    <w:rsid w:val="32176E85"/>
    <w:rsid w:val="32177125"/>
    <w:rsid w:val="32197748"/>
    <w:rsid w:val="321A2831"/>
    <w:rsid w:val="321C1B19"/>
    <w:rsid w:val="321D16CF"/>
    <w:rsid w:val="321D1AEB"/>
    <w:rsid w:val="32211DDF"/>
    <w:rsid w:val="32212C9B"/>
    <w:rsid w:val="32216E81"/>
    <w:rsid w:val="3222442C"/>
    <w:rsid w:val="32255653"/>
    <w:rsid w:val="322A2524"/>
    <w:rsid w:val="322D0D9E"/>
    <w:rsid w:val="322F58FA"/>
    <w:rsid w:val="32314104"/>
    <w:rsid w:val="323703FA"/>
    <w:rsid w:val="323B0136"/>
    <w:rsid w:val="324304EC"/>
    <w:rsid w:val="324A7D30"/>
    <w:rsid w:val="324E4F65"/>
    <w:rsid w:val="324E659F"/>
    <w:rsid w:val="325033A5"/>
    <w:rsid w:val="32513046"/>
    <w:rsid w:val="325234D9"/>
    <w:rsid w:val="3256030E"/>
    <w:rsid w:val="325C01F5"/>
    <w:rsid w:val="325C3255"/>
    <w:rsid w:val="325C494E"/>
    <w:rsid w:val="325D32F0"/>
    <w:rsid w:val="32642110"/>
    <w:rsid w:val="32655FAB"/>
    <w:rsid w:val="32672DEC"/>
    <w:rsid w:val="326736C4"/>
    <w:rsid w:val="326860EA"/>
    <w:rsid w:val="3269687E"/>
    <w:rsid w:val="326D6A4B"/>
    <w:rsid w:val="326E7229"/>
    <w:rsid w:val="326F35BC"/>
    <w:rsid w:val="326F4E0F"/>
    <w:rsid w:val="327173DA"/>
    <w:rsid w:val="32772A4E"/>
    <w:rsid w:val="327C623D"/>
    <w:rsid w:val="328628D0"/>
    <w:rsid w:val="328671FB"/>
    <w:rsid w:val="32872255"/>
    <w:rsid w:val="328925BE"/>
    <w:rsid w:val="32897F5E"/>
    <w:rsid w:val="328D65A3"/>
    <w:rsid w:val="329121BC"/>
    <w:rsid w:val="32912B00"/>
    <w:rsid w:val="32943D71"/>
    <w:rsid w:val="329675AF"/>
    <w:rsid w:val="32996AB0"/>
    <w:rsid w:val="32A85C77"/>
    <w:rsid w:val="32A958C7"/>
    <w:rsid w:val="32AC2377"/>
    <w:rsid w:val="32AC4CE0"/>
    <w:rsid w:val="32AE4E4F"/>
    <w:rsid w:val="32AF051B"/>
    <w:rsid w:val="32B24390"/>
    <w:rsid w:val="32B44959"/>
    <w:rsid w:val="32B50155"/>
    <w:rsid w:val="32B52B7E"/>
    <w:rsid w:val="32B54553"/>
    <w:rsid w:val="32B70EAE"/>
    <w:rsid w:val="32B75D9C"/>
    <w:rsid w:val="32B77812"/>
    <w:rsid w:val="32B94CA6"/>
    <w:rsid w:val="32BA03F3"/>
    <w:rsid w:val="32BC2BF5"/>
    <w:rsid w:val="32BD57DE"/>
    <w:rsid w:val="32BF11EB"/>
    <w:rsid w:val="32BF45FE"/>
    <w:rsid w:val="32C02ED9"/>
    <w:rsid w:val="32C167DA"/>
    <w:rsid w:val="32C27A40"/>
    <w:rsid w:val="32C440D4"/>
    <w:rsid w:val="32C46FB3"/>
    <w:rsid w:val="32C86520"/>
    <w:rsid w:val="32CB03BD"/>
    <w:rsid w:val="32CC7437"/>
    <w:rsid w:val="32CC7731"/>
    <w:rsid w:val="32D353DE"/>
    <w:rsid w:val="32D67E1D"/>
    <w:rsid w:val="32DD1CC2"/>
    <w:rsid w:val="32DE1267"/>
    <w:rsid w:val="32E07EA9"/>
    <w:rsid w:val="32E262A9"/>
    <w:rsid w:val="32E83E9D"/>
    <w:rsid w:val="32EC219A"/>
    <w:rsid w:val="32F65D72"/>
    <w:rsid w:val="32F72933"/>
    <w:rsid w:val="32F903EE"/>
    <w:rsid w:val="32F91C1C"/>
    <w:rsid w:val="32F94F48"/>
    <w:rsid w:val="32FA5911"/>
    <w:rsid w:val="32FA6011"/>
    <w:rsid w:val="32FC5C75"/>
    <w:rsid w:val="32FE27C6"/>
    <w:rsid w:val="32FE739D"/>
    <w:rsid w:val="33023E30"/>
    <w:rsid w:val="330448DF"/>
    <w:rsid w:val="330576AC"/>
    <w:rsid w:val="330928C3"/>
    <w:rsid w:val="3309598E"/>
    <w:rsid w:val="330C3484"/>
    <w:rsid w:val="330C44B4"/>
    <w:rsid w:val="330F6E3C"/>
    <w:rsid w:val="33110063"/>
    <w:rsid w:val="33142412"/>
    <w:rsid w:val="33147336"/>
    <w:rsid w:val="33166598"/>
    <w:rsid w:val="33187832"/>
    <w:rsid w:val="33190994"/>
    <w:rsid w:val="331A4989"/>
    <w:rsid w:val="331A717E"/>
    <w:rsid w:val="331B2842"/>
    <w:rsid w:val="332010BA"/>
    <w:rsid w:val="332063B7"/>
    <w:rsid w:val="332064D8"/>
    <w:rsid w:val="33211BC8"/>
    <w:rsid w:val="33281F54"/>
    <w:rsid w:val="33285DFD"/>
    <w:rsid w:val="332A59D9"/>
    <w:rsid w:val="332B136C"/>
    <w:rsid w:val="332F6F63"/>
    <w:rsid w:val="333007EC"/>
    <w:rsid w:val="33386609"/>
    <w:rsid w:val="333A4647"/>
    <w:rsid w:val="333B143B"/>
    <w:rsid w:val="333B7A76"/>
    <w:rsid w:val="333C3561"/>
    <w:rsid w:val="333C525D"/>
    <w:rsid w:val="333D5F13"/>
    <w:rsid w:val="333E194A"/>
    <w:rsid w:val="333F5BF0"/>
    <w:rsid w:val="334016D0"/>
    <w:rsid w:val="33404F4D"/>
    <w:rsid w:val="334315C8"/>
    <w:rsid w:val="33464D53"/>
    <w:rsid w:val="3347355C"/>
    <w:rsid w:val="33486290"/>
    <w:rsid w:val="334D2502"/>
    <w:rsid w:val="33523B51"/>
    <w:rsid w:val="33525817"/>
    <w:rsid w:val="33557A4E"/>
    <w:rsid w:val="335739F3"/>
    <w:rsid w:val="33577555"/>
    <w:rsid w:val="336208C8"/>
    <w:rsid w:val="3362189C"/>
    <w:rsid w:val="33622CA0"/>
    <w:rsid w:val="336243F0"/>
    <w:rsid w:val="336409D6"/>
    <w:rsid w:val="3364467E"/>
    <w:rsid w:val="3365758F"/>
    <w:rsid w:val="33663AA9"/>
    <w:rsid w:val="336731DD"/>
    <w:rsid w:val="336771B3"/>
    <w:rsid w:val="336853DC"/>
    <w:rsid w:val="336906B0"/>
    <w:rsid w:val="33693B79"/>
    <w:rsid w:val="33695AF1"/>
    <w:rsid w:val="336B1CB1"/>
    <w:rsid w:val="33706B27"/>
    <w:rsid w:val="337329D0"/>
    <w:rsid w:val="33740FC3"/>
    <w:rsid w:val="33747974"/>
    <w:rsid w:val="33750F25"/>
    <w:rsid w:val="337646C7"/>
    <w:rsid w:val="33781243"/>
    <w:rsid w:val="337B50B6"/>
    <w:rsid w:val="337B79D6"/>
    <w:rsid w:val="337F0EEE"/>
    <w:rsid w:val="33890474"/>
    <w:rsid w:val="33897384"/>
    <w:rsid w:val="338A384F"/>
    <w:rsid w:val="338A6FB7"/>
    <w:rsid w:val="338B1CA5"/>
    <w:rsid w:val="338E664C"/>
    <w:rsid w:val="33942E7C"/>
    <w:rsid w:val="33955A86"/>
    <w:rsid w:val="339B3CA7"/>
    <w:rsid w:val="339D5488"/>
    <w:rsid w:val="339E5873"/>
    <w:rsid w:val="33A20A63"/>
    <w:rsid w:val="33A25E27"/>
    <w:rsid w:val="33A273FA"/>
    <w:rsid w:val="33A40407"/>
    <w:rsid w:val="33A66F72"/>
    <w:rsid w:val="33A671A0"/>
    <w:rsid w:val="33A86869"/>
    <w:rsid w:val="33A90453"/>
    <w:rsid w:val="33A9493E"/>
    <w:rsid w:val="33AB0B05"/>
    <w:rsid w:val="33AC0409"/>
    <w:rsid w:val="33AC2A0D"/>
    <w:rsid w:val="33B423FC"/>
    <w:rsid w:val="33B4354D"/>
    <w:rsid w:val="33B577F1"/>
    <w:rsid w:val="33B61AD5"/>
    <w:rsid w:val="33B729D6"/>
    <w:rsid w:val="33B7573A"/>
    <w:rsid w:val="33B9449E"/>
    <w:rsid w:val="33B96CDA"/>
    <w:rsid w:val="33BA2FBB"/>
    <w:rsid w:val="33BC74F1"/>
    <w:rsid w:val="33C03726"/>
    <w:rsid w:val="33C06641"/>
    <w:rsid w:val="33C206C7"/>
    <w:rsid w:val="33C52EB0"/>
    <w:rsid w:val="33CC7053"/>
    <w:rsid w:val="33D21492"/>
    <w:rsid w:val="33D26F76"/>
    <w:rsid w:val="33D70306"/>
    <w:rsid w:val="33D70484"/>
    <w:rsid w:val="33DC6FC8"/>
    <w:rsid w:val="33E36089"/>
    <w:rsid w:val="33E83A9C"/>
    <w:rsid w:val="33E94098"/>
    <w:rsid w:val="33EB379E"/>
    <w:rsid w:val="33EE6B37"/>
    <w:rsid w:val="33EF383A"/>
    <w:rsid w:val="33F15F49"/>
    <w:rsid w:val="33F43651"/>
    <w:rsid w:val="33F75C4F"/>
    <w:rsid w:val="33FB2DF5"/>
    <w:rsid w:val="33FC1B9B"/>
    <w:rsid w:val="33FD442D"/>
    <w:rsid w:val="33FF1FA3"/>
    <w:rsid w:val="34017F05"/>
    <w:rsid w:val="340258F0"/>
    <w:rsid w:val="34031B04"/>
    <w:rsid w:val="34073D56"/>
    <w:rsid w:val="34073EDB"/>
    <w:rsid w:val="3407551A"/>
    <w:rsid w:val="34075BA1"/>
    <w:rsid w:val="34157076"/>
    <w:rsid w:val="34195C8A"/>
    <w:rsid w:val="341C6251"/>
    <w:rsid w:val="342438C6"/>
    <w:rsid w:val="34265855"/>
    <w:rsid w:val="342E2EFD"/>
    <w:rsid w:val="3430009C"/>
    <w:rsid w:val="343174A5"/>
    <w:rsid w:val="34320460"/>
    <w:rsid w:val="34322BCE"/>
    <w:rsid w:val="343521A4"/>
    <w:rsid w:val="343549F1"/>
    <w:rsid w:val="343A7A64"/>
    <w:rsid w:val="343B0738"/>
    <w:rsid w:val="343D3C1C"/>
    <w:rsid w:val="343E5FC2"/>
    <w:rsid w:val="343F46B3"/>
    <w:rsid w:val="34443F22"/>
    <w:rsid w:val="34445045"/>
    <w:rsid w:val="3445631B"/>
    <w:rsid w:val="344614E8"/>
    <w:rsid w:val="34464E1E"/>
    <w:rsid w:val="34492ADB"/>
    <w:rsid w:val="344B6D22"/>
    <w:rsid w:val="344C6A5D"/>
    <w:rsid w:val="344C7EF3"/>
    <w:rsid w:val="344E5FF7"/>
    <w:rsid w:val="344E63B2"/>
    <w:rsid w:val="344E77F1"/>
    <w:rsid w:val="345043F7"/>
    <w:rsid w:val="34553B13"/>
    <w:rsid w:val="34567FC9"/>
    <w:rsid w:val="34583EEB"/>
    <w:rsid w:val="34642515"/>
    <w:rsid w:val="346574A6"/>
    <w:rsid w:val="34660CEB"/>
    <w:rsid w:val="346F1C9F"/>
    <w:rsid w:val="347002DA"/>
    <w:rsid w:val="347073D8"/>
    <w:rsid w:val="347213FB"/>
    <w:rsid w:val="34740318"/>
    <w:rsid w:val="34740C64"/>
    <w:rsid w:val="34744AC2"/>
    <w:rsid w:val="34760C6F"/>
    <w:rsid w:val="34792042"/>
    <w:rsid w:val="34794D62"/>
    <w:rsid w:val="347B7E25"/>
    <w:rsid w:val="347C12FC"/>
    <w:rsid w:val="347D2F7A"/>
    <w:rsid w:val="3480627C"/>
    <w:rsid w:val="3487125D"/>
    <w:rsid w:val="348833B5"/>
    <w:rsid w:val="348A1C0B"/>
    <w:rsid w:val="348E0C81"/>
    <w:rsid w:val="34916D7A"/>
    <w:rsid w:val="349532A9"/>
    <w:rsid w:val="34967EDB"/>
    <w:rsid w:val="349822FA"/>
    <w:rsid w:val="34994363"/>
    <w:rsid w:val="349B2B85"/>
    <w:rsid w:val="349B476F"/>
    <w:rsid w:val="349D49F1"/>
    <w:rsid w:val="34A27FDF"/>
    <w:rsid w:val="34A37033"/>
    <w:rsid w:val="34A51512"/>
    <w:rsid w:val="34A9520A"/>
    <w:rsid w:val="34AA35CB"/>
    <w:rsid w:val="34AC132C"/>
    <w:rsid w:val="34AD1754"/>
    <w:rsid w:val="34B106E3"/>
    <w:rsid w:val="34B12617"/>
    <w:rsid w:val="34B32C51"/>
    <w:rsid w:val="34B32CB4"/>
    <w:rsid w:val="34B33857"/>
    <w:rsid w:val="34B51B89"/>
    <w:rsid w:val="34B5564C"/>
    <w:rsid w:val="34B71205"/>
    <w:rsid w:val="34B83B9E"/>
    <w:rsid w:val="34BD697F"/>
    <w:rsid w:val="34C10664"/>
    <w:rsid w:val="34C226DB"/>
    <w:rsid w:val="34C53582"/>
    <w:rsid w:val="34C804D5"/>
    <w:rsid w:val="34C80D53"/>
    <w:rsid w:val="34CB48BC"/>
    <w:rsid w:val="34CC5E0D"/>
    <w:rsid w:val="34D01DA3"/>
    <w:rsid w:val="34D1719C"/>
    <w:rsid w:val="34D84D17"/>
    <w:rsid w:val="34DA4EFA"/>
    <w:rsid w:val="34DB0191"/>
    <w:rsid w:val="34DC2D14"/>
    <w:rsid w:val="34DC5C11"/>
    <w:rsid w:val="34DF1F53"/>
    <w:rsid w:val="34DF497B"/>
    <w:rsid w:val="34E66CC0"/>
    <w:rsid w:val="34E97B7B"/>
    <w:rsid w:val="34F202D6"/>
    <w:rsid w:val="34F25C0A"/>
    <w:rsid w:val="34F277A0"/>
    <w:rsid w:val="34F36F39"/>
    <w:rsid w:val="34F41D4B"/>
    <w:rsid w:val="34F5050B"/>
    <w:rsid w:val="34F611A5"/>
    <w:rsid w:val="34FD1BF8"/>
    <w:rsid w:val="34FD6601"/>
    <w:rsid w:val="34FF6E2D"/>
    <w:rsid w:val="350166B3"/>
    <w:rsid w:val="35045D8D"/>
    <w:rsid w:val="350805EB"/>
    <w:rsid w:val="35087B8B"/>
    <w:rsid w:val="350949E5"/>
    <w:rsid w:val="35126A73"/>
    <w:rsid w:val="35137E59"/>
    <w:rsid w:val="35183A19"/>
    <w:rsid w:val="351A7838"/>
    <w:rsid w:val="351C17DB"/>
    <w:rsid w:val="351C71DE"/>
    <w:rsid w:val="351D7728"/>
    <w:rsid w:val="351F14D8"/>
    <w:rsid w:val="351F6111"/>
    <w:rsid w:val="35214492"/>
    <w:rsid w:val="35221721"/>
    <w:rsid w:val="3524672C"/>
    <w:rsid w:val="352473A3"/>
    <w:rsid w:val="352854D3"/>
    <w:rsid w:val="352857EE"/>
    <w:rsid w:val="352A1FC9"/>
    <w:rsid w:val="352A774F"/>
    <w:rsid w:val="352B0E5D"/>
    <w:rsid w:val="352B0F48"/>
    <w:rsid w:val="352B6401"/>
    <w:rsid w:val="352E4922"/>
    <w:rsid w:val="352F1AD5"/>
    <w:rsid w:val="352F6ACA"/>
    <w:rsid w:val="353147F3"/>
    <w:rsid w:val="35335E85"/>
    <w:rsid w:val="35341BCE"/>
    <w:rsid w:val="353500C3"/>
    <w:rsid w:val="35366581"/>
    <w:rsid w:val="35373731"/>
    <w:rsid w:val="35394F90"/>
    <w:rsid w:val="353A1A57"/>
    <w:rsid w:val="353A1E43"/>
    <w:rsid w:val="353A6B1B"/>
    <w:rsid w:val="353D0868"/>
    <w:rsid w:val="353D4368"/>
    <w:rsid w:val="353D7671"/>
    <w:rsid w:val="353E21DA"/>
    <w:rsid w:val="353E79D4"/>
    <w:rsid w:val="354435CB"/>
    <w:rsid w:val="35471831"/>
    <w:rsid w:val="35477C85"/>
    <w:rsid w:val="35493A88"/>
    <w:rsid w:val="354A4D47"/>
    <w:rsid w:val="354A54E5"/>
    <w:rsid w:val="354A72EF"/>
    <w:rsid w:val="354B5FDD"/>
    <w:rsid w:val="354C7A64"/>
    <w:rsid w:val="354D22FA"/>
    <w:rsid w:val="354D64D3"/>
    <w:rsid w:val="354E7FF2"/>
    <w:rsid w:val="355023A2"/>
    <w:rsid w:val="355234C4"/>
    <w:rsid w:val="35543974"/>
    <w:rsid w:val="35580F2B"/>
    <w:rsid w:val="355B0CFD"/>
    <w:rsid w:val="355B7E1B"/>
    <w:rsid w:val="355D24BF"/>
    <w:rsid w:val="355E2ECF"/>
    <w:rsid w:val="356132E2"/>
    <w:rsid w:val="356D6D67"/>
    <w:rsid w:val="35733CCE"/>
    <w:rsid w:val="35770E10"/>
    <w:rsid w:val="35771F03"/>
    <w:rsid w:val="35791C02"/>
    <w:rsid w:val="35812B27"/>
    <w:rsid w:val="358317A5"/>
    <w:rsid w:val="358D3EAC"/>
    <w:rsid w:val="358F5BB5"/>
    <w:rsid w:val="359459D0"/>
    <w:rsid w:val="35956A25"/>
    <w:rsid w:val="3596028E"/>
    <w:rsid w:val="35991D92"/>
    <w:rsid w:val="35A02202"/>
    <w:rsid w:val="35A33B3D"/>
    <w:rsid w:val="35A42923"/>
    <w:rsid w:val="35A81781"/>
    <w:rsid w:val="35A84E14"/>
    <w:rsid w:val="35A952DD"/>
    <w:rsid w:val="35AB2AA3"/>
    <w:rsid w:val="35AC5773"/>
    <w:rsid w:val="35B4139A"/>
    <w:rsid w:val="35BE6850"/>
    <w:rsid w:val="35C76819"/>
    <w:rsid w:val="35CD583B"/>
    <w:rsid w:val="35CF1374"/>
    <w:rsid w:val="35D43536"/>
    <w:rsid w:val="35D44ECD"/>
    <w:rsid w:val="35DA0378"/>
    <w:rsid w:val="35DB15F5"/>
    <w:rsid w:val="35E02780"/>
    <w:rsid w:val="35E108C5"/>
    <w:rsid w:val="35E3251F"/>
    <w:rsid w:val="35E460EE"/>
    <w:rsid w:val="35E97F0D"/>
    <w:rsid w:val="35ED506F"/>
    <w:rsid w:val="35EE375B"/>
    <w:rsid w:val="35EF5E8F"/>
    <w:rsid w:val="35F21052"/>
    <w:rsid w:val="35F36F94"/>
    <w:rsid w:val="35F6635A"/>
    <w:rsid w:val="35F82BAD"/>
    <w:rsid w:val="35FA4B26"/>
    <w:rsid w:val="35FB7787"/>
    <w:rsid w:val="35FE1DE3"/>
    <w:rsid w:val="35FF4948"/>
    <w:rsid w:val="35FF78C4"/>
    <w:rsid w:val="36001BEE"/>
    <w:rsid w:val="36017EC3"/>
    <w:rsid w:val="360212F8"/>
    <w:rsid w:val="360239C6"/>
    <w:rsid w:val="360421B8"/>
    <w:rsid w:val="36044144"/>
    <w:rsid w:val="36052244"/>
    <w:rsid w:val="36061E4B"/>
    <w:rsid w:val="360822A7"/>
    <w:rsid w:val="360C0F8A"/>
    <w:rsid w:val="360E0FFB"/>
    <w:rsid w:val="360F004D"/>
    <w:rsid w:val="360F42F5"/>
    <w:rsid w:val="36134167"/>
    <w:rsid w:val="361662E6"/>
    <w:rsid w:val="36167A65"/>
    <w:rsid w:val="36175D09"/>
    <w:rsid w:val="361A5BC3"/>
    <w:rsid w:val="361D72E0"/>
    <w:rsid w:val="362156F9"/>
    <w:rsid w:val="36217F90"/>
    <w:rsid w:val="362566F8"/>
    <w:rsid w:val="362922AA"/>
    <w:rsid w:val="362A06B2"/>
    <w:rsid w:val="362F6B16"/>
    <w:rsid w:val="3630051D"/>
    <w:rsid w:val="363065A5"/>
    <w:rsid w:val="3634144F"/>
    <w:rsid w:val="36356FD8"/>
    <w:rsid w:val="363614B1"/>
    <w:rsid w:val="363A31E4"/>
    <w:rsid w:val="363F266D"/>
    <w:rsid w:val="36435509"/>
    <w:rsid w:val="3646399C"/>
    <w:rsid w:val="3648068F"/>
    <w:rsid w:val="364812BA"/>
    <w:rsid w:val="36490073"/>
    <w:rsid w:val="364A6506"/>
    <w:rsid w:val="364B14F1"/>
    <w:rsid w:val="364E183E"/>
    <w:rsid w:val="364F3C5B"/>
    <w:rsid w:val="365014BF"/>
    <w:rsid w:val="36522F6E"/>
    <w:rsid w:val="36524507"/>
    <w:rsid w:val="3653680E"/>
    <w:rsid w:val="36583F70"/>
    <w:rsid w:val="3659615B"/>
    <w:rsid w:val="365A2F19"/>
    <w:rsid w:val="365C455B"/>
    <w:rsid w:val="365D50F7"/>
    <w:rsid w:val="365D5FF4"/>
    <w:rsid w:val="36625F8F"/>
    <w:rsid w:val="36625FA5"/>
    <w:rsid w:val="36637A1E"/>
    <w:rsid w:val="36643FE8"/>
    <w:rsid w:val="36667959"/>
    <w:rsid w:val="366D05BE"/>
    <w:rsid w:val="366D22A6"/>
    <w:rsid w:val="36727715"/>
    <w:rsid w:val="3673708B"/>
    <w:rsid w:val="36766922"/>
    <w:rsid w:val="36774D61"/>
    <w:rsid w:val="36781744"/>
    <w:rsid w:val="367A0011"/>
    <w:rsid w:val="367F2441"/>
    <w:rsid w:val="367F25EF"/>
    <w:rsid w:val="36876695"/>
    <w:rsid w:val="368869DA"/>
    <w:rsid w:val="368B1A59"/>
    <w:rsid w:val="368C2DFF"/>
    <w:rsid w:val="36907388"/>
    <w:rsid w:val="36930D53"/>
    <w:rsid w:val="36962A73"/>
    <w:rsid w:val="3698163A"/>
    <w:rsid w:val="369822A0"/>
    <w:rsid w:val="369B083A"/>
    <w:rsid w:val="36A31947"/>
    <w:rsid w:val="36A32DC1"/>
    <w:rsid w:val="36AA2BE9"/>
    <w:rsid w:val="36AB44C0"/>
    <w:rsid w:val="36AC681F"/>
    <w:rsid w:val="36AD65B7"/>
    <w:rsid w:val="36B33074"/>
    <w:rsid w:val="36B33630"/>
    <w:rsid w:val="36B35D0B"/>
    <w:rsid w:val="36B42607"/>
    <w:rsid w:val="36B45A42"/>
    <w:rsid w:val="36B644E8"/>
    <w:rsid w:val="36BC60FF"/>
    <w:rsid w:val="36C14501"/>
    <w:rsid w:val="36C23543"/>
    <w:rsid w:val="36C47CE7"/>
    <w:rsid w:val="36C91CB5"/>
    <w:rsid w:val="36CA654F"/>
    <w:rsid w:val="36CB6241"/>
    <w:rsid w:val="36D0553A"/>
    <w:rsid w:val="36D06A12"/>
    <w:rsid w:val="36D4276F"/>
    <w:rsid w:val="36D5091E"/>
    <w:rsid w:val="36D53B59"/>
    <w:rsid w:val="36DB0811"/>
    <w:rsid w:val="36DC406B"/>
    <w:rsid w:val="36DE22CC"/>
    <w:rsid w:val="36E13E77"/>
    <w:rsid w:val="36E90A1F"/>
    <w:rsid w:val="36EA181C"/>
    <w:rsid w:val="36EC046D"/>
    <w:rsid w:val="36EE23EC"/>
    <w:rsid w:val="36EE768D"/>
    <w:rsid w:val="36F02E54"/>
    <w:rsid w:val="36F16B82"/>
    <w:rsid w:val="36F375EB"/>
    <w:rsid w:val="36F53988"/>
    <w:rsid w:val="36F631FF"/>
    <w:rsid w:val="36F902AB"/>
    <w:rsid w:val="36FA6B84"/>
    <w:rsid w:val="37004C1A"/>
    <w:rsid w:val="37030A7F"/>
    <w:rsid w:val="3707564A"/>
    <w:rsid w:val="370D0F69"/>
    <w:rsid w:val="370D466C"/>
    <w:rsid w:val="370E3661"/>
    <w:rsid w:val="37134391"/>
    <w:rsid w:val="37191F65"/>
    <w:rsid w:val="3719363F"/>
    <w:rsid w:val="371C7A83"/>
    <w:rsid w:val="37205677"/>
    <w:rsid w:val="3720749C"/>
    <w:rsid w:val="372229D9"/>
    <w:rsid w:val="372351C6"/>
    <w:rsid w:val="37240AE5"/>
    <w:rsid w:val="37252BE1"/>
    <w:rsid w:val="3725561A"/>
    <w:rsid w:val="37262D99"/>
    <w:rsid w:val="37280137"/>
    <w:rsid w:val="372A1D38"/>
    <w:rsid w:val="372B4DE7"/>
    <w:rsid w:val="372E1D4A"/>
    <w:rsid w:val="37302BF7"/>
    <w:rsid w:val="37303BC5"/>
    <w:rsid w:val="37320C5E"/>
    <w:rsid w:val="37324681"/>
    <w:rsid w:val="37371B0A"/>
    <w:rsid w:val="373908D4"/>
    <w:rsid w:val="373C5785"/>
    <w:rsid w:val="373F7F53"/>
    <w:rsid w:val="374050DA"/>
    <w:rsid w:val="3741617A"/>
    <w:rsid w:val="3741786B"/>
    <w:rsid w:val="37426EB5"/>
    <w:rsid w:val="37475AE7"/>
    <w:rsid w:val="3748276C"/>
    <w:rsid w:val="374C56CA"/>
    <w:rsid w:val="374F77DC"/>
    <w:rsid w:val="37500965"/>
    <w:rsid w:val="37511887"/>
    <w:rsid w:val="37520D53"/>
    <w:rsid w:val="37530736"/>
    <w:rsid w:val="3753272D"/>
    <w:rsid w:val="3757614B"/>
    <w:rsid w:val="375970C6"/>
    <w:rsid w:val="375B2675"/>
    <w:rsid w:val="375C1A52"/>
    <w:rsid w:val="375D7BCF"/>
    <w:rsid w:val="375F7D44"/>
    <w:rsid w:val="376335F4"/>
    <w:rsid w:val="37634ADB"/>
    <w:rsid w:val="37635A15"/>
    <w:rsid w:val="3765520F"/>
    <w:rsid w:val="376801DD"/>
    <w:rsid w:val="376805D8"/>
    <w:rsid w:val="37692E3F"/>
    <w:rsid w:val="376A0114"/>
    <w:rsid w:val="376C0B89"/>
    <w:rsid w:val="376E72ED"/>
    <w:rsid w:val="376E7F03"/>
    <w:rsid w:val="376F4D06"/>
    <w:rsid w:val="376F5788"/>
    <w:rsid w:val="37737786"/>
    <w:rsid w:val="377A4890"/>
    <w:rsid w:val="377D2408"/>
    <w:rsid w:val="377F5177"/>
    <w:rsid w:val="37823306"/>
    <w:rsid w:val="37874F60"/>
    <w:rsid w:val="37876ED3"/>
    <w:rsid w:val="37895DD0"/>
    <w:rsid w:val="378A5B58"/>
    <w:rsid w:val="378B199C"/>
    <w:rsid w:val="378B4A9D"/>
    <w:rsid w:val="378D5FD4"/>
    <w:rsid w:val="378D61FB"/>
    <w:rsid w:val="37910469"/>
    <w:rsid w:val="379136A9"/>
    <w:rsid w:val="37916469"/>
    <w:rsid w:val="379212F9"/>
    <w:rsid w:val="3792291B"/>
    <w:rsid w:val="3794156C"/>
    <w:rsid w:val="37945963"/>
    <w:rsid w:val="37953DA2"/>
    <w:rsid w:val="37961C9A"/>
    <w:rsid w:val="37965681"/>
    <w:rsid w:val="37970CDC"/>
    <w:rsid w:val="37995398"/>
    <w:rsid w:val="379B5766"/>
    <w:rsid w:val="379E7059"/>
    <w:rsid w:val="379F5300"/>
    <w:rsid w:val="37A109B2"/>
    <w:rsid w:val="37A11987"/>
    <w:rsid w:val="37A56B36"/>
    <w:rsid w:val="37A90635"/>
    <w:rsid w:val="37A9710B"/>
    <w:rsid w:val="37AA6B62"/>
    <w:rsid w:val="37AE3E88"/>
    <w:rsid w:val="37AF1F91"/>
    <w:rsid w:val="37AF7802"/>
    <w:rsid w:val="37B23BE6"/>
    <w:rsid w:val="37B51030"/>
    <w:rsid w:val="37B5605B"/>
    <w:rsid w:val="37B571FF"/>
    <w:rsid w:val="37B61825"/>
    <w:rsid w:val="37B97F3B"/>
    <w:rsid w:val="37BA69A3"/>
    <w:rsid w:val="37BD3403"/>
    <w:rsid w:val="37C001DD"/>
    <w:rsid w:val="37C2723C"/>
    <w:rsid w:val="37C50D2E"/>
    <w:rsid w:val="37C526A0"/>
    <w:rsid w:val="37C75770"/>
    <w:rsid w:val="37C94FC6"/>
    <w:rsid w:val="37CF53AB"/>
    <w:rsid w:val="37D12671"/>
    <w:rsid w:val="37D3161B"/>
    <w:rsid w:val="37D45390"/>
    <w:rsid w:val="37D63605"/>
    <w:rsid w:val="37D72B76"/>
    <w:rsid w:val="37DA403F"/>
    <w:rsid w:val="37DD72F8"/>
    <w:rsid w:val="37E30E6B"/>
    <w:rsid w:val="37E57D99"/>
    <w:rsid w:val="37E6339E"/>
    <w:rsid w:val="37EC2762"/>
    <w:rsid w:val="37ED620D"/>
    <w:rsid w:val="37F1568B"/>
    <w:rsid w:val="37F17F0F"/>
    <w:rsid w:val="37F2022C"/>
    <w:rsid w:val="37F573CE"/>
    <w:rsid w:val="37F7266B"/>
    <w:rsid w:val="37F97FF1"/>
    <w:rsid w:val="37FE12DF"/>
    <w:rsid w:val="37FF0DEC"/>
    <w:rsid w:val="380050F6"/>
    <w:rsid w:val="38034930"/>
    <w:rsid w:val="3805410F"/>
    <w:rsid w:val="38103A6F"/>
    <w:rsid w:val="38115A2C"/>
    <w:rsid w:val="381A477F"/>
    <w:rsid w:val="381B30EA"/>
    <w:rsid w:val="381D331B"/>
    <w:rsid w:val="381E60E2"/>
    <w:rsid w:val="3821799F"/>
    <w:rsid w:val="382455DA"/>
    <w:rsid w:val="3824636B"/>
    <w:rsid w:val="3825260D"/>
    <w:rsid w:val="38283E27"/>
    <w:rsid w:val="38290E2A"/>
    <w:rsid w:val="382B0CA8"/>
    <w:rsid w:val="382B514F"/>
    <w:rsid w:val="382F6082"/>
    <w:rsid w:val="38303BDB"/>
    <w:rsid w:val="38304D60"/>
    <w:rsid w:val="38307882"/>
    <w:rsid w:val="38316A2A"/>
    <w:rsid w:val="38317555"/>
    <w:rsid w:val="38346749"/>
    <w:rsid w:val="3835652D"/>
    <w:rsid w:val="38366957"/>
    <w:rsid w:val="38386CAF"/>
    <w:rsid w:val="383C54A5"/>
    <w:rsid w:val="384053CE"/>
    <w:rsid w:val="3841004B"/>
    <w:rsid w:val="3841133F"/>
    <w:rsid w:val="384405DC"/>
    <w:rsid w:val="38486332"/>
    <w:rsid w:val="38487EA5"/>
    <w:rsid w:val="38491AEE"/>
    <w:rsid w:val="384A1652"/>
    <w:rsid w:val="384B4096"/>
    <w:rsid w:val="38515176"/>
    <w:rsid w:val="385319DE"/>
    <w:rsid w:val="385501C1"/>
    <w:rsid w:val="38553AD9"/>
    <w:rsid w:val="385A6454"/>
    <w:rsid w:val="385F0DD5"/>
    <w:rsid w:val="38601A6A"/>
    <w:rsid w:val="38614A3E"/>
    <w:rsid w:val="3862394E"/>
    <w:rsid w:val="38643CE3"/>
    <w:rsid w:val="38660D58"/>
    <w:rsid w:val="38720CC0"/>
    <w:rsid w:val="387210F2"/>
    <w:rsid w:val="38782DB9"/>
    <w:rsid w:val="387F3298"/>
    <w:rsid w:val="387F51FF"/>
    <w:rsid w:val="3880666D"/>
    <w:rsid w:val="38826783"/>
    <w:rsid w:val="38876EB7"/>
    <w:rsid w:val="388A1A62"/>
    <w:rsid w:val="388B68E3"/>
    <w:rsid w:val="388C4EA0"/>
    <w:rsid w:val="388E70EA"/>
    <w:rsid w:val="388F1AB7"/>
    <w:rsid w:val="389145C5"/>
    <w:rsid w:val="38974006"/>
    <w:rsid w:val="3898201C"/>
    <w:rsid w:val="389A00CD"/>
    <w:rsid w:val="389A1FFE"/>
    <w:rsid w:val="389A7A09"/>
    <w:rsid w:val="389C1632"/>
    <w:rsid w:val="389D6D17"/>
    <w:rsid w:val="389E2164"/>
    <w:rsid w:val="38A5791C"/>
    <w:rsid w:val="38A9104F"/>
    <w:rsid w:val="38A93BE2"/>
    <w:rsid w:val="38A967C3"/>
    <w:rsid w:val="38AB3A6E"/>
    <w:rsid w:val="38AC2AAE"/>
    <w:rsid w:val="38AE23E2"/>
    <w:rsid w:val="38AE4830"/>
    <w:rsid w:val="38AF1E82"/>
    <w:rsid w:val="38B177BE"/>
    <w:rsid w:val="38B23084"/>
    <w:rsid w:val="38B24B8F"/>
    <w:rsid w:val="38B30FD4"/>
    <w:rsid w:val="38B53F82"/>
    <w:rsid w:val="38B678F7"/>
    <w:rsid w:val="38B86576"/>
    <w:rsid w:val="38BA4791"/>
    <w:rsid w:val="38BB5C1F"/>
    <w:rsid w:val="38BB6F8D"/>
    <w:rsid w:val="38BE57D7"/>
    <w:rsid w:val="38C16D4D"/>
    <w:rsid w:val="38C3196E"/>
    <w:rsid w:val="38C63F5F"/>
    <w:rsid w:val="38C64EDA"/>
    <w:rsid w:val="38C93CEB"/>
    <w:rsid w:val="38CA0925"/>
    <w:rsid w:val="38CA4A70"/>
    <w:rsid w:val="38CD3B9C"/>
    <w:rsid w:val="38D215DF"/>
    <w:rsid w:val="38D417EB"/>
    <w:rsid w:val="38D63757"/>
    <w:rsid w:val="38DD0261"/>
    <w:rsid w:val="38E0387F"/>
    <w:rsid w:val="38E35DD9"/>
    <w:rsid w:val="38E460CE"/>
    <w:rsid w:val="38E609B9"/>
    <w:rsid w:val="38E96339"/>
    <w:rsid w:val="38EE355C"/>
    <w:rsid w:val="38EE4EB8"/>
    <w:rsid w:val="38F06DE4"/>
    <w:rsid w:val="38F0755C"/>
    <w:rsid w:val="38F26B33"/>
    <w:rsid w:val="38F417C2"/>
    <w:rsid w:val="38F60030"/>
    <w:rsid w:val="38F6370B"/>
    <w:rsid w:val="38F7275C"/>
    <w:rsid w:val="38FB1BC3"/>
    <w:rsid w:val="39027325"/>
    <w:rsid w:val="39040315"/>
    <w:rsid w:val="39056CBE"/>
    <w:rsid w:val="390A34A3"/>
    <w:rsid w:val="390D179C"/>
    <w:rsid w:val="390F23AC"/>
    <w:rsid w:val="390F7D08"/>
    <w:rsid w:val="39117128"/>
    <w:rsid w:val="391271CF"/>
    <w:rsid w:val="39141801"/>
    <w:rsid w:val="39150171"/>
    <w:rsid w:val="391B6E97"/>
    <w:rsid w:val="391E5602"/>
    <w:rsid w:val="39243F2B"/>
    <w:rsid w:val="392619C4"/>
    <w:rsid w:val="39346EE1"/>
    <w:rsid w:val="3937097E"/>
    <w:rsid w:val="39380B6C"/>
    <w:rsid w:val="394157CC"/>
    <w:rsid w:val="39424429"/>
    <w:rsid w:val="394453A2"/>
    <w:rsid w:val="394674F7"/>
    <w:rsid w:val="3946777C"/>
    <w:rsid w:val="3948191D"/>
    <w:rsid w:val="39492C9F"/>
    <w:rsid w:val="394946B1"/>
    <w:rsid w:val="394B66FA"/>
    <w:rsid w:val="394D520C"/>
    <w:rsid w:val="39506E33"/>
    <w:rsid w:val="39522C1E"/>
    <w:rsid w:val="39524D28"/>
    <w:rsid w:val="395357F8"/>
    <w:rsid w:val="395361C0"/>
    <w:rsid w:val="395416B2"/>
    <w:rsid w:val="39562CFF"/>
    <w:rsid w:val="39567889"/>
    <w:rsid w:val="395A626B"/>
    <w:rsid w:val="395A76E3"/>
    <w:rsid w:val="395B4D8C"/>
    <w:rsid w:val="395D5C26"/>
    <w:rsid w:val="395D7FF9"/>
    <w:rsid w:val="396B7CF9"/>
    <w:rsid w:val="396C123C"/>
    <w:rsid w:val="396C2673"/>
    <w:rsid w:val="396D0FFC"/>
    <w:rsid w:val="396E4745"/>
    <w:rsid w:val="396F00BF"/>
    <w:rsid w:val="39704845"/>
    <w:rsid w:val="397154C8"/>
    <w:rsid w:val="3971610F"/>
    <w:rsid w:val="3972591B"/>
    <w:rsid w:val="39755157"/>
    <w:rsid w:val="3977682A"/>
    <w:rsid w:val="397A1B93"/>
    <w:rsid w:val="397A6095"/>
    <w:rsid w:val="397E210B"/>
    <w:rsid w:val="39833F78"/>
    <w:rsid w:val="39850976"/>
    <w:rsid w:val="3986462F"/>
    <w:rsid w:val="39897BC8"/>
    <w:rsid w:val="398B27A2"/>
    <w:rsid w:val="398D5423"/>
    <w:rsid w:val="398E649E"/>
    <w:rsid w:val="39910691"/>
    <w:rsid w:val="39914760"/>
    <w:rsid w:val="399237A0"/>
    <w:rsid w:val="39923B82"/>
    <w:rsid w:val="39977362"/>
    <w:rsid w:val="39985693"/>
    <w:rsid w:val="39985834"/>
    <w:rsid w:val="399915CE"/>
    <w:rsid w:val="399B6C05"/>
    <w:rsid w:val="399C71BD"/>
    <w:rsid w:val="399D3D7C"/>
    <w:rsid w:val="399E7583"/>
    <w:rsid w:val="39A03693"/>
    <w:rsid w:val="39A30BFF"/>
    <w:rsid w:val="39A32EFB"/>
    <w:rsid w:val="39A7453E"/>
    <w:rsid w:val="39AA0523"/>
    <w:rsid w:val="39AC1ABD"/>
    <w:rsid w:val="39AE1D92"/>
    <w:rsid w:val="39B06E56"/>
    <w:rsid w:val="39B71734"/>
    <w:rsid w:val="39B73B18"/>
    <w:rsid w:val="39B80912"/>
    <w:rsid w:val="39BB2A47"/>
    <w:rsid w:val="39BB7BFE"/>
    <w:rsid w:val="39BD4422"/>
    <w:rsid w:val="39C11504"/>
    <w:rsid w:val="39CB647A"/>
    <w:rsid w:val="39CD794F"/>
    <w:rsid w:val="39CF07DF"/>
    <w:rsid w:val="39CF73C9"/>
    <w:rsid w:val="39D10A9D"/>
    <w:rsid w:val="39D12A52"/>
    <w:rsid w:val="39D26E1E"/>
    <w:rsid w:val="39D311D1"/>
    <w:rsid w:val="39D52332"/>
    <w:rsid w:val="39D527BF"/>
    <w:rsid w:val="39D54CB1"/>
    <w:rsid w:val="39D82DC1"/>
    <w:rsid w:val="39DB1B5D"/>
    <w:rsid w:val="39DD69F7"/>
    <w:rsid w:val="39DE7803"/>
    <w:rsid w:val="39E65FB2"/>
    <w:rsid w:val="39E8556E"/>
    <w:rsid w:val="39EA0FD2"/>
    <w:rsid w:val="39ED5E3D"/>
    <w:rsid w:val="39F16687"/>
    <w:rsid w:val="39F5611A"/>
    <w:rsid w:val="39FB07B5"/>
    <w:rsid w:val="39FB0DE1"/>
    <w:rsid w:val="39FB5B86"/>
    <w:rsid w:val="39FB6F36"/>
    <w:rsid w:val="39FE671C"/>
    <w:rsid w:val="39FF3D67"/>
    <w:rsid w:val="3A004A9F"/>
    <w:rsid w:val="3A042AFE"/>
    <w:rsid w:val="3A046102"/>
    <w:rsid w:val="3A055007"/>
    <w:rsid w:val="3A05503B"/>
    <w:rsid w:val="3A06083C"/>
    <w:rsid w:val="3A0725FB"/>
    <w:rsid w:val="3A0A41F9"/>
    <w:rsid w:val="3A0B5247"/>
    <w:rsid w:val="3A0D4C84"/>
    <w:rsid w:val="3A115695"/>
    <w:rsid w:val="3A1811CA"/>
    <w:rsid w:val="3A1B3568"/>
    <w:rsid w:val="3A215FF9"/>
    <w:rsid w:val="3A231FEB"/>
    <w:rsid w:val="3A247EC2"/>
    <w:rsid w:val="3A2546AE"/>
    <w:rsid w:val="3A2974F2"/>
    <w:rsid w:val="3A2C1553"/>
    <w:rsid w:val="3A2C1BDA"/>
    <w:rsid w:val="3A2D0572"/>
    <w:rsid w:val="3A2E34CC"/>
    <w:rsid w:val="3A30708B"/>
    <w:rsid w:val="3A3233F5"/>
    <w:rsid w:val="3A343E37"/>
    <w:rsid w:val="3A353BE8"/>
    <w:rsid w:val="3A367658"/>
    <w:rsid w:val="3A3766D4"/>
    <w:rsid w:val="3A381AA3"/>
    <w:rsid w:val="3A3936B4"/>
    <w:rsid w:val="3A3B5B68"/>
    <w:rsid w:val="3A3C3DF1"/>
    <w:rsid w:val="3A3F150A"/>
    <w:rsid w:val="3A404DFB"/>
    <w:rsid w:val="3A415665"/>
    <w:rsid w:val="3A440796"/>
    <w:rsid w:val="3A442A0D"/>
    <w:rsid w:val="3A447F56"/>
    <w:rsid w:val="3A465A81"/>
    <w:rsid w:val="3A4A20D4"/>
    <w:rsid w:val="3A4F1CA5"/>
    <w:rsid w:val="3A4F2093"/>
    <w:rsid w:val="3A5330AF"/>
    <w:rsid w:val="3A535A9D"/>
    <w:rsid w:val="3A584A4A"/>
    <w:rsid w:val="3A586713"/>
    <w:rsid w:val="3A586ADA"/>
    <w:rsid w:val="3A59225C"/>
    <w:rsid w:val="3A5D3762"/>
    <w:rsid w:val="3A5F36D7"/>
    <w:rsid w:val="3A6113DA"/>
    <w:rsid w:val="3A615FCD"/>
    <w:rsid w:val="3A6552C9"/>
    <w:rsid w:val="3A6625F3"/>
    <w:rsid w:val="3A693530"/>
    <w:rsid w:val="3A6C2997"/>
    <w:rsid w:val="3A6C5FD7"/>
    <w:rsid w:val="3A6F3A89"/>
    <w:rsid w:val="3A754837"/>
    <w:rsid w:val="3A7A01AD"/>
    <w:rsid w:val="3A7A67CD"/>
    <w:rsid w:val="3A7C2033"/>
    <w:rsid w:val="3A7E52C4"/>
    <w:rsid w:val="3A8011AC"/>
    <w:rsid w:val="3A8215C8"/>
    <w:rsid w:val="3A822209"/>
    <w:rsid w:val="3A8436B2"/>
    <w:rsid w:val="3A8B6367"/>
    <w:rsid w:val="3A8D4EA1"/>
    <w:rsid w:val="3A8E644E"/>
    <w:rsid w:val="3A9122A0"/>
    <w:rsid w:val="3A951F6E"/>
    <w:rsid w:val="3A960556"/>
    <w:rsid w:val="3A964F15"/>
    <w:rsid w:val="3A9710D2"/>
    <w:rsid w:val="3A995EB9"/>
    <w:rsid w:val="3A9C06C8"/>
    <w:rsid w:val="3A9C0747"/>
    <w:rsid w:val="3A9C1971"/>
    <w:rsid w:val="3A9C31E7"/>
    <w:rsid w:val="3A9D5811"/>
    <w:rsid w:val="3A9D6A1B"/>
    <w:rsid w:val="3A9E4FFB"/>
    <w:rsid w:val="3A9F1526"/>
    <w:rsid w:val="3A9F7038"/>
    <w:rsid w:val="3AA16DB0"/>
    <w:rsid w:val="3AA23B44"/>
    <w:rsid w:val="3AA45973"/>
    <w:rsid w:val="3AA83000"/>
    <w:rsid w:val="3AAA5256"/>
    <w:rsid w:val="3AAD02D4"/>
    <w:rsid w:val="3AAF63B4"/>
    <w:rsid w:val="3AB50060"/>
    <w:rsid w:val="3AC10BEC"/>
    <w:rsid w:val="3AC43E82"/>
    <w:rsid w:val="3AC5673A"/>
    <w:rsid w:val="3AC84F22"/>
    <w:rsid w:val="3AC94466"/>
    <w:rsid w:val="3ACA0F81"/>
    <w:rsid w:val="3ACB3089"/>
    <w:rsid w:val="3ACC5164"/>
    <w:rsid w:val="3ACE05B2"/>
    <w:rsid w:val="3ACF7AD4"/>
    <w:rsid w:val="3AD04F4F"/>
    <w:rsid w:val="3AD714A7"/>
    <w:rsid w:val="3AD72B4B"/>
    <w:rsid w:val="3AD80F36"/>
    <w:rsid w:val="3ADB2B4F"/>
    <w:rsid w:val="3ADD0F58"/>
    <w:rsid w:val="3ADF2E19"/>
    <w:rsid w:val="3AE42FBD"/>
    <w:rsid w:val="3AE52991"/>
    <w:rsid w:val="3AE579F7"/>
    <w:rsid w:val="3AE622EC"/>
    <w:rsid w:val="3AE71B89"/>
    <w:rsid w:val="3AE9040F"/>
    <w:rsid w:val="3AE955D5"/>
    <w:rsid w:val="3AED63F8"/>
    <w:rsid w:val="3AF031FA"/>
    <w:rsid w:val="3AF62634"/>
    <w:rsid w:val="3AF72EA4"/>
    <w:rsid w:val="3AFD226C"/>
    <w:rsid w:val="3AFD5749"/>
    <w:rsid w:val="3AFF13D4"/>
    <w:rsid w:val="3AFF66AC"/>
    <w:rsid w:val="3B016A80"/>
    <w:rsid w:val="3B020402"/>
    <w:rsid w:val="3B020FB8"/>
    <w:rsid w:val="3B032D11"/>
    <w:rsid w:val="3B037ECD"/>
    <w:rsid w:val="3B057A4E"/>
    <w:rsid w:val="3B072313"/>
    <w:rsid w:val="3B0847F3"/>
    <w:rsid w:val="3B0F0581"/>
    <w:rsid w:val="3B102AEC"/>
    <w:rsid w:val="3B104FB0"/>
    <w:rsid w:val="3B117BEF"/>
    <w:rsid w:val="3B123932"/>
    <w:rsid w:val="3B123DF8"/>
    <w:rsid w:val="3B1612BE"/>
    <w:rsid w:val="3B17396F"/>
    <w:rsid w:val="3B190D9C"/>
    <w:rsid w:val="3B1A0346"/>
    <w:rsid w:val="3B1A5858"/>
    <w:rsid w:val="3B1C1D60"/>
    <w:rsid w:val="3B2241F5"/>
    <w:rsid w:val="3B241FDE"/>
    <w:rsid w:val="3B2A1F14"/>
    <w:rsid w:val="3B2A693A"/>
    <w:rsid w:val="3B2B5C3D"/>
    <w:rsid w:val="3B2C0889"/>
    <w:rsid w:val="3B2C4C76"/>
    <w:rsid w:val="3B3100C8"/>
    <w:rsid w:val="3B320779"/>
    <w:rsid w:val="3B32349B"/>
    <w:rsid w:val="3B327F99"/>
    <w:rsid w:val="3B374B6C"/>
    <w:rsid w:val="3B3971DF"/>
    <w:rsid w:val="3B3A37D9"/>
    <w:rsid w:val="3B3E30E1"/>
    <w:rsid w:val="3B4176C0"/>
    <w:rsid w:val="3B417A45"/>
    <w:rsid w:val="3B42755D"/>
    <w:rsid w:val="3B43006A"/>
    <w:rsid w:val="3B474658"/>
    <w:rsid w:val="3B4861B0"/>
    <w:rsid w:val="3B4B1DAF"/>
    <w:rsid w:val="3B4B545C"/>
    <w:rsid w:val="3B4C47F6"/>
    <w:rsid w:val="3B4F406D"/>
    <w:rsid w:val="3B563AE3"/>
    <w:rsid w:val="3B56410E"/>
    <w:rsid w:val="3B5D1FFE"/>
    <w:rsid w:val="3B5D70B3"/>
    <w:rsid w:val="3B5F3424"/>
    <w:rsid w:val="3B60544E"/>
    <w:rsid w:val="3B632EF7"/>
    <w:rsid w:val="3B6340D9"/>
    <w:rsid w:val="3B645931"/>
    <w:rsid w:val="3B6652F1"/>
    <w:rsid w:val="3B666BF4"/>
    <w:rsid w:val="3B6A3C24"/>
    <w:rsid w:val="3B6B48A9"/>
    <w:rsid w:val="3B6C24FA"/>
    <w:rsid w:val="3B6D52C8"/>
    <w:rsid w:val="3B702B4B"/>
    <w:rsid w:val="3B7030AC"/>
    <w:rsid w:val="3B711C06"/>
    <w:rsid w:val="3B741316"/>
    <w:rsid w:val="3B7A2B02"/>
    <w:rsid w:val="3B7A67C6"/>
    <w:rsid w:val="3B7B7295"/>
    <w:rsid w:val="3B7D11F3"/>
    <w:rsid w:val="3B7E15EE"/>
    <w:rsid w:val="3B810EA8"/>
    <w:rsid w:val="3B822052"/>
    <w:rsid w:val="3B8634AF"/>
    <w:rsid w:val="3B887116"/>
    <w:rsid w:val="3B8F7772"/>
    <w:rsid w:val="3B93402C"/>
    <w:rsid w:val="3B937A07"/>
    <w:rsid w:val="3B955481"/>
    <w:rsid w:val="3B971EDB"/>
    <w:rsid w:val="3B972C1B"/>
    <w:rsid w:val="3B9A1F70"/>
    <w:rsid w:val="3B9B4628"/>
    <w:rsid w:val="3B9B5032"/>
    <w:rsid w:val="3B9D35D0"/>
    <w:rsid w:val="3B9D421A"/>
    <w:rsid w:val="3B9F30F7"/>
    <w:rsid w:val="3B9F5B6D"/>
    <w:rsid w:val="3BA248C5"/>
    <w:rsid w:val="3BA35F5C"/>
    <w:rsid w:val="3BA40581"/>
    <w:rsid w:val="3BA5112B"/>
    <w:rsid w:val="3BA90C21"/>
    <w:rsid w:val="3BA93A24"/>
    <w:rsid w:val="3BAD7B15"/>
    <w:rsid w:val="3BAE01B1"/>
    <w:rsid w:val="3BB06CF4"/>
    <w:rsid w:val="3BB1268D"/>
    <w:rsid w:val="3BB258EE"/>
    <w:rsid w:val="3BB33995"/>
    <w:rsid w:val="3BB563C6"/>
    <w:rsid w:val="3BB815EB"/>
    <w:rsid w:val="3BB82C3F"/>
    <w:rsid w:val="3BBD0EEE"/>
    <w:rsid w:val="3BBD676A"/>
    <w:rsid w:val="3BBF2031"/>
    <w:rsid w:val="3BC1606A"/>
    <w:rsid w:val="3BC21AC1"/>
    <w:rsid w:val="3BC44512"/>
    <w:rsid w:val="3BC72A52"/>
    <w:rsid w:val="3BC879CD"/>
    <w:rsid w:val="3BCC3617"/>
    <w:rsid w:val="3BD10C6D"/>
    <w:rsid w:val="3BD36385"/>
    <w:rsid w:val="3BD90E61"/>
    <w:rsid w:val="3BDB42B9"/>
    <w:rsid w:val="3BDD0F5B"/>
    <w:rsid w:val="3BDE52B9"/>
    <w:rsid w:val="3BE073B6"/>
    <w:rsid w:val="3BE151E8"/>
    <w:rsid w:val="3BE2278C"/>
    <w:rsid w:val="3BE30442"/>
    <w:rsid w:val="3BE534ED"/>
    <w:rsid w:val="3BE543D9"/>
    <w:rsid w:val="3BE649D0"/>
    <w:rsid w:val="3BE753A7"/>
    <w:rsid w:val="3BE83461"/>
    <w:rsid w:val="3BEA1DD2"/>
    <w:rsid w:val="3BEC7098"/>
    <w:rsid w:val="3BEE71F3"/>
    <w:rsid w:val="3BF25174"/>
    <w:rsid w:val="3BF52BFB"/>
    <w:rsid w:val="3BF73E96"/>
    <w:rsid w:val="3BFC1B3A"/>
    <w:rsid w:val="3BFC5393"/>
    <w:rsid w:val="3BFD55AF"/>
    <w:rsid w:val="3BFF223B"/>
    <w:rsid w:val="3C08271B"/>
    <w:rsid w:val="3C083C6B"/>
    <w:rsid w:val="3C083EE6"/>
    <w:rsid w:val="3C0A2D24"/>
    <w:rsid w:val="3C0B13DD"/>
    <w:rsid w:val="3C0B5054"/>
    <w:rsid w:val="3C0B6367"/>
    <w:rsid w:val="3C1055DD"/>
    <w:rsid w:val="3C116B67"/>
    <w:rsid w:val="3C132EB2"/>
    <w:rsid w:val="3C1433D4"/>
    <w:rsid w:val="3C171B34"/>
    <w:rsid w:val="3C180852"/>
    <w:rsid w:val="3C1A785E"/>
    <w:rsid w:val="3C1D58C7"/>
    <w:rsid w:val="3C1E49F8"/>
    <w:rsid w:val="3C1E5325"/>
    <w:rsid w:val="3C202031"/>
    <w:rsid w:val="3C2453B2"/>
    <w:rsid w:val="3C2461B5"/>
    <w:rsid w:val="3C266C01"/>
    <w:rsid w:val="3C2B7B0B"/>
    <w:rsid w:val="3C2F68DD"/>
    <w:rsid w:val="3C302A5B"/>
    <w:rsid w:val="3C312568"/>
    <w:rsid w:val="3C351C3C"/>
    <w:rsid w:val="3C3C6152"/>
    <w:rsid w:val="3C3D399C"/>
    <w:rsid w:val="3C3E20A5"/>
    <w:rsid w:val="3C4458E7"/>
    <w:rsid w:val="3C452A6F"/>
    <w:rsid w:val="3C48739B"/>
    <w:rsid w:val="3C49458D"/>
    <w:rsid w:val="3C4C0A19"/>
    <w:rsid w:val="3C4E58CD"/>
    <w:rsid w:val="3C4F2200"/>
    <w:rsid w:val="3C4F2573"/>
    <w:rsid w:val="3C540A7A"/>
    <w:rsid w:val="3C5560A3"/>
    <w:rsid w:val="3C564EFC"/>
    <w:rsid w:val="3C566CF8"/>
    <w:rsid w:val="3C582462"/>
    <w:rsid w:val="3C582497"/>
    <w:rsid w:val="3C587C38"/>
    <w:rsid w:val="3C597106"/>
    <w:rsid w:val="3C5A5EE0"/>
    <w:rsid w:val="3C5A5FE5"/>
    <w:rsid w:val="3C5C562A"/>
    <w:rsid w:val="3C5D4669"/>
    <w:rsid w:val="3C5E6A89"/>
    <w:rsid w:val="3C5E7186"/>
    <w:rsid w:val="3C5E7B41"/>
    <w:rsid w:val="3C5F133C"/>
    <w:rsid w:val="3C5F1C60"/>
    <w:rsid w:val="3C65293B"/>
    <w:rsid w:val="3C6C358B"/>
    <w:rsid w:val="3C6C6AC1"/>
    <w:rsid w:val="3C6E3776"/>
    <w:rsid w:val="3C725CFB"/>
    <w:rsid w:val="3C7754B9"/>
    <w:rsid w:val="3C7A57B6"/>
    <w:rsid w:val="3C7D0A06"/>
    <w:rsid w:val="3C7D5889"/>
    <w:rsid w:val="3C7D701E"/>
    <w:rsid w:val="3C802BF2"/>
    <w:rsid w:val="3C835163"/>
    <w:rsid w:val="3C8A045F"/>
    <w:rsid w:val="3C8A6F56"/>
    <w:rsid w:val="3C8E590D"/>
    <w:rsid w:val="3C9448AF"/>
    <w:rsid w:val="3C9505A8"/>
    <w:rsid w:val="3C954FA6"/>
    <w:rsid w:val="3C9947C2"/>
    <w:rsid w:val="3C9B1D39"/>
    <w:rsid w:val="3C9C165E"/>
    <w:rsid w:val="3C9F031F"/>
    <w:rsid w:val="3CA21049"/>
    <w:rsid w:val="3CA22743"/>
    <w:rsid w:val="3CA34FC9"/>
    <w:rsid w:val="3CA552D8"/>
    <w:rsid w:val="3CA723F8"/>
    <w:rsid w:val="3CA876B9"/>
    <w:rsid w:val="3CA91CB9"/>
    <w:rsid w:val="3CA93298"/>
    <w:rsid w:val="3CA96788"/>
    <w:rsid w:val="3CAB533E"/>
    <w:rsid w:val="3CAB7D81"/>
    <w:rsid w:val="3CB24AC7"/>
    <w:rsid w:val="3CB76F6B"/>
    <w:rsid w:val="3CB84B35"/>
    <w:rsid w:val="3CBA699C"/>
    <w:rsid w:val="3CBC0BDA"/>
    <w:rsid w:val="3CBC6798"/>
    <w:rsid w:val="3CBD335F"/>
    <w:rsid w:val="3CC409C7"/>
    <w:rsid w:val="3CC57F62"/>
    <w:rsid w:val="3CC71905"/>
    <w:rsid w:val="3CC76AFD"/>
    <w:rsid w:val="3CC8208D"/>
    <w:rsid w:val="3CCC6886"/>
    <w:rsid w:val="3CCD17FE"/>
    <w:rsid w:val="3CCD2649"/>
    <w:rsid w:val="3CCD3EF9"/>
    <w:rsid w:val="3CD14D57"/>
    <w:rsid w:val="3CD20991"/>
    <w:rsid w:val="3CD21F39"/>
    <w:rsid w:val="3CD319F2"/>
    <w:rsid w:val="3CD83F90"/>
    <w:rsid w:val="3CD979EB"/>
    <w:rsid w:val="3CDB17DE"/>
    <w:rsid w:val="3CED1AD8"/>
    <w:rsid w:val="3CEE0DEE"/>
    <w:rsid w:val="3CEE235D"/>
    <w:rsid w:val="3CF16696"/>
    <w:rsid w:val="3CF31A84"/>
    <w:rsid w:val="3CF3224E"/>
    <w:rsid w:val="3CF4207E"/>
    <w:rsid w:val="3CFA01B1"/>
    <w:rsid w:val="3CFC778C"/>
    <w:rsid w:val="3CFD0101"/>
    <w:rsid w:val="3CFF2484"/>
    <w:rsid w:val="3D0506FF"/>
    <w:rsid w:val="3D09187B"/>
    <w:rsid w:val="3D0A0F21"/>
    <w:rsid w:val="3D0C288A"/>
    <w:rsid w:val="3D0C7F53"/>
    <w:rsid w:val="3D0E4D44"/>
    <w:rsid w:val="3D1121FD"/>
    <w:rsid w:val="3D114F7B"/>
    <w:rsid w:val="3D120AB2"/>
    <w:rsid w:val="3D135482"/>
    <w:rsid w:val="3D172A84"/>
    <w:rsid w:val="3D1859A6"/>
    <w:rsid w:val="3D1B6DC3"/>
    <w:rsid w:val="3D1D048B"/>
    <w:rsid w:val="3D1E7D66"/>
    <w:rsid w:val="3D202337"/>
    <w:rsid w:val="3D2165A2"/>
    <w:rsid w:val="3D235182"/>
    <w:rsid w:val="3D2468F4"/>
    <w:rsid w:val="3D2816FE"/>
    <w:rsid w:val="3D283614"/>
    <w:rsid w:val="3D2873A0"/>
    <w:rsid w:val="3D2A1A02"/>
    <w:rsid w:val="3D2C05C3"/>
    <w:rsid w:val="3D2D0B4A"/>
    <w:rsid w:val="3D2D1473"/>
    <w:rsid w:val="3D2F1F6B"/>
    <w:rsid w:val="3D2F6574"/>
    <w:rsid w:val="3D3678DF"/>
    <w:rsid w:val="3D3938AA"/>
    <w:rsid w:val="3D3A68D1"/>
    <w:rsid w:val="3D3A7673"/>
    <w:rsid w:val="3D3D1166"/>
    <w:rsid w:val="3D3D1894"/>
    <w:rsid w:val="3D3D2F6A"/>
    <w:rsid w:val="3D3E3A32"/>
    <w:rsid w:val="3D3F73D6"/>
    <w:rsid w:val="3D4026D9"/>
    <w:rsid w:val="3D40383C"/>
    <w:rsid w:val="3D433FCB"/>
    <w:rsid w:val="3D4467D6"/>
    <w:rsid w:val="3D492CE0"/>
    <w:rsid w:val="3D49377E"/>
    <w:rsid w:val="3D4C0B60"/>
    <w:rsid w:val="3D4C34D0"/>
    <w:rsid w:val="3D4D6CCF"/>
    <w:rsid w:val="3D514469"/>
    <w:rsid w:val="3D514E54"/>
    <w:rsid w:val="3D521D9F"/>
    <w:rsid w:val="3D533A43"/>
    <w:rsid w:val="3D5438E7"/>
    <w:rsid w:val="3D55627C"/>
    <w:rsid w:val="3D581117"/>
    <w:rsid w:val="3D5815F8"/>
    <w:rsid w:val="3D593403"/>
    <w:rsid w:val="3D5C2E82"/>
    <w:rsid w:val="3D5E6B66"/>
    <w:rsid w:val="3D5F75E3"/>
    <w:rsid w:val="3D637C00"/>
    <w:rsid w:val="3D67356B"/>
    <w:rsid w:val="3D67730F"/>
    <w:rsid w:val="3D682B84"/>
    <w:rsid w:val="3D6E2C65"/>
    <w:rsid w:val="3D6F741A"/>
    <w:rsid w:val="3D716471"/>
    <w:rsid w:val="3D723CF3"/>
    <w:rsid w:val="3D757D21"/>
    <w:rsid w:val="3D784C3F"/>
    <w:rsid w:val="3D7E3026"/>
    <w:rsid w:val="3D7E7136"/>
    <w:rsid w:val="3D830326"/>
    <w:rsid w:val="3D85169D"/>
    <w:rsid w:val="3D860A62"/>
    <w:rsid w:val="3D884295"/>
    <w:rsid w:val="3D8A5FDC"/>
    <w:rsid w:val="3D8C7217"/>
    <w:rsid w:val="3D9018F8"/>
    <w:rsid w:val="3D904418"/>
    <w:rsid w:val="3D9279DB"/>
    <w:rsid w:val="3D9550B6"/>
    <w:rsid w:val="3D9555A1"/>
    <w:rsid w:val="3D996B1E"/>
    <w:rsid w:val="3D9D71A4"/>
    <w:rsid w:val="3D9F25C7"/>
    <w:rsid w:val="3DA03ADB"/>
    <w:rsid w:val="3DA31C30"/>
    <w:rsid w:val="3DA36D8C"/>
    <w:rsid w:val="3DA415AB"/>
    <w:rsid w:val="3DA61C54"/>
    <w:rsid w:val="3DA80F4B"/>
    <w:rsid w:val="3DAA285C"/>
    <w:rsid w:val="3DAD23B5"/>
    <w:rsid w:val="3DB258A7"/>
    <w:rsid w:val="3DB3447E"/>
    <w:rsid w:val="3DB62307"/>
    <w:rsid w:val="3DB84B46"/>
    <w:rsid w:val="3DBB27B2"/>
    <w:rsid w:val="3DC631FF"/>
    <w:rsid w:val="3DCB2EFC"/>
    <w:rsid w:val="3DCC33C9"/>
    <w:rsid w:val="3DCC5903"/>
    <w:rsid w:val="3DCF6BBD"/>
    <w:rsid w:val="3DD148F4"/>
    <w:rsid w:val="3DD74D5E"/>
    <w:rsid w:val="3DDA40B6"/>
    <w:rsid w:val="3DDC213B"/>
    <w:rsid w:val="3DDE11FC"/>
    <w:rsid w:val="3DDF11BB"/>
    <w:rsid w:val="3DE020ED"/>
    <w:rsid w:val="3DE037E3"/>
    <w:rsid w:val="3DE51704"/>
    <w:rsid w:val="3DE80B66"/>
    <w:rsid w:val="3DE82263"/>
    <w:rsid w:val="3DEA0E78"/>
    <w:rsid w:val="3DEB6E3B"/>
    <w:rsid w:val="3DED4EB9"/>
    <w:rsid w:val="3DEE6A08"/>
    <w:rsid w:val="3DEF7538"/>
    <w:rsid w:val="3DF03455"/>
    <w:rsid w:val="3DF329CD"/>
    <w:rsid w:val="3DF35BA3"/>
    <w:rsid w:val="3DF4238A"/>
    <w:rsid w:val="3DF72045"/>
    <w:rsid w:val="3DF729F4"/>
    <w:rsid w:val="3DF769E7"/>
    <w:rsid w:val="3DFC4DFA"/>
    <w:rsid w:val="3DFD1645"/>
    <w:rsid w:val="3DFD31FD"/>
    <w:rsid w:val="3DFF0E7C"/>
    <w:rsid w:val="3DFF4C34"/>
    <w:rsid w:val="3E010C1B"/>
    <w:rsid w:val="3E02470C"/>
    <w:rsid w:val="3E052447"/>
    <w:rsid w:val="3E06164A"/>
    <w:rsid w:val="3E063262"/>
    <w:rsid w:val="3E09044C"/>
    <w:rsid w:val="3E0C171E"/>
    <w:rsid w:val="3E0F2E23"/>
    <w:rsid w:val="3E0F514D"/>
    <w:rsid w:val="3E110E89"/>
    <w:rsid w:val="3E1223FD"/>
    <w:rsid w:val="3E12464B"/>
    <w:rsid w:val="3E14177E"/>
    <w:rsid w:val="3E143DDF"/>
    <w:rsid w:val="3E1600E5"/>
    <w:rsid w:val="3E170B85"/>
    <w:rsid w:val="3E1723DD"/>
    <w:rsid w:val="3E176392"/>
    <w:rsid w:val="3E193909"/>
    <w:rsid w:val="3E194367"/>
    <w:rsid w:val="3E1A1B18"/>
    <w:rsid w:val="3E1D373F"/>
    <w:rsid w:val="3E2025C8"/>
    <w:rsid w:val="3E25116A"/>
    <w:rsid w:val="3E2A234A"/>
    <w:rsid w:val="3E2D1345"/>
    <w:rsid w:val="3E2F008A"/>
    <w:rsid w:val="3E2F1DA2"/>
    <w:rsid w:val="3E311518"/>
    <w:rsid w:val="3E316E42"/>
    <w:rsid w:val="3E323274"/>
    <w:rsid w:val="3E3326D1"/>
    <w:rsid w:val="3E3421A4"/>
    <w:rsid w:val="3E3743A8"/>
    <w:rsid w:val="3E3A231F"/>
    <w:rsid w:val="3E3B13E3"/>
    <w:rsid w:val="3E3F69F7"/>
    <w:rsid w:val="3E420A68"/>
    <w:rsid w:val="3E422F8C"/>
    <w:rsid w:val="3E427FCE"/>
    <w:rsid w:val="3E46264A"/>
    <w:rsid w:val="3E480F7D"/>
    <w:rsid w:val="3E516C35"/>
    <w:rsid w:val="3E532028"/>
    <w:rsid w:val="3E53412F"/>
    <w:rsid w:val="3E545E5F"/>
    <w:rsid w:val="3E562CA2"/>
    <w:rsid w:val="3E5678E8"/>
    <w:rsid w:val="3E580975"/>
    <w:rsid w:val="3E5901A0"/>
    <w:rsid w:val="3E5A4691"/>
    <w:rsid w:val="3E5C51F8"/>
    <w:rsid w:val="3E5F0B1A"/>
    <w:rsid w:val="3E5F4E80"/>
    <w:rsid w:val="3E63564D"/>
    <w:rsid w:val="3E651D69"/>
    <w:rsid w:val="3E66731D"/>
    <w:rsid w:val="3E6A2EB2"/>
    <w:rsid w:val="3E6B291D"/>
    <w:rsid w:val="3E6B379A"/>
    <w:rsid w:val="3E6B3E41"/>
    <w:rsid w:val="3E6D49C9"/>
    <w:rsid w:val="3E6E60C2"/>
    <w:rsid w:val="3E6F1ABA"/>
    <w:rsid w:val="3E71385B"/>
    <w:rsid w:val="3E722597"/>
    <w:rsid w:val="3E73610C"/>
    <w:rsid w:val="3E741466"/>
    <w:rsid w:val="3E743A96"/>
    <w:rsid w:val="3E757909"/>
    <w:rsid w:val="3E76016E"/>
    <w:rsid w:val="3E7D59C3"/>
    <w:rsid w:val="3E7E66DE"/>
    <w:rsid w:val="3E816BE1"/>
    <w:rsid w:val="3E830F26"/>
    <w:rsid w:val="3E841A0E"/>
    <w:rsid w:val="3E8B7C0F"/>
    <w:rsid w:val="3E8E527B"/>
    <w:rsid w:val="3E8E56C5"/>
    <w:rsid w:val="3E8F5390"/>
    <w:rsid w:val="3E903055"/>
    <w:rsid w:val="3E91721A"/>
    <w:rsid w:val="3E925469"/>
    <w:rsid w:val="3E93467C"/>
    <w:rsid w:val="3E937094"/>
    <w:rsid w:val="3E99019E"/>
    <w:rsid w:val="3E9C4C80"/>
    <w:rsid w:val="3E9D757B"/>
    <w:rsid w:val="3EA27AB2"/>
    <w:rsid w:val="3EA87873"/>
    <w:rsid w:val="3EA96977"/>
    <w:rsid w:val="3EB138BB"/>
    <w:rsid w:val="3EB16A60"/>
    <w:rsid w:val="3EB2264A"/>
    <w:rsid w:val="3EB30969"/>
    <w:rsid w:val="3EB72BD7"/>
    <w:rsid w:val="3EB872AB"/>
    <w:rsid w:val="3EB93D00"/>
    <w:rsid w:val="3EB95EE3"/>
    <w:rsid w:val="3EBA5098"/>
    <w:rsid w:val="3EBA53C8"/>
    <w:rsid w:val="3EBF23ED"/>
    <w:rsid w:val="3EBF6145"/>
    <w:rsid w:val="3EC03B4A"/>
    <w:rsid w:val="3EC55BE8"/>
    <w:rsid w:val="3EC625D9"/>
    <w:rsid w:val="3ECC25AA"/>
    <w:rsid w:val="3ECD0D3D"/>
    <w:rsid w:val="3ECE2877"/>
    <w:rsid w:val="3ECF7332"/>
    <w:rsid w:val="3ECF78E9"/>
    <w:rsid w:val="3ED41225"/>
    <w:rsid w:val="3ED412A1"/>
    <w:rsid w:val="3ED42A1A"/>
    <w:rsid w:val="3ED43F6E"/>
    <w:rsid w:val="3ED53BDF"/>
    <w:rsid w:val="3ED56EE4"/>
    <w:rsid w:val="3ED65AFB"/>
    <w:rsid w:val="3ED96515"/>
    <w:rsid w:val="3EDA6819"/>
    <w:rsid w:val="3EDB6463"/>
    <w:rsid w:val="3EDE0B1C"/>
    <w:rsid w:val="3EE26113"/>
    <w:rsid w:val="3EE33660"/>
    <w:rsid w:val="3EE72975"/>
    <w:rsid w:val="3EEA6379"/>
    <w:rsid w:val="3EF105D7"/>
    <w:rsid w:val="3EF11328"/>
    <w:rsid w:val="3EF43BC3"/>
    <w:rsid w:val="3EF94347"/>
    <w:rsid w:val="3EFC2357"/>
    <w:rsid w:val="3EFC3C98"/>
    <w:rsid w:val="3EFD0FC2"/>
    <w:rsid w:val="3EFE6755"/>
    <w:rsid w:val="3F0107A9"/>
    <w:rsid w:val="3F03453D"/>
    <w:rsid w:val="3F043261"/>
    <w:rsid w:val="3F054AF2"/>
    <w:rsid w:val="3F0908A4"/>
    <w:rsid w:val="3F093A98"/>
    <w:rsid w:val="3F09563B"/>
    <w:rsid w:val="3F0B1272"/>
    <w:rsid w:val="3F0B2E53"/>
    <w:rsid w:val="3F0C1E0E"/>
    <w:rsid w:val="3F0C3D3F"/>
    <w:rsid w:val="3F0C46F6"/>
    <w:rsid w:val="3F0D76D1"/>
    <w:rsid w:val="3F0E1EB8"/>
    <w:rsid w:val="3F0E34C3"/>
    <w:rsid w:val="3F0E55DB"/>
    <w:rsid w:val="3F1035EC"/>
    <w:rsid w:val="3F10715D"/>
    <w:rsid w:val="3F1648E6"/>
    <w:rsid w:val="3F1649B3"/>
    <w:rsid w:val="3F16682E"/>
    <w:rsid w:val="3F183A8D"/>
    <w:rsid w:val="3F185D0F"/>
    <w:rsid w:val="3F1A352E"/>
    <w:rsid w:val="3F1A460F"/>
    <w:rsid w:val="3F1B4AA6"/>
    <w:rsid w:val="3F1B6B60"/>
    <w:rsid w:val="3F1B7823"/>
    <w:rsid w:val="3F201F9B"/>
    <w:rsid w:val="3F214E77"/>
    <w:rsid w:val="3F2249F8"/>
    <w:rsid w:val="3F26726B"/>
    <w:rsid w:val="3F2B3761"/>
    <w:rsid w:val="3F2D61E2"/>
    <w:rsid w:val="3F3123A2"/>
    <w:rsid w:val="3F362EEE"/>
    <w:rsid w:val="3F37080A"/>
    <w:rsid w:val="3F376B5A"/>
    <w:rsid w:val="3F3D1932"/>
    <w:rsid w:val="3F3F2A5F"/>
    <w:rsid w:val="3F3F35EC"/>
    <w:rsid w:val="3F410F6C"/>
    <w:rsid w:val="3F4602DB"/>
    <w:rsid w:val="3F4713EC"/>
    <w:rsid w:val="3F4948DC"/>
    <w:rsid w:val="3F4E5D71"/>
    <w:rsid w:val="3F4F6E4A"/>
    <w:rsid w:val="3F5148ED"/>
    <w:rsid w:val="3F5166C1"/>
    <w:rsid w:val="3F517183"/>
    <w:rsid w:val="3F57422D"/>
    <w:rsid w:val="3F5B3E5E"/>
    <w:rsid w:val="3F5D0885"/>
    <w:rsid w:val="3F5D2BC7"/>
    <w:rsid w:val="3F5E3916"/>
    <w:rsid w:val="3F5E6FA2"/>
    <w:rsid w:val="3F61015B"/>
    <w:rsid w:val="3F675D62"/>
    <w:rsid w:val="3F6958E4"/>
    <w:rsid w:val="3F6A7745"/>
    <w:rsid w:val="3F6C510B"/>
    <w:rsid w:val="3F72687A"/>
    <w:rsid w:val="3F733DB5"/>
    <w:rsid w:val="3F7356AA"/>
    <w:rsid w:val="3F75519B"/>
    <w:rsid w:val="3F76474A"/>
    <w:rsid w:val="3F7A2AED"/>
    <w:rsid w:val="3F7B0784"/>
    <w:rsid w:val="3F7B3AFB"/>
    <w:rsid w:val="3F7C0722"/>
    <w:rsid w:val="3F7C69BB"/>
    <w:rsid w:val="3F7F09C1"/>
    <w:rsid w:val="3F802CBF"/>
    <w:rsid w:val="3F81602D"/>
    <w:rsid w:val="3F8279EB"/>
    <w:rsid w:val="3F847275"/>
    <w:rsid w:val="3F864C67"/>
    <w:rsid w:val="3F872B76"/>
    <w:rsid w:val="3F873BEF"/>
    <w:rsid w:val="3F89390E"/>
    <w:rsid w:val="3F8A4478"/>
    <w:rsid w:val="3F8B326B"/>
    <w:rsid w:val="3F8F7DA4"/>
    <w:rsid w:val="3F9018F2"/>
    <w:rsid w:val="3F914403"/>
    <w:rsid w:val="3F920197"/>
    <w:rsid w:val="3F922A3C"/>
    <w:rsid w:val="3F94771A"/>
    <w:rsid w:val="3F98084B"/>
    <w:rsid w:val="3FA04728"/>
    <w:rsid w:val="3FA12953"/>
    <w:rsid w:val="3FA228E7"/>
    <w:rsid w:val="3FA57CA6"/>
    <w:rsid w:val="3FA604BF"/>
    <w:rsid w:val="3FAA26F4"/>
    <w:rsid w:val="3FAA36A8"/>
    <w:rsid w:val="3FAC3C58"/>
    <w:rsid w:val="3FAE6E56"/>
    <w:rsid w:val="3FB01AAE"/>
    <w:rsid w:val="3FB1685C"/>
    <w:rsid w:val="3FB25EB2"/>
    <w:rsid w:val="3FB4030F"/>
    <w:rsid w:val="3FB5037C"/>
    <w:rsid w:val="3FB53489"/>
    <w:rsid w:val="3FB575A8"/>
    <w:rsid w:val="3FB706F7"/>
    <w:rsid w:val="3FB76B5B"/>
    <w:rsid w:val="3FB80D3F"/>
    <w:rsid w:val="3FBD7C3D"/>
    <w:rsid w:val="3FBE1582"/>
    <w:rsid w:val="3FC1727F"/>
    <w:rsid w:val="3FC52CBB"/>
    <w:rsid w:val="3FC77227"/>
    <w:rsid w:val="3FC851AF"/>
    <w:rsid w:val="3FCF1801"/>
    <w:rsid w:val="3FCF43AC"/>
    <w:rsid w:val="3FD23EBB"/>
    <w:rsid w:val="3FD658BD"/>
    <w:rsid w:val="3FD73C42"/>
    <w:rsid w:val="3FD926B4"/>
    <w:rsid w:val="3FD938E9"/>
    <w:rsid w:val="3FDF78EF"/>
    <w:rsid w:val="3FE4434B"/>
    <w:rsid w:val="3FE5278A"/>
    <w:rsid w:val="3FE670A1"/>
    <w:rsid w:val="3FE7464E"/>
    <w:rsid w:val="3FE847F9"/>
    <w:rsid w:val="3FE960DA"/>
    <w:rsid w:val="3FEC604E"/>
    <w:rsid w:val="3FEE7514"/>
    <w:rsid w:val="3FEF7AD0"/>
    <w:rsid w:val="3FF24AE1"/>
    <w:rsid w:val="3FF47025"/>
    <w:rsid w:val="3FFA174B"/>
    <w:rsid w:val="4001737F"/>
    <w:rsid w:val="40034712"/>
    <w:rsid w:val="40091AE9"/>
    <w:rsid w:val="400B123A"/>
    <w:rsid w:val="400C55F0"/>
    <w:rsid w:val="400E360F"/>
    <w:rsid w:val="40113612"/>
    <w:rsid w:val="4014133C"/>
    <w:rsid w:val="401A3ACD"/>
    <w:rsid w:val="401F0657"/>
    <w:rsid w:val="401F43D5"/>
    <w:rsid w:val="401F5A9A"/>
    <w:rsid w:val="402527F0"/>
    <w:rsid w:val="40252BE3"/>
    <w:rsid w:val="40356E88"/>
    <w:rsid w:val="40374093"/>
    <w:rsid w:val="403C13AD"/>
    <w:rsid w:val="403D3A12"/>
    <w:rsid w:val="403E17F0"/>
    <w:rsid w:val="403F10BB"/>
    <w:rsid w:val="40406188"/>
    <w:rsid w:val="40410EB4"/>
    <w:rsid w:val="4041485D"/>
    <w:rsid w:val="40422C1D"/>
    <w:rsid w:val="40430573"/>
    <w:rsid w:val="40434CD6"/>
    <w:rsid w:val="40490E13"/>
    <w:rsid w:val="404B4B98"/>
    <w:rsid w:val="404B7E57"/>
    <w:rsid w:val="404E4B41"/>
    <w:rsid w:val="405123A8"/>
    <w:rsid w:val="4055118D"/>
    <w:rsid w:val="40583D65"/>
    <w:rsid w:val="40583F8E"/>
    <w:rsid w:val="405A65CE"/>
    <w:rsid w:val="405C232C"/>
    <w:rsid w:val="405D5614"/>
    <w:rsid w:val="405E2EE3"/>
    <w:rsid w:val="405F6D1E"/>
    <w:rsid w:val="40601854"/>
    <w:rsid w:val="40601B18"/>
    <w:rsid w:val="40602908"/>
    <w:rsid w:val="40610657"/>
    <w:rsid w:val="40612FD5"/>
    <w:rsid w:val="40644A50"/>
    <w:rsid w:val="4067796A"/>
    <w:rsid w:val="406D07FE"/>
    <w:rsid w:val="406D719B"/>
    <w:rsid w:val="406E1AC7"/>
    <w:rsid w:val="40707559"/>
    <w:rsid w:val="40713AD0"/>
    <w:rsid w:val="40741A00"/>
    <w:rsid w:val="40766637"/>
    <w:rsid w:val="40775DD0"/>
    <w:rsid w:val="4079097C"/>
    <w:rsid w:val="407922F7"/>
    <w:rsid w:val="40793CEB"/>
    <w:rsid w:val="407A3FCB"/>
    <w:rsid w:val="407C28DF"/>
    <w:rsid w:val="407E2273"/>
    <w:rsid w:val="408349C7"/>
    <w:rsid w:val="40871E6A"/>
    <w:rsid w:val="408815A3"/>
    <w:rsid w:val="408B69AB"/>
    <w:rsid w:val="408C759D"/>
    <w:rsid w:val="408E5141"/>
    <w:rsid w:val="40923654"/>
    <w:rsid w:val="4092374B"/>
    <w:rsid w:val="409252AD"/>
    <w:rsid w:val="409378A1"/>
    <w:rsid w:val="40947E9B"/>
    <w:rsid w:val="40982D0D"/>
    <w:rsid w:val="409918F8"/>
    <w:rsid w:val="409A3E08"/>
    <w:rsid w:val="409D2F06"/>
    <w:rsid w:val="409E33A4"/>
    <w:rsid w:val="409F2CFE"/>
    <w:rsid w:val="40A1525E"/>
    <w:rsid w:val="40A32569"/>
    <w:rsid w:val="40A51334"/>
    <w:rsid w:val="40A800B4"/>
    <w:rsid w:val="40A85CDF"/>
    <w:rsid w:val="40AB701E"/>
    <w:rsid w:val="40AC720D"/>
    <w:rsid w:val="40B0682F"/>
    <w:rsid w:val="40B25526"/>
    <w:rsid w:val="40B3005D"/>
    <w:rsid w:val="40B81EB1"/>
    <w:rsid w:val="40BD4FA6"/>
    <w:rsid w:val="40C14FE2"/>
    <w:rsid w:val="40C161BE"/>
    <w:rsid w:val="40C33F97"/>
    <w:rsid w:val="40C44570"/>
    <w:rsid w:val="40C63EAB"/>
    <w:rsid w:val="40C840C5"/>
    <w:rsid w:val="40C87213"/>
    <w:rsid w:val="40C873F4"/>
    <w:rsid w:val="40CE4933"/>
    <w:rsid w:val="40CF1ACA"/>
    <w:rsid w:val="40D77C74"/>
    <w:rsid w:val="40D96885"/>
    <w:rsid w:val="40DB41AE"/>
    <w:rsid w:val="40E1412E"/>
    <w:rsid w:val="40E15BE8"/>
    <w:rsid w:val="40EA09B8"/>
    <w:rsid w:val="40EF6AC4"/>
    <w:rsid w:val="40F066CF"/>
    <w:rsid w:val="40F324D4"/>
    <w:rsid w:val="40F57E18"/>
    <w:rsid w:val="40F86C38"/>
    <w:rsid w:val="40F97724"/>
    <w:rsid w:val="40FF33A9"/>
    <w:rsid w:val="41031A45"/>
    <w:rsid w:val="410619D7"/>
    <w:rsid w:val="41077581"/>
    <w:rsid w:val="41093110"/>
    <w:rsid w:val="4109581D"/>
    <w:rsid w:val="410A0A9A"/>
    <w:rsid w:val="410A3DFC"/>
    <w:rsid w:val="410C3537"/>
    <w:rsid w:val="410F1E15"/>
    <w:rsid w:val="41126757"/>
    <w:rsid w:val="4118265F"/>
    <w:rsid w:val="411C06D5"/>
    <w:rsid w:val="411F6159"/>
    <w:rsid w:val="4120149E"/>
    <w:rsid w:val="41205127"/>
    <w:rsid w:val="412204B1"/>
    <w:rsid w:val="41224C21"/>
    <w:rsid w:val="41240835"/>
    <w:rsid w:val="412437F9"/>
    <w:rsid w:val="41250943"/>
    <w:rsid w:val="4127393C"/>
    <w:rsid w:val="412A0D78"/>
    <w:rsid w:val="412A4B55"/>
    <w:rsid w:val="412D211F"/>
    <w:rsid w:val="41303BB7"/>
    <w:rsid w:val="4135646A"/>
    <w:rsid w:val="41366410"/>
    <w:rsid w:val="41374080"/>
    <w:rsid w:val="413B70C9"/>
    <w:rsid w:val="413C26A8"/>
    <w:rsid w:val="413F0CD3"/>
    <w:rsid w:val="41402F91"/>
    <w:rsid w:val="41411739"/>
    <w:rsid w:val="4141735E"/>
    <w:rsid w:val="41431090"/>
    <w:rsid w:val="41432479"/>
    <w:rsid w:val="41432B7B"/>
    <w:rsid w:val="41441ADE"/>
    <w:rsid w:val="414B6BDF"/>
    <w:rsid w:val="414C3B1E"/>
    <w:rsid w:val="414D0E76"/>
    <w:rsid w:val="414D77D5"/>
    <w:rsid w:val="41502166"/>
    <w:rsid w:val="41525F16"/>
    <w:rsid w:val="41530C49"/>
    <w:rsid w:val="41560DA5"/>
    <w:rsid w:val="41571DC9"/>
    <w:rsid w:val="415A45EE"/>
    <w:rsid w:val="415B44B2"/>
    <w:rsid w:val="415E5AFA"/>
    <w:rsid w:val="41604A56"/>
    <w:rsid w:val="4160628F"/>
    <w:rsid w:val="41632C31"/>
    <w:rsid w:val="416860ED"/>
    <w:rsid w:val="41697B8A"/>
    <w:rsid w:val="416C09DE"/>
    <w:rsid w:val="416C2BF1"/>
    <w:rsid w:val="416C5797"/>
    <w:rsid w:val="416E7FCE"/>
    <w:rsid w:val="4172379E"/>
    <w:rsid w:val="41724755"/>
    <w:rsid w:val="41730E3F"/>
    <w:rsid w:val="4173166F"/>
    <w:rsid w:val="41743BE1"/>
    <w:rsid w:val="417915ED"/>
    <w:rsid w:val="417D12F5"/>
    <w:rsid w:val="417F24D8"/>
    <w:rsid w:val="418028FF"/>
    <w:rsid w:val="418328D9"/>
    <w:rsid w:val="41873025"/>
    <w:rsid w:val="418833DD"/>
    <w:rsid w:val="418876E0"/>
    <w:rsid w:val="41894643"/>
    <w:rsid w:val="418C1B9C"/>
    <w:rsid w:val="41923736"/>
    <w:rsid w:val="4192410B"/>
    <w:rsid w:val="41951CE6"/>
    <w:rsid w:val="419609EE"/>
    <w:rsid w:val="4197492F"/>
    <w:rsid w:val="419D1125"/>
    <w:rsid w:val="419F52DB"/>
    <w:rsid w:val="41A37720"/>
    <w:rsid w:val="41A62109"/>
    <w:rsid w:val="41A96757"/>
    <w:rsid w:val="41AA17E7"/>
    <w:rsid w:val="41AA415F"/>
    <w:rsid w:val="41AB734D"/>
    <w:rsid w:val="41AE38C1"/>
    <w:rsid w:val="41AE699E"/>
    <w:rsid w:val="41B01633"/>
    <w:rsid w:val="41B20139"/>
    <w:rsid w:val="41B30A64"/>
    <w:rsid w:val="41B47A59"/>
    <w:rsid w:val="41B71DC5"/>
    <w:rsid w:val="41BA5437"/>
    <w:rsid w:val="41BB0EB5"/>
    <w:rsid w:val="41BB11EC"/>
    <w:rsid w:val="41BD14D0"/>
    <w:rsid w:val="41C01BD3"/>
    <w:rsid w:val="41C36357"/>
    <w:rsid w:val="41C569AD"/>
    <w:rsid w:val="41C62C4C"/>
    <w:rsid w:val="41C830A7"/>
    <w:rsid w:val="41CB1669"/>
    <w:rsid w:val="41CE621E"/>
    <w:rsid w:val="41CE70CD"/>
    <w:rsid w:val="41D136F6"/>
    <w:rsid w:val="41D2784B"/>
    <w:rsid w:val="41D34C67"/>
    <w:rsid w:val="41D81436"/>
    <w:rsid w:val="41D96C63"/>
    <w:rsid w:val="41E01BFB"/>
    <w:rsid w:val="41E36C4B"/>
    <w:rsid w:val="41E51076"/>
    <w:rsid w:val="41E510D8"/>
    <w:rsid w:val="41E70AC4"/>
    <w:rsid w:val="41E77C18"/>
    <w:rsid w:val="41E861C6"/>
    <w:rsid w:val="41E867C8"/>
    <w:rsid w:val="41EB5733"/>
    <w:rsid w:val="41ED188C"/>
    <w:rsid w:val="41ED494D"/>
    <w:rsid w:val="41ED7AD8"/>
    <w:rsid w:val="41F224AD"/>
    <w:rsid w:val="41F41653"/>
    <w:rsid w:val="41F558C7"/>
    <w:rsid w:val="41F7755A"/>
    <w:rsid w:val="41F942A0"/>
    <w:rsid w:val="41F951E2"/>
    <w:rsid w:val="41FB61A5"/>
    <w:rsid w:val="41FC3F65"/>
    <w:rsid w:val="41FC5A63"/>
    <w:rsid w:val="41FC7869"/>
    <w:rsid w:val="41FD0D7D"/>
    <w:rsid w:val="41FF0232"/>
    <w:rsid w:val="420008F6"/>
    <w:rsid w:val="420056B0"/>
    <w:rsid w:val="42013BCA"/>
    <w:rsid w:val="42060454"/>
    <w:rsid w:val="42061963"/>
    <w:rsid w:val="42074C13"/>
    <w:rsid w:val="42086CCB"/>
    <w:rsid w:val="4209086E"/>
    <w:rsid w:val="420916E1"/>
    <w:rsid w:val="42093571"/>
    <w:rsid w:val="420B3EDA"/>
    <w:rsid w:val="420E796C"/>
    <w:rsid w:val="420F5865"/>
    <w:rsid w:val="42127DF8"/>
    <w:rsid w:val="42156124"/>
    <w:rsid w:val="42157B83"/>
    <w:rsid w:val="42170E07"/>
    <w:rsid w:val="421F6680"/>
    <w:rsid w:val="42223726"/>
    <w:rsid w:val="422716C0"/>
    <w:rsid w:val="42273883"/>
    <w:rsid w:val="422853EE"/>
    <w:rsid w:val="422B715D"/>
    <w:rsid w:val="422E7A10"/>
    <w:rsid w:val="4233344A"/>
    <w:rsid w:val="42337471"/>
    <w:rsid w:val="4236660D"/>
    <w:rsid w:val="42373DCF"/>
    <w:rsid w:val="423C15C3"/>
    <w:rsid w:val="423D4354"/>
    <w:rsid w:val="423E76C0"/>
    <w:rsid w:val="423F1E96"/>
    <w:rsid w:val="42405392"/>
    <w:rsid w:val="42420B16"/>
    <w:rsid w:val="42456A6B"/>
    <w:rsid w:val="42460D48"/>
    <w:rsid w:val="4249600A"/>
    <w:rsid w:val="4249671E"/>
    <w:rsid w:val="424A0195"/>
    <w:rsid w:val="424E1FFD"/>
    <w:rsid w:val="42535E8B"/>
    <w:rsid w:val="425406A1"/>
    <w:rsid w:val="42545EDE"/>
    <w:rsid w:val="42564682"/>
    <w:rsid w:val="425776C3"/>
    <w:rsid w:val="42583728"/>
    <w:rsid w:val="4258521F"/>
    <w:rsid w:val="425908E7"/>
    <w:rsid w:val="425D294B"/>
    <w:rsid w:val="425D775A"/>
    <w:rsid w:val="425E33EC"/>
    <w:rsid w:val="425F2147"/>
    <w:rsid w:val="425F5DDD"/>
    <w:rsid w:val="42611412"/>
    <w:rsid w:val="42626D1D"/>
    <w:rsid w:val="42654429"/>
    <w:rsid w:val="4266282D"/>
    <w:rsid w:val="42671210"/>
    <w:rsid w:val="42694715"/>
    <w:rsid w:val="426B74EF"/>
    <w:rsid w:val="426E3F05"/>
    <w:rsid w:val="426F45E0"/>
    <w:rsid w:val="42711848"/>
    <w:rsid w:val="42714278"/>
    <w:rsid w:val="427324B2"/>
    <w:rsid w:val="427441CD"/>
    <w:rsid w:val="4275475E"/>
    <w:rsid w:val="42754AC0"/>
    <w:rsid w:val="42784F41"/>
    <w:rsid w:val="427B3556"/>
    <w:rsid w:val="427B3E74"/>
    <w:rsid w:val="427B6A44"/>
    <w:rsid w:val="427F4EDB"/>
    <w:rsid w:val="42814EF2"/>
    <w:rsid w:val="42834656"/>
    <w:rsid w:val="42841B15"/>
    <w:rsid w:val="42843C97"/>
    <w:rsid w:val="42855665"/>
    <w:rsid w:val="42861FDE"/>
    <w:rsid w:val="428678ED"/>
    <w:rsid w:val="428F1E81"/>
    <w:rsid w:val="42927C31"/>
    <w:rsid w:val="42931924"/>
    <w:rsid w:val="42940775"/>
    <w:rsid w:val="4296636E"/>
    <w:rsid w:val="42983582"/>
    <w:rsid w:val="42987709"/>
    <w:rsid w:val="429A048A"/>
    <w:rsid w:val="429A151D"/>
    <w:rsid w:val="429B2355"/>
    <w:rsid w:val="429B71E2"/>
    <w:rsid w:val="429C1F35"/>
    <w:rsid w:val="429E7166"/>
    <w:rsid w:val="42A513A3"/>
    <w:rsid w:val="42A74B6A"/>
    <w:rsid w:val="42A83692"/>
    <w:rsid w:val="42AA0BE3"/>
    <w:rsid w:val="42AA6FEB"/>
    <w:rsid w:val="42AB598A"/>
    <w:rsid w:val="42AE64D3"/>
    <w:rsid w:val="42AE667B"/>
    <w:rsid w:val="42AE7530"/>
    <w:rsid w:val="42AF4496"/>
    <w:rsid w:val="42AF73C2"/>
    <w:rsid w:val="42B00845"/>
    <w:rsid w:val="42B33F43"/>
    <w:rsid w:val="42BA2717"/>
    <w:rsid w:val="42BD4C85"/>
    <w:rsid w:val="42BE2D3F"/>
    <w:rsid w:val="42BF5EF5"/>
    <w:rsid w:val="42C07F97"/>
    <w:rsid w:val="42C23F24"/>
    <w:rsid w:val="42C30B13"/>
    <w:rsid w:val="42C41C76"/>
    <w:rsid w:val="42C461D4"/>
    <w:rsid w:val="42CB48B7"/>
    <w:rsid w:val="42CB5EC6"/>
    <w:rsid w:val="42D03B76"/>
    <w:rsid w:val="42D300F9"/>
    <w:rsid w:val="42D430DA"/>
    <w:rsid w:val="42D45BD8"/>
    <w:rsid w:val="42D85791"/>
    <w:rsid w:val="42DA1C48"/>
    <w:rsid w:val="42DB05E5"/>
    <w:rsid w:val="42E30590"/>
    <w:rsid w:val="42E31303"/>
    <w:rsid w:val="42E415ED"/>
    <w:rsid w:val="42E535E1"/>
    <w:rsid w:val="42E56410"/>
    <w:rsid w:val="42E60D4C"/>
    <w:rsid w:val="42E82000"/>
    <w:rsid w:val="42EE6A98"/>
    <w:rsid w:val="42F053B7"/>
    <w:rsid w:val="42F750B7"/>
    <w:rsid w:val="42F8134C"/>
    <w:rsid w:val="42FB1439"/>
    <w:rsid w:val="43000C37"/>
    <w:rsid w:val="43020632"/>
    <w:rsid w:val="43031DC9"/>
    <w:rsid w:val="430330D9"/>
    <w:rsid w:val="430372CF"/>
    <w:rsid w:val="430470B8"/>
    <w:rsid w:val="430616E0"/>
    <w:rsid w:val="43083793"/>
    <w:rsid w:val="43090695"/>
    <w:rsid w:val="4309438A"/>
    <w:rsid w:val="431725F5"/>
    <w:rsid w:val="431D5C3B"/>
    <w:rsid w:val="431E18F1"/>
    <w:rsid w:val="43242EA0"/>
    <w:rsid w:val="43264CB3"/>
    <w:rsid w:val="43270CA6"/>
    <w:rsid w:val="432843A5"/>
    <w:rsid w:val="432B5F93"/>
    <w:rsid w:val="432F2AB5"/>
    <w:rsid w:val="43306578"/>
    <w:rsid w:val="433118EC"/>
    <w:rsid w:val="433B38FA"/>
    <w:rsid w:val="433B4A6B"/>
    <w:rsid w:val="433B4EA2"/>
    <w:rsid w:val="433B50E0"/>
    <w:rsid w:val="43410EA6"/>
    <w:rsid w:val="43471713"/>
    <w:rsid w:val="43473652"/>
    <w:rsid w:val="43474595"/>
    <w:rsid w:val="43481CB8"/>
    <w:rsid w:val="43491373"/>
    <w:rsid w:val="434A50E0"/>
    <w:rsid w:val="434C28B5"/>
    <w:rsid w:val="434E11F3"/>
    <w:rsid w:val="434E7486"/>
    <w:rsid w:val="435147A9"/>
    <w:rsid w:val="43517931"/>
    <w:rsid w:val="43554712"/>
    <w:rsid w:val="43565275"/>
    <w:rsid w:val="43565BDD"/>
    <w:rsid w:val="4356763C"/>
    <w:rsid w:val="43593065"/>
    <w:rsid w:val="435B07DC"/>
    <w:rsid w:val="435D7DA4"/>
    <w:rsid w:val="435E5C55"/>
    <w:rsid w:val="43610C6D"/>
    <w:rsid w:val="43624302"/>
    <w:rsid w:val="43665A0F"/>
    <w:rsid w:val="436A196F"/>
    <w:rsid w:val="436A5581"/>
    <w:rsid w:val="436C73D2"/>
    <w:rsid w:val="436D5C9B"/>
    <w:rsid w:val="43702C3E"/>
    <w:rsid w:val="43742F6A"/>
    <w:rsid w:val="43756612"/>
    <w:rsid w:val="437606DE"/>
    <w:rsid w:val="43776916"/>
    <w:rsid w:val="4378267E"/>
    <w:rsid w:val="437C6278"/>
    <w:rsid w:val="437E0BA4"/>
    <w:rsid w:val="437E3A87"/>
    <w:rsid w:val="437F11E3"/>
    <w:rsid w:val="438001AE"/>
    <w:rsid w:val="43817D0C"/>
    <w:rsid w:val="43844AF7"/>
    <w:rsid w:val="43872218"/>
    <w:rsid w:val="43887A3F"/>
    <w:rsid w:val="438A154C"/>
    <w:rsid w:val="438A757E"/>
    <w:rsid w:val="438D18B1"/>
    <w:rsid w:val="438E0379"/>
    <w:rsid w:val="43916CFE"/>
    <w:rsid w:val="43933D3A"/>
    <w:rsid w:val="43956FF5"/>
    <w:rsid w:val="43977FA5"/>
    <w:rsid w:val="439C28AD"/>
    <w:rsid w:val="439D6874"/>
    <w:rsid w:val="43A1151D"/>
    <w:rsid w:val="43A82801"/>
    <w:rsid w:val="43A82A15"/>
    <w:rsid w:val="43A82BB0"/>
    <w:rsid w:val="43A83EA2"/>
    <w:rsid w:val="43AC5610"/>
    <w:rsid w:val="43AF59E0"/>
    <w:rsid w:val="43B111ED"/>
    <w:rsid w:val="43B11408"/>
    <w:rsid w:val="43B211E3"/>
    <w:rsid w:val="43B214C8"/>
    <w:rsid w:val="43B653C4"/>
    <w:rsid w:val="43B714A7"/>
    <w:rsid w:val="43B714CB"/>
    <w:rsid w:val="43B834E1"/>
    <w:rsid w:val="43BA2619"/>
    <w:rsid w:val="43BF4D5B"/>
    <w:rsid w:val="43C06D54"/>
    <w:rsid w:val="43C60E55"/>
    <w:rsid w:val="43C6376F"/>
    <w:rsid w:val="43C673C7"/>
    <w:rsid w:val="43CB4853"/>
    <w:rsid w:val="43CC0496"/>
    <w:rsid w:val="43D063B7"/>
    <w:rsid w:val="43D17414"/>
    <w:rsid w:val="43D25C8C"/>
    <w:rsid w:val="43D27C0D"/>
    <w:rsid w:val="43D7619A"/>
    <w:rsid w:val="43D81058"/>
    <w:rsid w:val="43DA27BC"/>
    <w:rsid w:val="43DB078D"/>
    <w:rsid w:val="43DB2C7E"/>
    <w:rsid w:val="43DD5384"/>
    <w:rsid w:val="43DF3161"/>
    <w:rsid w:val="43E067E8"/>
    <w:rsid w:val="43E35961"/>
    <w:rsid w:val="43E44D26"/>
    <w:rsid w:val="43E50E31"/>
    <w:rsid w:val="43E5625F"/>
    <w:rsid w:val="43EA2683"/>
    <w:rsid w:val="43EA37DE"/>
    <w:rsid w:val="43EC06DB"/>
    <w:rsid w:val="43F171F5"/>
    <w:rsid w:val="43F475AA"/>
    <w:rsid w:val="43F5376C"/>
    <w:rsid w:val="43F615DA"/>
    <w:rsid w:val="43F728F0"/>
    <w:rsid w:val="43F90F37"/>
    <w:rsid w:val="43FA030A"/>
    <w:rsid w:val="43FB2504"/>
    <w:rsid w:val="44023B6F"/>
    <w:rsid w:val="44033902"/>
    <w:rsid w:val="440449C2"/>
    <w:rsid w:val="44072FD0"/>
    <w:rsid w:val="44084D74"/>
    <w:rsid w:val="44092914"/>
    <w:rsid w:val="440B1130"/>
    <w:rsid w:val="440B3523"/>
    <w:rsid w:val="440C6488"/>
    <w:rsid w:val="441116CB"/>
    <w:rsid w:val="44115136"/>
    <w:rsid w:val="4413598D"/>
    <w:rsid w:val="44196263"/>
    <w:rsid w:val="441E1A7D"/>
    <w:rsid w:val="441E7C4F"/>
    <w:rsid w:val="44215360"/>
    <w:rsid w:val="442170A3"/>
    <w:rsid w:val="44220820"/>
    <w:rsid w:val="44220926"/>
    <w:rsid w:val="44264567"/>
    <w:rsid w:val="442A3ACD"/>
    <w:rsid w:val="442B157B"/>
    <w:rsid w:val="442C64AD"/>
    <w:rsid w:val="442E242A"/>
    <w:rsid w:val="442F35BF"/>
    <w:rsid w:val="44300B3E"/>
    <w:rsid w:val="44305BCF"/>
    <w:rsid w:val="443415C3"/>
    <w:rsid w:val="44343F5D"/>
    <w:rsid w:val="443B3554"/>
    <w:rsid w:val="443B6C05"/>
    <w:rsid w:val="443D4443"/>
    <w:rsid w:val="444118F0"/>
    <w:rsid w:val="44421380"/>
    <w:rsid w:val="44422549"/>
    <w:rsid w:val="444536BE"/>
    <w:rsid w:val="44453E84"/>
    <w:rsid w:val="44461642"/>
    <w:rsid w:val="44462780"/>
    <w:rsid w:val="44463583"/>
    <w:rsid w:val="44476369"/>
    <w:rsid w:val="44486B93"/>
    <w:rsid w:val="4449019A"/>
    <w:rsid w:val="444922DF"/>
    <w:rsid w:val="444929D1"/>
    <w:rsid w:val="44493AAF"/>
    <w:rsid w:val="444B0FBF"/>
    <w:rsid w:val="444D0E98"/>
    <w:rsid w:val="44505B26"/>
    <w:rsid w:val="44550850"/>
    <w:rsid w:val="44574B0D"/>
    <w:rsid w:val="4458528A"/>
    <w:rsid w:val="445C031A"/>
    <w:rsid w:val="445F4322"/>
    <w:rsid w:val="445F64BF"/>
    <w:rsid w:val="44640E92"/>
    <w:rsid w:val="44664D03"/>
    <w:rsid w:val="446A3D0F"/>
    <w:rsid w:val="446C0054"/>
    <w:rsid w:val="446F39FE"/>
    <w:rsid w:val="44707490"/>
    <w:rsid w:val="44710FAE"/>
    <w:rsid w:val="44723061"/>
    <w:rsid w:val="447779F0"/>
    <w:rsid w:val="447B6393"/>
    <w:rsid w:val="447E4508"/>
    <w:rsid w:val="44810806"/>
    <w:rsid w:val="44821087"/>
    <w:rsid w:val="448710EC"/>
    <w:rsid w:val="4487381E"/>
    <w:rsid w:val="44895790"/>
    <w:rsid w:val="4489675C"/>
    <w:rsid w:val="448C45B1"/>
    <w:rsid w:val="448C4EFA"/>
    <w:rsid w:val="448E61C5"/>
    <w:rsid w:val="449075C2"/>
    <w:rsid w:val="44935723"/>
    <w:rsid w:val="44946A61"/>
    <w:rsid w:val="44995DA2"/>
    <w:rsid w:val="449A5773"/>
    <w:rsid w:val="44A0333F"/>
    <w:rsid w:val="44A31BF8"/>
    <w:rsid w:val="44A33F1B"/>
    <w:rsid w:val="44A545BB"/>
    <w:rsid w:val="44A75624"/>
    <w:rsid w:val="44B10139"/>
    <w:rsid w:val="44B36A4E"/>
    <w:rsid w:val="44B52A0F"/>
    <w:rsid w:val="44B81246"/>
    <w:rsid w:val="44B823C4"/>
    <w:rsid w:val="44B82CD0"/>
    <w:rsid w:val="44B95A2E"/>
    <w:rsid w:val="44BB0B5E"/>
    <w:rsid w:val="44BB2A2F"/>
    <w:rsid w:val="44BD7EDD"/>
    <w:rsid w:val="44BE6FA3"/>
    <w:rsid w:val="44BF4147"/>
    <w:rsid w:val="44C11E70"/>
    <w:rsid w:val="44C21086"/>
    <w:rsid w:val="44C5085F"/>
    <w:rsid w:val="44C55C29"/>
    <w:rsid w:val="44C978F2"/>
    <w:rsid w:val="44D15A4B"/>
    <w:rsid w:val="44D4425C"/>
    <w:rsid w:val="44D50CC8"/>
    <w:rsid w:val="44D55694"/>
    <w:rsid w:val="44D663EF"/>
    <w:rsid w:val="44D67038"/>
    <w:rsid w:val="44DA5EB8"/>
    <w:rsid w:val="44DC3051"/>
    <w:rsid w:val="44DE4581"/>
    <w:rsid w:val="44DE744A"/>
    <w:rsid w:val="44E3321C"/>
    <w:rsid w:val="44E64475"/>
    <w:rsid w:val="44EA4240"/>
    <w:rsid w:val="44EC5E91"/>
    <w:rsid w:val="44ED041E"/>
    <w:rsid w:val="44F86EB4"/>
    <w:rsid w:val="44FC386E"/>
    <w:rsid w:val="44FD4138"/>
    <w:rsid w:val="44FE2842"/>
    <w:rsid w:val="44FF16A2"/>
    <w:rsid w:val="45000041"/>
    <w:rsid w:val="45023C53"/>
    <w:rsid w:val="45080B17"/>
    <w:rsid w:val="4509606D"/>
    <w:rsid w:val="450B1F8E"/>
    <w:rsid w:val="450B6C29"/>
    <w:rsid w:val="450C7F24"/>
    <w:rsid w:val="450E13DE"/>
    <w:rsid w:val="450E6973"/>
    <w:rsid w:val="45130DD0"/>
    <w:rsid w:val="45136CAF"/>
    <w:rsid w:val="4514429D"/>
    <w:rsid w:val="45157E32"/>
    <w:rsid w:val="45172D26"/>
    <w:rsid w:val="451C3EF8"/>
    <w:rsid w:val="451C5412"/>
    <w:rsid w:val="451E0383"/>
    <w:rsid w:val="45203F9D"/>
    <w:rsid w:val="45215682"/>
    <w:rsid w:val="45223B0A"/>
    <w:rsid w:val="45263E6F"/>
    <w:rsid w:val="45283F6F"/>
    <w:rsid w:val="452D18D0"/>
    <w:rsid w:val="452D553F"/>
    <w:rsid w:val="452E1C7B"/>
    <w:rsid w:val="452E4E31"/>
    <w:rsid w:val="45341D76"/>
    <w:rsid w:val="45345169"/>
    <w:rsid w:val="453628A0"/>
    <w:rsid w:val="45386818"/>
    <w:rsid w:val="453A6CAE"/>
    <w:rsid w:val="453B1E7E"/>
    <w:rsid w:val="453B49D6"/>
    <w:rsid w:val="453D4493"/>
    <w:rsid w:val="453F5A99"/>
    <w:rsid w:val="4541267F"/>
    <w:rsid w:val="45433B18"/>
    <w:rsid w:val="454665D8"/>
    <w:rsid w:val="454764CA"/>
    <w:rsid w:val="45494A46"/>
    <w:rsid w:val="454A1947"/>
    <w:rsid w:val="454A25AD"/>
    <w:rsid w:val="454A4C83"/>
    <w:rsid w:val="454C4F6A"/>
    <w:rsid w:val="454E0D0B"/>
    <w:rsid w:val="45537C27"/>
    <w:rsid w:val="455475E4"/>
    <w:rsid w:val="45551EE9"/>
    <w:rsid w:val="45590AB2"/>
    <w:rsid w:val="455B383B"/>
    <w:rsid w:val="455F24DA"/>
    <w:rsid w:val="455F41E1"/>
    <w:rsid w:val="45616CA8"/>
    <w:rsid w:val="45645D51"/>
    <w:rsid w:val="45681E15"/>
    <w:rsid w:val="456A34D6"/>
    <w:rsid w:val="456C7AD9"/>
    <w:rsid w:val="456D4C0A"/>
    <w:rsid w:val="45705A1F"/>
    <w:rsid w:val="4572160F"/>
    <w:rsid w:val="45763AD1"/>
    <w:rsid w:val="45776ED2"/>
    <w:rsid w:val="457A4B26"/>
    <w:rsid w:val="457A6215"/>
    <w:rsid w:val="457C0F78"/>
    <w:rsid w:val="458047D5"/>
    <w:rsid w:val="45835164"/>
    <w:rsid w:val="45841BE2"/>
    <w:rsid w:val="458453FC"/>
    <w:rsid w:val="45855B4D"/>
    <w:rsid w:val="4588258E"/>
    <w:rsid w:val="45885123"/>
    <w:rsid w:val="458A1A8D"/>
    <w:rsid w:val="458A1B25"/>
    <w:rsid w:val="458D1F42"/>
    <w:rsid w:val="458D720A"/>
    <w:rsid w:val="459B2F61"/>
    <w:rsid w:val="45A22633"/>
    <w:rsid w:val="45A24381"/>
    <w:rsid w:val="45A755B2"/>
    <w:rsid w:val="45A92439"/>
    <w:rsid w:val="45A96109"/>
    <w:rsid w:val="45B148EC"/>
    <w:rsid w:val="45B24F7E"/>
    <w:rsid w:val="45B900FC"/>
    <w:rsid w:val="45BB2471"/>
    <w:rsid w:val="45BB3C4A"/>
    <w:rsid w:val="45BD5E58"/>
    <w:rsid w:val="45BF7826"/>
    <w:rsid w:val="45C06F67"/>
    <w:rsid w:val="45C42590"/>
    <w:rsid w:val="45C841EA"/>
    <w:rsid w:val="45CC5896"/>
    <w:rsid w:val="45CC661F"/>
    <w:rsid w:val="45CE23C6"/>
    <w:rsid w:val="45D22984"/>
    <w:rsid w:val="45D6512F"/>
    <w:rsid w:val="45D71689"/>
    <w:rsid w:val="45D92B47"/>
    <w:rsid w:val="45DC2F04"/>
    <w:rsid w:val="45DD0844"/>
    <w:rsid w:val="45DD66A6"/>
    <w:rsid w:val="45DF680F"/>
    <w:rsid w:val="45E012DD"/>
    <w:rsid w:val="45E02B3F"/>
    <w:rsid w:val="45E120B4"/>
    <w:rsid w:val="45E246B7"/>
    <w:rsid w:val="45E42DEC"/>
    <w:rsid w:val="45E5515E"/>
    <w:rsid w:val="45EF0A99"/>
    <w:rsid w:val="45EF6FA0"/>
    <w:rsid w:val="45F1319C"/>
    <w:rsid w:val="45F14296"/>
    <w:rsid w:val="45F47456"/>
    <w:rsid w:val="45F62341"/>
    <w:rsid w:val="45FA4A10"/>
    <w:rsid w:val="45FB1B71"/>
    <w:rsid w:val="460057A4"/>
    <w:rsid w:val="460104C2"/>
    <w:rsid w:val="46016695"/>
    <w:rsid w:val="46021048"/>
    <w:rsid w:val="46021D81"/>
    <w:rsid w:val="46027175"/>
    <w:rsid w:val="460544BA"/>
    <w:rsid w:val="46063FE3"/>
    <w:rsid w:val="46066730"/>
    <w:rsid w:val="4607493A"/>
    <w:rsid w:val="4608081E"/>
    <w:rsid w:val="46096DE2"/>
    <w:rsid w:val="460A44A4"/>
    <w:rsid w:val="460B77AA"/>
    <w:rsid w:val="460C5E8C"/>
    <w:rsid w:val="460E78E4"/>
    <w:rsid w:val="46117172"/>
    <w:rsid w:val="46122D24"/>
    <w:rsid w:val="461450B7"/>
    <w:rsid w:val="461849CD"/>
    <w:rsid w:val="4619463B"/>
    <w:rsid w:val="461960CA"/>
    <w:rsid w:val="461F5BF9"/>
    <w:rsid w:val="46211599"/>
    <w:rsid w:val="46213497"/>
    <w:rsid w:val="462502A1"/>
    <w:rsid w:val="46271B42"/>
    <w:rsid w:val="46275B89"/>
    <w:rsid w:val="462817B6"/>
    <w:rsid w:val="46295ADB"/>
    <w:rsid w:val="462A6F26"/>
    <w:rsid w:val="462B1B84"/>
    <w:rsid w:val="462E0FF2"/>
    <w:rsid w:val="462E6648"/>
    <w:rsid w:val="46300B69"/>
    <w:rsid w:val="4634747B"/>
    <w:rsid w:val="46394E04"/>
    <w:rsid w:val="46396892"/>
    <w:rsid w:val="463C5657"/>
    <w:rsid w:val="463C75B9"/>
    <w:rsid w:val="463D4CDA"/>
    <w:rsid w:val="464305E3"/>
    <w:rsid w:val="46451BBF"/>
    <w:rsid w:val="46471105"/>
    <w:rsid w:val="46477707"/>
    <w:rsid w:val="46486F54"/>
    <w:rsid w:val="464B27AE"/>
    <w:rsid w:val="464B67D5"/>
    <w:rsid w:val="464C0F86"/>
    <w:rsid w:val="464D3520"/>
    <w:rsid w:val="464E3356"/>
    <w:rsid w:val="465026CD"/>
    <w:rsid w:val="4650363D"/>
    <w:rsid w:val="46531609"/>
    <w:rsid w:val="465431C2"/>
    <w:rsid w:val="465438C3"/>
    <w:rsid w:val="4655584E"/>
    <w:rsid w:val="46564F0A"/>
    <w:rsid w:val="465657F8"/>
    <w:rsid w:val="4657491C"/>
    <w:rsid w:val="46591E91"/>
    <w:rsid w:val="465970D0"/>
    <w:rsid w:val="4664081B"/>
    <w:rsid w:val="46677B5A"/>
    <w:rsid w:val="466B4A89"/>
    <w:rsid w:val="466C67B5"/>
    <w:rsid w:val="466E5CB7"/>
    <w:rsid w:val="466E7300"/>
    <w:rsid w:val="4670149E"/>
    <w:rsid w:val="467041D6"/>
    <w:rsid w:val="467053F5"/>
    <w:rsid w:val="46716461"/>
    <w:rsid w:val="467367FE"/>
    <w:rsid w:val="46884BC7"/>
    <w:rsid w:val="46887841"/>
    <w:rsid w:val="468951F2"/>
    <w:rsid w:val="468A2C28"/>
    <w:rsid w:val="468B6A6B"/>
    <w:rsid w:val="468C047B"/>
    <w:rsid w:val="468E3C74"/>
    <w:rsid w:val="4690261C"/>
    <w:rsid w:val="469265C6"/>
    <w:rsid w:val="46933A87"/>
    <w:rsid w:val="46982E90"/>
    <w:rsid w:val="469963ED"/>
    <w:rsid w:val="469C3130"/>
    <w:rsid w:val="46A04E6D"/>
    <w:rsid w:val="46A10C9C"/>
    <w:rsid w:val="46A44A6F"/>
    <w:rsid w:val="46A460E3"/>
    <w:rsid w:val="46A54483"/>
    <w:rsid w:val="46A81C65"/>
    <w:rsid w:val="46AA6112"/>
    <w:rsid w:val="46AC5061"/>
    <w:rsid w:val="46B05AB1"/>
    <w:rsid w:val="46B107A4"/>
    <w:rsid w:val="46B21167"/>
    <w:rsid w:val="46B95811"/>
    <w:rsid w:val="46BA6548"/>
    <w:rsid w:val="46BB5BC3"/>
    <w:rsid w:val="46BC0F10"/>
    <w:rsid w:val="46BF5B36"/>
    <w:rsid w:val="46C25DD8"/>
    <w:rsid w:val="46C76DC0"/>
    <w:rsid w:val="46CB76D3"/>
    <w:rsid w:val="46CD20EE"/>
    <w:rsid w:val="46D0225B"/>
    <w:rsid w:val="46D02294"/>
    <w:rsid w:val="46D04DAB"/>
    <w:rsid w:val="46D12384"/>
    <w:rsid w:val="46D1782B"/>
    <w:rsid w:val="46D349F4"/>
    <w:rsid w:val="46D471AA"/>
    <w:rsid w:val="46DC6BF8"/>
    <w:rsid w:val="46DD32EB"/>
    <w:rsid w:val="46E150E5"/>
    <w:rsid w:val="46E2448D"/>
    <w:rsid w:val="46E506FF"/>
    <w:rsid w:val="46EC747A"/>
    <w:rsid w:val="46ED2FE5"/>
    <w:rsid w:val="46EF5C04"/>
    <w:rsid w:val="46F207CA"/>
    <w:rsid w:val="46F35E62"/>
    <w:rsid w:val="46F36F62"/>
    <w:rsid w:val="46F77327"/>
    <w:rsid w:val="46F93138"/>
    <w:rsid w:val="4700209E"/>
    <w:rsid w:val="470030FA"/>
    <w:rsid w:val="4700429D"/>
    <w:rsid w:val="47014FE8"/>
    <w:rsid w:val="47043F76"/>
    <w:rsid w:val="47057167"/>
    <w:rsid w:val="47067634"/>
    <w:rsid w:val="47077C8F"/>
    <w:rsid w:val="470C6008"/>
    <w:rsid w:val="47101C00"/>
    <w:rsid w:val="47127D3B"/>
    <w:rsid w:val="471B4CA5"/>
    <w:rsid w:val="471C5220"/>
    <w:rsid w:val="471D6219"/>
    <w:rsid w:val="471F69D2"/>
    <w:rsid w:val="47201268"/>
    <w:rsid w:val="47201F59"/>
    <w:rsid w:val="4720211C"/>
    <w:rsid w:val="472033E0"/>
    <w:rsid w:val="4720501A"/>
    <w:rsid w:val="47236061"/>
    <w:rsid w:val="4724056E"/>
    <w:rsid w:val="472416E5"/>
    <w:rsid w:val="47261A7D"/>
    <w:rsid w:val="472B4A27"/>
    <w:rsid w:val="472C0642"/>
    <w:rsid w:val="47310852"/>
    <w:rsid w:val="4736006F"/>
    <w:rsid w:val="47364583"/>
    <w:rsid w:val="473750E1"/>
    <w:rsid w:val="47384686"/>
    <w:rsid w:val="473C3B8B"/>
    <w:rsid w:val="473C540A"/>
    <w:rsid w:val="473D1D44"/>
    <w:rsid w:val="47440BBB"/>
    <w:rsid w:val="474424E9"/>
    <w:rsid w:val="4748621B"/>
    <w:rsid w:val="474902EE"/>
    <w:rsid w:val="474D45E7"/>
    <w:rsid w:val="474F14B4"/>
    <w:rsid w:val="4753605F"/>
    <w:rsid w:val="47550E70"/>
    <w:rsid w:val="47584DCC"/>
    <w:rsid w:val="475A1C47"/>
    <w:rsid w:val="475D4138"/>
    <w:rsid w:val="475F05F7"/>
    <w:rsid w:val="47600533"/>
    <w:rsid w:val="4762371F"/>
    <w:rsid w:val="47670432"/>
    <w:rsid w:val="47677BF7"/>
    <w:rsid w:val="476B3452"/>
    <w:rsid w:val="476B401B"/>
    <w:rsid w:val="47703F3E"/>
    <w:rsid w:val="47721AC0"/>
    <w:rsid w:val="47760B27"/>
    <w:rsid w:val="4776677E"/>
    <w:rsid w:val="47784B29"/>
    <w:rsid w:val="477B53E2"/>
    <w:rsid w:val="477E3DAE"/>
    <w:rsid w:val="478016B3"/>
    <w:rsid w:val="47820B7E"/>
    <w:rsid w:val="47830585"/>
    <w:rsid w:val="4786445A"/>
    <w:rsid w:val="47872459"/>
    <w:rsid w:val="47887E55"/>
    <w:rsid w:val="478E7DAD"/>
    <w:rsid w:val="47914779"/>
    <w:rsid w:val="47920DB7"/>
    <w:rsid w:val="479807AB"/>
    <w:rsid w:val="47985C59"/>
    <w:rsid w:val="47990972"/>
    <w:rsid w:val="479D1F5D"/>
    <w:rsid w:val="47A16C51"/>
    <w:rsid w:val="47A866DC"/>
    <w:rsid w:val="47A8691D"/>
    <w:rsid w:val="47AA1A91"/>
    <w:rsid w:val="47AA5CF4"/>
    <w:rsid w:val="47AC03E2"/>
    <w:rsid w:val="47AC173E"/>
    <w:rsid w:val="47AE35D3"/>
    <w:rsid w:val="47AE7948"/>
    <w:rsid w:val="47B160F3"/>
    <w:rsid w:val="47B62280"/>
    <w:rsid w:val="47B92B86"/>
    <w:rsid w:val="47B972AA"/>
    <w:rsid w:val="47BC3194"/>
    <w:rsid w:val="47BD70E3"/>
    <w:rsid w:val="47BF3676"/>
    <w:rsid w:val="47C04211"/>
    <w:rsid w:val="47C04B5C"/>
    <w:rsid w:val="47C37503"/>
    <w:rsid w:val="47C4188B"/>
    <w:rsid w:val="47C5385C"/>
    <w:rsid w:val="47C701D3"/>
    <w:rsid w:val="47CC3426"/>
    <w:rsid w:val="47CE188C"/>
    <w:rsid w:val="47D01E8D"/>
    <w:rsid w:val="47D3028A"/>
    <w:rsid w:val="47D35D02"/>
    <w:rsid w:val="47D66FCE"/>
    <w:rsid w:val="47D8421A"/>
    <w:rsid w:val="47D87EDE"/>
    <w:rsid w:val="47D91290"/>
    <w:rsid w:val="47DC1ABC"/>
    <w:rsid w:val="47DE00E1"/>
    <w:rsid w:val="47DF105D"/>
    <w:rsid w:val="47E25253"/>
    <w:rsid w:val="47EA3390"/>
    <w:rsid w:val="47EB4D74"/>
    <w:rsid w:val="47ED28DF"/>
    <w:rsid w:val="47F24ED1"/>
    <w:rsid w:val="47F32F4B"/>
    <w:rsid w:val="47F879EB"/>
    <w:rsid w:val="47F90318"/>
    <w:rsid w:val="47F96867"/>
    <w:rsid w:val="47FA73B4"/>
    <w:rsid w:val="47FB222B"/>
    <w:rsid w:val="47FC3CB4"/>
    <w:rsid w:val="47FD2A56"/>
    <w:rsid w:val="47FD505E"/>
    <w:rsid w:val="47FF1613"/>
    <w:rsid w:val="47FF7894"/>
    <w:rsid w:val="480231FA"/>
    <w:rsid w:val="48053BA0"/>
    <w:rsid w:val="48067FEE"/>
    <w:rsid w:val="48082E2E"/>
    <w:rsid w:val="4808767F"/>
    <w:rsid w:val="48092DD0"/>
    <w:rsid w:val="48094565"/>
    <w:rsid w:val="480B56B5"/>
    <w:rsid w:val="48117E23"/>
    <w:rsid w:val="48152C93"/>
    <w:rsid w:val="4817518B"/>
    <w:rsid w:val="481D0664"/>
    <w:rsid w:val="481F0969"/>
    <w:rsid w:val="481F6ABB"/>
    <w:rsid w:val="482230AA"/>
    <w:rsid w:val="48224BCA"/>
    <w:rsid w:val="48236315"/>
    <w:rsid w:val="482368C6"/>
    <w:rsid w:val="482370D6"/>
    <w:rsid w:val="482902C5"/>
    <w:rsid w:val="482C003A"/>
    <w:rsid w:val="482C4519"/>
    <w:rsid w:val="482C7609"/>
    <w:rsid w:val="482D088C"/>
    <w:rsid w:val="48334354"/>
    <w:rsid w:val="48340D60"/>
    <w:rsid w:val="483C192A"/>
    <w:rsid w:val="483C25C1"/>
    <w:rsid w:val="483D634E"/>
    <w:rsid w:val="483F4F0D"/>
    <w:rsid w:val="48401877"/>
    <w:rsid w:val="48435F31"/>
    <w:rsid w:val="48455548"/>
    <w:rsid w:val="48471F40"/>
    <w:rsid w:val="484D0110"/>
    <w:rsid w:val="484D2AC8"/>
    <w:rsid w:val="48507A50"/>
    <w:rsid w:val="48511C6A"/>
    <w:rsid w:val="4851270E"/>
    <w:rsid w:val="48516CBF"/>
    <w:rsid w:val="48526A88"/>
    <w:rsid w:val="48541812"/>
    <w:rsid w:val="48547856"/>
    <w:rsid w:val="485639D3"/>
    <w:rsid w:val="48566114"/>
    <w:rsid w:val="48576965"/>
    <w:rsid w:val="485C6A30"/>
    <w:rsid w:val="485E64A4"/>
    <w:rsid w:val="485F38AD"/>
    <w:rsid w:val="4862760E"/>
    <w:rsid w:val="486352BC"/>
    <w:rsid w:val="486408A5"/>
    <w:rsid w:val="48654E03"/>
    <w:rsid w:val="48661582"/>
    <w:rsid w:val="48677408"/>
    <w:rsid w:val="48683152"/>
    <w:rsid w:val="48690DCA"/>
    <w:rsid w:val="486B7736"/>
    <w:rsid w:val="48705CC5"/>
    <w:rsid w:val="48706D89"/>
    <w:rsid w:val="48746CF6"/>
    <w:rsid w:val="48762171"/>
    <w:rsid w:val="48771F26"/>
    <w:rsid w:val="4878299A"/>
    <w:rsid w:val="48796EF8"/>
    <w:rsid w:val="487A546A"/>
    <w:rsid w:val="487D55F2"/>
    <w:rsid w:val="48870EDD"/>
    <w:rsid w:val="488E01E5"/>
    <w:rsid w:val="488E7349"/>
    <w:rsid w:val="48902861"/>
    <w:rsid w:val="48935A0A"/>
    <w:rsid w:val="489762FB"/>
    <w:rsid w:val="48980453"/>
    <w:rsid w:val="489813F6"/>
    <w:rsid w:val="4899103B"/>
    <w:rsid w:val="48A03F1C"/>
    <w:rsid w:val="48A1453A"/>
    <w:rsid w:val="48A17562"/>
    <w:rsid w:val="48A42AD9"/>
    <w:rsid w:val="48A82E14"/>
    <w:rsid w:val="48A85924"/>
    <w:rsid w:val="48B10E7E"/>
    <w:rsid w:val="48B22611"/>
    <w:rsid w:val="48B60841"/>
    <w:rsid w:val="48B73C57"/>
    <w:rsid w:val="48B779B0"/>
    <w:rsid w:val="48B94057"/>
    <w:rsid w:val="48B95001"/>
    <w:rsid w:val="48B95355"/>
    <w:rsid w:val="48BD670F"/>
    <w:rsid w:val="48BE10C3"/>
    <w:rsid w:val="48BF1C11"/>
    <w:rsid w:val="48C23421"/>
    <w:rsid w:val="48C57820"/>
    <w:rsid w:val="48CC0317"/>
    <w:rsid w:val="48D0042E"/>
    <w:rsid w:val="48D122FB"/>
    <w:rsid w:val="48D26BD8"/>
    <w:rsid w:val="48D5139E"/>
    <w:rsid w:val="48D7603D"/>
    <w:rsid w:val="48D84CA8"/>
    <w:rsid w:val="48DB5EAB"/>
    <w:rsid w:val="48DB7244"/>
    <w:rsid w:val="48DC3D3C"/>
    <w:rsid w:val="48DD7EFE"/>
    <w:rsid w:val="48E61BA2"/>
    <w:rsid w:val="48E81995"/>
    <w:rsid w:val="48EC0C3B"/>
    <w:rsid w:val="48F25039"/>
    <w:rsid w:val="48FC30A7"/>
    <w:rsid w:val="48FE65EA"/>
    <w:rsid w:val="48FF12B7"/>
    <w:rsid w:val="48FF1995"/>
    <w:rsid w:val="49032852"/>
    <w:rsid w:val="49074694"/>
    <w:rsid w:val="4907671F"/>
    <w:rsid w:val="490960A0"/>
    <w:rsid w:val="490A015E"/>
    <w:rsid w:val="490A065A"/>
    <w:rsid w:val="490A2FFF"/>
    <w:rsid w:val="490D5ED4"/>
    <w:rsid w:val="490F22E0"/>
    <w:rsid w:val="491118A0"/>
    <w:rsid w:val="49123A7B"/>
    <w:rsid w:val="49133829"/>
    <w:rsid w:val="49154B64"/>
    <w:rsid w:val="49162ACB"/>
    <w:rsid w:val="4916686D"/>
    <w:rsid w:val="491833AF"/>
    <w:rsid w:val="49185084"/>
    <w:rsid w:val="49192A67"/>
    <w:rsid w:val="491B09B2"/>
    <w:rsid w:val="491C1D10"/>
    <w:rsid w:val="491D3B74"/>
    <w:rsid w:val="491F5DE1"/>
    <w:rsid w:val="49204580"/>
    <w:rsid w:val="4924508B"/>
    <w:rsid w:val="49251E69"/>
    <w:rsid w:val="492741ED"/>
    <w:rsid w:val="492A425A"/>
    <w:rsid w:val="492B036F"/>
    <w:rsid w:val="492E1E89"/>
    <w:rsid w:val="492E5CEB"/>
    <w:rsid w:val="492E6F3D"/>
    <w:rsid w:val="492F2B4A"/>
    <w:rsid w:val="49312044"/>
    <w:rsid w:val="49330A58"/>
    <w:rsid w:val="4933101B"/>
    <w:rsid w:val="49364243"/>
    <w:rsid w:val="49364972"/>
    <w:rsid w:val="49381995"/>
    <w:rsid w:val="493A0170"/>
    <w:rsid w:val="493D5FF2"/>
    <w:rsid w:val="493E0C7E"/>
    <w:rsid w:val="493E6DC9"/>
    <w:rsid w:val="49403587"/>
    <w:rsid w:val="49404BD4"/>
    <w:rsid w:val="49404FAA"/>
    <w:rsid w:val="494622BB"/>
    <w:rsid w:val="49490804"/>
    <w:rsid w:val="49495CE9"/>
    <w:rsid w:val="494B3CD8"/>
    <w:rsid w:val="494C01F4"/>
    <w:rsid w:val="494D0AD9"/>
    <w:rsid w:val="494E0097"/>
    <w:rsid w:val="495347D8"/>
    <w:rsid w:val="4956502A"/>
    <w:rsid w:val="495D3B4D"/>
    <w:rsid w:val="495E490C"/>
    <w:rsid w:val="495F45D4"/>
    <w:rsid w:val="49652BDB"/>
    <w:rsid w:val="496602A3"/>
    <w:rsid w:val="496645AE"/>
    <w:rsid w:val="49742CD4"/>
    <w:rsid w:val="49767798"/>
    <w:rsid w:val="4977463F"/>
    <w:rsid w:val="49795AAC"/>
    <w:rsid w:val="497C2B66"/>
    <w:rsid w:val="4983462D"/>
    <w:rsid w:val="4984448D"/>
    <w:rsid w:val="49855815"/>
    <w:rsid w:val="4988471F"/>
    <w:rsid w:val="49890CAC"/>
    <w:rsid w:val="498A54B9"/>
    <w:rsid w:val="498B0A33"/>
    <w:rsid w:val="498D7987"/>
    <w:rsid w:val="498E45A3"/>
    <w:rsid w:val="498F6CD7"/>
    <w:rsid w:val="49900015"/>
    <w:rsid w:val="49936611"/>
    <w:rsid w:val="499414AA"/>
    <w:rsid w:val="49952E2F"/>
    <w:rsid w:val="499542CA"/>
    <w:rsid w:val="49993C94"/>
    <w:rsid w:val="499E2897"/>
    <w:rsid w:val="499E42A2"/>
    <w:rsid w:val="49A229CC"/>
    <w:rsid w:val="49A23FC3"/>
    <w:rsid w:val="49A26996"/>
    <w:rsid w:val="49A269D3"/>
    <w:rsid w:val="49A55C0C"/>
    <w:rsid w:val="49A90A23"/>
    <w:rsid w:val="49AA42A0"/>
    <w:rsid w:val="49AB6250"/>
    <w:rsid w:val="49AD6557"/>
    <w:rsid w:val="49AF6425"/>
    <w:rsid w:val="49B612CC"/>
    <w:rsid w:val="49B6304A"/>
    <w:rsid w:val="49B72DC9"/>
    <w:rsid w:val="49B81B1E"/>
    <w:rsid w:val="49B915AD"/>
    <w:rsid w:val="49B9579F"/>
    <w:rsid w:val="49BB09D6"/>
    <w:rsid w:val="49C27902"/>
    <w:rsid w:val="49C649E6"/>
    <w:rsid w:val="49C86F7D"/>
    <w:rsid w:val="49CB24C7"/>
    <w:rsid w:val="49CB3753"/>
    <w:rsid w:val="49D078A3"/>
    <w:rsid w:val="49D303BF"/>
    <w:rsid w:val="49D35412"/>
    <w:rsid w:val="49D414E6"/>
    <w:rsid w:val="49D46516"/>
    <w:rsid w:val="49D905C9"/>
    <w:rsid w:val="49DC30D2"/>
    <w:rsid w:val="49E052A6"/>
    <w:rsid w:val="49E46B51"/>
    <w:rsid w:val="49E87EF4"/>
    <w:rsid w:val="49E95841"/>
    <w:rsid w:val="49F03E19"/>
    <w:rsid w:val="49F41D8B"/>
    <w:rsid w:val="49F47569"/>
    <w:rsid w:val="49F54D14"/>
    <w:rsid w:val="49F677A4"/>
    <w:rsid w:val="49F8152E"/>
    <w:rsid w:val="49FE04DA"/>
    <w:rsid w:val="49FE0C0C"/>
    <w:rsid w:val="4A000492"/>
    <w:rsid w:val="4A022FD0"/>
    <w:rsid w:val="4A040DCE"/>
    <w:rsid w:val="4A063DBD"/>
    <w:rsid w:val="4A0721FD"/>
    <w:rsid w:val="4A0A3FA1"/>
    <w:rsid w:val="4A0B3893"/>
    <w:rsid w:val="4A0D0C91"/>
    <w:rsid w:val="4A103D18"/>
    <w:rsid w:val="4A111821"/>
    <w:rsid w:val="4A12311E"/>
    <w:rsid w:val="4A131776"/>
    <w:rsid w:val="4A154E7C"/>
    <w:rsid w:val="4A176057"/>
    <w:rsid w:val="4A1D4491"/>
    <w:rsid w:val="4A20651F"/>
    <w:rsid w:val="4A27103A"/>
    <w:rsid w:val="4A2D0FEC"/>
    <w:rsid w:val="4A2F4038"/>
    <w:rsid w:val="4A3159DE"/>
    <w:rsid w:val="4A376CCA"/>
    <w:rsid w:val="4A383A59"/>
    <w:rsid w:val="4A38580E"/>
    <w:rsid w:val="4A385C9C"/>
    <w:rsid w:val="4A3A7158"/>
    <w:rsid w:val="4A3D1773"/>
    <w:rsid w:val="4A3E7B20"/>
    <w:rsid w:val="4A406EEC"/>
    <w:rsid w:val="4A42698D"/>
    <w:rsid w:val="4A4354D3"/>
    <w:rsid w:val="4A4466D0"/>
    <w:rsid w:val="4A4608DD"/>
    <w:rsid w:val="4A492AD0"/>
    <w:rsid w:val="4A4B7F39"/>
    <w:rsid w:val="4A4E1ACD"/>
    <w:rsid w:val="4A53171A"/>
    <w:rsid w:val="4A537DF5"/>
    <w:rsid w:val="4A5643B8"/>
    <w:rsid w:val="4A571151"/>
    <w:rsid w:val="4A572FA4"/>
    <w:rsid w:val="4A575460"/>
    <w:rsid w:val="4A593985"/>
    <w:rsid w:val="4A5C2657"/>
    <w:rsid w:val="4A5D6FE2"/>
    <w:rsid w:val="4A64373A"/>
    <w:rsid w:val="4A666C1E"/>
    <w:rsid w:val="4A671601"/>
    <w:rsid w:val="4A693031"/>
    <w:rsid w:val="4A694347"/>
    <w:rsid w:val="4A6D2977"/>
    <w:rsid w:val="4A725C62"/>
    <w:rsid w:val="4A7613DC"/>
    <w:rsid w:val="4A782AAB"/>
    <w:rsid w:val="4A7D69D7"/>
    <w:rsid w:val="4A800B23"/>
    <w:rsid w:val="4A816415"/>
    <w:rsid w:val="4A8342AF"/>
    <w:rsid w:val="4A834CFF"/>
    <w:rsid w:val="4A8660ED"/>
    <w:rsid w:val="4A8F00A0"/>
    <w:rsid w:val="4A8F57D9"/>
    <w:rsid w:val="4A905A55"/>
    <w:rsid w:val="4A916B7F"/>
    <w:rsid w:val="4A94509D"/>
    <w:rsid w:val="4A9471F4"/>
    <w:rsid w:val="4A976B40"/>
    <w:rsid w:val="4A984593"/>
    <w:rsid w:val="4A9852BC"/>
    <w:rsid w:val="4A9E62A4"/>
    <w:rsid w:val="4AA039D7"/>
    <w:rsid w:val="4AA229A0"/>
    <w:rsid w:val="4AA3730F"/>
    <w:rsid w:val="4AA408D0"/>
    <w:rsid w:val="4AA62582"/>
    <w:rsid w:val="4AA94DB3"/>
    <w:rsid w:val="4AAA1261"/>
    <w:rsid w:val="4AAA5067"/>
    <w:rsid w:val="4AAB5FBC"/>
    <w:rsid w:val="4AB80B3B"/>
    <w:rsid w:val="4ABA3817"/>
    <w:rsid w:val="4ABB5059"/>
    <w:rsid w:val="4ABD38E9"/>
    <w:rsid w:val="4AC07C19"/>
    <w:rsid w:val="4AC135DB"/>
    <w:rsid w:val="4AC14DB3"/>
    <w:rsid w:val="4AC17182"/>
    <w:rsid w:val="4AC7374B"/>
    <w:rsid w:val="4AC84F7A"/>
    <w:rsid w:val="4ACA6730"/>
    <w:rsid w:val="4ACB1470"/>
    <w:rsid w:val="4ACC2D68"/>
    <w:rsid w:val="4ACF2C8F"/>
    <w:rsid w:val="4AD03A5E"/>
    <w:rsid w:val="4AD168E8"/>
    <w:rsid w:val="4AD246D9"/>
    <w:rsid w:val="4AD30028"/>
    <w:rsid w:val="4AD624EC"/>
    <w:rsid w:val="4AD80DD8"/>
    <w:rsid w:val="4ADB6709"/>
    <w:rsid w:val="4AE4684C"/>
    <w:rsid w:val="4AE62322"/>
    <w:rsid w:val="4AE92769"/>
    <w:rsid w:val="4AEA0421"/>
    <w:rsid w:val="4AEB2B7D"/>
    <w:rsid w:val="4AEF5871"/>
    <w:rsid w:val="4AEF5DB8"/>
    <w:rsid w:val="4AF61185"/>
    <w:rsid w:val="4AF86E35"/>
    <w:rsid w:val="4AFA02F3"/>
    <w:rsid w:val="4AFB6920"/>
    <w:rsid w:val="4AFB72C2"/>
    <w:rsid w:val="4B002DBE"/>
    <w:rsid w:val="4B003910"/>
    <w:rsid w:val="4B032E74"/>
    <w:rsid w:val="4B034BB9"/>
    <w:rsid w:val="4B050CAB"/>
    <w:rsid w:val="4B0563C6"/>
    <w:rsid w:val="4B073BFA"/>
    <w:rsid w:val="4B080EB4"/>
    <w:rsid w:val="4B0957F9"/>
    <w:rsid w:val="4B097C69"/>
    <w:rsid w:val="4B0A0376"/>
    <w:rsid w:val="4B0A7FAC"/>
    <w:rsid w:val="4B0E7F6B"/>
    <w:rsid w:val="4B0F3D3D"/>
    <w:rsid w:val="4B113A8F"/>
    <w:rsid w:val="4B150E69"/>
    <w:rsid w:val="4B165E72"/>
    <w:rsid w:val="4B172FDF"/>
    <w:rsid w:val="4B1806BE"/>
    <w:rsid w:val="4B191E23"/>
    <w:rsid w:val="4B1E1506"/>
    <w:rsid w:val="4B1F6032"/>
    <w:rsid w:val="4B205353"/>
    <w:rsid w:val="4B212C04"/>
    <w:rsid w:val="4B253B76"/>
    <w:rsid w:val="4B275BCB"/>
    <w:rsid w:val="4B276BCE"/>
    <w:rsid w:val="4B2C745B"/>
    <w:rsid w:val="4B2D3468"/>
    <w:rsid w:val="4B2F3778"/>
    <w:rsid w:val="4B31059A"/>
    <w:rsid w:val="4B317BD6"/>
    <w:rsid w:val="4B340A00"/>
    <w:rsid w:val="4B341F51"/>
    <w:rsid w:val="4B3D1142"/>
    <w:rsid w:val="4B3E7732"/>
    <w:rsid w:val="4B41425D"/>
    <w:rsid w:val="4B4142A3"/>
    <w:rsid w:val="4B42788F"/>
    <w:rsid w:val="4B430C10"/>
    <w:rsid w:val="4B431C2E"/>
    <w:rsid w:val="4B432470"/>
    <w:rsid w:val="4B44399A"/>
    <w:rsid w:val="4B44502C"/>
    <w:rsid w:val="4B4711AD"/>
    <w:rsid w:val="4B48414B"/>
    <w:rsid w:val="4B49229C"/>
    <w:rsid w:val="4B49709A"/>
    <w:rsid w:val="4B4A36AD"/>
    <w:rsid w:val="4B4A75E0"/>
    <w:rsid w:val="4B4F498C"/>
    <w:rsid w:val="4B530BB6"/>
    <w:rsid w:val="4B565DA6"/>
    <w:rsid w:val="4B5A770C"/>
    <w:rsid w:val="4B5C0801"/>
    <w:rsid w:val="4B5D0914"/>
    <w:rsid w:val="4B5D6F15"/>
    <w:rsid w:val="4B6140EA"/>
    <w:rsid w:val="4B614B4A"/>
    <w:rsid w:val="4B623B47"/>
    <w:rsid w:val="4B661AAF"/>
    <w:rsid w:val="4B6B0C95"/>
    <w:rsid w:val="4B6D3360"/>
    <w:rsid w:val="4B6F1D23"/>
    <w:rsid w:val="4B712A18"/>
    <w:rsid w:val="4B735557"/>
    <w:rsid w:val="4B771151"/>
    <w:rsid w:val="4B7842AB"/>
    <w:rsid w:val="4B793182"/>
    <w:rsid w:val="4B7E7EFF"/>
    <w:rsid w:val="4B7F6B07"/>
    <w:rsid w:val="4B8015A2"/>
    <w:rsid w:val="4B80720E"/>
    <w:rsid w:val="4B835663"/>
    <w:rsid w:val="4B8631D2"/>
    <w:rsid w:val="4B880357"/>
    <w:rsid w:val="4B89181F"/>
    <w:rsid w:val="4B8C0338"/>
    <w:rsid w:val="4B8E2743"/>
    <w:rsid w:val="4B8E528F"/>
    <w:rsid w:val="4B936A9B"/>
    <w:rsid w:val="4B9468C7"/>
    <w:rsid w:val="4B980900"/>
    <w:rsid w:val="4B980A22"/>
    <w:rsid w:val="4B9B73C6"/>
    <w:rsid w:val="4B9B73E8"/>
    <w:rsid w:val="4BA0307E"/>
    <w:rsid w:val="4BA035BD"/>
    <w:rsid w:val="4BA066EE"/>
    <w:rsid w:val="4BA8284A"/>
    <w:rsid w:val="4BA82B95"/>
    <w:rsid w:val="4BA977A8"/>
    <w:rsid w:val="4BAB67EA"/>
    <w:rsid w:val="4BAE3998"/>
    <w:rsid w:val="4BB12A24"/>
    <w:rsid w:val="4BB319E9"/>
    <w:rsid w:val="4BB53A71"/>
    <w:rsid w:val="4BB61344"/>
    <w:rsid w:val="4BB746C5"/>
    <w:rsid w:val="4BB8679B"/>
    <w:rsid w:val="4BBA1A7F"/>
    <w:rsid w:val="4BBB1EF3"/>
    <w:rsid w:val="4BBB56EC"/>
    <w:rsid w:val="4BBC1C8D"/>
    <w:rsid w:val="4BBE088B"/>
    <w:rsid w:val="4BBE564C"/>
    <w:rsid w:val="4BC26CD0"/>
    <w:rsid w:val="4BC50E36"/>
    <w:rsid w:val="4BCC0EFA"/>
    <w:rsid w:val="4BCD0779"/>
    <w:rsid w:val="4BCD4DB5"/>
    <w:rsid w:val="4BCE49B5"/>
    <w:rsid w:val="4BD5259E"/>
    <w:rsid w:val="4BD661BD"/>
    <w:rsid w:val="4BDC1E49"/>
    <w:rsid w:val="4BDD5C7A"/>
    <w:rsid w:val="4BE523F8"/>
    <w:rsid w:val="4BE5439A"/>
    <w:rsid w:val="4BE64900"/>
    <w:rsid w:val="4BE72D9A"/>
    <w:rsid w:val="4BEA4DFE"/>
    <w:rsid w:val="4BEE63D5"/>
    <w:rsid w:val="4BEE6C9A"/>
    <w:rsid w:val="4BEF0BF2"/>
    <w:rsid w:val="4BF344CE"/>
    <w:rsid w:val="4BF41AB2"/>
    <w:rsid w:val="4BFA60FC"/>
    <w:rsid w:val="4BFC52D3"/>
    <w:rsid w:val="4BFD2246"/>
    <w:rsid w:val="4BFE0983"/>
    <w:rsid w:val="4BFF54FE"/>
    <w:rsid w:val="4BFF64C2"/>
    <w:rsid w:val="4C002C9F"/>
    <w:rsid w:val="4C04364C"/>
    <w:rsid w:val="4C08248D"/>
    <w:rsid w:val="4C096D61"/>
    <w:rsid w:val="4C0A5DD3"/>
    <w:rsid w:val="4C0B673C"/>
    <w:rsid w:val="4C0B6F92"/>
    <w:rsid w:val="4C0C6509"/>
    <w:rsid w:val="4C0D4188"/>
    <w:rsid w:val="4C123411"/>
    <w:rsid w:val="4C1241DB"/>
    <w:rsid w:val="4C19113E"/>
    <w:rsid w:val="4C1A3252"/>
    <w:rsid w:val="4C1A724F"/>
    <w:rsid w:val="4C1D0538"/>
    <w:rsid w:val="4C1D4E45"/>
    <w:rsid w:val="4C210070"/>
    <w:rsid w:val="4C214422"/>
    <w:rsid w:val="4C243C5B"/>
    <w:rsid w:val="4C256A3F"/>
    <w:rsid w:val="4C2572E6"/>
    <w:rsid w:val="4C291AE9"/>
    <w:rsid w:val="4C2A543A"/>
    <w:rsid w:val="4C2B44D8"/>
    <w:rsid w:val="4C2B5E81"/>
    <w:rsid w:val="4C2C4FC5"/>
    <w:rsid w:val="4C2D2FC5"/>
    <w:rsid w:val="4C30110B"/>
    <w:rsid w:val="4C301FC1"/>
    <w:rsid w:val="4C3344BB"/>
    <w:rsid w:val="4C351F1A"/>
    <w:rsid w:val="4C363089"/>
    <w:rsid w:val="4C3A2B47"/>
    <w:rsid w:val="4C3A53E5"/>
    <w:rsid w:val="4C3A7982"/>
    <w:rsid w:val="4C3C55D1"/>
    <w:rsid w:val="4C3C68F7"/>
    <w:rsid w:val="4C3D6577"/>
    <w:rsid w:val="4C3F5904"/>
    <w:rsid w:val="4C4252C1"/>
    <w:rsid w:val="4C467E5E"/>
    <w:rsid w:val="4C47135E"/>
    <w:rsid w:val="4C481C4A"/>
    <w:rsid w:val="4C482B3E"/>
    <w:rsid w:val="4C4A164A"/>
    <w:rsid w:val="4C501309"/>
    <w:rsid w:val="4C502100"/>
    <w:rsid w:val="4C5532FB"/>
    <w:rsid w:val="4C57595A"/>
    <w:rsid w:val="4C587D97"/>
    <w:rsid w:val="4C5B4F19"/>
    <w:rsid w:val="4C5C18F9"/>
    <w:rsid w:val="4C5D2587"/>
    <w:rsid w:val="4C5E4CEC"/>
    <w:rsid w:val="4C5F1B6B"/>
    <w:rsid w:val="4C6425AB"/>
    <w:rsid w:val="4C645F6C"/>
    <w:rsid w:val="4C692921"/>
    <w:rsid w:val="4C6B2204"/>
    <w:rsid w:val="4C6D3162"/>
    <w:rsid w:val="4C6E5C24"/>
    <w:rsid w:val="4C736A5F"/>
    <w:rsid w:val="4C7430C8"/>
    <w:rsid w:val="4C7639BE"/>
    <w:rsid w:val="4C7A39AC"/>
    <w:rsid w:val="4C7C527B"/>
    <w:rsid w:val="4C7E74B1"/>
    <w:rsid w:val="4C806876"/>
    <w:rsid w:val="4C843405"/>
    <w:rsid w:val="4C852E97"/>
    <w:rsid w:val="4C863BC1"/>
    <w:rsid w:val="4C867037"/>
    <w:rsid w:val="4C876FE9"/>
    <w:rsid w:val="4C89253E"/>
    <w:rsid w:val="4C8C62C6"/>
    <w:rsid w:val="4C8E63EA"/>
    <w:rsid w:val="4C8E7D2F"/>
    <w:rsid w:val="4C8F23E3"/>
    <w:rsid w:val="4C8F4CD7"/>
    <w:rsid w:val="4C911F49"/>
    <w:rsid w:val="4C9234D2"/>
    <w:rsid w:val="4C947EFA"/>
    <w:rsid w:val="4C953283"/>
    <w:rsid w:val="4C9D45B4"/>
    <w:rsid w:val="4C9E5A7C"/>
    <w:rsid w:val="4CA15D9F"/>
    <w:rsid w:val="4CA32A92"/>
    <w:rsid w:val="4CA42117"/>
    <w:rsid w:val="4CA535ED"/>
    <w:rsid w:val="4CA555F3"/>
    <w:rsid w:val="4CA93AC1"/>
    <w:rsid w:val="4CAA3BF6"/>
    <w:rsid w:val="4CAB3EAC"/>
    <w:rsid w:val="4CAB6A46"/>
    <w:rsid w:val="4CAD013D"/>
    <w:rsid w:val="4CAE184F"/>
    <w:rsid w:val="4CAE4395"/>
    <w:rsid w:val="4CB35537"/>
    <w:rsid w:val="4CB625B4"/>
    <w:rsid w:val="4CB70703"/>
    <w:rsid w:val="4CB83717"/>
    <w:rsid w:val="4CBA1215"/>
    <w:rsid w:val="4CC175B5"/>
    <w:rsid w:val="4CC544A2"/>
    <w:rsid w:val="4CC60D5B"/>
    <w:rsid w:val="4CCC5743"/>
    <w:rsid w:val="4CCE3A6D"/>
    <w:rsid w:val="4CD0347B"/>
    <w:rsid w:val="4CD06279"/>
    <w:rsid w:val="4CD37C11"/>
    <w:rsid w:val="4CD46225"/>
    <w:rsid w:val="4CD97A87"/>
    <w:rsid w:val="4CDC7BEC"/>
    <w:rsid w:val="4CDF04C6"/>
    <w:rsid w:val="4CDF0A0A"/>
    <w:rsid w:val="4CE24200"/>
    <w:rsid w:val="4CE330C3"/>
    <w:rsid w:val="4CEF201A"/>
    <w:rsid w:val="4CF05EE9"/>
    <w:rsid w:val="4CF31E64"/>
    <w:rsid w:val="4CF62E4A"/>
    <w:rsid w:val="4CF67ED5"/>
    <w:rsid w:val="4CF77655"/>
    <w:rsid w:val="4CFA0057"/>
    <w:rsid w:val="4CFB1813"/>
    <w:rsid w:val="4CFB5C35"/>
    <w:rsid w:val="4CFC474E"/>
    <w:rsid w:val="4CFE129D"/>
    <w:rsid w:val="4D014D1B"/>
    <w:rsid w:val="4D0158C8"/>
    <w:rsid w:val="4D030337"/>
    <w:rsid w:val="4D051445"/>
    <w:rsid w:val="4D0C13B5"/>
    <w:rsid w:val="4D0E3368"/>
    <w:rsid w:val="4D111A2C"/>
    <w:rsid w:val="4D1829D7"/>
    <w:rsid w:val="4D1D0286"/>
    <w:rsid w:val="4D1F6A7D"/>
    <w:rsid w:val="4D246394"/>
    <w:rsid w:val="4D257A27"/>
    <w:rsid w:val="4D264549"/>
    <w:rsid w:val="4D271DE2"/>
    <w:rsid w:val="4D2A2914"/>
    <w:rsid w:val="4D2C3A2E"/>
    <w:rsid w:val="4D2C3AE8"/>
    <w:rsid w:val="4D2D103D"/>
    <w:rsid w:val="4D2E582D"/>
    <w:rsid w:val="4D307997"/>
    <w:rsid w:val="4D3103CD"/>
    <w:rsid w:val="4D313A72"/>
    <w:rsid w:val="4D373E8F"/>
    <w:rsid w:val="4D3B3D6D"/>
    <w:rsid w:val="4D3F2E17"/>
    <w:rsid w:val="4D4113E1"/>
    <w:rsid w:val="4D42324A"/>
    <w:rsid w:val="4D437C14"/>
    <w:rsid w:val="4D4458D9"/>
    <w:rsid w:val="4D4459A6"/>
    <w:rsid w:val="4D446BB2"/>
    <w:rsid w:val="4D461933"/>
    <w:rsid w:val="4D461F12"/>
    <w:rsid w:val="4D480C97"/>
    <w:rsid w:val="4D4A24BB"/>
    <w:rsid w:val="4D4B4D92"/>
    <w:rsid w:val="4D4C0C32"/>
    <w:rsid w:val="4D4F4A44"/>
    <w:rsid w:val="4D50525E"/>
    <w:rsid w:val="4D505F89"/>
    <w:rsid w:val="4D524C11"/>
    <w:rsid w:val="4D5B4BCE"/>
    <w:rsid w:val="4D5C1B9D"/>
    <w:rsid w:val="4D5D1D8E"/>
    <w:rsid w:val="4D5E29E0"/>
    <w:rsid w:val="4D613612"/>
    <w:rsid w:val="4D613E8E"/>
    <w:rsid w:val="4D61751C"/>
    <w:rsid w:val="4D641D13"/>
    <w:rsid w:val="4D6473CA"/>
    <w:rsid w:val="4D647483"/>
    <w:rsid w:val="4D670235"/>
    <w:rsid w:val="4D68402D"/>
    <w:rsid w:val="4D684551"/>
    <w:rsid w:val="4D686847"/>
    <w:rsid w:val="4D6B25C1"/>
    <w:rsid w:val="4D6B5263"/>
    <w:rsid w:val="4D73059B"/>
    <w:rsid w:val="4D735B50"/>
    <w:rsid w:val="4D75082A"/>
    <w:rsid w:val="4D7542FB"/>
    <w:rsid w:val="4D776D0B"/>
    <w:rsid w:val="4D782033"/>
    <w:rsid w:val="4D7830CB"/>
    <w:rsid w:val="4D79082F"/>
    <w:rsid w:val="4D794DF3"/>
    <w:rsid w:val="4D7B29D8"/>
    <w:rsid w:val="4D7F3A75"/>
    <w:rsid w:val="4D81680C"/>
    <w:rsid w:val="4D8320A8"/>
    <w:rsid w:val="4D83528D"/>
    <w:rsid w:val="4D863EE1"/>
    <w:rsid w:val="4D8641B0"/>
    <w:rsid w:val="4D870876"/>
    <w:rsid w:val="4D8B0671"/>
    <w:rsid w:val="4D8C3D94"/>
    <w:rsid w:val="4D8E0237"/>
    <w:rsid w:val="4D910716"/>
    <w:rsid w:val="4D923F40"/>
    <w:rsid w:val="4D943482"/>
    <w:rsid w:val="4D975077"/>
    <w:rsid w:val="4D9A1717"/>
    <w:rsid w:val="4D9E70BF"/>
    <w:rsid w:val="4DA10FE4"/>
    <w:rsid w:val="4DA5669D"/>
    <w:rsid w:val="4DA7432B"/>
    <w:rsid w:val="4DA81E53"/>
    <w:rsid w:val="4DAA0403"/>
    <w:rsid w:val="4DAC3717"/>
    <w:rsid w:val="4DAE7193"/>
    <w:rsid w:val="4DB04490"/>
    <w:rsid w:val="4DB33EC7"/>
    <w:rsid w:val="4DB4694D"/>
    <w:rsid w:val="4DBD0416"/>
    <w:rsid w:val="4DBD2B82"/>
    <w:rsid w:val="4DC019D4"/>
    <w:rsid w:val="4DC149CF"/>
    <w:rsid w:val="4DC209F6"/>
    <w:rsid w:val="4DC25241"/>
    <w:rsid w:val="4DC45FD6"/>
    <w:rsid w:val="4DC61AE1"/>
    <w:rsid w:val="4DC6633D"/>
    <w:rsid w:val="4DC72D18"/>
    <w:rsid w:val="4DC85BD7"/>
    <w:rsid w:val="4DC91085"/>
    <w:rsid w:val="4DC96846"/>
    <w:rsid w:val="4DCC0B8A"/>
    <w:rsid w:val="4DCE4BA6"/>
    <w:rsid w:val="4DCF6222"/>
    <w:rsid w:val="4DD0010F"/>
    <w:rsid w:val="4DD26868"/>
    <w:rsid w:val="4DD3264C"/>
    <w:rsid w:val="4DD45C17"/>
    <w:rsid w:val="4DD46C0F"/>
    <w:rsid w:val="4DD637CD"/>
    <w:rsid w:val="4DD74D96"/>
    <w:rsid w:val="4DD74FCE"/>
    <w:rsid w:val="4DD760B5"/>
    <w:rsid w:val="4DD93E33"/>
    <w:rsid w:val="4DDB0174"/>
    <w:rsid w:val="4DE31E83"/>
    <w:rsid w:val="4DE4393A"/>
    <w:rsid w:val="4DE718D5"/>
    <w:rsid w:val="4DF0533D"/>
    <w:rsid w:val="4DF73244"/>
    <w:rsid w:val="4DFC20C5"/>
    <w:rsid w:val="4DFE68D7"/>
    <w:rsid w:val="4E007792"/>
    <w:rsid w:val="4E02473C"/>
    <w:rsid w:val="4E037D76"/>
    <w:rsid w:val="4E0C3165"/>
    <w:rsid w:val="4E0E5069"/>
    <w:rsid w:val="4E0F28D2"/>
    <w:rsid w:val="4E0F3060"/>
    <w:rsid w:val="4E111143"/>
    <w:rsid w:val="4E134BC2"/>
    <w:rsid w:val="4E140BE1"/>
    <w:rsid w:val="4E163B9F"/>
    <w:rsid w:val="4E163FC2"/>
    <w:rsid w:val="4E1F033F"/>
    <w:rsid w:val="4E1F2100"/>
    <w:rsid w:val="4E231228"/>
    <w:rsid w:val="4E23207E"/>
    <w:rsid w:val="4E246A8D"/>
    <w:rsid w:val="4E275A85"/>
    <w:rsid w:val="4E2B2347"/>
    <w:rsid w:val="4E2B594D"/>
    <w:rsid w:val="4E2B597D"/>
    <w:rsid w:val="4E2C5C72"/>
    <w:rsid w:val="4E2D195B"/>
    <w:rsid w:val="4E302BDD"/>
    <w:rsid w:val="4E320EB9"/>
    <w:rsid w:val="4E342D57"/>
    <w:rsid w:val="4E347568"/>
    <w:rsid w:val="4E363147"/>
    <w:rsid w:val="4E374C97"/>
    <w:rsid w:val="4E377E15"/>
    <w:rsid w:val="4E3861B3"/>
    <w:rsid w:val="4E3D17C5"/>
    <w:rsid w:val="4E3D4652"/>
    <w:rsid w:val="4E3F1B04"/>
    <w:rsid w:val="4E3F7A67"/>
    <w:rsid w:val="4E4021B3"/>
    <w:rsid w:val="4E417568"/>
    <w:rsid w:val="4E444B61"/>
    <w:rsid w:val="4E45040A"/>
    <w:rsid w:val="4E457970"/>
    <w:rsid w:val="4E4916EA"/>
    <w:rsid w:val="4E4A54C4"/>
    <w:rsid w:val="4E5308B1"/>
    <w:rsid w:val="4E55206A"/>
    <w:rsid w:val="4E5529CD"/>
    <w:rsid w:val="4E5B56FF"/>
    <w:rsid w:val="4E5C0088"/>
    <w:rsid w:val="4E5D58CD"/>
    <w:rsid w:val="4E5E14AD"/>
    <w:rsid w:val="4E5E52FF"/>
    <w:rsid w:val="4E6009E1"/>
    <w:rsid w:val="4E604B4E"/>
    <w:rsid w:val="4E624B0B"/>
    <w:rsid w:val="4E6506DF"/>
    <w:rsid w:val="4E686D51"/>
    <w:rsid w:val="4E6B2489"/>
    <w:rsid w:val="4E6C44C7"/>
    <w:rsid w:val="4E7109D5"/>
    <w:rsid w:val="4E732D2D"/>
    <w:rsid w:val="4E76269D"/>
    <w:rsid w:val="4E77776B"/>
    <w:rsid w:val="4E813DB1"/>
    <w:rsid w:val="4E816620"/>
    <w:rsid w:val="4E852B99"/>
    <w:rsid w:val="4E871231"/>
    <w:rsid w:val="4E872E23"/>
    <w:rsid w:val="4E8744C8"/>
    <w:rsid w:val="4E875F4D"/>
    <w:rsid w:val="4E894E90"/>
    <w:rsid w:val="4E8B5FF7"/>
    <w:rsid w:val="4E8D5616"/>
    <w:rsid w:val="4E8D5C22"/>
    <w:rsid w:val="4E8E7132"/>
    <w:rsid w:val="4E8F3148"/>
    <w:rsid w:val="4E8F7B8A"/>
    <w:rsid w:val="4E902735"/>
    <w:rsid w:val="4E9034E2"/>
    <w:rsid w:val="4E910FD7"/>
    <w:rsid w:val="4E9302E5"/>
    <w:rsid w:val="4E9359DA"/>
    <w:rsid w:val="4E9B46C5"/>
    <w:rsid w:val="4E9C2299"/>
    <w:rsid w:val="4E9D5155"/>
    <w:rsid w:val="4EA02233"/>
    <w:rsid w:val="4EA8737A"/>
    <w:rsid w:val="4EA92FEE"/>
    <w:rsid w:val="4EA93127"/>
    <w:rsid w:val="4EAA2ABC"/>
    <w:rsid w:val="4EAB44B0"/>
    <w:rsid w:val="4EAB61C2"/>
    <w:rsid w:val="4EAC05A6"/>
    <w:rsid w:val="4EAE07C2"/>
    <w:rsid w:val="4EAF1FA7"/>
    <w:rsid w:val="4EB20840"/>
    <w:rsid w:val="4EB24B9D"/>
    <w:rsid w:val="4EB45969"/>
    <w:rsid w:val="4EB577BB"/>
    <w:rsid w:val="4EB61A40"/>
    <w:rsid w:val="4EB82720"/>
    <w:rsid w:val="4EB8502F"/>
    <w:rsid w:val="4EBA5AF5"/>
    <w:rsid w:val="4EBB2027"/>
    <w:rsid w:val="4EBC3E6E"/>
    <w:rsid w:val="4EBC5A78"/>
    <w:rsid w:val="4EBD5DFE"/>
    <w:rsid w:val="4EBE06C3"/>
    <w:rsid w:val="4EBF72D7"/>
    <w:rsid w:val="4EC15B07"/>
    <w:rsid w:val="4EC26BD1"/>
    <w:rsid w:val="4EC279D9"/>
    <w:rsid w:val="4EC3112F"/>
    <w:rsid w:val="4EC46E93"/>
    <w:rsid w:val="4EC65D74"/>
    <w:rsid w:val="4EC93B43"/>
    <w:rsid w:val="4ECA6B95"/>
    <w:rsid w:val="4ECC4621"/>
    <w:rsid w:val="4ECF5CFD"/>
    <w:rsid w:val="4ECF7F9B"/>
    <w:rsid w:val="4ED426E8"/>
    <w:rsid w:val="4EDC7A91"/>
    <w:rsid w:val="4EDD57A4"/>
    <w:rsid w:val="4EDF1F54"/>
    <w:rsid w:val="4EE13198"/>
    <w:rsid w:val="4EE41561"/>
    <w:rsid w:val="4EE609A3"/>
    <w:rsid w:val="4EE64E5A"/>
    <w:rsid w:val="4EEA5D88"/>
    <w:rsid w:val="4EEB352C"/>
    <w:rsid w:val="4EEB6A96"/>
    <w:rsid w:val="4EEC0650"/>
    <w:rsid w:val="4EEE3A8E"/>
    <w:rsid w:val="4EF626FA"/>
    <w:rsid w:val="4EF72952"/>
    <w:rsid w:val="4EF75F85"/>
    <w:rsid w:val="4EF974AD"/>
    <w:rsid w:val="4EFE2DD7"/>
    <w:rsid w:val="4EFF2A67"/>
    <w:rsid w:val="4EFF345D"/>
    <w:rsid w:val="4F000B8D"/>
    <w:rsid w:val="4F042545"/>
    <w:rsid w:val="4F0845D7"/>
    <w:rsid w:val="4F093F90"/>
    <w:rsid w:val="4F0C37CC"/>
    <w:rsid w:val="4F112C83"/>
    <w:rsid w:val="4F142EC8"/>
    <w:rsid w:val="4F1519A0"/>
    <w:rsid w:val="4F166154"/>
    <w:rsid w:val="4F19014D"/>
    <w:rsid w:val="4F196D98"/>
    <w:rsid w:val="4F1B45A2"/>
    <w:rsid w:val="4F1C6103"/>
    <w:rsid w:val="4F1D7B9D"/>
    <w:rsid w:val="4F1E1C6F"/>
    <w:rsid w:val="4F1E78B9"/>
    <w:rsid w:val="4F20100F"/>
    <w:rsid w:val="4F21011D"/>
    <w:rsid w:val="4F22258F"/>
    <w:rsid w:val="4F2317B7"/>
    <w:rsid w:val="4F232966"/>
    <w:rsid w:val="4F243526"/>
    <w:rsid w:val="4F285588"/>
    <w:rsid w:val="4F28575E"/>
    <w:rsid w:val="4F2D699E"/>
    <w:rsid w:val="4F305ABA"/>
    <w:rsid w:val="4F320907"/>
    <w:rsid w:val="4F374646"/>
    <w:rsid w:val="4F397B2C"/>
    <w:rsid w:val="4F3A0409"/>
    <w:rsid w:val="4F3A7D0F"/>
    <w:rsid w:val="4F3D7FFD"/>
    <w:rsid w:val="4F3E10A0"/>
    <w:rsid w:val="4F3F42A9"/>
    <w:rsid w:val="4F400067"/>
    <w:rsid w:val="4F412A98"/>
    <w:rsid w:val="4F4213C3"/>
    <w:rsid w:val="4F446ED2"/>
    <w:rsid w:val="4F461906"/>
    <w:rsid w:val="4F4B4F7F"/>
    <w:rsid w:val="4F4B589F"/>
    <w:rsid w:val="4F4F5703"/>
    <w:rsid w:val="4F572158"/>
    <w:rsid w:val="4F5B323A"/>
    <w:rsid w:val="4F656E54"/>
    <w:rsid w:val="4F6619C2"/>
    <w:rsid w:val="4F68768A"/>
    <w:rsid w:val="4F6A40C4"/>
    <w:rsid w:val="4F6D75BF"/>
    <w:rsid w:val="4F711713"/>
    <w:rsid w:val="4F756040"/>
    <w:rsid w:val="4F787706"/>
    <w:rsid w:val="4F787B95"/>
    <w:rsid w:val="4F7A4E42"/>
    <w:rsid w:val="4F7A7F3E"/>
    <w:rsid w:val="4F7E2ABC"/>
    <w:rsid w:val="4F7F34A0"/>
    <w:rsid w:val="4F811B54"/>
    <w:rsid w:val="4F811ED0"/>
    <w:rsid w:val="4F817EF5"/>
    <w:rsid w:val="4F821518"/>
    <w:rsid w:val="4F8615BB"/>
    <w:rsid w:val="4F866E12"/>
    <w:rsid w:val="4F884EA0"/>
    <w:rsid w:val="4F8B214A"/>
    <w:rsid w:val="4F8C10D1"/>
    <w:rsid w:val="4F922134"/>
    <w:rsid w:val="4F93111C"/>
    <w:rsid w:val="4F931380"/>
    <w:rsid w:val="4F957482"/>
    <w:rsid w:val="4F992AA8"/>
    <w:rsid w:val="4F9A6AB4"/>
    <w:rsid w:val="4F9B7825"/>
    <w:rsid w:val="4F9F7BB3"/>
    <w:rsid w:val="4FA04B36"/>
    <w:rsid w:val="4FA33323"/>
    <w:rsid w:val="4FB07F5D"/>
    <w:rsid w:val="4FB16E1F"/>
    <w:rsid w:val="4FB32906"/>
    <w:rsid w:val="4FB465A6"/>
    <w:rsid w:val="4FB614A2"/>
    <w:rsid w:val="4FB708C5"/>
    <w:rsid w:val="4FB96177"/>
    <w:rsid w:val="4FBA3E46"/>
    <w:rsid w:val="4FBC47A4"/>
    <w:rsid w:val="4FBF6308"/>
    <w:rsid w:val="4FC04008"/>
    <w:rsid w:val="4FC540F3"/>
    <w:rsid w:val="4FC737D3"/>
    <w:rsid w:val="4FC73F78"/>
    <w:rsid w:val="4FC929C9"/>
    <w:rsid w:val="4FCA2435"/>
    <w:rsid w:val="4FCF7572"/>
    <w:rsid w:val="4FD00A7A"/>
    <w:rsid w:val="4FD11A01"/>
    <w:rsid w:val="4FD74C71"/>
    <w:rsid w:val="4FDA0B8C"/>
    <w:rsid w:val="4FDC1CB9"/>
    <w:rsid w:val="4FDD5238"/>
    <w:rsid w:val="4FE23F56"/>
    <w:rsid w:val="4FE40D2C"/>
    <w:rsid w:val="4FE61A26"/>
    <w:rsid w:val="4FE72B81"/>
    <w:rsid w:val="4FE73CD5"/>
    <w:rsid w:val="4FEA6D67"/>
    <w:rsid w:val="4FEC464E"/>
    <w:rsid w:val="4FEC4FB0"/>
    <w:rsid w:val="4FEC7C23"/>
    <w:rsid w:val="4FEE2863"/>
    <w:rsid w:val="4FEF39D3"/>
    <w:rsid w:val="4FF0061A"/>
    <w:rsid w:val="4FF35264"/>
    <w:rsid w:val="4FF42576"/>
    <w:rsid w:val="4FF96197"/>
    <w:rsid w:val="4FFB633B"/>
    <w:rsid w:val="4FFC295C"/>
    <w:rsid w:val="50043609"/>
    <w:rsid w:val="50076F96"/>
    <w:rsid w:val="500A38A6"/>
    <w:rsid w:val="500B712F"/>
    <w:rsid w:val="500E0D9A"/>
    <w:rsid w:val="50132039"/>
    <w:rsid w:val="50145D61"/>
    <w:rsid w:val="501604ED"/>
    <w:rsid w:val="501C0D05"/>
    <w:rsid w:val="50207B14"/>
    <w:rsid w:val="5023249B"/>
    <w:rsid w:val="502408E7"/>
    <w:rsid w:val="50243241"/>
    <w:rsid w:val="502513A6"/>
    <w:rsid w:val="5026226F"/>
    <w:rsid w:val="50305172"/>
    <w:rsid w:val="50306FDF"/>
    <w:rsid w:val="503A22F5"/>
    <w:rsid w:val="503A6B3B"/>
    <w:rsid w:val="503B113E"/>
    <w:rsid w:val="503B1CC2"/>
    <w:rsid w:val="503C71A6"/>
    <w:rsid w:val="503E2CE5"/>
    <w:rsid w:val="503F04E9"/>
    <w:rsid w:val="503F1763"/>
    <w:rsid w:val="504419B2"/>
    <w:rsid w:val="504756E4"/>
    <w:rsid w:val="504A5530"/>
    <w:rsid w:val="504B3E82"/>
    <w:rsid w:val="504B5371"/>
    <w:rsid w:val="504D5F9B"/>
    <w:rsid w:val="504F558D"/>
    <w:rsid w:val="504F66BA"/>
    <w:rsid w:val="50510E96"/>
    <w:rsid w:val="50524CF9"/>
    <w:rsid w:val="50533DA6"/>
    <w:rsid w:val="5053579A"/>
    <w:rsid w:val="5054245C"/>
    <w:rsid w:val="50583CD3"/>
    <w:rsid w:val="50587350"/>
    <w:rsid w:val="50587646"/>
    <w:rsid w:val="505B5691"/>
    <w:rsid w:val="505B7DB7"/>
    <w:rsid w:val="50625C29"/>
    <w:rsid w:val="50663BF1"/>
    <w:rsid w:val="5067741A"/>
    <w:rsid w:val="506B52FA"/>
    <w:rsid w:val="506F285E"/>
    <w:rsid w:val="5071193A"/>
    <w:rsid w:val="5071698F"/>
    <w:rsid w:val="50727877"/>
    <w:rsid w:val="5078567B"/>
    <w:rsid w:val="507A0BC3"/>
    <w:rsid w:val="507A1EB8"/>
    <w:rsid w:val="507A341F"/>
    <w:rsid w:val="507A4F63"/>
    <w:rsid w:val="507E5382"/>
    <w:rsid w:val="507F1CD1"/>
    <w:rsid w:val="508173F2"/>
    <w:rsid w:val="508701D6"/>
    <w:rsid w:val="50874A60"/>
    <w:rsid w:val="50886E25"/>
    <w:rsid w:val="5088777A"/>
    <w:rsid w:val="508A4A52"/>
    <w:rsid w:val="508A617C"/>
    <w:rsid w:val="508B2197"/>
    <w:rsid w:val="508B3938"/>
    <w:rsid w:val="508D0B01"/>
    <w:rsid w:val="508D1D67"/>
    <w:rsid w:val="50904A5C"/>
    <w:rsid w:val="50943D7E"/>
    <w:rsid w:val="50992320"/>
    <w:rsid w:val="50992954"/>
    <w:rsid w:val="509C07D9"/>
    <w:rsid w:val="509D335D"/>
    <w:rsid w:val="509E0763"/>
    <w:rsid w:val="509E28CA"/>
    <w:rsid w:val="50A06D11"/>
    <w:rsid w:val="50A150D8"/>
    <w:rsid w:val="50A50E56"/>
    <w:rsid w:val="50A61EE2"/>
    <w:rsid w:val="50AB76EB"/>
    <w:rsid w:val="50AC0740"/>
    <w:rsid w:val="50AD1E24"/>
    <w:rsid w:val="50AE515D"/>
    <w:rsid w:val="50B24EC8"/>
    <w:rsid w:val="50B25743"/>
    <w:rsid w:val="50B25C2A"/>
    <w:rsid w:val="50B56133"/>
    <w:rsid w:val="50BA6492"/>
    <w:rsid w:val="50BF330C"/>
    <w:rsid w:val="50C23AEB"/>
    <w:rsid w:val="50C36238"/>
    <w:rsid w:val="50C61559"/>
    <w:rsid w:val="50C70467"/>
    <w:rsid w:val="50CC6889"/>
    <w:rsid w:val="50CD364A"/>
    <w:rsid w:val="50D0245A"/>
    <w:rsid w:val="50D235A0"/>
    <w:rsid w:val="50D774CE"/>
    <w:rsid w:val="50D87227"/>
    <w:rsid w:val="50DA33F0"/>
    <w:rsid w:val="50DC16D4"/>
    <w:rsid w:val="50E03207"/>
    <w:rsid w:val="50E06624"/>
    <w:rsid w:val="50E11866"/>
    <w:rsid w:val="50E20C58"/>
    <w:rsid w:val="50E36C6C"/>
    <w:rsid w:val="50E41728"/>
    <w:rsid w:val="50E60117"/>
    <w:rsid w:val="50E84E9A"/>
    <w:rsid w:val="50E85869"/>
    <w:rsid w:val="50EC265E"/>
    <w:rsid w:val="50F33DA4"/>
    <w:rsid w:val="50F51E43"/>
    <w:rsid w:val="50F54A2A"/>
    <w:rsid w:val="50F67CFE"/>
    <w:rsid w:val="50F877D7"/>
    <w:rsid w:val="50FA76B6"/>
    <w:rsid w:val="50FE089E"/>
    <w:rsid w:val="510223E8"/>
    <w:rsid w:val="51045513"/>
    <w:rsid w:val="5104755E"/>
    <w:rsid w:val="51067C08"/>
    <w:rsid w:val="51077DF1"/>
    <w:rsid w:val="51097FA3"/>
    <w:rsid w:val="510A53E4"/>
    <w:rsid w:val="510D66DC"/>
    <w:rsid w:val="510F4AC5"/>
    <w:rsid w:val="51120A7B"/>
    <w:rsid w:val="511267F2"/>
    <w:rsid w:val="511E3516"/>
    <w:rsid w:val="511F2477"/>
    <w:rsid w:val="5123452B"/>
    <w:rsid w:val="51250871"/>
    <w:rsid w:val="512714F8"/>
    <w:rsid w:val="51285831"/>
    <w:rsid w:val="512A1A0D"/>
    <w:rsid w:val="512B2DE6"/>
    <w:rsid w:val="51312A48"/>
    <w:rsid w:val="5131514E"/>
    <w:rsid w:val="513411F9"/>
    <w:rsid w:val="51363170"/>
    <w:rsid w:val="5138144D"/>
    <w:rsid w:val="513B1C36"/>
    <w:rsid w:val="513C48C9"/>
    <w:rsid w:val="513E3167"/>
    <w:rsid w:val="513E5F1C"/>
    <w:rsid w:val="513F031C"/>
    <w:rsid w:val="51402868"/>
    <w:rsid w:val="51416DE3"/>
    <w:rsid w:val="514371DD"/>
    <w:rsid w:val="51472DD0"/>
    <w:rsid w:val="5147771A"/>
    <w:rsid w:val="514832B5"/>
    <w:rsid w:val="51487D3B"/>
    <w:rsid w:val="514D5B5F"/>
    <w:rsid w:val="514E6460"/>
    <w:rsid w:val="514F0364"/>
    <w:rsid w:val="51544B9F"/>
    <w:rsid w:val="515474BA"/>
    <w:rsid w:val="51564A5A"/>
    <w:rsid w:val="5159584C"/>
    <w:rsid w:val="515D4900"/>
    <w:rsid w:val="515E2B8D"/>
    <w:rsid w:val="51655192"/>
    <w:rsid w:val="51660192"/>
    <w:rsid w:val="51661A96"/>
    <w:rsid w:val="516B2490"/>
    <w:rsid w:val="516F2482"/>
    <w:rsid w:val="516F53EB"/>
    <w:rsid w:val="516F7034"/>
    <w:rsid w:val="51720DC7"/>
    <w:rsid w:val="51742A55"/>
    <w:rsid w:val="517560B7"/>
    <w:rsid w:val="51757CC1"/>
    <w:rsid w:val="51784930"/>
    <w:rsid w:val="5179185F"/>
    <w:rsid w:val="517A30F5"/>
    <w:rsid w:val="517D4526"/>
    <w:rsid w:val="517D7008"/>
    <w:rsid w:val="517E0C4E"/>
    <w:rsid w:val="517E3890"/>
    <w:rsid w:val="51816526"/>
    <w:rsid w:val="51821594"/>
    <w:rsid w:val="518473C3"/>
    <w:rsid w:val="51873F0B"/>
    <w:rsid w:val="518776F3"/>
    <w:rsid w:val="518857D4"/>
    <w:rsid w:val="518C021E"/>
    <w:rsid w:val="518E7566"/>
    <w:rsid w:val="518F5539"/>
    <w:rsid w:val="51902BE8"/>
    <w:rsid w:val="519257DB"/>
    <w:rsid w:val="51963B55"/>
    <w:rsid w:val="519B3FD3"/>
    <w:rsid w:val="519C7366"/>
    <w:rsid w:val="519D07F0"/>
    <w:rsid w:val="519F6768"/>
    <w:rsid w:val="51A06209"/>
    <w:rsid w:val="51A41C1D"/>
    <w:rsid w:val="51A4379C"/>
    <w:rsid w:val="51A5782C"/>
    <w:rsid w:val="51A636F3"/>
    <w:rsid w:val="51A81D79"/>
    <w:rsid w:val="51AA1CA0"/>
    <w:rsid w:val="51AB6584"/>
    <w:rsid w:val="51AC4CF5"/>
    <w:rsid w:val="51B146D5"/>
    <w:rsid w:val="51B21D68"/>
    <w:rsid w:val="51B427FD"/>
    <w:rsid w:val="51B4581F"/>
    <w:rsid w:val="51B731B0"/>
    <w:rsid w:val="51B939B7"/>
    <w:rsid w:val="51B9625A"/>
    <w:rsid w:val="51BD3033"/>
    <w:rsid w:val="51BE6336"/>
    <w:rsid w:val="51C03EDA"/>
    <w:rsid w:val="51C41C3B"/>
    <w:rsid w:val="51C4608D"/>
    <w:rsid w:val="51C813E9"/>
    <w:rsid w:val="51C9094F"/>
    <w:rsid w:val="51C90FBF"/>
    <w:rsid w:val="51CC4C63"/>
    <w:rsid w:val="51CD1D1A"/>
    <w:rsid w:val="51CD4705"/>
    <w:rsid w:val="51CE2DAD"/>
    <w:rsid w:val="51DC62AE"/>
    <w:rsid w:val="51DF2121"/>
    <w:rsid w:val="51E12483"/>
    <w:rsid w:val="51E14B2A"/>
    <w:rsid w:val="51E40423"/>
    <w:rsid w:val="51E408DA"/>
    <w:rsid w:val="51E71626"/>
    <w:rsid w:val="51EE0EBD"/>
    <w:rsid w:val="51F54AF1"/>
    <w:rsid w:val="51F7572C"/>
    <w:rsid w:val="51F90979"/>
    <w:rsid w:val="51FB1DFF"/>
    <w:rsid w:val="51FC3C20"/>
    <w:rsid w:val="51FC4E39"/>
    <w:rsid w:val="51FC56A9"/>
    <w:rsid w:val="51FC699A"/>
    <w:rsid w:val="51FF0845"/>
    <w:rsid w:val="52002772"/>
    <w:rsid w:val="52010AC7"/>
    <w:rsid w:val="5201577D"/>
    <w:rsid w:val="520A5365"/>
    <w:rsid w:val="520A6255"/>
    <w:rsid w:val="520E2B0C"/>
    <w:rsid w:val="520E4388"/>
    <w:rsid w:val="520E733A"/>
    <w:rsid w:val="521045B3"/>
    <w:rsid w:val="521152B4"/>
    <w:rsid w:val="52144D31"/>
    <w:rsid w:val="52146013"/>
    <w:rsid w:val="52162FCF"/>
    <w:rsid w:val="52170D2B"/>
    <w:rsid w:val="5219151C"/>
    <w:rsid w:val="521A3824"/>
    <w:rsid w:val="52242240"/>
    <w:rsid w:val="522768A8"/>
    <w:rsid w:val="522807A9"/>
    <w:rsid w:val="522A14BB"/>
    <w:rsid w:val="522B5480"/>
    <w:rsid w:val="522C0DD5"/>
    <w:rsid w:val="522F3B14"/>
    <w:rsid w:val="52392126"/>
    <w:rsid w:val="523B7BE4"/>
    <w:rsid w:val="52410447"/>
    <w:rsid w:val="52447080"/>
    <w:rsid w:val="524D26E0"/>
    <w:rsid w:val="524D3338"/>
    <w:rsid w:val="524E1FE8"/>
    <w:rsid w:val="524E3D38"/>
    <w:rsid w:val="5250208E"/>
    <w:rsid w:val="525203A6"/>
    <w:rsid w:val="52525EFB"/>
    <w:rsid w:val="52561005"/>
    <w:rsid w:val="525928A4"/>
    <w:rsid w:val="525D01E9"/>
    <w:rsid w:val="525F7967"/>
    <w:rsid w:val="52623115"/>
    <w:rsid w:val="526323CE"/>
    <w:rsid w:val="526441B1"/>
    <w:rsid w:val="526477B7"/>
    <w:rsid w:val="526539DD"/>
    <w:rsid w:val="52680460"/>
    <w:rsid w:val="526A63B9"/>
    <w:rsid w:val="526B18F1"/>
    <w:rsid w:val="526B64F9"/>
    <w:rsid w:val="52725775"/>
    <w:rsid w:val="52770A7C"/>
    <w:rsid w:val="52787E53"/>
    <w:rsid w:val="527A1BFF"/>
    <w:rsid w:val="527C0115"/>
    <w:rsid w:val="527C2B94"/>
    <w:rsid w:val="527D7EB3"/>
    <w:rsid w:val="527E5A86"/>
    <w:rsid w:val="52827C3F"/>
    <w:rsid w:val="52866633"/>
    <w:rsid w:val="52883E74"/>
    <w:rsid w:val="528E4075"/>
    <w:rsid w:val="528E4F0E"/>
    <w:rsid w:val="528F7C39"/>
    <w:rsid w:val="52914759"/>
    <w:rsid w:val="52942986"/>
    <w:rsid w:val="52976C5F"/>
    <w:rsid w:val="529802E8"/>
    <w:rsid w:val="529920A4"/>
    <w:rsid w:val="529A5160"/>
    <w:rsid w:val="529E3218"/>
    <w:rsid w:val="52A43F71"/>
    <w:rsid w:val="52A61997"/>
    <w:rsid w:val="52A8555E"/>
    <w:rsid w:val="52AE101D"/>
    <w:rsid w:val="52B157F3"/>
    <w:rsid w:val="52B2159E"/>
    <w:rsid w:val="52B47237"/>
    <w:rsid w:val="52B67CA8"/>
    <w:rsid w:val="52B93E74"/>
    <w:rsid w:val="52BB6F40"/>
    <w:rsid w:val="52BC1BFB"/>
    <w:rsid w:val="52C57DAE"/>
    <w:rsid w:val="52C61D46"/>
    <w:rsid w:val="52C7537F"/>
    <w:rsid w:val="52C84592"/>
    <w:rsid w:val="52CA51B6"/>
    <w:rsid w:val="52CF6AAF"/>
    <w:rsid w:val="52D3797A"/>
    <w:rsid w:val="52D40EBD"/>
    <w:rsid w:val="52D437E3"/>
    <w:rsid w:val="52D528C9"/>
    <w:rsid w:val="52D5444D"/>
    <w:rsid w:val="52D55CD9"/>
    <w:rsid w:val="52D603B0"/>
    <w:rsid w:val="52D82A24"/>
    <w:rsid w:val="52D86265"/>
    <w:rsid w:val="52DA107E"/>
    <w:rsid w:val="52DA5D21"/>
    <w:rsid w:val="52E01767"/>
    <w:rsid w:val="52E139CF"/>
    <w:rsid w:val="52E209A5"/>
    <w:rsid w:val="52E4396C"/>
    <w:rsid w:val="52E666A4"/>
    <w:rsid w:val="52ED74EE"/>
    <w:rsid w:val="52F1497C"/>
    <w:rsid w:val="52F21EC2"/>
    <w:rsid w:val="52F30EF9"/>
    <w:rsid w:val="52F7515D"/>
    <w:rsid w:val="52F80336"/>
    <w:rsid w:val="52FC53BD"/>
    <w:rsid w:val="52FC698F"/>
    <w:rsid w:val="52FD30C0"/>
    <w:rsid w:val="52FD6F54"/>
    <w:rsid w:val="52FF564A"/>
    <w:rsid w:val="530039F4"/>
    <w:rsid w:val="530119B0"/>
    <w:rsid w:val="53014618"/>
    <w:rsid w:val="53056DF1"/>
    <w:rsid w:val="53064EF7"/>
    <w:rsid w:val="530C3B2F"/>
    <w:rsid w:val="530C47C4"/>
    <w:rsid w:val="5311352C"/>
    <w:rsid w:val="53123E9A"/>
    <w:rsid w:val="53152CC3"/>
    <w:rsid w:val="531658AE"/>
    <w:rsid w:val="5318704A"/>
    <w:rsid w:val="531B7233"/>
    <w:rsid w:val="531D0DC0"/>
    <w:rsid w:val="53257033"/>
    <w:rsid w:val="532608EC"/>
    <w:rsid w:val="5329338E"/>
    <w:rsid w:val="532B519B"/>
    <w:rsid w:val="532F21CA"/>
    <w:rsid w:val="533252BD"/>
    <w:rsid w:val="53382844"/>
    <w:rsid w:val="53386A5A"/>
    <w:rsid w:val="533A13FE"/>
    <w:rsid w:val="533D33FA"/>
    <w:rsid w:val="533E752E"/>
    <w:rsid w:val="533F3334"/>
    <w:rsid w:val="534002C5"/>
    <w:rsid w:val="53412552"/>
    <w:rsid w:val="534210A5"/>
    <w:rsid w:val="5346312A"/>
    <w:rsid w:val="534636EE"/>
    <w:rsid w:val="53465290"/>
    <w:rsid w:val="53480B84"/>
    <w:rsid w:val="534842A0"/>
    <w:rsid w:val="5348436B"/>
    <w:rsid w:val="534869A0"/>
    <w:rsid w:val="53491A32"/>
    <w:rsid w:val="534A5AC2"/>
    <w:rsid w:val="534A7222"/>
    <w:rsid w:val="534B55BE"/>
    <w:rsid w:val="534C54F8"/>
    <w:rsid w:val="535349DD"/>
    <w:rsid w:val="535454E4"/>
    <w:rsid w:val="53550F67"/>
    <w:rsid w:val="5355335B"/>
    <w:rsid w:val="535567CF"/>
    <w:rsid w:val="535B5B22"/>
    <w:rsid w:val="535E5FA8"/>
    <w:rsid w:val="535E6A77"/>
    <w:rsid w:val="536257B4"/>
    <w:rsid w:val="53633FC3"/>
    <w:rsid w:val="53636087"/>
    <w:rsid w:val="536379C3"/>
    <w:rsid w:val="53656163"/>
    <w:rsid w:val="536A63A6"/>
    <w:rsid w:val="536B2A96"/>
    <w:rsid w:val="536C35CC"/>
    <w:rsid w:val="536D36E6"/>
    <w:rsid w:val="536D4072"/>
    <w:rsid w:val="53712271"/>
    <w:rsid w:val="53766629"/>
    <w:rsid w:val="537A7ECC"/>
    <w:rsid w:val="537D4302"/>
    <w:rsid w:val="53814093"/>
    <w:rsid w:val="53827B83"/>
    <w:rsid w:val="53851D5B"/>
    <w:rsid w:val="538A32C6"/>
    <w:rsid w:val="53947E43"/>
    <w:rsid w:val="539502AD"/>
    <w:rsid w:val="53964BB7"/>
    <w:rsid w:val="53967012"/>
    <w:rsid w:val="5397496B"/>
    <w:rsid w:val="539B4082"/>
    <w:rsid w:val="539B5F39"/>
    <w:rsid w:val="539D3464"/>
    <w:rsid w:val="539F7965"/>
    <w:rsid w:val="53AC135E"/>
    <w:rsid w:val="53AF02E3"/>
    <w:rsid w:val="53AF0578"/>
    <w:rsid w:val="53B24ED3"/>
    <w:rsid w:val="53B31FB0"/>
    <w:rsid w:val="53B76C4E"/>
    <w:rsid w:val="53BB6618"/>
    <w:rsid w:val="53BD2EF3"/>
    <w:rsid w:val="53BD4E2A"/>
    <w:rsid w:val="53BD51F4"/>
    <w:rsid w:val="53BE5032"/>
    <w:rsid w:val="53BF0177"/>
    <w:rsid w:val="53C00AA5"/>
    <w:rsid w:val="53CB626A"/>
    <w:rsid w:val="53D5283F"/>
    <w:rsid w:val="53D73A61"/>
    <w:rsid w:val="53E61577"/>
    <w:rsid w:val="53E71DF6"/>
    <w:rsid w:val="53EA6411"/>
    <w:rsid w:val="53EB4505"/>
    <w:rsid w:val="53ED6D78"/>
    <w:rsid w:val="53F1292A"/>
    <w:rsid w:val="53F44600"/>
    <w:rsid w:val="53F54262"/>
    <w:rsid w:val="53F65B44"/>
    <w:rsid w:val="53F73547"/>
    <w:rsid w:val="53FA62DA"/>
    <w:rsid w:val="53FC6FC8"/>
    <w:rsid w:val="53FD504B"/>
    <w:rsid w:val="53FE3AFE"/>
    <w:rsid w:val="540139F0"/>
    <w:rsid w:val="5405704C"/>
    <w:rsid w:val="54080801"/>
    <w:rsid w:val="540C1CDB"/>
    <w:rsid w:val="540C7775"/>
    <w:rsid w:val="540F737F"/>
    <w:rsid w:val="54125C90"/>
    <w:rsid w:val="54153291"/>
    <w:rsid w:val="541D7005"/>
    <w:rsid w:val="54247D8C"/>
    <w:rsid w:val="54270164"/>
    <w:rsid w:val="542A06EA"/>
    <w:rsid w:val="542B41BB"/>
    <w:rsid w:val="54317E37"/>
    <w:rsid w:val="54335D1A"/>
    <w:rsid w:val="54337CC5"/>
    <w:rsid w:val="54365DE4"/>
    <w:rsid w:val="543714E4"/>
    <w:rsid w:val="543A0AD3"/>
    <w:rsid w:val="543C3D4B"/>
    <w:rsid w:val="5440012D"/>
    <w:rsid w:val="5445608C"/>
    <w:rsid w:val="54471F4E"/>
    <w:rsid w:val="544868E1"/>
    <w:rsid w:val="544A0455"/>
    <w:rsid w:val="544B1782"/>
    <w:rsid w:val="544C0DE0"/>
    <w:rsid w:val="54505B94"/>
    <w:rsid w:val="54506EF2"/>
    <w:rsid w:val="545A57D9"/>
    <w:rsid w:val="545B6F4B"/>
    <w:rsid w:val="54600968"/>
    <w:rsid w:val="546204D0"/>
    <w:rsid w:val="54640DE0"/>
    <w:rsid w:val="54670DF5"/>
    <w:rsid w:val="546D3FD5"/>
    <w:rsid w:val="546D566D"/>
    <w:rsid w:val="546F13CF"/>
    <w:rsid w:val="546F23AF"/>
    <w:rsid w:val="546F5E77"/>
    <w:rsid w:val="546F6467"/>
    <w:rsid w:val="54706577"/>
    <w:rsid w:val="54714BBC"/>
    <w:rsid w:val="547179B0"/>
    <w:rsid w:val="54756A0E"/>
    <w:rsid w:val="547E56F8"/>
    <w:rsid w:val="54800EDD"/>
    <w:rsid w:val="54801B61"/>
    <w:rsid w:val="548227AD"/>
    <w:rsid w:val="548370EB"/>
    <w:rsid w:val="5484391B"/>
    <w:rsid w:val="5489088E"/>
    <w:rsid w:val="548A0E42"/>
    <w:rsid w:val="548D1401"/>
    <w:rsid w:val="548F2D32"/>
    <w:rsid w:val="54935FE9"/>
    <w:rsid w:val="5495070D"/>
    <w:rsid w:val="54972BD1"/>
    <w:rsid w:val="54974B45"/>
    <w:rsid w:val="549A3F6C"/>
    <w:rsid w:val="549B3BD5"/>
    <w:rsid w:val="549F75D5"/>
    <w:rsid w:val="54A03629"/>
    <w:rsid w:val="54A10D06"/>
    <w:rsid w:val="54A13B9E"/>
    <w:rsid w:val="54A57E7A"/>
    <w:rsid w:val="54A61809"/>
    <w:rsid w:val="54A65E0B"/>
    <w:rsid w:val="54A95439"/>
    <w:rsid w:val="54AC384D"/>
    <w:rsid w:val="54AE5D0E"/>
    <w:rsid w:val="54B4618E"/>
    <w:rsid w:val="54B508C7"/>
    <w:rsid w:val="54B81E73"/>
    <w:rsid w:val="54B95BE4"/>
    <w:rsid w:val="54B95C36"/>
    <w:rsid w:val="54BD6A2D"/>
    <w:rsid w:val="54BE6C18"/>
    <w:rsid w:val="54C36101"/>
    <w:rsid w:val="54CE7BB2"/>
    <w:rsid w:val="54CF5BE9"/>
    <w:rsid w:val="54D17312"/>
    <w:rsid w:val="54D32292"/>
    <w:rsid w:val="54D4341A"/>
    <w:rsid w:val="54D43A68"/>
    <w:rsid w:val="54D5383F"/>
    <w:rsid w:val="54D62299"/>
    <w:rsid w:val="54D761CE"/>
    <w:rsid w:val="54D90B54"/>
    <w:rsid w:val="54DB1FAA"/>
    <w:rsid w:val="54DD1738"/>
    <w:rsid w:val="54DF52BD"/>
    <w:rsid w:val="54E541B2"/>
    <w:rsid w:val="54E62FE5"/>
    <w:rsid w:val="54EA5EFF"/>
    <w:rsid w:val="54EF3886"/>
    <w:rsid w:val="54F06319"/>
    <w:rsid w:val="54F37D2B"/>
    <w:rsid w:val="54F53C19"/>
    <w:rsid w:val="54F61067"/>
    <w:rsid w:val="54F72009"/>
    <w:rsid w:val="54F90486"/>
    <w:rsid w:val="54FD6A54"/>
    <w:rsid w:val="5506499B"/>
    <w:rsid w:val="550A56AC"/>
    <w:rsid w:val="550E2E89"/>
    <w:rsid w:val="55120580"/>
    <w:rsid w:val="55133100"/>
    <w:rsid w:val="55134077"/>
    <w:rsid w:val="5513670B"/>
    <w:rsid w:val="55151C2A"/>
    <w:rsid w:val="551535AB"/>
    <w:rsid w:val="55181F9C"/>
    <w:rsid w:val="551C12F9"/>
    <w:rsid w:val="551C6BD9"/>
    <w:rsid w:val="551C715E"/>
    <w:rsid w:val="551F69AD"/>
    <w:rsid w:val="552046C3"/>
    <w:rsid w:val="55206BDE"/>
    <w:rsid w:val="55211F19"/>
    <w:rsid w:val="552130D3"/>
    <w:rsid w:val="55221E68"/>
    <w:rsid w:val="552420E8"/>
    <w:rsid w:val="55277F52"/>
    <w:rsid w:val="55280C49"/>
    <w:rsid w:val="552D32EA"/>
    <w:rsid w:val="55307C24"/>
    <w:rsid w:val="55327D50"/>
    <w:rsid w:val="55341E08"/>
    <w:rsid w:val="5534610A"/>
    <w:rsid w:val="55352822"/>
    <w:rsid w:val="5535587A"/>
    <w:rsid w:val="553825C2"/>
    <w:rsid w:val="5538599D"/>
    <w:rsid w:val="55385EF9"/>
    <w:rsid w:val="553C5958"/>
    <w:rsid w:val="553F5CB4"/>
    <w:rsid w:val="55427CD6"/>
    <w:rsid w:val="55477FD2"/>
    <w:rsid w:val="554B2307"/>
    <w:rsid w:val="554D4FE3"/>
    <w:rsid w:val="554E087E"/>
    <w:rsid w:val="554E25A9"/>
    <w:rsid w:val="554E758F"/>
    <w:rsid w:val="55505AE6"/>
    <w:rsid w:val="55577924"/>
    <w:rsid w:val="555A1847"/>
    <w:rsid w:val="555A64D6"/>
    <w:rsid w:val="555F3337"/>
    <w:rsid w:val="556027A9"/>
    <w:rsid w:val="55604E3F"/>
    <w:rsid w:val="55616088"/>
    <w:rsid w:val="55616DFE"/>
    <w:rsid w:val="55624ED8"/>
    <w:rsid w:val="55654E40"/>
    <w:rsid w:val="55660FD5"/>
    <w:rsid w:val="55663246"/>
    <w:rsid w:val="55665ECE"/>
    <w:rsid w:val="55676D0A"/>
    <w:rsid w:val="556A1420"/>
    <w:rsid w:val="556B2A7E"/>
    <w:rsid w:val="556B72F0"/>
    <w:rsid w:val="557078A3"/>
    <w:rsid w:val="55777EE8"/>
    <w:rsid w:val="55781EA7"/>
    <w:rsid w:val="557D127C"/>
    <w:rsid w:val="557F4FE0"/>
    <w:rsid w:val="5580021A"/>
    <w:rsid w:val="55817ACC"/>
    <w:rsid w:val="558221F3"/>
    <w:rsid w:val="55827CEC"/>
    <w:rsid w:val="55831B5F"/>
    <w:rsid w:val="55831C98"/>
    <w:rsid w:val="55833476"/>
    <w:rsid w:val="55864BAC"/>
    <w:rsid w:val="558C6DF8"/>
    <w:rsid w:val="558E6174"/>
    <w:rsid w:val="558F74A8"/>
    <w:rsid w:val="55926BCB"/>
    <w:rsid w:val="559636F1"/>
    <w:rsid w:val="55963F6F"/>
    <w:rsid w:val="559E198B"/>
    <w:rsid w:val="55A13E74"/>
    <w:rsid w:val="55A26D76"/>
    <w:rsid w:val="55A34AB1"/>
    <w:rsid w:val="55A36224"/>
    <w:rsid w:val="55A41E5C"/>
    <w:rsid w:val="55A9513A"/>
    <w:rsid w:val="55AB78BB"/>
    <w:rsid w:val="55B70B93"/>
    <w:rsid w:val="55B80F8E"/>
    <w:rsid w:val="55BB263C"/>
    <w:rsid w:val="55BE584B"/>
    <w:rsid w:val="55C229B7"/>
    <w:rsid w:val="55C41CCD"/>
    <w:rsid w:val="55C41FE0"/>
    <w:rsid w:val="55C57531"/>
    <w:rsid w:val="55C82007"/>
    <w:rsid w:val="55CA4CD5"/>
    <w:rsid w:val="55CE0F1D"/>
    <w:rsid w:val="55CF3806"/>
    <w:rsid w:val="55D07D0F"/>
    <w:rsid w:val="55D106C0"/>
    <w:rsid w:val="55D240BE"/>
    <w:rsid w:val="55D44B8E"/>
    <w:rsid w:val="55D56559"/>
    <w:rsid w:val="55D575F0"/>
    <w:rsid w:val="55DC1908"/>
    <w:rsid w:val="55DC3918"/>
    <w:rsid w:val="55DD0122"/>
    <w:rsid w:val="55DD1354"/>
    <w:rsid w:val="55E357D5"/>
    <w:rsid w:val="55E624F4"/>
    <w:rsid w:val="55E64E13"/>
    <w:rsid w:val="55E73FF1"/>
    <w:rsid w:val="55E771D4"/>
    <w:rsid w:val="55EA669F"/>
    <w:rsid w:val="55EE6D26"/>
    <w:rsid w:val="55F026E1"/>
    <w:rsid w:val="55F65682"/>
    <w:rsid w:val="55FC336D"/>
    <w:rsid w:val="55FE1F01"/>
    <w:rsid w:val="55FE3B89"/>
    <w:rsid w:val="55FF519A"/>
    <w:rsid w:val="56016529"/>
    <w:rsid w:val="560972B5"/>
    <w:rsid w:val="560D23BC"/>
    <w:rsid w:val="560E6EE5"/>
    <w:rsid w:val="56125617"/>
    <w:rsid w:val="56126E88"/>
    <w:rsid w:val="561403ED"/>
    <w:rsid w:val="56185CC9"/>
    <w:rsid w:val="561A1BAA"/>
    <w:rsid w:val="561A36BB"/>
    <w:rsid w:val="561C524A"/>
    <w:rsid w:val="561E353F"/>
    <w:rsid w:val="56207EDE"/>
    <w:rsid w:val="56211766"/>
    <w:rsid w:val="56211BB8"/>
    <w:rsid w:val="5622783B"/>
    <w:rsid w:val="56276527"/>
    <w:rsid w:val="562A0766"/>
    <w:rsid w:val="56300D8F"/>
    <w:rsid w:val="56307B3A"/>
    <w:rsid w:val="563164DC"/>
    <w:rsid w:val="56337A88"/>
    <w:rsid w:val="5635532E"/>
    <w:rsid w:val="5635553A"/>
    <w:rsid w:val="56355551"/>
    <w:rsid w:val="563A1D88"/>
    <w:rsid w:val="563B0683"/>
    <w:rsid w:val="563C4911"/>
    <w:rsid w:val="563C5A53"/>
    <w:rsid w:val="564333E9"/>
    <w:rsid w:val="56445FD9"/>
    <w:rsid w:val="56450DD7"/>
    <w:rsid w:val="56453770"/>
    <w:rsid w:val="5645491C"/>
    <w:rsid w:val="56484B14"/>
    <w:rsid w:val="564C169E"/>
    <w:rsid w:val="5650003F"/>
    <w:rsid w:val="56510503"/>
    <w:rsid w:val="565110C2"/>
    <w:rsid w:val="5656134A"/>
    <w:rsid w:val="56566A8E"/>
    <w:rsid w:val="56573A3C"/>
    <w:rsid w:val="565869FA"/>
    <w:rsid w:val="5659063A"/>
    <w:rsid w:val="5659338A"/>
    <w:rsid w:val="56593A46"/>
    <w:rsid w:val="565C0133"/>
    <w:rsid w:val="565C4D26"/>
    <w:rsid w:val="565D2383"/>
    <w:rsid w:val="565E27C8"/>
    <w:rsid w:val="56650AFE"/>
    <w:rsid w:val="566513BC"/>
    <w:rsid w:val="56657EFD"/>
    <w:rsid w:val="5667789F"/>
    <w:rsid w:val="56680E0B"/>
    <w:rsid w:val="56681BD4"/>
    <w:rsid w:val="56686E98"/>
    <w:rsid w:val="566A4CCB"/>
    <w:rsid w:val="566B428A"/>
    <w:rsid w:val="566C7075"/>
    <w:rsid w:val="56716E01"/>
    <w:rsid w:val="56735BDB"/>
    <w:rsid w:val="56765DD7"/>
    <w:rsid w:val="56775283"/>
    <w:rsid w:val="567F3930"/>
    <w:rsid w:val="567F7D54"/>
    <w:rsid w:val="5681569F"/>
    <w:rsid w:val="568464CC"/>
    <w:rsid w:val="56847B65"/>
    <w:rsid w:val="56881562"/>
    <w:rsid w:val="568B3A8C"/>
    <w:rsid w:val="568B50B9"/>
    <w:rsid w:val="56905A33"/>
    <w:rsid w:val="56920E0F"/>
    <w:rsid w:val="56925DE5"/>
    <w:rsid w:val="5693489E"/>
    <w:rsid w:val="569350E6"/>
    <w:rsid w:val="56956E48"/>
    <w:rsid w:val="569929C4"/>
    <w:rsid w:val="569C28D9"/>
    <w:rsid w:val="56A17F39"/>
    <w:rsid w:val="56A20E44"/>
    <w:rsid w:val="56A32C64"/>
    <w:rsid w:val="56A3730B"/>
    <w:rsid w:val="56A863A8"/>
    <w:rsid w:val="56A91D6B"/>
    <w:rsid w:val="56A963E3"/>
    <w:rsid w:val="56AC7F28"/>
    <w:rsid w:val="56B46D95"/>
    <w:rsid w:val="56B52219"/>
    <w:rsid w:val="56BA2E14"/>
    <w:rsid w:val="56BB7CCE"/>
    <w:rsid w:val="56BC55CC"/>
    <w:rsid w:val="56BD10B2"/>
    <w:rsid w:val="56C002C1"/>
    <w:rsid w:val="56C111A6"/>
    <w:rsid w:val="56C5682C"/>
    <w:rsid w:val="56C713D7"/>
    <w:rsid w:val="56C94D13"/>
    <w:rsid w:val="56CA2183"/>
    <w:rsid w:val="56CC5475"/>
    <w:rsid w:val="56D02D9D"/>
    <w:rsid w:val="56D27BFE"/>
    <w:rsid w:val="56D51FAF"/>
    <w:rsid w:val="56D82DFC"/>
    <w:rsid w:val="56DA72E9"/>
    <w:rsid w:val="56DC122B"/>
    <w:rsid w:val="56E02F1F"/>
    <w:rsid w:val="56E10242"/>
    <w:rsid w:val="56E10DDD"/>
    <w:rsid w:val="56E47F1E"/>
    <w:rsid w:val="56E71954"/>
    <w:rsid w:val="56EB3329"/>
    <w:rsid w:val="56EB3573"/>
    <w:rsid w:val="56EC4C75"/>
    <w:rsid w:val="56EE4383"/>
    <w:rsid w:val="56F061D9"/>
    <w:rsid w:val="56F07957"/>
    <w:rsid w:val="56F124DE"/>
    <w:rsid w:val="56F644FB"/>
    <w:rsid w:val="56F704E8"/>
    <w:rsid w:val="56F87950"/>
    <w:rsid w:val="56FC3382"/>
    <w:rsid w:val="57026664"/>
    <w:rsid w:val="570467DD"/>
    <w:rsid w:val="57064EEE"/>
    <w:rsid w:val="570869DA"/>
    <w:rsid w:val="570878EF"/>
    <w:rsid w:val="570B0E90"/>
    <w:rsid w:val="570B3D53"/>
    <w:rsid w:val="570C2333"/>
    <w:rsid w:val="570E28FF"/>
    <w:rsid w:val="570F4CFD"/>
    <w:rsid w:val="5720510F"/>
    <w:rsid w:val="57210AB8"/>
    <w:rsid w:val="57266340"/>
    <w:rsid w:val="572B3556"/>
    <w:rsid w:val="572C0B50"/>
    <w:rsid w:val="572D5895"/>
    <w:rsid w:val="572E1DED"/>
    <w:rsid w:val="57331ACF"/>
    <w:rsid w:val="573707DB"/>
    <w:rsid w:val="573A6F07"/>
    <w:rsid w:val="573B62F5"/>
    <w:rsid w:val="573D551D"/>
    <w:rsid w:val="5747547C"/>
    <w:rsid w:val="574858DC"/>
    <w:rsid w:val="574A5245"/>
    <w:rsid w:val="574E2A85"/>
    <w:rsid w:val="574F61C9"/>
    <w:rsid w:val="57516D94"/>
    <w:rsid w:val="575245AB"/>
    <w:rsid w:val="57530A45"/>
    <w:rsid w:val="57565AF6"/>
    <w:rsid w:val="57575B47"/>
    <w:rsid w:val="57595B69"/>
    <w:rsid w:val="575C1529"/>
    <w:rsid w:val="57631B22"/>
    <w:rsid w:val="57674A25"/>
    <w:rsid w:val="576C6A1E"/>
    <w:rsid w:val="576E4611"/>
    <w:rsid w:val="576F1078"/>
    <w:rsid w:val="5773157F"/>
    <w:rsid w:val="57761AF1"/>
    <w:rsid w:val="577644F6"/>
    <w:rsid w:val="57785EF7"/>
    <w:rsid w:val="577A6AE6"/>
    <w:rsid w:val="577D63AB"/>
    <w:rsid w:val="577E12A7"/>
    <w:rsid w:val="57834860"/>
    <w:rsid w:val="578360D5"/>
    <w:rsid w:val="57836689"/>
    <w:rsid w:val="57897EFC"/>
    <w:rsid w:val="578A24BF"/>
    <w:rsid w:val="578B0DAA"/>
    <w:rsid w:val="578D7955"/>
    <w:rsid w:val="578E4DB9"/>
    <w:rsid w:val="578E53EA"/>
    <w:rsid w:val="57900803"/>
    <w:rsid w:val="579114F6"/>
    <w:rsid w:val="57985E1A"/>
    <w:rsid w:val="579B1A5E"/>
    <w:rsid w:val="579B607F"/>
    <w:rsid w:val="579F50FE"/>
    <w:rsid w:val="57A14B7C"/>
    <w:rsid w:val="57A51623"/>
    <w:rsid w:val="57A56669"/>
    <w:rsid w:val="57A62466"/>
    <w:rsid w:val="57A62B37"/>
    <w:rsid w:val="57A74E91"/>
    <w:rsid w:val="57AA17B5"/>
    <w:rsid w:val="57AC4A69"/>
    <w:rsid w:val="57AC7077"/>
    <w:rsid w:val="57AF46ED"/>
    <w:rsid w:val="57B17A93"/>
    <w:rsid w:val="57B47793"/>
    <w:rsid w:val="57B90461"/>
    <w:rsid w:val="57BE0CB2"/>
    <w:rsid w:val="57BE27CE"/>
    <w:rsid w:val="57BE27F8"/>
    <w:rsid w:val="57BE6E79"/>
    <w:rsid w:val="57BF57F0"/>
    <w:rsid w:val="57C108CA"/>
    <w:rsid w:val="57C13488"/>
    <w:rsid w:val="57C14E60"/>
    <w:rsid w:val="57C35D8C"/>
    <w:rsid w:val="57C6695D"/>
    <w:rsid w:val="57CE34FE"/>
    <w:rsid w:val="57D00E00"/>
    <w:rsid w:val="57D21DB8"/>
    <w:rsid w:val="57D25AD3"/>
    <w:rsid w:val="57D5710C"/>
    <w:rsid w:val="57D7178E"/>
    <w:rsid w:val="57D83E7E"/>
    <w:rsid w:val="57D94A88"/>
    <w:rsid w:val="57DD251F"/>
    <w:rsid w:val="57DF6306"/>
    <w:rsid w:val="57E03071"/>
    <w:rsid w:val="57E13B23"/>
    <w:rsid w:val="57E1753E"/>
    <w:rsid w:val="57E2049A"/>
    <w:rsid w:val="57E26BAE"/>
    <w:rsid w:val="57E803F5"/>
    <w:rsid w:val="57E8508C"/>
    <w:rsid w:val="57EA1CFB"/>
    <w:rsid w:val="57EF1776"/>
    <w:rsid w:val="57F95E57"/>
    <w:rsid w:val="57FA4B93"/>
    <w:rsid w:val="57FB247D"/>
    <w:rsid w:val="57FF7E44"/>
    <w:rsid w:val="58020702"/>
    <w:rsid w:val="580759E5"/>
    <w:rsid w:val="58095A4B"/>
    <w:rsid w:val="580C253E"/>
    <w:rsid w:val="580C6A9A"/>
    <w:rsid w:val="580E42E3"/>
    <w:rsid w:val="580F18F3"/>
    <w:rsid w:val="5814578B"/>
    <w:rsid w:val="581C78AA"/>
    <w:rsid w:val="581D58D2"/>
    <w:rsid w:val="581D7870"/>
    <w:rsid w:val="581F5FB2"/>
    <w:rsid w:val="581F626D"/>
    <w:rsid w:val="58240C74"/>
    <w:rsid w:val="582B33D4"/>
    <w:rsid w:val="5834206A"/>
    <w:rsid w:val="5835610B"/>
    <w:rsid w:val="583606B0"/>
    <w:rsid w:val="583A4F19"/>
    <w:rsid w:val="583E7A50"/>
    <w:rsid w:val="58407500"/>
    <w:rsid w:val="58410447"/>
    <w:rsid w:val="5842674B"/>
    <w:rsid w:val="5848072B"/>
    <w:rsid w:val="5848213E"/>
    <w:rsid w:val="584A6FBD"/>
    <w:rsid w:val="584B5173"/>
    <w:rsid w:val="584D2E9B"/>
    <w:rsid w:val="584E4B99"/>
    <w:rsid w:val="585224DC"/>
    <w:rsid w:val="5852521D"/>
    <w:rsid w:val="585320A8"/>
    <w:rsid w:val="58543A67"/>
    <w:rsid w:val="585515ED"/>
    <w:rsid w:val="58561275"/>
    <w:rsid w:val="58572297"/>
    <w:rsid w:val="58581704"/>
    <w:rsid w:val="585838A9"/>
    <w:rsid w:val="58585CA5"/>
    <w:rsid w:val="58596C00"/>
    <w:rsid w:val="58597981"/>
    <w:rsid w:val="585A4303"/>
    <w:rsid w:val="585B092C"/>
    <w:rsid w:val="585B10B9"/>
    <w:rsid w:val="585F2A72"/>
    <w:rsid w:val="585F4BA6"/>
    <w:rsid w:val="58602F28"/>
    <w:rsid w:val="58605BAF"/>
    <w:rsid w:val="5869627E"/>
    <w:rsid w:val="586C3EB2"/>
    <w:rsid w:val="586E09DD"/>
    <w:rsid w:val="586F1932"/>
    <w:rsid w:val="5871070B"/>
    <w:rsid w:val="58773439"/>
    <w:rsid w:val="587867FD"/>
    <w:rsid w:val="58791F38"/>
    <w:rsid w:val="587C68D8"/>
    <w:rsid w:val="587D1FB0"/>
    <w:rsid w:val="587D25EF"/>
    <w:rsid w:val="58830E85"/>
    <w:rsid w:val="58842497"/>
    <w:rsid w:val="58862E46"/>
    <w:rsid w:val="588769DF"/>
    <w:rsid w:val="58883523"/>
    <w:rsid w:val="5889658F"/>
    <w:rsid w:val="588A34D2"/>
    <w:rsid w:val="588B228E"/>
    <w:rsid w:val="588D4B2A"/>
    <w:rsid w:val="589157BE"/>
    <w:rsid w:val="5892752D"/>
    <w:rsid w:val="5898107A"/>
    <w:rsid w:val="5898194B"/>
    <w:rsid w:val="58992325"/>
    <w:rsid w:val="589D5853"/>
    <w:rsid w:val="58A006DB"/>
    <w:rsid w:val="58A24814"/>
    <w:rsid w:val="58A40CA2"/>
    <w:rsid w:val="58A5086B"/>
    <w:rsid w:val="58AD3C6C"/>
    <w:rsid w:val="58AF0B30"/>
    <w:rsid w:val="58AF2E78"/>
    <w:rsid w:val="58B156F2"/>
    <w:rsid w:val="58B67E03"/>
    <w:rsid w:val="58B9117E"/>
    <w:rsid w:val="58BB49BA"/>
    <w:rsid w:val="58BC5933"/>
    <w:rsid w:val="58C02B69"/>
    <w:rsid w:val="58C51755"/>
    <w:rsid w:val="58C575AC"/>
    <w:rsid w:val="58C6004C"/>
    <w:rsid w:val="58C62F6D"/>
    <w:rsid w:val="58C71EE5"/>
    <w:rsid w:val="58C72656"/>
    <w:rsid w:val="58C847EE"/>
    <w:rsid w:val="58CA2515"/>
    <w:rsid w:val="58CE37C0"/>
    <w:rsid w:val="58CF42E3"/>
    <w:rsid w:val="58D272AB"/>
    <w:rsid w:val="58D422D0"/>
    <w:rsid w:val="58D56510"/>
    <w:rsid w:val="58D6687E"/>
    <w:rsid w:val="58D94BDD"/>
    <w:rsid w:val="58D965E7"/>
    <w:rsid w:val="58DB0AD7"/>
    <w:rsid w:val="58DC5E1D"/>
    <w:rsid w:val="58DD0952"/>
    <w:rsid w:val="58E02121"/>
    <w:rsid w:val="58E2047E"/>
    <w:rsid w:val="58E23395"/>
    <w:rsid w:val="58E27DD7"/>
    <w:rsid w:val="58E366B9"/>
    <w:rsid w:val="58E60735"/>
    <w:rsid w:val="58E61001"/>
    <w:rsid w:val="58E9113B"/>
    <w:rsid w:val="58ED2C3E"/>
    <w:rsid w:val="58EF40B5"/>
    <w:rsid w:val="58F06014"/>
    <w:rsid w:val="58F31D81"/>
    <w:rsid w:val="58F35FB2"/>
    <w:rsid w:val="58F63F41"/>
    <w:rsid w:val="58F90A4F"/>
    <w:rsid w:val="58FC4016"/>
    <w:rsid w:val="59001D35"/>
    <w:rsid w:val="5901286C"/>
    <w:rsid w:val="590B647C"/>
    <w:rsid w:val="590C6A7A"/>
    <w:rsid w:val="590D5FBF"/>
    <w:rsid w:val="591060BB"/>
    <w:rsid w:val="5912509F"/>
    <w:rsid w:val="5913716F"/>
    <w:rsid w:val="59155BC1"/>
    <w:rsid w:val="5918245E"/>
    <w:rsid w:val="591C4A1D"/>
    <w:rsid w:val="591E1F9A"/>
    <w:rsid w:val="591E57F2"/>
    <w:rsid w:val="59202FD4"/>
    <w:rsid w:val="59285AF9"/>
    <w:rsid w:val="592A3881"/>
    <w:rsid w:val="592A5AFE"/>
    <w:rsid w:val="592B4FB6"/>
    <w:rsid w:val="592B5EA6"/>
    <w:rsid w:val="592C49F0"/>
    <w:rsid w:val="592D294E"/>
    <w:rsid w:val="59326FE4"/>
    <w:rsid w:val="59373D39"/>
    <w:rsid w:val="59383261"/>
    <w:rsid w:val="593B2467"/>
    <w:rsid w:val="593B28DD"/>
    <w:rsid w:val="593C729A"/>
    <w:rsid w:val="593E078C"/>
    <w:rsid w:val="593F5CB2"/>
    <w:rsid w:val="59413F7C"/>
    <w:rsid w:val="594165F1"/>
    <w:rsid w:val="59456E3B"/>
    <w:rsid w:val="594B7109"/>
    <w:rsid w:val="594C4503"/>
    <w:rsid w:val="59500863"/>
    <w:rsid w:val="595751F0"/>
    <w:rsid w:val="59583909"/>
    <w:rsid w:val="595B5EDF"/>
    <w:rsid w:val="595C4DCF"/>
    <w:rsid w:val="595D0239"/>
    <w:rsid w:val="595E3697"/>
    <w:rsid w:val="595E5D89"/>
    <w:rsid w:val="59600339"/>
    <w:rsid w:val="59646A0D"/>
    <w:rsid w:val="59662CE0"/>
    <w:rsid w:val="59665864"/>
    <w:rsid w:val="59677C4B"/>
    <w:rsid w:val="596967C2"/>
    <w:rsid w:val="596A1909"/>
    <w:rsid w:val="596A36BE"/>
    <w:rsid w:val="596B4DB9"/>
    <w:rsid w:val="596C138F"/>
    <w:rsid w:val="596C604C"/>
    <w:rsid w:val="597367DF"/>
    <w:rsid w:val="5974179F"/>
    <w:rsid w:val="5975625A"/>
    <w:rsid w:val="59793186"/>
    <w:rsid w:val="59797E42"/>
    <w:rsid w:val="597B2A54"/>
    <w:rsid w:val="597B5932"/>
    <w:rsid w:val="597C27F9"/>
    <w:rsid w:val="597D188C"/>
    <w:rsid w:val="597F2D17"/>
    <w:rsid w:val="59860B1E"/>
    <w:rsid w:val="59864484"/>
    <w:rsid w:val="59873E3A"/>
    <w:rsid w:val="5988764A"/>
    <w:rsid w:val="598B75C9"/>
    <w:rsid w:val="599135BF"/>
    <w:rsid w:val="5994190E"/>
    <w:rsid w:val="59963E1D"/>
    <w:rsid w:val="59971F20"/>
    <w:rsid w:val="5997687B"/>
    <w:rsid w:val="59982B07"/>
    <w:rsid w:val="5998752C"/>
    <w:rsid w:val="599928A9"/>
    <w:rsid w:val="599F6115"/>
    <w:rsid w:val="599F6DFF"/>
    <w:rsid w:val="59A374EF"/>
    <w:rsid w:val="59A509C1"/>
    <w:rsid w:val="59A604E6"/>
    <w:rsid w:val="59AC653A"/>
    <w:rsid w:val="59AD735E"/>
    <w:rsid w:val="59B01716"/>
    <w:rsid w:val="59B03110"/>
    <w:rsid w:val="59B37508"/>
    <w:rsid w:val="59B524E1"/>
    <w:rsid w:val="59B60FD8"/>
    <w:rsid w:val="59B8400E"/>
    <w:rsid w:val="59BC0372"/>
    <w:rsid w:val="59BD23C9"/>
    <w:rsid w:val="59C23A9E"/>
    <w:rsid w:val="59C337BC"/>
    <w:rsid w:val="59C37B2A"/>
    <w:rsid w:val="59C70A22"/>
    <w:rsid w:val="59C75907"/>
    <w:rsid w:val="59CA7ACB"/>
    <w:rsid w:val="59CB0002"/>
    <w:rsid w:val="59CC75E0"/>
    <w:rsid w:val="59CD4007"/>
    <w:rsid w:val="59D3586F"/>
    <w:rsid w:val="59D554E8"/>
    <w:rsid w:val="59D5755B"/>
    <w:rsid w:val="59D628CA"/>
    <w:rsid w:val="59D66010"/>
    <w:rsid w:val="59D81D2F"/>
    <w:rsid w:val="59D82AE5"/>
    <w:rsid w:val="59D85333"/>
    <w:rsid w:val="59D9096A"/>
    <w:rsid w:val="59DA4675"/>
    <w:rsid w:val="59DD19B3"/>
    <w:rsid w:val="59E15E74"/>
    <w:rsid w:val="59E57D65"/>
    <w:rsid w:val="59F25F7A"/>
    <w:rsid w:val="59F43805"/>
    <w:rsid w:val="59F85AA6"/>
    <w:rsid w:val="59FA22D4"/>
    <w:rsid w:val="59FA2442"/>
    <w:rsid w:val="59FB2074"/>
    <w:rsid w:val="59FC12A4"/>
    <w:rsid w:val="59FD5DEA"/>
    <w:rsid w:val="5A0209F9"/>
    <w:rsid w:val="5A0219F3"/>
    <w:rsid w:val="5A061543"/>
    <w:rsid w:val="5A075065"/>
    <w:rsid w:val="5A0A7A2A"/>
    <w:rsid w:val="5A0C672D"/>
    <w:rsid w:val="5A0C6E99"/>
    <w:rsid w:val="5A110D14"/>
    <w:rsid w:val="5A1378EE"/>
    <w:rsid w:val="5A142890"/>
    <w:rsid w:val="5A14550F"/>
    <w:rsid w:val="5A152000"/>
    <w:rsid w:val="5A18705E"/>
    <w:rsid w:val="5A1B58F2"/>
    <w:rsid w:val="5A1F25F1"/>
    <w:rsid w:val="5A217965"/>
    <w:rsid w:val="5A24578A"/>
    <w:rsid w:val="5A2F1C31"/>
    <w:rsid w:val="5A2F38D6"/>
    <w:rsid w:val="5A2F58B6"/>
    <w:rsid w:val="5A30605D"/>
    <w:rsid w:val="5A3618CB"/>
    <w:rsid w:val="5A393AF0"/>
    <w:rsid w:val="5A3C1AF3"/>
    <w:rsid w:val="5A3E1973"/>
    <w:rsid w:val="5A3F6361"/>
    <w:rsid w:val="5A404D15"/>
    <w:rsid w:val="5A410700"/>
    <w:rsid w:val="5A44790A"/>
    <w:rsid w:val="5A45712B"/>
    <w:rsid w:val="5A4B581D"/>
    <w:rsid w:val="5A4D54F7"/>
    <w:rsid w:val="5A536478"/>
    <w:rsid w:val="5A536E30"/>
    <w:rsid w:val="5A5522FF"/>
    <w:rsid w:val="5A580AB9"/>
    <w:rsid w:val="5A5B6BC6"/>
    <w:rsid w:val="5A5D2446"/>
    <w:rsid w:val="5A5D412F"/>
    <w:rsid w:val="5A62794D"/>
    <w:rsid w:val="5A65797E"/>
    <w:rsid w:val="5A6649EB"/>
    <w:rsid w:val="5A664F48"/>
    <w:rsid w:val="5A69087D"/>
    <w:rsid w:val="5A6D35FD"/>
    <w:rsid w:val="5A715A87"/>
    <w:rsid w:val="5A72698C"/>
    <w:rsid w:val="5A7513FC"/>
    <w:rsid w:val="5A755D52"/>
    <w:rsid w:val="5A761266"/>
    <w:rsid w:val="5A7644F3"/>
    <w:rsid w:val="5A772E8B"/>
    <w:rsid w:val="5A781320"/>
    <w:rsid w:val="5A7C2559"/>
    <w:rsid w:val="5A7F2D8F"/>
    <w:rsid w:val="5A8144EA"/>
    <w:rsid w:val="5A83091B"/>
    <w:rsid w:val="5A8452A0"/>
    <w:rsid w:val="5A865922"/>
    <w:rsid w:val="5A8B2CBD"/>
    <w:rsid w:val="5A8C72B6"/>
    <w:rsid w:val="5A9134E6"/>
    <w:rsid w:val="5A95410A"/>
    <w:rsid w:val="5A972ADB"/>
    <w:rsid w:val="5A98509E"/>
    <w:rsid w:val="5A987075"/>
    <w:rsid w:val="5A991373"/>
    <w:rsid w:val="5A9962A9"/>
    <w:rsid w:val="5A9A2F7E"/>
    <w:rsid w:val="5A9C301E"/>
    <w:rsid w:val="5AA01661"/>
    <w:rsid w:val="5AA02A9B"/>
    <w:rsid w:val="5AA03110"/>
    <w:rsid w:val="5AA102DB"/>
    <w:rsid w:val="5AA26673"/>
    <w:rsid w:val="5AA47E79"/>
    <w:rsid w:val="5AA950CC"/>
    <w:rsid w:val="5AAB0652"/>
    <w:rsid w:val="5AAC4E32"/>
    <w:rsid w:val="5AAD6B5B"/>
    <w:rsid w:val="5AB42ED3"/>
    <w:rsid w:val="5AB45449"/>
    <w:rsid w:val="5AB61779"/>
    <w:rsid w:val="5AB73232"/>
    <w:rsid w:val="5AB97304"/>
    <w:rsid w:val="5ABA01B4"/>
    <w:rsid w:val="5ABE3062"/>
    <w:rsid w:val="5AC146A5"/>
    <w:rsid w:val="5AC51281"/>
    <w:rsid w:val="5ACA10FF"/>
    <w:rsid w:val="5ACC0D07"/>
    <w:rsid w:val="5ACC3F86"/>
    <w:rsid w:val="5ACC6A9F"/>
    <w:rsid w:val="5ACE632E"/>
    <w:rsid w:val="5ACF4D73"/>
    <w:rsid w:val="5AD12E67"/>
    <w:rsid w:val="5AD549D4"/>
    <w:rsid w:val="5AD7748D"/>
    <w:rsid w:val="5AD77683"/>
    <w:rsid w:val="5AD8520B"/>
    <w:rsid w:val="5AD965A1"/>
    <w:rsid w:val="5ADB165C"/>
    <w:rsid w:val="5ADB6EE9"/>
    <w:rsid w:val="5ADC5651"/>
    <w:rsid w:val="5ADD57CC"/>
    <w:rsid w:val="5ADE09B2"/>
    <w:rsid w:val="5ADE6160"/>
    <w:rsid w:val="5ADF32BA"/>
    <w:rsid w:val="5ADF4011"/>
    <w:rsid w:val="5AE1085D"/>
    <w:rsid w:val="5AE13732"/>
    <w:rsid w:val="5AE52FE0"/>
    <w:rsid w:val="5AE57C7D"/>
    <w:rsid w:val="5AE66A75"/>
    <w:rsid w:val="5AED405C"/>
    <w:rsid w:val="5AEE076E"/>
    <w:rsid w:val="5AEF41C4"/>
    <w:rsid w:val="5AEF4661"/>
    <w:rsid w:val="5AF63F0C"/>
    <w:rsid w:val="5AF650EB"/>
    <w:rsid w:val="5AFA126B"/>
    <w:rsid w:val="5AFA7C72"/>
    <w:rsid w:val="5AFD6731"/>
    <w:rsid w:val="5AFD6EE1"/>
    <w:rsid w:val="5AFD72B5"/>
    <w:rsid w:val="5AFE3514"/>
    <w:rsid w:val="5B027496"/>
    <w:rsid w:val="5B0533C5"/>
    <w:rsid w:val="5B077DD1"/>
    <w:rsid w:val="5B0A0562"/>
    <w:rsid w:val="5B0A37DC"/>
    <w:rsid w:val="5B0E70FF"/>
    <w:rsid w:val="5B111B4C"/>
    <w:rsid w:val="5B12329A"/>
    <w:rsid w:val="5B133E50"/>
    <w:rsid w:val="5B135C2A"/>
    <w:rsid w:val="5B164A7F"/>
    <w:rsid w:val="5B186256"/>
    <w:rsid w:val="5B1925B7"/>
    <w:rsid w:val="5B1A7FC9"/>
    <w:rsid w:val="5B1B7C0A"/>
    <w:rsid w:val="5B1F0184"/>
    <w:rsid w:val="5B1F0427"/>
    <w:rsid w:val="5B233C6F"/>
    <w:rsid w:val="5B3234E8"/>
    <w:rsid w:val="5B337FF8"/>
    <w:rsid w:val="5B3B6C29"/>
    <w:rsid w:val="5B3D2687"/>
    <w:rsid w:val="5B3E4E1C"/>
    <w:rsid w:val="5B402C5C"/>
    <w:rsid w:val="5B461080"/>
    <w:rsid w:val="5B473A4A"/>
    <w:rsid w:val="5B485077"/>
    <w:rsid w:val="5B48609F"/>
    <w:rsid w:val="5B487236"/>
    <w:rsid w:val="5B4D4D14"/>
    <w:rsid w:val="5B4E03E8"/>
    <w:rsid w:val="5B510164"/>
    <w:rsid w:val="5B520E0C"/>
    <w:rsid w:val="5B570448"/>
    <w:rsid w:val="5B5920CB"/>
    <w:rsid w:val="5B5957FB"/>
    <w:rsid w:val="5B5C1237"/>
    <w:rsid w:val="5B5D0007"/>
    <w:rsid w:val="5B5D2272"/>
    <w:rsid w:val="5B5E0ADF"/>
    <w:rsid w:val="5B621C9D"/>
    <w:rsid w:val="5B63340E"/>
    <w:rsid w:val="5B64509C"/>
    <w:rsid w:val="5B6455B9"/>
    <w:rsid w:val="5B675216"/>
    <w:rsid w:val="5B6A5904"/>
    <w:rsid w:val="5B6B315C"/>
    <w:rsid w:val="5B6D5B02"/>
    <w:rsid w:val="5B6D610D"/>
    <w:rsid w:val="5B6F3C0F"/>
    <w:rsid w:val="5B70617E"/>
    <w:rsid w:val="5B7135A6"/>
    <w:rsid w:val="5B7213D8"/>
    <w:rsid w:val="5B7516C3"/>
    <w:rsid w:val="5B76544C"/>
    <w:rsid w:val="5B775D0F"/>
    <w:rsid w:val="5B775F43"/>
    <w:rsid w:val="5B787590"/>
    <w:rsid w:val="5B7A69D0"/>
    <w:rsid w:val="5B7C3973"/>
    <w:rsid w:val="5B7D4A5F"/>
    <w:rsid w:val="5B7F0C32"/>
    <w:rsid w:val="5B83509F"/>
    <w:rsid w:val="5B85523C"/>
    <w:rsid w:val="5B8571F1"/>
    <w:rsid w:val="5B86077D"/>
    <w:rsid w:val="5B8D0530"/>
    <w:rsid w:val="5B8D08D2"/>
    <w:rsid w:val="5B946F78"/>
    <w:rsid w:val="5B98135F"/>
    <w:rsid w:val="5B9B5095"/>
    <w:rsid w:val="5B9C49A1"/>
    <w:rsid w:val="5BA243FF"/>
    <w:rsid w:val="5BA3246E"/>
    <w:rsid w:val="5BA97DAF"/>
    <w:rsid w:val="5BAC20BC"/>
    <w:rsid w:val="5BAE38DE"/>
    <w:rsid w:val="5BB2247D"/>
    <w:rsid w:val="5BB22F29"/>
    <w:rsid w:val="5BB67511"/>
    <w:rsid w:val="5BB96DA4"/>
    <w:rsid w:val="5BBB15E1"/>
    <w:rsid w:val="5BBB36A8"/>
    <w:rsid w:val="5BBC7E25"/>
    <w:rsid w:val="5BBF5C9F"/>
    <w:rsid w:val="5BC064BC"/>
    <w:rsid w:val="5BC11C4C"/>
    <w:rsid w:val="5BC7777A"/>
    <w:rsid w:val="5BCA0E57"/>
    <w:rsid w:val="5BCC3F5B"/>
    <w:rsid w:val="5BCF0C8F"/>
    <w:rsid w:val="5BD54D46"/>
    <w:rsid w:val="5BD63F83"/>
    <w:rsid w:val="5BD71EDB"/>
    <w:rsid w:val="5BD71FAA"/>
    <w:rsid w:val="5BDA3E14"/>
    <w:rsid w:val="5BDB2ED6"/>
    <w:rsid w:val="5BDC5FB7"/>
    <w:rsid w:val="5BDD505D"/>
    <w:rsid w:val="5BDF0EE9"/>
    <w:rsid w:val="5BDF61B4"/>
    <w:rsid w:val="5BE87DE5"/>
    <w:rsid w:val="5BE97182"/>
    <w:rsid w:val="5BEE5CAC"/>
    <w:rsid w:val="5BF032CB"/>
    <w:rsid w:val="5BF15C7C"/>
    <w:rsid w:val="5BF20432"/>
    <w:rsid w:val="5BF35892"/>
    <w:rsid w:val="5BF8736E"/>
    <w:rsid w:val="5BFA2172"/>
    <w:rsid w:val="5BFA6156"/>
    <w:rsid w:val="5BFB69F9"/>
    <w:rsid w:val="5BFB7691"/>
    <w:rsid w:val="5BFC7943"/>
    <w:rsid w:val="5C073FFA"/>
    <w:rsid w:val="5C082369"/>
    <w:rsid w:val="5C0970AC"/>
    <w:rsid w:val="5C0A1CA8"/>
    <w:rsid w:val="5C0B275E"/>
    <w:rsid w:val="5C0C551B"/>
    <w:rsid w:val="5C0C6712"/>
    <w:rsid w:val="5C0D7648"/>
    <w:rsid w:val="5C0F4587"/>
    <w:rsid w:val="5C133965"/>
    <w:rsid w:val="5C1403E3"/>
    <w:rsid w:val="5C1A1519"/>
    <w:rsid w:val="5C1C226A"/>
    <w:rsid w:val="5C1C4C0F"/>
    <w:rsid w:val="5C1E51A4"/>
    <w:rsid w:val="5C201AE3"/>
    <w:rsid w:val="5C214995"/>
    <w:rsid w:val="5C24551E"/>
    <w:rsid w:val="5C2514A9"/>
    <w:rsid w:val="5C265DAC"/>
    <w:rsid w:val="5C281C9E"/>
    <w:rsid w:val="5C2830CE"/>
    <w:rsid w:val="5C293415"/>
    <w:rsid w:val="5C29636E"/>
    <w:rsid w:val="5C326636"/>
    <w:rsid w:val="5C33344B"/>
    <w:rsid w:val="5C3370C1"/>
    <w:rsid w:val="5C375B09"/>
    <w:rsid w:val="5C397396"/>
    <w:rsid w:val="5C3B247E"/>
    <w:rsid w:val="5C3E620A"/>
    <w:rsid w:val="5C3E7694"/>
    <w:rsid w:val="5C3F1EA5"/>
    <w:rsid w:val="5C3F5F7E"/>
    <w:rsid w:val="5C412078"/>
    <w:rsid w:val="5C414871"/>
    <w:rsid w:val="5C477F20"/>
    <w:rsid w:val="5C494B52"/>
    <w:rsid w:val="5C4958BC"/>
    <w:rsid w:val="5C497A90"/>
    <w:rsid w:val="5C4A5132"/>
    <w:rsid w:val="5C4B1196"/>
    <w:rsid w:val="5C4C2A87"/>
    <w:rsid w:val="5C4D179E"/>
    <w:rsid w:val="5C4E61F4"/>
    <w:rsid w:val="5C502B4C"/>
    <w:rsid w:val="5C510AE2"/>
    <w:rsid w:val="5C5421A7"/>
    <w:rsid w:val="5C546705"/>
    <w:rsid w:val="5C5479FC"/>
    <w:rsid w:val="5C5502E9"/>
    <w:rsid w:val="5C556B8C"/>
    <w:rsid w:val="5C572240"/>
    <w:rsid w:val="5C5A4D38"/>
    <w:rsid w:val="5C5A4FA7"/>
    <w:rsid w:val="5C5C6EEF"/>
    <w:rsid w:val="5C5C7D06"/>
    <w:rsid w:val="5C5E0464"/>
    <w:rsid w:val="5C5E13EE"/>
    <w:rsid w:val="5C632741"/>
    <w:rsid w:val="5C632905"/>
    <w:rsid w:val="5C680DCD"/>
    <w:rsid w:val="5C6B1844"/>
    <w:rsid w:val="5C6B71C0"/>
    <w:rsid w:val="5C6C0361"/>
    <w:rsid w:val="5C6E546C"/>
    <w:rsid w:val="5C6E7544"/>
    <w:rsid w:val="5C702177"/>
    <w:rsid w:val="5C727897"/>
    <w:rsid w:val="5C764D84"/>
    <w:rsid w:val="5C7B190D"/>
    <w:rsid w:val="5C7B409E"/>
    <w:rsid w:val="5C7B4BFB"/>
    <w:rsid w:val="5C7C44EC"/>
    <w:rsid w:val="5C7C6304"/>
    <w:rsid w:val="5C7E6F2E"/>
    <w:rsid w:val="5C805E31"/>
    <w:rsid w:val="5C833B3D"/>
    <w:rsid w:val="5C8433F6"/>
    <w:rsid w:val="5C847D6B"/>
    <w:rsid w:val="5C876798"/>
    <w:rsid w:val="5C8900B3"/>
    <w:rsid w:val="5C8B05B1"/>
    <w:rsid w:val="5C8B4F11"/>
    <w:rsid w:val="5C8B6508"/>
    <w:rsid w:val="5C8C2092"/>
    <w:rsid w:val="5C965684"/>
    <w:rsid w:val="5C9C227D"/>
    <w:rsid w:val="5CA17519"/>
    <w:rsid w:val="5CA4434B"/>
    <w:rsid w:val="5CAA735B"/>
    <w:rsid w:val="5CAE5C3E"/>
    <w:rsid w:val="5CAF30AB"/>
    <w:rsid w:val="5CB313E5"/>
    <w:rsid w:val="5CB34B8F"/>
    <w:rsid w:val="5CB46FDB"/>
    <w:rsid w:val="5CB9638B"/>
    <w:rsid w:val="5CBC3F29"/>
    <w:rsid w:val="5CBD29A9"/>
    <w:rsid w:val="5CBE7A46"/>
    <w:rsid w:val="5CBF5857"/>
    <w:rsid w:val="5CC019E0"/>
    <w:rsid w:val="5CC2096B"/>
    <w:rsid w:val="5CC23F0B"/>
    <w:rsid w:val="5CC269F1"/>
    <w:rsid w:val="5CC3243B"/>
    <w:rsid w:val="5CC33CCE"/>
    <w:rsid w:val="5CC4269C"/>
    <w:rsid w:val="5CC6124E"/>
    <w:rsid w:val="5CC61D70"/>
    <w:rsid w:val="5CCB036D"/>
    <w:rsid w:val="5CCB0766"/>
    <w:rsid w:val="5CCE38F2"/>
    <w:rsid w:val="5CD00BD0"/>
    <w:rsid w:val="5CD23183"/>
    <w:rsid w:val="5CD31EB9"/>
    <w:rsid w:val="5CD579A7"/>
    <w:rsid w:val="5CD90B68"/>
    <w:rsid w:val="5CDC3AF3"/>
    <w:rsid w:val="5CDE124A"/>
    <w:rsid w:val="5CDF316D"/>
    <w:rsid w:val="5CE00E3B"/>
    <w:rsid w:val="5CE0238B"/>
    <w:rsid w:val="5CE2410B"/>
    <w:rsid w:val="5CEA043C"/>
    <w:rsid w:val="5CEB13B6"/>
    <w:rsid w:val="5CEC16C0"/>
    <w:rsid w:val="5CEC46BD"/>
    <w:rsid w:val="5CF06839"/>
    <w:rsid w:val="5CF56C95"/>
    <w:rsid w:val="5CF70BF2"/>
    <w:rsid w:val="5CF72532"/>
    <w:rsid w:val="5CFA3900"/>
    <w:rsid w:val="5CFD0824"/>
    <w:rsid w:val="5CFD0A0C"/>
    <w:rsid w:val="5D031A76"/>
    <w:rsid w:val="5D042D16"/>
    <w:rsid w:val="5D050C35"/>
    <w:rsid w:val="5D06246C"/>
    <w:rsid w:val="5D087595"/>
    <w:rsid w:val="5D0A1512"/>
    <w:rsid w:val="5D0C2DA6"/>
    <w:rsid w:val="5D0C7DF2"/>
    <w:rsid w:val="5D0E30D1"/>
    <w:rsid w:val="5D100611"/>
    <w:rsid w:val="5D1017C6"/>
    <w:rsid w:val="5D1248DB"/>
    <w:rsid w:val="5D124BEB"/>
    <w:rsid w:val="5D154683"/>
    <w:rsid w:val="5D164E2A"/>
    <w:rsid w:val="5D192D21"/>
    <w:rsid w:val="5D196EE0"/>
    <w:rsid w:val="5D1B2754"/>
    <w:rsid w:val="5D1B3325"/>
    <w:rsid w:val="5D2027C1"/>
    <w:rsid w:val="5D22520D"/>
    <w:rsid w:val="5D225CD1"/>
    <w:rsid w:val="5D233E35"/>
    <w:rsid w:val="5D241AC1"/>
    <w:rsid w:val="5D2455B2"/>
    <w:rsid w:val="5D246105"/>
    <w:rsid w:val="5D251608"/>
    <w:rsid w:val="5D2D09AE"/>
    <w:rsid w:val="5D2D540E"/>
    <w:rsid w:val="5D2E4EDA"/>
    <w:rsid w:val="5D3354F7"/>
    <w:rsid w:val="5D341E4A"/>
    <w:rsid w:val="5D342A5B"/>
    <w:rsid w:val="5D3970E8"/>
    <w:rsid w:val="5D3A6582"/>
    <w:rsid w:val="5D3C30C3"/>
    <w:rsid w:val="5D3D30FB"/>
    <w:rsid w:val="5D42417E"/>
    <w:rsid w:val="5D4553DD"/>
    <w:rsid w:val="5D462A87"/>
    <w:rsid w:val="5D47511C"/>
    <w:rsid w:val="5D485608"/>
    <w:rsid w:val="5D486B9A"/>
    <w:rsid w:val="5D490DE8"/>
    <w:rsid w:val="5D494CDD"/>
    <w:rsid w:val="5D496E66"/>
    <w:rsid w:val="5D4D0DC5"/>
    <w:rsid w:val="5D5054BD"/>
    <w:rsid w:val="5D5178AE"/>
    <w:rsid w:val="5D551938"/>
    <w:rsid w:val="5D580A91"/>
    <w:rsid w:val="5D5844B2"/>
    <w:rsid w:val="5D596C8A"/>
    <w:rsid w:val="5D5D36FE"/>
    <w:rsid w:val="5D5F2AC9"/>
    <w:rsid w:val="5D5F474C"/>
    <w:rsid w:val="5D6120CE"/>
    <w:rsid w:val="5D61256C"/>
    <w:rsid w:val="5D625424"/>
    <w:rsid w:val="5D682E8F"/>
    <w:rsid w:val="5D69202D"/>
    <w:rsid w:val="5D69693F"/>
    <w:rsid w:val="5D6B22B5"/>
    <w:rsid w:val="5D6B551D"/>
    <w:rsid w:val="5D716028"/>
    <w:rsid w:val="5D72183B"/>
    <w:rsid w:val="5D756295"/>
    <w:rsid w:val="5D757A50"/>
    <w:rsid w:val="5D7619F5"/>
    <w:rsid w:val="5D79085F"/>
    <w:rsid w:val="5D7A4859"/>
    <w:rsid w:val="5D802FB4"/>
    <w:rsid w:val="5D861827"/>
    <w:rsid w:val="5D8651D3"/>
    <w:rsid w:val="5D883DE0"/>
    <w:rsid w:val="5D8B360E"/>
    <w:rsid w:val="5D8B651B"/>
    <w:rsid w:val="5D8C6422"/>
    <w:rsid w:val="5D8D27D9"/>
    <w:rsid w:val="5D9046EC"/>
    <w:rsid w:val="5D943979"/>
    <w:rsid w:val="5D96214D"/>
    <w:rsid w:val="5D9679B9"/>
    <w:rsid w:val="5D9859BE"/>
    <w:rsid w:val="5D9937E2"/>
    <w:rsid w:val="5D9A3DF8"/>
    <w:rsid w:val="5D9C52C3"/>
    <w:rsid w:val="5D9E14CF"/>
    <w:rsid w:val="5DA2531B"/>
    <w:rsid w:val="5DA256C0"/>
    <w:rsid w:val="5DA32A38"/>
    <w:rsid w:val="5DAA2211"/>
    <w:rsid w:val="5DAA41F7"/>
    <w:rsid w:val="5DAB4EE0"/>
    <w:rsid w:val="5DAF3678"/>
    <w:rsid w:val="5DB250C1"/>
    <w:rsid w:val="5DB30429"/>
    <w:rsid w:val="5DB3262F"/>
    <w:rsid w:val="5DBE174F"/>
    <w:rsid w:val="5DBF1496"/>
    <w:rsid w:val="5DBF5977"/>
    <w:rsid w:val="5DC157B2"/>
    <w:rsid w:val="5DC477A8"/>
    <w:rsid w:val="5DC53EC0"/>
    <w:rsid w:val="5DC55A9A"/>
    <w:rsid w:val="5DCC6649"/>
    <w:rsid w:val="5DD84B18"/>
    <w:rsid w:val="5DDC1DE7"/>
    <w:rsid w:val="5DDC6B04"/>
    <w:rsid w:val="5DDE58A1"/>
    <w:rsid w:val="5DE33C47"/>
    <w:rsid w:val="5DE34407"/>
    <w:rsid w:val="5DE45A7B"/>
    <w:rsid w:val="5DE73AB4"/>
    <w:rsid w:val="5DE80F5C"/>
    <w:rsid w:val="5DE87A36"/>
    <w:rsid w:val="5DE93A67"/>
    <w:rsid w:val="5DEE0801"/>
    <w:rsid w:val="5DEF0A06"/>
    <w:rsid w:val="5DF335F2"/>
    <w:rsid w:val="5DF505C9"/>
    <w:rsid w:val="5DF928C0"/>
    <w:rsid w:val="5DF9340A"/>
    <w:rsid w:val="5DFC355C"/>
    <w:rsid w:val="5E050857"/>
    <w:rsid w:val="5E0570A6"/>
    <w:rsid w:val="5E061DAC"/>
    <w:rsid w:val="5E087D4D"/>
    <w:rsid w:val="5E0A52D7"/>
    <w:rsid w:val="5E0F2683"/>
    <w:rsid w:val="5E112AC0"/>
    <w:rsid w:val="5E162827"/>
    <w:rsid w:val="5E165660"/>
    <w:rsid w:val="5E182143"/>
    <w:rsid w:val="5E1870A4"/>
    <w:rsid w:val="5E1A51DE"/>
    <w:rsid w:val="5E1F3D59"/>
    <w:rsid w:val="5E1F5824"/>
    <w:rsid w:val="5E294791"/>
    <w:rsid w:val="5E2D49B0"/>
    <w:rsid w:val="5E324629"/>
    <w:rsid w:val="5E33413F"/>
    <w:rsid w:val="5E370E10"/>
    <w:rsid w:val="5E377989"/>
    <w:rsid w:val="5E3D0D31"/>
    <w:rsid w:val="5E3E30CE"/>
    <w:rsid w:val="5E3F4C77"/>
    <w:rsid w:val="5E4007B9"/>
    <w:rsid w:val="5E444E38"/>
    <w:rsid w:val="5E452AA5"/>
    <w:rsid w:val="5E4815AC"/>
    <w:rsid w:val="5E490FC4"/>
    <w:rsid w:val="5E4A6F10"/>
    <w:rsid w:val="5E4B26C7"/>
    <w:rsid w:val="5E4C05A4"/>
    <w:rsid w:val="5E4F368A"/>
    <w:rsid w:val="5E4F4255"/>
    <w:rsid w:val="5E50367E"/>
    <w:rsid w:val="5E545B33"/>
    <w:rsid w:val="5E553597"/>
    <w:rsid w:val="5E55572D"/>
    <w:rsid w:val="5E5639F9"/>
    <w:rsid w:val="5E58002F"/>
    <w:rsid w:val="5E5A1D5F"/>
    <w:rsid w:val="5E5C07E5"/>
    <w:rsid w:val="5E5F3009"/>
    <w:rsid w:val="5E6019FA"/>
    <w:rsid w:val="5E626A50"/>
    <w:rsid w:val="5E637B4B"/>
    <w:rsid w:val="5E66064E"/>
    <w:rsid w:val="5E67431B"/>
    <w:rsid w:val="5E6935BE"/>
    <w:rsid w:val="5E6B3B03"/>
    <w:rsid w:val="5E6E6927"/>
    <w:rsid w:val="5E6F55CA"/>
    <w:rsid w:val="5E715A73"/>
    <w:rsid w:val="5E72090C"/>
    <w:rsid w:val="5E727F0E"/>
    <w:rsid w:val="5E753A9E"/>
    <w:rsid w:val="5E763472"/>
    <w:rsid w:val="5E7E78B4"/>
    <w:rsid w:val="5E7F76B0"/>
    <w:rsid w:val="5E826938"/>
    <w:rsid w:val="5E875B15"/>
    <w:rsid w:val="5E894E76"/>
    <w:rsid w:val="5E8E3C35"/>
    <w:rsid w:val="5E8F6E3F"/>
    <w:rsid w:val="5E931508"/>
    <w:rsid w:val="5E935AD4"/>
    <w:rsid w:val="5E941B33"/>
    <w:rsid w:val="5E943CE8"/>
    <w:rsid w:val="5E950E07"/>
    <w:rsid w:val="5E9F7348"/>
    <w:rsid w:val="5EA2002F"/>
    <w:rsid w:val="5EA4506E"/>
    <w:rsid w:val="5EA47183"/>
    <w:rsid w:val="5EA746FE"/>
    <w:rsid w:val="5EAB4E41"/>
    <w:rsid w:val="5EAD02C3"/>
    <w:rsid w:val="5EAE160B"/>
    <w:rsid w:val="5EAF3DF4"/>
    <w:rsid w:val="5EB10289"/>
    <w:rsid w:val="5EB10EEC"/>
    <w:rsid w:val="5EB447E9"/>
    <w:rsid w:val="5EB60990"/>
    <w:rsid w:val="5EBB0866"/>
    <w:rsid w:val="5EBD1AC0"/>
    <w:rsid w:val="5EBE160B"/>
    <w:rsid w:val="5EBF273B"/>
    <w:rsid w:val="5EC22720"/>
    <w:rsid w:val="5EC46A07"/>
    <w:rsid w:val="5EC70B2C"/>
    <w:rsid w:val="5EC74FC1"/>
    <w:rsid w:val="5EC75C89"/>
    <w:rsid w:val="5EC77D12"/>
    <w:rsid w:val="5ECA46FF"/>
    <w:rsid w:val="5ECB347C"/>
    <w:rsid w:val="5ECD1F84"/>
    <w:rsid w:val="5ECF368C"/>
    <w:rsid w:val="5ED14D1B"/>
    <w:rsid w:val="5ED21157"/>
    <w:rsid w:val="5ED21BBF"/>
    <w:rsid w:val="5ED32DE7"/>
    <w:rsid w:val="5ED417D2"/>
    <w:rsid w:val="5ED42F67"/>
    <w:rsid w:val="5ED54F27"/>
    <w:rsid w:val="5ED86517"/>
    <w:rsid w:val="5ED96A2A"/>
    <w:rsid w:val="5EDA19CB"/>
    <w:rsid w:val="5EDB375A"/>
    <w:rsid w:val="5EDC0E67"/>
    <w:rsid w:val="5EE061E5"/>
    <w:rsid w:val="5EE22503"/>
    <w:rsid w:val="5EE229F4"/>
    <w:rsid w:val="5EE45F10"/>
    <w:rsid w:val="5EE56DAD"/>
    <w:rsid w:val="5EE6710C"/>
    <w:rsid w:val="5EE87DA1"/>
    <w:rsid w:val="5EED5B69"/>
    <w:rsid w:val="5EEE0783"/>
    <w:rsid w:val="5EEE7569"/>
    <w:rsid w:val="5EF07648"/>
    <w:rsid w:val="5EF232DA"/>
    <w:rsid w:val="5EF25D03"/>
    <w:rsid w:val="5EF26426"/>
    <w:rsid w:val="5EF31931"/>
    <w:rsid w:val="5EF66CEC"/>
    <w:rsid w:val="5EF74406"/>
    <w:rsid w:val="5EFA110A"/>
    <w:rsid w:val="5EFB67BD"/>
    <w:rsid w:val="5EFC70DD"/>
    <w:rsid w:val="5EFD3EFE"/>
    <w:rsid w:val="5F035559"/>
    <w:rsid w:val="5F0410F6"/>
    <w:rsid w:val="5F045772"/>
    <w:rsid w:val="5F045D40"/>
    <w:rsid w:val="5F076B94"/>
    <w:rsid w:val="5F0911F3"/>
    <w:rsid w:val="5F0B2E4C"/>
    <w:rsid w:val="5F0D2C1B"/>
    <w:rsid w:val="5F0D670C"/>
    <w:rsid w:val="5F0F41CA"/>
    <w:rsid w:val="5F102108"/>
    <w:rsid w:val="5F126E62"/>
    <w:rsid w:val="5F127495"/>
    <w:rsid w:val="5F154677"/>
    <w:rsid w:val="5F177274"/>
    <w:rsid w:val="5F180CD6"/>
    <w:rsid w:val="5F1C620A"/>
    <w:rsid w:val="5F204F89"/>
    <w:rsid w:val="5F210C3F"/>
    <w:rsid w:val="5F247D6C"/>
    <w:rsid w:val="5F2640FE"/>
    <w:rsid w:val="5F265A3D"/>
    <w:rsid w:val="5F2770F3"/>
    <w:rsid w:val="5F29116F"/>
    <w:rsid w:val="5F291B5F"/>
    <w:rsid w:val="5F2A2562"/>
    <w:rsid w:val="5F2B3DF3"/>
    <w:rsid w:val="5F2B78E7"/>
    <w:rsid w:val="5F2C519B"/>
    <w:rsid w:val="5F330C51"/>
    <w:rsid w:val="5F356868"/>
    <w:rsid w:val="5F3665FB"/>
    <w:rsid w:val="5F3A2345"/>
    <w:rsid w:val="5F3A2D47"/>
    <w:rsid w:val="5F427553"/>
    <w:rsid w:val="5F452D89"/>
    <w:rsid w:val="5F495041"/>
    <w:rsid w:val="5F4C361D"/>
    <w:rsid w:val="5F4E1747"/>
    <w:rsid w:val="5F5335E2"/>
    <w:rsid w:val="5F550F97"/>
    <w:rsid w:val="5F5920BF"/>
    <w:rsid w:val="5F596FFD"/>
    <w:rsid w:val="5F5B2C39"/>
    <w:rsid w:val="5F5B738F"/>
    <w:rsid w:val="5F5D7C07"/>
    <w:rsid w:val="5F6156FF"/>
    <w:rsid w:val="5F6450DA"/>
    <w:rsid w:val="5F65377F"/>
    <w:rsid w:val="5F67322D"/>
    <w:rsid w:val="5F67591B"/>
    <w:rsid w:val="5F6811B1"/>
    <w:rsid w:val="5F6A639F"/>
    <w:rsid w:val="5F6B7AAD"/>
    <w:rsid w:val="5F6C1507"/>
    <w:rsid w:val="5F6C27CC"/>
    <w:rsid w:val="5F6E66AA"/>
    <w:rsid w:val="5F6F5C68"/>
    <w:rsid w:val="5F6F6EA0"/>
    <w:rsid w:val="5F702286"/>
    <w:rsid w:val="5F733283"/>
    <w:rsid w:val="5F736075"/>
    <w:rsid w:val="5F7526A2"/>
    <w:rsid w:val="5F7D71A0"/>
    <w:rsid w:val="5F7E3AC9"/>
    <w:rsid w:val="5F7E71F5"/>
    <w:rsid w:val="5F801946"/>
    <w:rsid w:val="5F8056F5"/>
    <w:rsid w:val="5F837B38"/>
    <w:rsid w:val="5F844E2E"/>
    <w:rsid w:val="5F862CAD"/>
    <w:rsid w:val="5F8645A6"/>
    <w:rsid w:val="5F874A97"/>
    <w:rsid w:val="5F8A65D2"/>
    <w:rsid w:val="5F8C264C"/>
    <w:rsid w:val="5F8C2B68"/>
    <w:rsid w:val="5F936D85"/>
    <w:rsid w:val="5F95478E"/>
    <w:rsid w:val="5F9552EA"/>
    <w:rsid w:val="5F974713"/>
    <w:rsid w:val="5F9834B3"/>
    <w:rsid w:val="5F9B1D46"/>
    <w:rsid w:val="5F9B1F7E"/>
    <w:rsid w:val="5F9C48C2"/>
    <w:rsid w:val="5FA24173"/>
    <w:rsid w:val="5FA40C92"/>
    <w:rsid w:val="5FA40CE5"/>
    <w:rsid w:val="5FA47CB0"/>
    <w:rsid w:val="5FA85CB4"/>
    <w:rsid w:val="5FAA17A6"/>
    <w:rsid w:val="5FAB6A68"/>
    <w:rsid w:val="5FAC4E52"/>
    <w:rsid w:val="5FAD1A90"/>
    <w:rsid w:val="5FAD492A"/>
    <w:rsid w:val="5FAF085C"/>
    <w:rsid w:val="5FB02599"/>
    <w:rsid w:val="5FB37594"/>
    <w:rsid w:val="5FB51302"/>
    <w:rsid w:val="5FBD1511"/>
    <w:rsid w:val="5FBD3EA2"/>
    <w:rsid w:val="5FBE68E6"/>
    <w:rsid w:val="5FC82721"/>
    <w:rsid w:val="5FCA7D66"/>
    <w:rsid w:val="5FCB020D"/>
    <w:rsid w:val="5FCD165D"/>
    <w:rsid w:val="5FCF0D40"/>
    <w:rsid w:val="5FD04B78"/>
    <w:rsid w:val="5FD15FBE"/>
    <w:rsid w:val="5FD16316"/>
    <w:rsid w:val="5FD518B9"/>
    <w:rsid w:val="5FD55432"/>
    <w:rsid w:val="5FDB77A1"/>
    <w:rsid w:val="5FDF5769"/>
    <w:rsid w:val="5FE200BF"/>
    <w:rsid w:val="5FE247AF"/>
    <w:rsid w:val="5FE264B3"/>
    <w:rsid w:val="5FE42ACA"/>
    <w:rsid w:val="5FE52FC3"/>
    <w:rsid w:val="5FE906B1"/>
    <w:rsid w:val="5FEE5702"/>
    <w:rsid w:val="5FF02EC5"/>
    <w:rsid w:val="5FF47AF6"/>
    <w:rsid w:val="5FF66246"/>
    <w:rsid w:val="5FF77E6F"/>
    <w:rsid w:val="5FF91191"/>
    <w:rsid w:val="5FFA291F"/>
    <w:rsid w:val="5FFA5AF0"/>
    <w:rsid w:val="5FFC42FF"/>
    <w:rsid w:val="6000032D"/>
    <w:rsid w:val="60021355"/>
    <w:rsid w:val="60025B37"/>
    <w:rsid w:val="6006638F"/>
    <w:rsid w:val="600E1BCE"/>
    <w:rsid w:val="600E5279"/>
    <w:rsid w:val="60105F64"/>
    <w:rsid w:val="60106816"/>
    <w:rsid w:val="60161A89"/>
    <w:rsid w:val="6016317C"/>
    <w:rsid w:val="60163C81"/>
    <w:rsid w:val="601A752C"/>
    <w:rsid w:val="601D4D21"/>
    <w:rsid w:val="601D7203"/>
    <w:rsid w:val="601F4527"/>
    <w:rsid w:val="60205202"/>
    <w:rsid w:val="60247720"/>
    <w:rsid w:val="60250081"/>
    <w:rsid w:val="60251750"/>
    <w:rsid w:val="602A016B"/>
    <w:rsid w:val="602F603C"/>
    <w:rsid w:val="60300B87"/>
    <w:rsid w:val="60300C73"/>
    <w:rsid w:val="60310408"/>
    <w:rsid w:val="603139E2"/>
    <w:rsid w:val="603324C5"/>
    <w:rsid w:val="60397020"/>
    <w:rsid w:val="603F683B"/>
    <w:rsid w:val="60403079"/>
    <w:rsid w:val="60430DEB"/>
    <w:rsid w:val="604417EF"/>
    <w:rsid w:val="60460C23"/>
    <w:rsid w:val="60471F17"/>
    <w:rsid w:val="6049674D"/>
    <w:rsid w:val="604A2A65"/>
    <w:rsid w:val="604C2D33"/>
    <w:rsid w:val="604E7CD1"/>
    <w:rsid w:val="60503F9B"/>
    <w:rsid w:val="605423E7"/>
    <w:rsid w:val="6055097A"/>
    <w:rsid w:val="60563B61"/>
    <w:rsid w:val="605878CC"/>
    <w:rsid w:val="605959ED"/>
    <w:rsid w:val="60597F1F"/>
    <w:rsid w:val="605B2325"/>
    <w:rsid w:val="605C0EBF"/>
    <w:rsid w:val="605C13C0"/>
    <w:rsid w:val="605D269B"/>
    <w:rsid w:val="605D5C3C"/>
    <w:rsid w:val="605E7727"/>
    <w:rsid w:val="6060251E"/>
    <w:rsid w:val="60604E9E"/>
    <w:rsid w:val="60614934"/>
    <w:rsid w:val="60633AE9"/>
    <w:rsid w:val="60651DDA"/>
    <w:rsid w:val="60657BB9"/>
    <w:rsid w:val="606D130A"/>
    <w:rsid w:val="606D5377"/>
    <w:rsid w:val="606F402D"/>
    <w:rsid w:val="607024F6"/>
    <w:rsid w:val="60716DD7"/>
    <w:rsid w:val="60730CDC"/>
    <w:rsid w:val="60741B4F"/>
    <w:rsid w:val="60765A9D"/>
    <w:rsid w:val="607772CF"/>
    <w:rsid w:val="607B70E7"/>
    <w:rsid w:val="607F0524"/>
    <w:rsid w:val="6088627D"/>
    <w:rsid w:val="608A289D"/>
    <w:rsid w:val="6092321D"/>
    <w:rsid w:val="60925C37"/>
    <w:rsid w:val="609324B7"/>
    <w:rsid w:val="60940FC4"/>
    <w:rsid w:val="60947D84"/>
    <w:rsid w:val="60976F46"/>
    <w:rsid w:val="60984F02"/>
    <w:rsid w:val="609A0BE6"/>
    <w:rsid w:val="609B1D66"/>
    <w:rsid w:val="609E7F19"/>
    <w:rsid w:val="609F0C0B"/>
    <w:rsid w:val="60A24FE6"/>
    <w:rsid w:val="60AC373D"/>
    <w:rsid w:val="60AD37D1"/>
    <w:rsid w:val="60AD718D"/>
    <w:rsid w:val="60AE30BC"/>
    <w:rsid w:val="60B01C8B"/>
    <w:rsid w:val="60B13328"/>
    <w:rsid w:val="60B17166"/>
    <w:rsid w:val="60B5376E"/>
    <w:rsid w:val="60B57BE8"/>
    <w:rsid w:val="60B739DD"/>
    <w:rsid w:val="60B877CB"/>
    <w:rsid w:val="60BC5EC3"/>
    <w:rsid w:val="60C2149A"/>
    <w:rsid w:val="60C26B0C"/>
    <w:rsid w:val="60C31E23"/>
    <w:rsid w:val="60C85022"/>
    <w:rsid w:val="60CB2A77"/>
    <w:rsid w:val="60CB756C"/>
    <w:rsid w:val="60CD62AD"/>
    <w:rsid w:val="60D16793"/>
    <w:rsid w:val="60D611C2"/>
    <w:rsid w:val="60D72266"/>
    <w:rsid w:val="60D91EBC"/>
    <w:rsid w:val="60D95A4A"/>
    <w:rsid w:val="60DA0213"/>
    <w:rsid w:val="60DA05DF"/>
    <w:rsid w:val="60DF3403"/>
    <w:rsid w:val="60E33BE2"/>
    <w:rsid w:val="60E5570B"/>
    <w:rsid w:val="60E71FE6"/>
    <w:rsid w:val="60E8014D"/>
    <w:rsid w:val="60ED1FEE"/>
    <w:rsid w:val="60F123D3"/>
    <w:rsid w:val="60F74BF4"/>
    <w:rsid w:val="60F82554"/>
    <w:rsid w:val="60F9304C"/>
    <w:rsid w:val="60FB00DD"/>
    <w:rsid w:val="60FB07B2"/>
    <w:rsid w:val="60FB283B"/>
    <w:rsid w:val="60FC5969"/>
    <w:rsid w:val="60FD729A"/>
    <w:rsid w:val="61005517"/>
    <w:rsid w:val="61053DD7"/>
    <w:rsid w:val="61076695"/>
    <w:rsid w:val="610843AB"/>
    <w:rsid w:val="610A2A8B"/>
    <w:rsid w:val="610B70C2"/>
    <w:rsid w:val="610C0954"/>
    <w:rsid w:val="610D09BE"/>
    <w:rsid w:val="61105C3F"/>
    <w:rsid w:val="61151289"/>
    <w:rsid w:val="61170228"/>
    <w:rsid w:val="61182BA2"/>
    <w:rsid w:val="611B13E9"/>
    <w:rsid w:val="611D3A9A"/>
    <w:rsid w:val="612012F3"/>
    <w:rsid w:val="612353FF"/>
    <w:rsid w:val="61243119"/>
    <w:rsid w:val="61271587"/>
    <w:rsid w:val="612B4BE0"/>
    <w:rsid w:val="612D713E"/>
    <w:rsid w:val="612E5FA9"/>
    <w:rsid w:val="612F15FE"/>
    <w:rsid w:val="61300527"/>
    <w:rsid w:val="613202D0"/>
    <w:rsid w:val="61321601"/>
    <w:rsid w:val="61341469"/>
    <w:rsid w:val="61352657"/>
    <w:rsid w:val="61370CCF"/>
    <w:rsid w:val="61372336"/>
    <w:rsid w:val="613813D1"/>
    <w:rsid w:val="61391317"/>
    <w:rsid w:val="613A0272"/>
    <w:rsid w:val="613F5AF6"/>
    <w:rsid w:val="61432925"/>
    <w:rsid w:val="6147252E"/>
    <w:rsid w:val="614A0A9E"/>
    <w:rsid w:val="614B1B22"/>
    <w:rsid w:val="614D1860"/>
    <w:rsid w:val="614E439E"/>
    <w:rsid w:val="614E4F69"/>
    <w:rsid w:val="614F2052"/>
    <w:rsid w:val="61505AB3"/>
    <w:rsid w:val="61535AEF"/>
    <w:rsid w:val="615454CD"/>
    <w:rsid w:val="61555977"/>
    <w:rsid w:val="61564020"/>
    <w:rsid w:val="61573D69"/>
    <w:rsid w:val="61574825"/>
    <w:rsid w:val="61581ED5"/>
    <w:rsid w:val="615B5F6C"/>
    <w:rsid w:val="615C637F"/>
    <w:rsid w:val="61607D15"/>
    <w:rsid w:val="616123AC"/>
    <w:rsid w:val="616660AA"/>
    <w:rsid w:val="616A23EC"/>
    <w:rsid w:val="616B390C"/>
    <w:rsid w:val="616B66F8"/>
    <w:rsid w:val="616D19A9"/>
    <w:rsid w:val="61702741"/>
    <w:rsid w:val="61706606"/>
    <w:rsid w:val="61732799"/>
    <w:rsid w:val="61797A39"/>
    <w:rsid w:val="617B2820"/>
    <w:rsid w:val="617C2807"/>
    <w:rsid w:val="617D4918"/>
    <w:rsid w:val="6180001D"/>
    <w:rsid w:val="618014FD"/>
    <w:rsid w:val="618C2A8E"/>
    <w:rsid w:val="618C6147"/>
    <w:rsid w:val="618E6457"/>
    <w:rsid w:val="618F1A4A"/>
    <w:rsid w:val="619372DB"/>
    <w:rsid w:val="61944E1A"/>
    <w:rsid w:val="61946215"/>
    <w:rsid w:val="61950333"/>
    <w:rsid w:val="61952CA5"/>
    <w:rsid w:val="61977B82"/>
    <w:rsid w:val="619820B3"/>
    <w:rsid w:val="61990223"/>
    <w:rsid w:val="619D448F"/>
    <w:rsid w:val="619D63A9"/>
    <w:rsid w:val="619E03FE"/>
    <w:rsid w:val="61A216F2"/>
    <w:rsid w:val="61A91617"/>
    <w:rsid w:val="61AA1B5C"/>
    <w:rsid w:val="61AE67EC"/>
    <w:rsid w:val="61AF2E11"/>
    <w:rsid w:val="61AF6539"/>
    <w:rsid w:val="61B142E5"/>
    <w:rsid w:val="61B25FC3"/>
    <w:rsid w:val="61B32D43"/>
    <w:rsid w:val="61B644C0"/>
    <w:rsid w:val="61BA60F0"/>
    <w:rsid w:val="61C232CF"/>
    <w:rsid w:val="61C437EE"/>
    <w:rsid w:val="61C51868"/>
    <w:rsid w:val="61C6238E"/>
    <w:rsid w:val="61CB2AA9"/>
    <w:rsid w:val="61CB5013"/>
    <w:rsid w:val="61CC3173"/>
    <w:rsid w:val="61CD600C"/>
    <w:rsid w:val="61CE261C"/>
    <w:rsid w:val="61D37C44"/>
    <w:rsid w:val="61D44744"/>
    <w:rsid w:val="61DB4BCF"/>
    <w:rsid w:val="61DC0265"/>
    <w:rsid w:val="61E26A64"/>
    <w:rsid w:val="61E45599"/>
    <w:rsid w:val="61E5216D"/>
    <w:rsid w:val="61E76DB7"/>
    <w:rsid w:val="61EB08F0"/>
    <w:rsid w:val="61EC4AD7"/>
    <w:rsid w:val="61EF04F7"/>
    <w:rsid w:val="61EF29D1"/>
    <w:rsid w:val="61EF7CCB"/>
    <w:rsid w:val="61F516AB"/>
    <w:rsid w:val="61FA277C"/>
    <w:rsid w:val="61FA6B67"/>
    <w:rsid w:val="62020FB7"/>
    <w:rsid w:val="62026F49"/>
    <w:rsid w:val="62031C19"/>
    <w:rsid w:val="620350A0"/>
    <w:rsid w:val="62055651"/>
    <w:rsid w:val="62067EB4"/>
    <w:rsid w:val="62072654"/>
    <w:rsid w:val="62084680"/>
    <w:rsid w:val="620C2630"/>
    <w:rsid w:val="621057F0"/>
    <w:rsid w:val="62153CDA"/>
    <w:rsid w:val="62182154"/>
    <w:rsid w:val="62183412"/>
    <w:rsid w:val="621C3320"/>
    <w:rsid w:val="621C6611"/>
    <w:rsid w:val="621F293A"/>
    <w:rsid w:val="62236778"/>
    <w:rsid w:val="62251674"/>
    <w:rsid w:val="622832C7"/>
    <w:rsid w:val="62283795"/>
    <w:rsid w:val="622A07E8"/>
    <w:rsid w:val="622A1F5C"/>
    <w:rsid w:val="622B2115"/>
    <w:rsid w:val="622C56EE"/>
    <w:rsid w:val="62302ADA"/>
    <w:rsid w:val="62307442"/>
    <w:rsid w:val="6231179E"/>
    <w:rsid w:val="62314478"/>
    <w:rsid w:val="62360E03"/>
    <w:rsid w:val="62373090"/>
    <w:rsid w:val="6237791B"/>
    <w:rsid w:val="62390557"/>
    <w:rsid w:val="623951BB"/>
    <w:rsid w:val="623A41F2"/>
    <w:rsid w:val="623A517E"/>
    <w:rsid w:val="624216CA"/>
    <w:rsid w:val="62432563"/>
    <w:rsid w:val="62435D27"/>
    <w:rsid w:val="624448E6"/>
    <w:rsid w:val="624559BF"/>
    <w:rsid w:val="62481C31"/>
    <w:rsid w:val="624914AC"/>
    <w:rsid w:val="624A0544"/>
    <w:rsid w:val="624A6D9E"/>
    <w:rsid w:val="624C2FEC"/>
    <w:rsid w:val="624C4505"/>
    <w:rsid w:val="624E685F"/>
    <w:rsid w:val="624F4B8C"/>
    <w:rsid w:val="62501ED7"/>
    <w:rsid w:val="62521D09"/>
    <w:rsid w:val="625507CA"/>
    <w:rsid w:val="625732BA"/>
    <w:rsid w:val="625B0688"/>
    <w:rsid w:val="625B406B"/>
    <w:rsid w:val="6260502C"/>
    <w:rsid w:val="62607C8F"/>
    <w:rsid w:val="6261286B"/>
    <w:rsid w:val="62615D61"/>
    <w:rsid w:val="62617700"/>
    <w:rsid w:val="626415C4"/>
    <w:rsid w:val="62667973"/>
    <w:rsid w:val="62672889"/>
    <w:rsid w:val="62684450"/>
    <w:rsid w:val="626B0491"/>
    <w:rsid w:val="626C542B"/>
    <w:rsid w:val="626D09A1"/>
    <w:rsid w:val="626F338E"/>
    <w:rsid w:val="62714616"/>
    <w:rsid w:val="62720436"/>
    <w:rsid w:val="627225CF"/>
    <w:rsid w:val="62733DB1"/>
    <w:rsid w:val="62735E42"/>
    <w:rsid w:val="62747B75"/>
    <w:rsid w:val="62795E5A"/>
    <w:rsid w:val="627E1814"/>
    <w:rsid w:val="627F7491"/>
    <w:rsid w:val="628036C3"/>
    <w:rsid w:val="62803F3B"/>
    <w:rsid w:val="62852617"/>
    <w:rsid w:val="62894E9F"/>
    <w:rsid w:val="628A3985"/>
    <w:rsid w:val="628C2103"/>
    <w:rsid w:val="628D13ED"/>
    <w:rsid w:val="628D1D8E"/>
    <w:rsid w:val="628E54AE"/>
    <w:rsid w:val="628F534B"/>
    <w:rsid w:val="62921208"/>
    <w:rsid w:val="629C20C2"/>
    <w:rsid w:val="629C3BAC"/>
    <w:rsid w:val="629C5DEE"/>
    <w:rsid w:val="62A034C7"/>
    <w:rsid w:val="62A068EA"/>
    <w:rsid w:val="62A23AD5"/>
    <w:rsid w:val="62A62CBB"/>
    <w:rsid w:val="62A7364F"/>
    <w:rsid w:val="62A76899"/>
    <w:rsid w:val="62A8364A"/>
    <w:rsid w:val="62A86BF2"/>
    <w:rsid w:val="62A94720"/>
    <w:rsid w:val="62AB4C83"/>
    <w:rsid w:val="62AC32A7"/>
    <w:rsid w:val="62AD4670"/>
    <w:rsid w:val="62AE55ED"/>
    <w:rsid w:val="62AE70D4"/>
    <w:rsid w:val="62AF2ADC"/>
    <w:rsid w:val="62B147D5"/>
    <w:rsid w:val="62B16E6B"/>
    <w:rsid w:val="62B3618F"/>
    <w:rsid w:val="62B771F3"/>
    <w:rsid w:val="62B84248"/>
    <w:rsid w:val="62B85146"/>
    <w:rsid w:val="62B961A8"/>
    <w:rsid w:val="62BA448C"/>
    <w:rsid w:val="62BB56C8"/>
    <w:rsid w:val="62BC0463"/>
    <w:rsid w:val="62BE508B"/>
    <w:rsid w:val="62C23DEE"/>
    <w:rsid w:val="62C24BC2"/>
    <w:rsid w:val="62C43329"/>
    <w:rsid w:val="62C62099"/>
    <w:rsid w:val="62C95F71"/>
    <w:rsid w:val="62CA7311"/>
    <w:rsid w:val="62CB150C"/>
    <w:rsid w:val="62CB4717"/>
    <w:rsid w:val="62D032E9"/>
    <w:rsid w:val="62D32DE2"/>
    <w:rsid w:val="62D3371B"/>
    <w:rsid w:val="62D51B17"/>
    <w:rsid w:val="62D94B91"/>
    <w:rsid w:val="62DA401F"/>
    <w:rsid w:val="62DA5076"/>
    <w:rsid w:val="62DB0131"/>
    <w:rsid w:val="62DC6A20"/>
    <w:rsid w:val="62E30605"/>
    <w:rsid w:val="62E30822"/>
    <w:rsid w:val="62E44812"/>
    <w:rsid w:val="62E7371F"/>
    <w:rsid w:val="62E94EA9"/>
    <w:rsid w:val="62EC760B"/>
    <w:rsid w:val="62ED0006"/>
    <w:rsid w:val="62EE5B21"/>
    <w:rsid w:val="62EF52AF"/>
    <w:rsid w:val="62F06F21"/>
    <w:rsid w:val="62F13FE5"/>
    <w:rsid w:val="62F46BD3"/>
    <w:rsid w:val="62F61829"/>
    <w:rsid w:val="62F9518F"/>
    <w:rsid w:val="62F95816"/>
    <w:rsid w:val="62FA1BB1"/>
    <w:rsid w:val="62FB13D1"/>
    <w:rsid w:val="63016007"/>
    <w:rsid w:val="63042949"/>
    <w:rsid w:val="63067ACE"/>
    <w:rsid w:val="63071827"/>
    <w:rsid w:val="63094435"/>
    <w:rsid w:val="630D42B4"/>
    <w:rsid w:val="630F740D"/>
    <w:rsid w:val="63100738"/>
    <w:rsid w:val="63105FEB"/>
    <w:rsid w:val="6314006D"/>
    <w:rsid w:val="631406CC"/>
    <w:rsid w:val="63143345"/>
    <w:rsid w:val="63157FB8"/>
    <w:rsid w:val="6317580E"/>
    <w:rsid w:val="6319082F"/>
    <w:rsid w:val="6319207A"/>
    <w:rsid w:val="631B22CB"/>
    <w:rsid w:val="631D61DE"/>
    <w:rsid w:val="631E1CBC"/>
    <w:rsid w:val="631F50E3"/>
    <w:rsid w:val="63214036"/>
    <w:rsid w:val="6322642C"/>
    <w:rsid w:val="6324421A"/>
    <w:rsid w:val="6325411F"/>
    <w:rsid w:val="632764DA"/>
    <w:rsid w:val="63276A7B"/>
    <w:rsid w:val="63293BC9"/>
    <w:rsid w:val="632C0B7E"/>
    <w:rsid w:val="633434CF"/>
    <w:rsid w:val="63357576"/>
    <w:rsid w:val="63370C0A"/>
    <w:rsid w:val="63382DC2"/>
    <w:rsid w:val="633C6D7B"/>
    <w:rsid w:val="633D4328"/>
    <w:rsid w:val="633D612A"/>
    <w:rsid w:val="633D74B8"/>
    <w:rsid w:val="633E452D"/>
    <w:rsid w:val="63416D45"/>
    <w:rsid w:val="63433785"/>
    <w:rsid w:val="63437848"/>
    <w:rsid w:val="634528C8"/>
    <w:rsid w:val="63457740"/>
    <w:rsid w:val="634B1486"/>
    <w:rsid w:val="634C00C1"/>
    <w:rsid w:val="634C0E7C"/>
    <w:rsid w:val="634E5872"/>
    <w:rsid w:val="63506BB6"/>
    <w:rsid w:val="63506EC7"/>
    <w:rsid w:val="63531CFB"/>
    <w:rsid w:val="635430DD"/>
    <w:rsid w:val="635607C3"/>
    <w:rsid w:val="6357387E"/>
    <w:rsid w:val="635A5488"/>
    <w:rsid w:val="635B6E00"/>
    <w:rsid w:val="635D4488"/>
    <w:rsid w:val="6365024B"/>
    <w:rsid w:val="63653F25"/>
    <w:rsid w:val="63655A9A"/>
    <w:rsid w:val="636E2E11"/>
    <w:rsid w:val="636F0201"/>
    <w:rsid w:val="63737799"/>
    <w:rsid w:val="63751EEF"/>
    <w:rsid w:val="637868B9"/>
    <w:rsid w:val="63791894"/>
    <w:rsid w:val="63794535"/>
    <w:rsid w:val="637A2D39"/>
    <w:rsid w:val="63803B68"/>
    <w:rsid w:val="638870D7"/>
    <w:rsid w:val="638A3E8D"/>
    <w:rsid w:val="639103AE"/>
    <w:rsid w:val="639164D8"/>
    <w:rsid w:val="639166FD"/>
    <w:rsid w:val="6392543F"/>
    <w:rsid w:val="6398144D"/>
    <w:rsid w:val="639A2149"/>
    <w:rsid w:val="639B53CD"/>
    <w:rsid w:val="63A06C8A"/>
    <w:rsid w:val="63A453D8"/>
    <w:rsid w:val="63A67EDD"/>
    <w:rsid w:val="63A763D2"/>
    <w:rsid w:val="63A802CB"/>
    <w:rsid w:val="63AD4E3D"/>
    <w:rsid w:val="63AF402A"/>
    <w:rsid w:val="63B060E8"/>
    <w:rsid w:val="63B213AF"/>
    <w:rsid w:val="63B54183"/>
    <w:rsid w:val="63B57A6A"/>
    <w:rsid w:val="63BB4B8D"/>
    <w:rsid w:val="63BF541C"/>
    <w:rsid w:val="63C34DCA"/>
    <w:rsid w:val="63C56BE5"/>
    <w:rsid w:val="63C61F3A"/>
    <w:rsid w:val="63CA2306"/>
    <w:rsid w:val="63CB37A9"/>
    <w:rsid w:val="63CC0A96"/>
    <w:rsid w:val="63CD15ED"/>
    <w:rsid w:val="63D06756"/>
    <w:rsid w:val="63D23BCB"/>
    <w:rsid w:val="63E00809"/>
    <w:rsid w:val="63E074A8"/>
    <w:rsid w:val="63E244FB"/>
    <w:rsid w:val="63E91D60"/>
    <w:rsid w:val="63E96C52"/>
    <w:rsid w:val="63EA44D0"/>
    <w:rsid w:val="63EB7B48"/>
    <w:rsid w:val="63EC1200"/>
    <w:rsid w:val="63EE66F4"/>
    <w:rsid w:val="63F01D33"/>
    <w:rsid w:val="63F655D2"/>
    <w:rsid w:val="63F81256"/>
    <w:rsid w:val="63F91272"/>
    <w:rsid w:val="63FB653A"/>
    <w:rsid w:val="63FD4B8C"/>
    <w:rsid w:val="63FF0984"/>
    <w:rsid w:val="63FF7CD5"/>
    <w:rsid w:val="640072E6"/>
    <w:rsid w:val="640454BF"/>
    <w:rsid w:val="64062A88"/>
    <w:rsid w:val="640639FF"/>
    <w:rsid w:val="640702A6"/>
    <w:rsid w:val="64072FEA"/>
    <w:rsid w:val="640826A7"/>
    <w:rsid w:val="6409730D"/>
    <w:rsid w:val="640E0715"/>
    <w:rsid w:val="64106657"/>
    <w:rsid w:val="64115E10"/>
    <w:rsid w:val="64143F13"/>
    <w:rsid w:val="64190998"/>
    <w:rsid w:val="64191590"/>
    <w:rsid w:val="64195B4C"/>
    <w:rsid w:val="641C6E94"/>
    <w:rsid w:val="641F2903"/>
    <w:rsid w:val="64212BEA"/>
    <w:rsid w:val="6423779A"/>
    <w:rsid w:val="6425689A"/>
    <w:rsid w:val="64267FAF"/>
    <w:rsid w:val="642811A3"/>
    <w:rsid w:val="64281F08"/>
    <w:rsid w:val="642B7A72"/>
    <w:rsid w:val="642E66F3"/>
    <w:rsid w:val="642F5841"/>
    <w:rsid w:val="643039C7"/>
    <w:rsid w:val="64326DF2"/>
    <w:rsid w:val="643758D0"/>
    <w:rsid w:val="643851C9"/>
    <w:rsid w:val="643A52D0"/>
    <w:rsid w:val="643C4FD3"/>
    <w:rsid w:val="643E1F06"/>
    <w:rsid w:val="643F27CF"/>
    <w:rsid w:val="643F3301"/>
    <w:rsid w:val="64403C70"/>
    <w:rsid w:val="64404BC3"/>
    <w:rsid w:val="64410319"/>
    <w:rsid w:val="64412A41"/>
    <w:rsid w:val="644133E3"/>
    <w:rsid w:val="64445368"/>
    <w:rsid w:val="64452058"/>
    <w:rsid w:val="64457B21"/>
    <w:rsid w:val="64490927"/>
    <w:rsid w:val="644B5890"/>
    <w:rsid w:val="644B6231"/>
    <w:rsid w:val="64506F50"/>
    <w:rsid w:val="64553B8D"/>
    <w:rsid w:val="64586B28"/>
    <w:rsid w:val="64596FF0"/>
    <w:rsid w:val="645A0000"/>
    <w:rsid w:val="645C16E5"/>
    <w:rsid w:val="64612CDE"/>
    <w:rsid w:val="64667CBF"/>
    <w:rsid w:val="64690837"/>
    <w:rsid w:val="646D3B98"/>
    <w:rsid w:val="646D5E26"/>
    <w:rsid w:val="64714C1E"/>
    <w:rsid w:val="6477163A"/>
    <w:rsid w:val="64780B9D"/>
    <w:rsid w:val="647910F3"/>
    <w:rsid w:val="647A233B"/>
    <w:rsid w:val="647B6A8D"/>
    <w:rsid w:val="647B7007"/>
    <w:rsid w:val="647F5A1A"/>
    <w:rsid w:val="6480446E"/>
    <w:rsid w:val="648169F1"/>
    <w:rsid w:val="64835E9A"/>
    <w:rsid w:val="64851075"/>
    <w:rsid w:val="64851FC8"/>
    <w:rsid w:val="6485295C"/>
    <w:rsid w:val="64873FDF"/>
    <w:rsid w:val="6487684B"/>
    <w:rsid w:val="648863F8"/>
    <w:rsid w:val="648B3B66"/>
    <w:rsid w:val="648C644C"/>
    <w:rsid w:val="64951329"/>
    <w:rsid w:val="64961FCD"/>
    <w:rsid w:val="64965226"/>
    <w:rsid w:val="64974E13"/>
    <w:rsid w:val="649926BA"/>
    <w:rsid w:val="649A56D6"/>
    <w:rsid w:val="64A0456F"/>
    <w:rsid w:val="64A40814"/>
    <w:rsid w:val="64A60682"/>
    <w:rsid w:val="64A740C8"/>
    <w:rsid w:val="64A82123"/>
    <w:rsid w:val="64A95F86"/>
    <w:rsid w:val="64AA2BCD"/>
    <w:rsid w:val="64B11F73"/>
    <w:rsid w:val="64B55AD6"/>
    <w:rsid w:val="64B72EDC"/>
    <w:rsid w:val="64B91A2E"/>
    <w:rsid w:val="64BA4B87"/>
    <w:rsid w:val="64BE344E"/>
    <w:rsid w:val="64BF35C7"/>
    <w:rsid w:val="64C07D94"/>
    <w:rsid w:val="64C77FF2"/>
    <w:rsid w:val="64C87955"/>
    <w:rsid w:val="64CC258A"/>
    <w:rsid w:val="64CE1FFC"/>
    <w:rsid w:val="64D10DA9"/>
    <w:rsid w:val="64D228EA"/>
    <w:rsid w:val="64D25925"/>
    <w:rsid w:val="64D41369"/>
    <w:rsid w:val="64D54104"/>
    <w:rsid w:val="64D56DD9"/>
    <w:rsid w:val="64D640F5"/>
    <w:rsid w:val="64D90E02"/>
    <w:rsid w:val="64DD0CAB"/>
    <w:rsid w:val="64DF005D"/>
    <w:rsid w:val="64E22425"/>
    <w:rsid w:val="64E32274"/>
    <w:rsid w:val="64E3357E"/>
    <w:rsid w:val="64EB1683"/>
    <w:rsid w:val="64EC0174"/>
    <w:rsid w:val="64F46C9B"/>
    <w:rsid w:val="64F54B48"/>
    <w:rsid w:val="64F60979"/>
    <w:rsid w:val="64F66C0A"/>
    <w:rsid w:val="64F85334"/>
    <w:rsid w:val="64FB0D80"/>
    <w:rsid w:val="64FC185D"/>
    <w:rsid w:val="64FD0E38"/>
    <w:rsid w:val="65054E23"/>
    <w:rsid w:val="65062ACA"/>
    <w:rsid w:val="650650AD"/>
    <w:rsid w:val="65072A2A"/>
    <w:rsid w:val="65080613"/>
    <w:rsid w:val="650C6BFD"/>
    <w:rsid w:val="651115E5"/>
    <w:rsid w:val="65127613"/>
    <w:rsid w:val="651352BF"/>
    <w:rsid w:val="65137CDF"/>
    <w:rsid w:val="65142758"/>
    <w:rsid w:val="65166955"/>
    <w:rsid w:val="651C4212"/>
    <w:rsid w:val="651E0483"/>
    <w:rsid w:val="651E632F"/>
    <w:rsid w:val="651F5B19"/>
    <w:rsid w:val="651F6BD5"/>
    <w:rsid w:val="65213C7D"/>
    <w:rsid w:val="6522379E"/>
    <w:rsid w:val="65223FB0"/>
    <w:rsid w:val="6523732C"/>
    <w:rsid w:val="65243B17"/>
    <w:rsid w:val="652575D8"/>
    <w:rsid w:val="652627DB"/>
    <w:rsid w:val="652B4E2C"/>
    <w:rsid w:val="652D1DE3"/>
    <w:rsid w:val="652E3817"/>
    <w:rsid w:val="65307E90"/>
    <w:rsid w:val="65353338"/>
    <w:rsid w:val="6535521D"/>
    <w:rsid w:val="65384640"/>
    <w:rsid w:val="653D34A4"/>
    <w:rsid w:val="653E520D"/>
    <w:rsid w:val="65431D9C"/>
    <w:rsid w:val="65452BFD"/>
    <w:rsid w:val="654552A1"/>
    <w:rsid w:val="65467B1A"/>
    <w:rsid w:val="654D35BD"/>
    <w:rsid w:val="654D6FEE"/>
    <w:rsid w:val="655174EF"/>
    <w:rsid w:val="655311DC"/>
    <w:rsid w:val="65571266"/>
    <w:rsid w:val="65574BC5"/>
    <w:rsid w:val="65594D2D"/>
    <w:rsid w:val="655A5738"/>
    <w:rsid w:val="655B0D31"/>
    <w:rsid w:val="655F2925"/>
    <w:rsid w:val="65634F31"/>
    <w:rsid w:val="65682A2B"/>
    <w:rsid w:val="656A1E44"/>
    <w:rsid w:val="656B5A58"/>
    <w:rsid w:val="656B62CC"/>
    <w:rsid w:val="656E0155"/>
    <w:rsid w:val="656E1D4D"/>
    <w:rsid w:val="656E7F4A"/>
    <w:rsid w:val="65722E43"/>
    <w:rsid w:val="65794DA8"/>
    <w:rsid w:val="657A7D67"/>
    <w:rsid w:val="657C47CD"/>
    <w:rsid w:val="657E67A4"/>
    <w:rsid w:val="657F4897"/>
    <w:rsid w:val="65815586"/>
    <w:rsid w:val="65816920"/>
    <w:rsid w:val="6582163F"/>
    <w:rsid w:val="658227BF"/>
    <w:rsid w:val="658635E0"/>
    <w:rsid w:val="6588051E"/>
    <w:rsid w:val="65892088"/>
    <w:rsid w:val="658C0E27"/>
    <w:rsid w:val="658C23C5"/>
    <w:rsid w:val="65961EB1"/>
    <w:rsid w:val="65963862"/>
    <w:rsid w:val="65966E9F"/>
    <w:rsid w:val="659734E7"/>
    <w:rsid w:val="65973FCC"/>
    <w:rsid w:val="659C17ED"/>
    <w:rsid w:val="659E32E8"/>
    <w:rsid w:val="659E5FFD"/>
    <w:rsid w:val="659F32AD"/>
    <w:rsid w:val="65A22E6A"/>
    <w:rsid w:val="65A278D8"/>
    <w:rsid w:val="65A35818"/>
    <w:rsid w:val="65A35FFE"/>
    <w:rsid w:val="65A62E93"/>
    <w:rsid w:val="65A70F54"/>
    <w:rsid w:val="65A712EA"/>
    <w:rsid w:val="65A73274"/>
    <w:rsid w:val="65AE46FC"/>
    <w:rsid w:val="65B71383"/>
    <w:rsid w:val="65B934E4"/>
    <w:rsid w:val="65B94ABB"/>
    <w:rsid w:val="65B94C69"/>
    <w:rsid w:val="65BA17F1"/>
    <w:rsid w:val="65BC48A0"/>
    <w:rsid w:val="65C039D9"/>
    <w:rsid w:val="65C47C7E"/>
    <w:rsid w:val="65C64008"/>
    <w:rsid w:val="65CC016C"/>
    <w:rsid w:val="65CC3933"/>
    <w:rsid w:val="65D25FFC"/>
    <w:rsid w:val="65D3095A"/>
    <w:rsid w:val="65D31F2F"/>
    <w:rsid w:val="65D41CDE"/>
    <w:rsid w:val="65D54F6E"/>
    <w:rsid w:val="65D63202"/>
    <w:rsid w:val="65D74986"/>
    <w:rsid w:val="65D815DE"/>
    <w:rsid w:val="65DC2E83"/>
    <w:rsid w:val="65E25F58"/>
    <w:rsid w:val="65E327A4"/>
    <w:rsid w:val="65E86087"/>
    <w:rsid w:val="65EB1F20"/>
    <w:rsid w:val="65EC6538"/>
    <w:rsid w:val="65EE1BF0"/>
    <w:rsid w:val="65EF0A40"/>
    <w:rsid w:val="65F10827"/>
    <w:rsid w:val="65F23462"/>
    <w:rsid w:val="65F34336"/>
    <w:rsid w:val="65F56032"/>
    <w:rsid w:val="65F909F0"/>
    <w:rsid w:val="65F94CF7"/>
    <w:rsid w:val="65F96429"/>
    <w:rsid w:val="65FA1020"/>
    <w:rsid w:val="65FC2F49"/>
    <w:rsid w:val="65FD0C80"/>
    <w:rsid w:val="65FD3C6C"/>
    <w:rsid w:val="65FE6983"/>
    <w:rsid w:val="6600548E"/>
    <w:rsid w:val="66032208"/>
    <w:rsid w:val="66041D37"/>
    <w:rsid w:val="660464F4"/>
    <w:rsid w:val="66054584"/>
    <w:rsid w:val="66057615"/>
    <w:rsid w:val="66082AF6"/>
    <w:rsid w:val="66093351"/>
    <w:rsid w:val="660A2030"/>
    <w:rsid w:val="660F5BB7"/>
    <w:rsid w:val="66115729"/>
    <w:rsid w:val="66120424"/>
    <w:rsid w:val="66122BC3"/>
    <w:rsid w:val="661234DA"/>
    <w:rsid w:val="66161270"/>
    <w:rsid w:val="661A0DE2"/>
    <w:rsid w:val="661A292F"/>
    <w:rsid w:val="661B61FC"/>
    <w:rsid w:val="661E6942"/>
    <w:rsid w:val="661F55E3"/>
    <w:rsid w:val="661F5F15"/>
    <w:rsid w:val="66200F47"/>
    <w:rsid w:val="66236394"/>
    <w:rsid w:val="6624368E"/>
    <w:rsid w:val="66247526"/>
    <w:rsid w:val="662645F3"/>
    <w:rsid w:val="66285A59"/>
    <w:rsid w:val="662D6AED"/>
    <w:rsid w:val="662F17F5"/>
    <w:rsid w:val="662F3881"/>
    <w:rsid w:val="66324AAD"/>
    <w:rsid w:val="66331EC7"/>
    <w:rsid w:val="66334A85"/>
    <w:rsid w:val="66336461"/>
    <w:rsid w:val="663E438A"/>
    <w:rsid w:val="664012D0"/>
    <w:rsid w:val="66412AD8"/>
    <w:rsid w:val="6641531D"/>
    <w:rsid w:val="66426384"/>
    <w:rsid w:val="66430297"/>
    <w:rsid w:val="664432CA"/>
    <w:rsid w:val="66445DBC"/>
    <w:rsid w:val="664537B7"/>
    <w:rsid w:val="664859DD"/>
    <w:rsid w:val="66486AC3"/>
    <w:rsid w:val="664B0490"/>
    <w:rsid w:val="664C6EDE"/>
    <w:rsid w:val="664D44A4"/>
    <w:rsid w:val="66511DC7"/>
    <w:rsid w:val="6655322B"/>
    <w:rsid w:val="66574DEA"/>
    <w:rsid w:val="665D3E23"/>
    <w:rsid w:val="66600696"/>
    <w:rsid w:val="66631E7B"/>
    <w:rsid w:val="66661A98"/>
    <w:rsid w:val="6666532F"/>
    <w:rsid w:val="666847AF"/>
    <w:rsid w:val="66693A5C"/>
    <w:rsid w:val="66694F87"/>
    <w:rsid w:val="666A2B43"/>
    <w:rsid w:val="666B7BA0"/>
    <w:rsid w:val="666D1D66"/>
    <w:rsid w:val="666E17E3"/>
    <w:rsid w:val="666F6655"/>
    <w:rsid w:val="66710DC4"/>
    <w:rsid w:val="6675068A"/>
    <w:rsid w:val="66763051"/>
    <w:rsid w:val="66781AB8"/>
    <w:rsid w:val="66795B33"/>
    <w:rsid w:val="667A6B28"/>
    <w:rsid w:val="667C4A68"/>
    <w:rsid w:val="66814882"/>
    <w:rsid w:val="66821D79"/>
    <w:rsid w:val="66830F3D"/>
    <w:rsid w:val="66835131"/>
    <w:rsid w:val="668D1448"/>
    <w:rsid w:val="668D5E65"/>
    <w:rsid w:val="668E6ED3"/>
    <w:rsid w:val="668F3D7A"/>
    <w:rsid w:val="6690369A"/>
    <w:rsid w:val="66914BB2"/>
    <w:rsid w:val="66946E84"/>
    <w:rsid w:val="66952E33"/>
    <w:rsid w:val="6695330A"/>
    <w:rsid w:val="66955C00"/>
    <w:rsid w:val="669718D2"/>
    <w:rsid w:val="6698047A"/>
    <w:rsid w:val="66991A4D"/>
    <w:rsid w:val="669E54FB"/>
    <w:rsid w:val="669F43AA"/>
    <w:rsid w:val="66A30147"/>
    <w:rsid w:val="66A44994"/>
    <w:rsid w:val="66A72530"/>
    <w:rsid w:val="66AD113E"/>
    <w:rsid w:val="66AD2DC5"/>
    <w:rsid w:val="66B10274"/>
    <w:rsid w:val="66B152CC"/>
    <w:rsid w:val="66B34E0D"/>
    <w:rsid w:val="66B45476"/>
    <w:rsid w:val="66BB0725"/>
    <w:rsid w:val="66BC58A6"/>
    <w:rsid w:val="66BF0020"/>
    <w:rsid w:val="66BF3D61"/>
    <w:rsid w:val="66C753AD"/>
    <w:rsid w:val="66C929FE"/>
    <w:rsid w:val="66CB6C0C"/>
    <w:rsid w:val="66CE2DCB"/>
    <w:rsid w:val="66CE68EC"/>
    <w:rsid w:val="66CF4495"/>
    <w:rsid w:val="66CF7DEF"/>
    <w:rsid w:val="66D07C4B"/>
    <w:rsid w:val="66D30E08"/>
    <w:rsid w:val="66D76055"/>
    <w:rsid w:val="66D97F02"/>
    <w:rsid w:val="66DA4F3E"/>
    <w:rsid w:val="66DF0824"/>
    <w:rsid w:val="66E11902"/>
    <w:rsid w:val="66E67747"/>
    <w:rsid w:val="66E7170A"/>
    <w:rsid w:val="66E85BB4"/>
    <w:rsid w:val="66EA7603"/>
    <w:rsid w:val="66EC3AF8"/>
    <w:rsid w:val="66EF04B9"/>
    <w:rsid w:val="66F05CD2"/>
    <w:rsid w:val="66F326EC"/>
    <w:rsid w:val="66F358CB"/>
    <w:rsid w:val="66F40D7E"/>
    <w:rsid w:val="66F40F27"/>
    <w:rsid w:val="66F40F72"/>
    <w:rsid w:val="66F516A2"/>
    <w:rsid w:val="66F7237A"/>
    <w:rsid w:val="66F97F42"/>
    <w:rsid w:val="66FA244B"/>
    <w:rsid w:val="66FC0763"/>
    <w:rsid w:val="66FC4572"/>
    <w:rsid w:val="670102DB"/>
    <w:rsid w:val="67046AD1"/>
    <w:rsid w:val="670503BA"/>
    <w:rsid w:val="67081C57"/>
    <w:rsid w:val="670A5FB6"/>
    <w:rsid w:val="670C059C"/>
    <w:rsid w:val="670D1A13"/>
    <w:rsid w:val="670D54FF"/>
    <w:rsid w:val="67152166"/>
    <w:rsid w:val="67160EAA"/>
    <w:rsid w:val="67167716"/>
    <w:rsid w:val="67176684"/>
    <w:rsid w:val="671C6401"/>
    <w:rsid w:val="671E5677"/>
    <w:rsid w:val="67210C12"/>
    <w:rsid w:val="67216B53"/>
    <w:rsid w:val="67232970"/>
    <w:rsid w:val="67235D3D"/>
    <w:rsid w:val="67251B22"/>
    <w:rsid w:val="67267602"/>
    <w:rsid w:val="67292EC5"/>
    <w:rsid w:val="672B20AC"/>
    <w:rsid w:val="672C7067"/>
    <w:rsid w:val="673117C9"/>
    <w:rsid w:val="67317312"/>
    <w:rsid w:val="67321AF4"/>
    <w:rsid w:val="67361AF6"/>
    <w:rsid w:val="67375A0F"/>
    <w:rsid w:val="67380705"/>
    <w:rsid w:val="673848A5"/>
    <w:rsid w:val="67395D16"/>
    <w:rsid w:val="67397F7E"/>
    <w:rsid w:val="673B0C52"/>
    <w:rsid w:val="673D3F19"/>
    <w:rsid w:val="67414DA7"/>
    <w:rsid w:val="67426743"/>
    <w:rsid w:val="67446BD3"/>
    <w:rsid w:val="674504C5"/>
    <w:rsid w:val="67457B4B"/>
    <w:rsid w:val="67463372"/>
    <w:rsid w:val="674772F9"/>
    <w:rsid w:val="674A184A"/>
    <w:rsid w:val="674A5D5E"/>
    <w:rsid w:val="674B737C"/>
    <w:rsid w:val="674C11AC"/>
    <w:rsid w:val="674D25F8"/>
    <w:rsid w:val="67507E52"/>
    <w:rsid w:val="67517300"/>
    <w:rsid w:val="675210E6"/>
    <w:rsid w:val="675548BB"/>
    <w:rsid w:val="67556040"/>
    <w:rsid w:val="675848ED"/>
    <w:rsid w:val="675A35FC"/>
    <w:rsid w:val="675B0C3A"/>
    <w:rsid w:val="675E767B"/>
    <w:rsid w:val="676266C9"/>
    <w:rsid w:val="6765339C"/>
    <w:rsid w:val="67661C10"/>
    <w:rsid w:val="67671FCF"/>
    <w:rsid w:val="67680E9A"/>
    <w:rsid w:val="6769525C"/>
    <w:rsid w:val="676B2EEC"/>
    <w:rsid w:val="676C7366"/>
    <w:rsid w:val="6772689C"/>
    <w:rsid w:val="67742AB6"/>
    <w:rsid w:val="67756C8B"/>
    <w:rsid w:val="677C0C59"/>
    <w:rsid w:val="677E0FA0"/>
    <w:rsid w:val="677F5340"/>
    <w:rsid w:val="67826670"/>
    <w:rsid w:val="67885DDA"/>
    <w:rsid w:val="67892ED1"/>
    <w:rsid w:val="678C3B1D"/>
    <w:rsid w:val="678D4D78"/>
    <w:rsid w:val="678F5F73"/>
    <w:rsid w:val="67907523"/>
    <w:rsid w:val="67951562"/>
    <w:rsid w:val="67965199"/>
    <w:rsid w:val="679706C6"/>
    <w:rsid w:val="679762BB"/>
    <w:rsid w:val="67A10F10"/>
    <w:rsid w:val="67A65CB4"/>
    <w:rsid w:val="67A67873"/>
    <w:rsid w:val="67A879D7"/>
    <w:rsid w:val="67AB0CB5"/>
    <w:rsid w:val="67AC7D45"/>
    <w:rsid w:val="67AE3697"/>
    <w:rsid w:val="67AF6B0E"/>
    <w:rsid w:val="67B01F66"/>
    <w:rsid w:val="67B6475E"/>
    <w:rsid w:val="67B8131C"/>
    <w:rsid w:val="67B87F69"/>
    <w:rsid w:val="67BC75EE"/>
    <w:rsid w:val="67BE7E15"/>
    <w:rsid w:val="67BF361D"/>
    <w:rsid w:val="67C1566E"/>
    <w:rsid w:val="67C24105"/>
    <w:rsid w:val="67C36057"/>
    <w:rsid w:val="67C45A68"/>
    <w:rsid w:val="67C8761A"/>
    <w:rsid w:val="67CF2AEB"/>
    <w:rsid w:val="67CF3D3A"/>
    <w:rsid w:val="67CF5F4C"/>
    <w:rsid w:val="67D24FC9"/>
    <w:rsid w:val="67D311DE"/>
    <w:rsid w:val="67D35CB2"/>
    <w:rsid w:val="67D63DD3"/>
    <w:rsid w:val="67D71E71"/>
    <w:rsid w:val="67D85254"/>
    <w:rsid w:val="67DD4CF9"/>
    <w:rsid w:val="67E2252F"/>
    <w:rsid w:val="67E23D61"/>
    <w:rsid w:val="67E3521D"/>
    <w:rsid w:val="67E357C6"/>
    <w:rsid w:val="67E4290A"/>
    <w:rsid w:val="67E5199D"/>
    <w:rsid w:val="67E5332C"/>
    <w:rsid w:val="67E574D1"/>
    <w:rsid w:val="67E60B98"/>
    <w:rsid w:val="67E7000D"/>
    <w:rsid w:val="67E905D1"/>
    <w:rsid w:val="67EC38B2"/>
    <w:rsid w:val="67EC51A1"/>
    <w:rsid w:val="67F26F7F"/>
    <w:rsid w:val="67F331DC"/>
    <w:rsid w:val="67F451A6"/>
    <w:rsid w:val="67F577B3"/>
    <w:rsid w:val="67F90394"/>
    <w:rsid w:val="67F90E2B"/>
    <w:rsid w:val="67FA6843"/>
    <w:rsid w:val="6802119D"/>
    <w:rsid w:val="6803601A"/>
    <w:rsid w:val="68075934"/>
    <w:rsid w:val="68075FA2"/>
    <w:rsid w:val="68087A7F"/>
    <w:rsid w:val="680931E9"/>
    <w:rsid w:val="680B7C9A"/>
    <w:rsid w:val="680C3566"/>
    <w:rsid w:val="680D6649"/>
    <w:rsid w:val="68107772"/>
    <w:rsid w:val="68150A35"/>
    <w:rsid w:val="68152C56"/>
    <w:rsid w:val="681556AA"/>
    <w:rsid w:val="6816281F"/>
    <w:rsid w:val="68165C14"/>
    <w:rsid w:val="681933D7"/>
    <w:rsid w:val="681B379A"/>
    <w:rsid w:val="681B6A65"/>
    <w:rsid w:val="682007B0"/>
    <w:rsid w:val="68201C26"/>
    <w:rsid w:val="682060B5"/>
    <w:rsid w:val="682475FE"/>
    <w:rsid w:val="68247A4D"/>
    <w:rsid w:val="6826145C"/>
    <w:rsid w:val="68294627"/>
    <w:rsid w:val="682C0824"/>
    <w:rsid w:val="682F1BE3"/>
    <w:rsid w:val="682F538D"/>
    <w:rsid w:val="68303AE4"/>
    <w:rsid w:val="68304BE7"/>
    <w:rsid w:val="68310B5B"/>
    <w:rsid w:val="68321789"/>
    <w:rsid w:val="68336FD3"/>
    <w:rsid w:val="68353A2D"/>
    <w:rsid w:val="683542F5"/>
    <w:rsid w:val="683629DA"/>
    <w:rsid w:val="683662CE"/>
    <w:rsid w:val="68367B00"/>
    <w:rsid w:val="68396736"/>
    <w:rsid w:val="683E0F6E"/>
    <w:rsid w:val="683E507B"/>
    <w:rsid w:val="68437561"/>
    <w:rsid w:val="68460385"/>
    <w:rsid w:val="6846068B"/>
    <w:rsid w:val="684822EC"/>
    <w:rsid w:val="684B7333"/>
    <w:rsid w:val="684C1A22"/>
    <w:rsid w:val="684E5852"/>
    <w:rsid w:val="68504B25"/>
    <w:rsid w:val="68535C45"/>
    <w:rsid w:val="685A1584"/>
    <w:rsid w:val="685A758A"/>
    <w:rsid w:val="685F5DE9"/>
    <w:rsid w:val="685F7666"/>
    <w:rsid w:val="685F7818"/>
    <w:rsid w:val="68643794"/>
    <w:rsid w:val="6868073C"/>
    <w:rsid w:val="686829A4"/>
    <w:rsid w:val="686A24A2"/>
    <w:rsid w:val="686D2AF3"/>
    <w:rsid w:val="686E14D0"/>
    <w:rsid w:val="686E77D6"/>
    <w:rsid w:val="687219EE"/>
    <w:rsid w:val="687666C5"/>
    <w:rsid w:val="687A6FFE"/>
    <w:rsid w:val="687D2ED3"/>
    <w:rsid w:val="687D7985"/>
    <w:rsid w:val="687E1284"/>
    <w:rsid w:val="687F52C1"/>
    <w:rsid w:val="68805914"/>
    <w:rsid w:val="68867DCB"/>
    <w:rsid w:val="68873448"/>
    <w:rsid w:val="6889539C"/>
    <w:rsid w:val="688A3F7E"/>
    <w:rsid w:val="688C7D93"/>
    <w:rsid w:val="688D2DAE"/>
    <w:rsid w:val="688E6C16"/>
    <w:rsid w:val="688F680C"/>
    <w:rsid w:val="689325E6"/>
    <w:rsid w:val="68945A5A"/>
    <w:rsid w:val="689B61AE"/>
    <w:rsid w:val="68A14464"/>
    <w:rsid w:val="68A2431B"/>
    <w:rsid w:val="68A333F8"/>
    <w:rsid w:val="68A409D0"/>
    <w:rsid w:val="68A5685E"/>
    <w:rsid w:val="68AB0799"/>
    <w:rsid w:val="68AE5C10"/>
    <w:rsid w:val="68B3586C"/>
    <w:rsid w:val="68B47AB6"/>
    <w:rsid w:val="68B80936"/>
    <w:rsid w:val="68B87A6F"/>
    <w:rsid w:val="68BA216A"/>
    <w:rsid w:val="68BB057A"/>
    <w:rsid w:val="68BB3470"/>
    <w:rsid w:val="68BB58D2"/>
    <w:rsid w:val="68BC40F3"/>
    <w:rsid w:val="68BE1705"/>
    <w:rsid w:val="68C3273F"/>
    <w:rsid w:val="68C350F9"/>
    <w:rsid w:val="68C77B34"/>
    <w:rsid w:val="68C91054"/>
    <w:rsid w:val="68CB310C"/>
    <w:rsid w:val="68CC4491"/>
    <w:rsid w:val="68CD2FDA"/>
    <w:rsid w:val="68CE202E"/>
    <w:rsid w:val="68D24E7F"/>
    <w:rsid w:val="68D35E5A"/>
    <w:rsid w:val="68D47C95"/>
    <w:rsid w:val="68D8448C"/>
    <w:rsid w:val="68DF664C"/>
    <w:rsid w:val="68E05CBB"/>
    <w:rsid w:val="68E37AFD"/>
    <w:rsid w:val="68E6664F"/>
    <w:rsid w:val="68E666BC"/>
    <w:rsid w:val="68E83218"/>
    <w:rsid w:val="68E9361C"/>
    <w:rsid w:val="68EA57A4"/>
    <w:rsid w:val="68EB39F3"/>
    <w:rsid w:val="68EB7B3B"/>
    <w:rsid w:val="68ED1D41"/>
    <w:rsid w:val="68ED51DA"/>
    <w:rsid w:val="68F2213C"/>
    <w:rsid w:val="68F3297F"/>
    <w:rsid w:val="68F5201A"/>
    <w:rsid w:val="68F83A9F"/>
    <w:rsid w:val="68F97AC5"/>
    <w:rsid w:val="68FA57A1"/>
    <w:rsid w:val="68FA7F37"/>
    <w:rsid w:val="68FC7AB8"/>
    <w:rsid w:val="68FD6B8C"/>
    <w:rsid w:val="690055A5"/>
    <w:rsid w:val="69021D25"/>
    <w:rsid w:val="69034BCD"/>
    <w:rsid w:val="690543D7"/>
    <w:rsid w:val="69091F62"/>
    <w:rsid w:val="690E42E9"/>
    <w:rsid w:val="69106B36"/>
    <w:rsid w:val="69127726"/>
    <w:rsid w:val="691317B9"/>
    <w:rsid w:val="6916227C"/>
    <w:rsid w:val="691660CE"/>
    <w:rsid w:val="6917563F"/>
    <w:rsid w:val="69182C5E"/>
    <w:rsid w:val="69186382"/>
    <w:rsid w:val="691B50FC"/>
    <w:rsid w:val="691E5F1C"/>
    <w:rsid w:val="69204B81"/>
    <w:rsid w:val="6920616A"/>
    <w:rsid w:val="69210FF6"/>
    <w:rsid w:val="69217A27"/>
    <w:rsid w:val="692328AB"/>
    <w:rsid w:val="6923457D"/>
    <w:rsid w:val="6924705D"/>
    <w:rsid w:val="69257605"/>
    <w:rsid w:val="69271F44"/>
    <w:rsid w:val="692956C8"/>
    <w:rsid w:val="692A2D8C"/>
    <w:rsid w:val="692A31A8"/>
    <w:rsid w:val="692D1C19"/>
    <w:rsid w:val="692E4A4E"/>
    <w:rsid w:val="692F0ED2"/>
    <w:rsid w:val="692F63CF"/>
    <w:rsid w:val="692F79CF"/>
    <w:rsid w:val="69335DF9"/>
    <w:rsid w:val="69353D56"/>
    <w:rsid w:val="69374462"/>
    <w:rsid w:val="693805E2"/>
    <w:rsid w:val="693D5399"/>
    <w:rsid w:val="69413843"/>
    <w:rsid w:val="69433767"/>
    <w:rsid w:val="694433AB"/>
    <w:rsid w:val="69462B80"/>
    <w:rsid w:val="69472268"/>
    <w:rsid w:val="694C401A"/>
    <w:rsid w:val="694C7BEA"/>
    <w:rsid w:val="694F2D67"/>
    <w:rsid w:val="694F518E"/>
    <w:rsid w:val="695540F6"/>
    <w:rsid w:val="695820C3"/>
    <w:rsid w:val="69632140"/>
    <w:rsid w:val="69655955"/>
    <w:rsid w:val="69692811"/>
    <w:rsid w:val="6969662D"/>
    <w:rsid w:val="697307F9"/>
    <w:rsid w:val="69754E7D"/>
    <w:rsid w:val="69786C70"/>
    <w:rsid w:val="697D24D4"/>
    <w:rsid w:val="69823D63"/>
    <w:rsid w:val="6986481D"/>
    <w:rsid w:val="69871DCB"/>
    <w:rsid w:val="698C2D85"/>
    <w:rsid w:val="698E19BC"/>
    <w:rsid w:val="69926CE5"/>
    <w:rsid w:val="69941B28"/>
    <w:rsid w:val="699856C8"/>
    <w:rsid w:val="699C52D8"/>
    <w:rsid w:val="699C55D7"/>
    <w:rsid w:val="699D180A"/>
    <w:rsid w:val="699F0348"/>
    <w:rsid w:val="699F1BCF"/>
    <w:rsid w:val="69A14707"/>
    <w:rsid w:val="69A24903"/>
    <w:rsid w:val="69A408CE"/>
    <w:rsid w:val="69A41238"/>
    <w:rsid w:val="69A438C3"/>
    <w:rsid w:val="69AA05E5"/>
    <w:rsid w:val="69AA3AB7"/>
    <w:rsid w:val="69AB5538"/>
    <w:rsid w:val="69AD7959"/>
    <w:rsid w:val="69B44766"/>
    <w:rsid w:val="69B5016F"/>
    <w:rsid w:val="69B508FB"/>
    <w:rsid w:val="69B76CC0"/>
    <w:rsid w:val="69BF1CE5"/>
    <w:rsid w:val="69C020F7"/>
    <w:rsid w:val="69C16CDE"/>
    <w:rsid w:val="69C25DAC"/>
    <w:rsid w:val="69C87BD1"/>
    <w:rsid w:val="69CA04A6"/>
    <w:rsid w:val="69CC344A"/>
    <w:rsid w:val="69CD62BA"/>
    <w:rsid w:val="69CE6942"/>
    <w:rsid w:val="69D31BB9"/>
    <w:rsid w:val="69D4763D"/>
    <w:rsid w:val="69D537C8"/>
    <w:rsid w:val="69D7227A"/>
    <w:rsid w:val="69E07579"/>
    <w:rsid w:val="69E35D12"/>
    <w:rsid w:val="69E6137B"/>
    <w:rsid w:val="69E91572"/>
    <w:rsid w:val="69EA52E0"/>
    <w:rsid w:val="69F52167"/>
    <w:rsid w:val="69F80005"/>
    <w:rsid w:val="69FA145A"/>
    <w:rsid w:val="69FB2883"/>
    <w:rsid w:val="69FD18E0"/>
    <w:rsid w:val="69FF3CAA"/>
    <w:rsid w:val="6A00538E"/>
    <w:rsid w:val="6A011D47"/>
    <w:rsid w:val="6A016FDF"/>
    <w:rsid w:val="6A036DBB"/>
    <w:rsid w:val="6A0A5A61"/>
    <w:rsid w:val="6A101B68"/>
    <w:rsid w:val="6A141173"/>
    <w:rsid w:val="6A243447"/>
    <w:rsid w:val="6A255DA6"/>
    <w:rsid w:val="6A2D056F"/>
    <w:rsid w:val="6A2D1D16"/>
    <w:rsid w:val="6A2F1E90"/>
    <w:rsid w:val="6A305040"/>
    <w:rsid w:val="6A320DBA"/>
    <w:rsid w:val="6A335DE5"/>
    <w:rsid w:val="6A361F0C"/>
    <w:rsid w:val="6A375AC5"/>
    <w:rsid w:val="6A3C351B"/>
    <w:rsid w:val="6A3C454E"/>
    <w:rsid w:val="6A3C5554"/>
    <w:rsid w:val="6A3D4545"/>
    <w:rsid w:val="6A3D672E"/>
    <w:rsid w:val="6A3E5E08"/>
    <w:rsid w:val="6A404502"/>
    <w:rsid w:val="6A4145D7"/>
    <w:rsid w:val="6A414B57"/>
    <w:rsid w:val="6A4210AC"/>
    <w:rsid w:val="6A4336EC"/>
    <w:rsid w:val="6A437278"/>
    <w:rsid w:val="6A452784"/>
    <w:rsid w:val="6A46558A"/>
    <w:rsid w:val="6A484DE9"/>
    <w:rsid w:val="6A496A3E"/>
    <w:rsid w:val="6A4A3B04"/>
    <w:rsid w:val="6A4D1E9E"/>
    <w:rsid w:val="6A4F368E"/>
    <w:rsid w:val="6A4F57A2"/>
    <w:rsid w:val="6A5276C2"/>
    <w:rsid w:val="6A530A8D"/>
    <w:rsid w:val="6A581CA6"/>
    <w:rsid w:val="6A5E0529"/>
    <w:rsid w:val="6A616DAF"/>
    <w:rsid w:val="6A641407"/>
    <w:rsid w:val="6A647522"/>
    <w:rsid w:val="6A650ED9"/>
    <w:rsid w:val="6A685A5F"/>
    <w:rsid w:val="6A6B4B82"/>
    <w:rsid w:val="6A6D65C0"/>
    <w:rsid w:val="6A72189C"/>
    <w:rsid w:val="6A7265B3"/>
    <w:rsid w:val="6A730614"/>
    <w:rsid w:val="6A74349B"/>
    <w:rsid w:val="6A744D50"/>
    <w:rsid w:val="6A751126"/>
    <w:rsid w:val="6A7609D4"/>
    <w:rsid w:val="6A7A426A"/>
    <w:rsid w:val="6A7B01C2"/>
    <w:rsid w:val="6A7B335D"/>
    <w:rsid w:val="6A832C1D"/>
    <w:rsid w:val="6A841813"/>
    <w:rsid w:val="6A8524D3"/>
    <w:rsid w:val="6A860E85"/>
    <w:rsid w:val="6A863FAA"/>
    <w:rsid w:val="6A876311"/>
    <w:rsid w:val="6A881125"/>
    <w:rsid w:val="6A8A76D9"/>
    <w:rsid w:val="6A8E33F0"/>
    <w:rsid w:val="6A9417CF"/>
    <w:rsid w:val="6A942883"/>
    <w:rsid w:val="6A973502"/>
    <w:rsid w:val="6A98650F"/>
    <w:rsid w:val="6A9A16DA"/>
    <w:rsid w:val="6A9C2ACA"/>
    <w:rsid w:val="6A9F1DCF"/>
    <w:rsid w:val="6AA07A21"/>
    <w:rsid w:val="6AA34A53"/>
    <w:rsid w:val="6AA40A39"/>
    <w:rsid w:val="6AA5300E"/>
    <w:rsid w:val="6AA821BF"/>
    <w:rsid w:val="6AAE7E7F"/>
    <w:rsid w:val="6AB00EC4"/>
    <w:rsid w:val="6AB12DB7"/>
    <w:rsid w:val="6AB36C0B"/>
    <w:rsid w:val="6AB4370F"/>
    <w:rsid w:val="6AB528C8"/>
    <w:rsid w:val="6AB7322F"/>
    <w:rsid w:val="6AB80092"/>
    <w:rsid w:val="6ABC652D"/>
    <w:rsid w:val="6AC01765"/>
    <w:rsid w:val="6AC31424"/>
    <w:rsid w:val="6AC67802"/>
    <w:rsid w:val="6AC92420"/>
    <w:rsid w:val="6ACA6206"/>
    <w:rsid w:val="6ACB0728"/>
    <w:rsid w:val="6ACB58D9"/>
    <w:rsid w:val="6AD109A7"/>
    <w:rsid w:val="6AD31AD3"/>
    <w:rsid w:val="6AD370EA"/>
    <w:rsid w:val="6AD40B82"/>
    <w:rsid w:val="6AD76C51"/>
    <w:rsid w:val="6ADA4AC7"/>
    <w:rsid w:val="6AE02D1F"/>
    <w:rsid w:val="6AE06EEE"/>
    <w:rsid w:val="6AE40C09"/>
    <w:rsid w:val="6AE52B80"/>
    <w:rsid w:val="6AE55D6D"/>
    <w:rsid w:val="6AE57810"/>
    <w:rsid w:val="6AE818FE"/>
    <w:rsid w:val="6AEC2F4F"/>
    <w:rsid w:val="6AEF7ACA"/>
    <w:rsid w:val="6AEF7B01"/>
    <w:rsid w:val="6AF0529C"/>
    <w:rsid w:val="6AF12888"/>
    <w:rsid w:val="6AF30094"/>
    <w:rsid w:val="6AF34D07"/>
    <w:rsid w:val="6AF609A2"/>
    <w:rsid w:val="6AF764CC"/>
    <w:rsid w:val="6AF831AB"/>
    <w:rsid w:val="6AF94C70"/>
    <w:rsid w:val="6AFD0866"/>
    <w:rsid w:val="6AFD5EA5"/>
    <w:rsid w:val="6AFE0ECE"/>
    <w:rsid w:val="6AFF2A76"/>
    <w:rsid w:val="6B020B3C"/>
    <w:rsid w:val="6B030332"/>
    <w:rsid w:val="6B037A80"/>
    <w:rsid w:val="6B066A64"/>
    <w:rsid w:val="6B075716"/>
    <w:rsid w:val="6B1536A5"/>
    <w:rsid w:val="6B16111E"/>
    <w:rsid w:val="6B167219"/>
    <w:rsid w:val="6B1869AF"/>
    <w:rsid w:val="6B1D49A9"/>
    <w:rsid w:val="6B1F317D"/>
    <w:rsid w:val="6B1F3D80"/>
    <w:rsid w:val="6B1F5636"/>
    <w:rsid w:val="6B226663"/>
    <w:rsid w:val="6B2620E3"/>
    <w:rsid w:val="6B2A53DF"/>
    <w:rsid w:val="6B2D5D85"/>
    <w:rsid w:val="6B3149B0"/>
    <w:rsid w:val="6B334A65"/>
    <w:rsid w:val="6B341F26"/>
    <w:rsid w:val="6B345AEF"/>
    <w:rsid w:val="6B355D82"/>
    <w:rsid w:val="6B381CC6"/>
    <w:rsid w:val="6B3C46E3"/>
    <w:rsid w:val="6B3D0F84"/>
    <w:rsid w:val="6B3D33D2"/>
    <w:rsid w:val="6B3D47E0"/>
    <w:rsid w:val="6B3E05F7"/>
    <w:rsid w:val="6B43429C"/>
    <w:rsid w:val="6B4755B4"/>
    <w:rsid w:val="6B4A1512"/>
    <w:rsid w:val="6B506745"/>
    <w:rsid w:val="6B5604E8"/>
    <w:rsid w:val="6B5B0E18"/>
    <w:rsid w:val="6B5E5184"/>
    <w:rsid w:val="6B5F7234"/>
    <w:rsid w:val="6B6231C1"/>
    <w:rsid w:val="6B6243BD"/>
    <w:rsid w:val="6B6277F5"/>
    <w:rsid w:val="6B643D53"/>
    <w:rsid w:val="6B645EEA"/>
    <w:rsid w:val="6B6716FA"/>
    <w:rsid w:val="6B690177"/>
    <w:rsid w:val="6B695463"/>
    <w:rsid w:val="6B6B38AD"/>
    <w:rsid w:val="6B6B5018"/>
    <w:rsid w:val="6B6E2B49"/>
    <w:rsid w:val="6B6E623D"/>
    <w:rsid w:val="6B707304"/>
    <w:rsid w:val="6B713923"/>
    <w:rsid w:val="6B723A89"/>
    <w:rsid w:val="6B7408F7"/>
    <w:rsid w:val="6B7A0999"/>
    <w:rsid w:val="6B7C1788"/>
    <w:rsid w:val="6B7E436C"/>
    <w:rsid w:val="6B7F628A"/>
    <w:rsid w:val="6B8006A3"/>
    <w:rsid w:val="6B812F1C"/>
    <w:rsid w:val="6B840EA3"/>
    <w:rsid w:val="6B84255A"/>
    <w:rsid w:val="6B860E21"/>
    <w:rsid w:val="6B8905EB"/>
    <w:rsid w:val="6B9563B5"/>
    <w:rsid w:val="6B975188"/>
    <w:rsid w:val="6B976F79"/>
    <w:rsid w:val="6B9801A3"/>
    <w:rsid w:val="6B982DAE"/>
    <w:rsid w:val="6B9A5228"/>
    <w:rsid w:val="6B9F11A1"/>
    <w:rsid w:val="6B9F5A6D"/>
    <w:rsid w:val="6B9F63A6"/>
    <w:rsid w:val="6BA0190F"/>
    <w:rsid w:val="6BA376CE"/>
    <w:rsid w:val="6BA41471"/>
    <w:rsid w:val="6BA45C94"/>
    <w:rsid w:val="6BA61EB3"/>
    <w:rsid w:val="6BA90B86"/>
    <w:rsid w:val="6BAB5669"/>
    <w:rsid w:val="6BAE5667"/>
    <w:rsid w:val="6BB1250B"/>
    <w:rsid w:val="6BB51E77"/>
    <w:rsid w:val="6BB61084"/>
    <w:rsid w:val="6BB673B2"/>
    <w:rsid w:val="6BB779FC"/>
    <w:rsid w:val="6BBB17CD"/>
    <w:rsid w:val="6BBB369E"/>
    <w:rsid w:val="6BBC70B9"/>
    <w:rsid w:val="6BBE625A"/>
    <w:rsid w:val="6BBE65E3"/>
    <w:rsid w:val="6BC518E2"/>
    <w:rsid w:val="6BC644AE"/>
    <w:rsid w:val="6BC67078"/>
    <w:rsid w:val="6BC70EE2"/>
    <w:rsid w:val="6BC84004"/>
    <w:rsid w:val="6BC9486A"/>
    <w:rsid w:val="6BCA1D0E"/>
    <w:rsid w:val="6BCB00C2"/>
    <w:rsid w:val="6BCD3CA8"/>
    <w:rsid w:val="6BCE7A2C"/>
    <w:rsid w:val="6BD14A85"/>
    <w:rsid w:val="6BD334DA"/>
    <w:rsid w:val="6BD37796"/>
    <w:rsid w:val="6BD411EB"/>
    <w:rsid w:val="6BD633B8"/>
    <w:rsid w:val="6BD87DAE"/>
    <w:rsid w:val="6BDA4462"/>
    <w:rsid w:val="6BE05C14"/>
    <w:rsid w:val="6BE34E0B"/>
    <w:rsid w:val="6BE96B97"/>
    <w:rsid w:val="6BEB47A4"/>
    <w:rsid w:val="6BED67A1"/>
    <w:rsid w:val="6BED6DFD"/>
    <w:rsid w:val="6BEE2972"/>
    <w:rsid w:val="6BEF2766"/>
    <w:rsid w:val="6BF11D0A"/>
    <w:rsid w:val="6BF142F3"/>
    <w:rsid w:val="6BF2705A"/>
    <w:rsid w:val="6BF31248"/>
    <w:rsid w:val="6BF365E6"/>
    <w:rsid w:val="6BF90972"/>
    <w:rsid w:val="6BFA2104"/>
    <w:rsid w:val="6BFC12CE"/>
    <w:rsid w:val="6BFC7EED"/>
    <w:rsid w:val="6BFE5CE9"/>
    <w:rsid w:val="6C033306"/>
    <w:rsid w:val="6C0433CD"/>
    <w:rsid w:val="6C063891"/>
    <w:rsid w:val="6C0638BA"/>
    <w:rsid w:val="6C0A386B"/>
    <w:rsid w:val="6C0D2204"/>
    <w:rsid w:val="6C0E0FD1"/>
    <w:rsid w:val="6C102ABA"/>
    <w:rsid w:val="6C103A10"/>
    <w:rsid w:val="6C1219F2"/>
    <w:rsid w:val="6C133524"/>
    <w:rsid w:val="6C156741"/>
    <w:rsid w:val="6C157608"/>
    <w:rsid w:val="6C191CBA"/>
    <w:rsid w:val="6C1B181F"/>
    <w:rsid w:val="6C1E6DF1"/>
    <w:rsid w:val="6C1F65BA"/>
    <w:rsid w:val="6C207FB0"/>
    <w:rsid w:val="6C231E52"/>
    <w:rsid w:val="6C2554E6"/>
    <w:rsid w:val="6C29180F"/>
    <w:rsid w:val="6C296ADC"/>
    <w:rsid w:val="6C2C4FB7"/>
    <w:rsid w:val="6C321EF4"/>
    <w:rsid w:val="6C372518"/>
    <w:rsid w:val="6C383460"/>
    <w:rsid w:val="6C3D1CAC"/>
    <w:rsid w:val="6C3E0A93"/>
    <w:rsid w:val="6C3E6DF7"/>
    <w:rsid w:val="6C431756"/>
    <w:rsid w:val="6C4529A4"/>
    <w:rsid w:val="6C454BE7"/>
    <w:rsid w:val="6C462676"/>
    <w:rsid w:val="6C477DB9"/>
    <w:rsid w:val="6C48786A"/>
    <w:rsid w:val="6C495533"/>
    <w:rsid w:val="6C4E4E7C"/>
    <w:rsid w:val="6C4F61E3"/>
    <w:rsid w:val="6C504C82"/>
    <w:rsid w:val="6C557695"/>
    <w:rsid w:val="6C5847CB"/>
    <w:rsid w:val="6C587D3E"/>
    <w:rsid w:val="6C594E11"/>
    <w:rsid w:val="6C5A285E"/>
    <w:rsid w:val="6C5B3A79"/>
    <w:rsid w:val="6C5E6DDD"/>
    <w:rsid w:val="6C602F00"/>
    <w:rsid w:val="6C604223"/>
    <w:rsid w:val="6C62702B"/>
    <w:rsid w:val="6C662118"/>
    <w:rsid w:val="6C66479D"/>
    <w:rsid w:val="6C66774D"/>
    <w:rsid w:val="6C6A17C3"/>
    <w:rsid w:val="6C6B59D6"/>
    <w:rsid w:val="6C6D697B"/>
    <w:rsid w:val="6C6E7CE1"/>
    <w:rsid w:val="6C6F15DB"/>
    <w:rsid w:val="6C731C87"/>
    <w:rsid w:val="6C756447"/>
    <w:rsid w:val="6C76165B"/>
    <w:rsid w:val="6C7674B4"/>
    <w:rsid w:val="6C7C7770"/>
    <w:rsid w:val="6C806F88"/>
    <w:rsid w:val="6C821D8C"/>
    <w:rsid w:val="6C8263C0"/>
    <w:rsid w:val="6C861857"/>
    <w:rsid w:val="6C8769DC"/>
    <w:rsid w:val="6C880A38"/>
    <w:rsid w:val="6C892E21"/>
    <w:rsid w:val="6C8964C0"/>
    <w:rsid w:val="6C8F048F"/>
    <w:rsid w:val="6C9253B5"/>
    <w:rsid w:val="6C931088"/>
    <w:rsid w:val="6C9560FC"/>
    <w:rsid w:val="6C963A35"/>
    <w:rsid w:val="6C997204"/>
    <w:rsid w:val="6C9B5E80"/>
    <w:rsid w:val="6CA06F11"/>
    <w:rsid w:val="6CA67743"/>
    <w:rsid w:val="6CA86018"/>
    <w:rsid w:val="6CAA3E8D"/>
    <w:rsid w:val="6CAA4246"/>
    <w:rsid w:val="6CAC424C"/>
    <w:rsid w:val="6CAD12D0"/>
    <w:rsid w:val="6CAD69A7"/>
    <w:rsid w:val="6CAF63F9"/>
    <w:rsid w:val="6CB2021A"/>
    <w:rsid w:val="6CB31662"/>
    <w:rsid w:val="6CB661C6"/>
    <w:rsid w:val="6CB72EFB"/>
    <w:rsid w:val="6CB76F68"/>
    <w:rsid w:val="6CB800E2"/>
    <w:rsid w:val="6CBA597D"/>
    <w:rsid w:val="6CBB325D"/>
    <w:rsid w:val="6CBD25E1"/>
    <w:rsid w:val="6CBD4173"/>
    <w:rsid w:val="6CBF5DC6"/>
    <w:rsid w:val="6CBF6EA5"/>
    <w:rsid w:val="6CC11D03"/>
    <w:rsid w:val="6CC22287"/>
    <w:rsid w:val="6CC73391"/>
    <w:rsid w:val="6CC76D6B"/>
    <w:rsid w:val="6CC86B73"/>
    <w:rsid w:val="6CCA7295"/>
    <w:rsid w:val="6CD07052"/>
    <w:rsid w:val="6CD116DA"/>
    <w:rsid w:val="6CD156D5"/>
    <w:rsid w:val="6CD35D53"/>
    <w:rsid w:val="6CD67461"/>
    <w:rsid w:val="6CDB0095"/>
    <w:rsid w:val="6CDD37A4"/>
    <w:rsid w:val="6CDE155F"/>
    <w:rsid w:val="6CE70946"/>
    <w:rsid w:val="6CE7790D"/>
    <w:rsid w:val="6CEA558D"/>
    <w:rsid w:val="6CEA7C30"/>
    <w:rsid w:val="6CEB70E5"/>
    <w:rsid w:val="6CED1585"/>
    <w:rsid w:val="6CEF0F7F"/>
    <w:rsid w:val="6CF131C3"/>
    <w:rsid w:val="6CF955DD"/>
    <w:rsid w:val="6CFA6C21"/>
    <w:rsid w:val="6CFB53BE"/>
    <w:rsid w:val="6D0206D0"/>
    <w:rsid w:val="6D0514FC"/>
    <w:rsid w:val="6D0A0DA0"/>
    <w:rsid w:val="6D0E0672"/>
    <w:rsid w:val="6D1330B3"/>
    <w:rsid w:val="6D135598"/>
    <w:rsid w:val="6D1676F2"/>
    <w:rsid w:val="6D17764D"/>
    <w:rsid w:val="6D196083"/>
    <w:rsid w:val="6D1B7CE6"/>
    <w:rsid w:val="6D1C7884"/>
    <w:rsid w:val="6D1D0E52"/>
    <w:rsid w:val="6D216A4E"/>
    <w:rsid w:val="6D223497"/>
    <w:rsid w:val="6D2725D2"/>
    <w:rsid w:val="6D28269F"/>
    <w:rsid w:val="6D283BCA"/>
    <w:rsid w:val="6D2D2D8B"/>
    <w:rsid w:val="6D334EF4"/>
    <w:rsid w:val="6D3515DF"/>
    <w:rsid w:val="6D395385"/>
    <w:rsid w:val="6D397AF4"/>
    <w:rsid w:val="6D3C01E6"/>
    <w:rsid w:val="6D3D5169"/>
    <w:rsid w:val="6D3E0F0F"/>
    <w:rsid w:val="6D3E6402"/>
    <w:rsid w:val="6D3E7FC5"/>
    <w:rsid w:val="6D3F7AC5"/>
    <w:rsid w:val="6D402339"/>
    <w:rsid w:val="6D421B18"/>
    <w:rsid w:val="6D4C3C9E"/>
    <w:rsid w:val="6D5677AD"/>
    <w:rsid w:val="6D5B32CD"/>
    <w:rsid w:val="6D5C23F3"/>
    <w:rsid w:val="6D5D3025"/>
    <w:rsid w:val="6D5E1D26"/>
    <w:rsid w:val="6D5E461E"/>
    <w:rsid w:val="6D5F4306"/>
    <w:rsid w:val="6D614DA9"/>
    <w:rsid w:val="6D6156BF"/>
    <w:rsid w:val="6D617BE6"/>
    <w:rsid w:val="6D655412"/>
    <w:rsid w:val="6D671DDC"/>
    <w:rsid w:val="6D6D1199"/>
    <w:rsid w:val="6D70753B"/>
    <w:rsid w:val="6D71002A"/>
    <w:rsid w:val="6D713F53"/>
    <w:rsid w:val="6D776C82"/>
    <w:rsid w:val="6D7B669F"/>
    <w:rsid w:val="6D7B6AD5"/>
    <w:rsid w:val="6D7E1A1B"/>
    <w:rsid w:val="6D801FA9"/>
    <w:rsid w:val="6D8506E8"/>
    <w:rsid w:val="6D880F57"/>
    <w:rsid w:val="6D8B7131"/>
    <w:rsid w:val="6D8E3F1D"/>
    <w:rsid w:val="6D906367"/>
    <w:rsid w:val="6D916975"/>
    <w:rsid w:val="6D95257E"/>
    <w:rsid w:val="6D954B34"/>
    <w:rsid w:val="6D9876DF"/>
    <w:rsid w:val="6D9F5350"/>
    <w:rsid w:val="6D9F7E8C"/>
    <w:rsid w:val="6DA00FD9"/>
    <w:rsid w:val="6DA03AEF"/>
    <w:rsid w:val="6DA16404"/>
    <w:rsid w:val="6DA27436"/>
    <w:rsid w:val="6DA637B8"/>
    <w:rsid w:val="6DA75CAD"/>
    <w:rsid w:val="6DA94512"/>
    <w:rsid w:val="6DAC6DAA"/>
    <w:rsid w:val="6DAC6FEB"/>
    <w:rsid w:val="6DAD5883"/>
    <w:rsid w:val="6DB42C98"/>
    <w:rsid w:val="6DB50FF3"/>
    <w:rsid w:val="6DB63496"/>
    <w:rsid w:val="6DB82A03"/>
    <w:rsid w:val="6DB91DDE"/>
    <w:rsid w:val="6DBC2CE5"/>
    <w:rsid w:val="6DC52790"/>
    <w:rsid w:val="6DC60F6E"/>
    <w:rsid w:val="6DC741FB"/>
    <w:rsid w:val="6DCA4705"/>
    <w:rsid w:val="6DD307BE"/>
    <w:rsid w:val="6DD40166"/>
    <w:rsid w:val="6DD47917"/>
    <w:rsid w:val="6DE018DC"/>
    <w:rsid w:val="6DE22485"/>
    <w:rsid w:val="6DE37B32"/>
    <w:rsid w:val="6DE41CA8"/>
    <w:rsid w:val="6DE533DF"/>
    <w:rsid w:val="6DEC547A"/>
    <w:rsid w:val="6DEC58CA"/>
    <w:rsid w:val="6DEC5D52"/>
    <w:rsid w:val="6DF25E06"/>
    <w:rsid w:val="6DF527D7"/>
    <w:rsid w:val="6DF60C3D"/>
    <w:rsid w:val="6DF64875"/>
    <w:rsid w:val="6DF831CC"/>
    <w:rsid w:val="6DF9129C"/>
    <w:rsid w:val="6DFB01BE"/>
    <w:rsid w:val="6DFE2444"/>
    <w:rsid w:val="6DFF5B5D"/>
    <w:rsid w:val="6E020AA0"/>
    <w:rsid w:val="6E020F4B"/>
    <w:rsid w:val="6E032989"/>
    <w:rsid w:val="6E03544C"/>
    <w:rsid w:val="6E066787"/>
    <w:rsid w:val="6E0C5D6B"/>
    <w:rsid w:val="6E120A60"/>
    <w:rsid w:val="6E123F77"/>
    <w:rsid w:val="6E131D2E"/>
    <w:rsid w:val="6E1326CE"/>
    <w:rsid w:val="6E1503A9"/>
    <w:rsid w:val="6E164344"/>
    <w:rsid w:val="6E1A0A6D"/>
    <w:rsid w:val="6E1A55BA"/>
    <w:rsid w:val="6E233394"/>
    <w:rsid w:val="6E2422CD"/>
    <w:rsid w:val="6E256B2B"/>
    <w:rsid w:val="6E2714A9"/>
    <w:rsid w:val="6E2764C0"/>
    <w:rsid w:val="6E2B42E5"/>
    <w:rsid w:val="6E2E40EC"/>
    <w:rsid w:val="6E354E01"/>
    <w:rsid w:val="6E363FA4"/>
    <w:rsid w:val="6E394921"/>
    <w:rsid w:val="6E3F2691"/>
    <w:rsid w:val="6E40413A"/>
    <w:rsid w:val="6E4102C0"/>
    <w:rsid w:val="6E412158"/>
    <w:rsid w:val="6E430A45"/>
    <w:rsid w:val="6E441446"/>
    <w:rsid w:val="6E464552"/>
    <w:rsid w:val="6E470C0C"/>
    <w:rsid w:val="6E493D5D"/>
    <w:rsid w:val="6E4B1982"/>
    <w:rsid w:val="6E4B7926"/>
    <w:rsid w:val="6E4C0CE7"/>
    <w:rsid w:val="6E4C1CEB"/>
    <w:rsid w:val="6E51002E"/>
    <w:rsid w:val="6E5203C5"/>
    <w:rsid w:val="6E5521D5"/>
    <w:rsid w:val="6E5819DB"/>
    <w:rsid w:val="6E5905B7"/>
    <w:rsid w:val="6E593508"/>
    <w:rsid w:val="6E5E0578"/>
    <w:rsid w:val="6E5F290C"/>
    <w:rsid w:val="6E615CC2"/>
    <w:rsid w:val="6E657065"/>
    <w:rsid w:val="6E670B0B"/>
    <w:rsid w:val="6E6D09E5"/>
    <w:rsid w:val="6E6F5F05"/>
    <w:rsid w:val="6E707671"/>
    <w:rsid w:val="6E78739D"/>
    <w:rsid w:val="6E8127CB"/>
    <w:rsid w:val="6E827E65"/>
    <w:rsid w:val="6E832E10"/>
    <w:rsid w:val="6E8336F1"/>
    <w:rsid w:val="6E840EE3"/>
    <w:rsid w:val="6E845067"/>
    <w:rsid w:val="6E854AF9"/>
    <w:rsid w:val="6E875BFE"/>
    <w:rsid w:val="6E877BAE"/>
    <w:rsid w:val="6E8A5CF5"/>
    <w:rsid w:val="6E8D26EA"/>
    <w:rsid w:val="6E937C1A"/>
    <w:rsid w:val="6E972AC6"/>
    <w:rsid w:val="6E986283"/>
    <w:rsid w:val="6E9A5AA0"/>
    <w:rsid w:val="6E9C0E25"/>
    <w:rsid w:val="6E9D5882"/>
    <w:rsid w:val="6E9D5E46"/>
    <w:rsid w:val="6EA04BDA"/>
    <w:rsid w:val="6EA26540"/>
    <w:rsid w:val="6EA35E03"/>
    <w:rsid w:val="6EA36C8C"/>
    <w:rsid w:val="6EA50CE7"/>
    <w:rsid w:val="6EA61A1B"/>
    <w:rsid w:val="6EAB31C3"/>
    <w:rsid w:val="6EB11072"/>
    <w:rsid w:val="6EB43A64"/>
    <w:rsid w:val="6EB461A1"/>
    <w:rsid w:val="6EB54CC8"/>
    <w:rsid w:val="6EB57F93"/>
    <w:rsid w:val="6EB72617"/>
    <w:rsid w:val="6EB83273"/>
    <w:rsid w:val="6EBB41F7"/>
    <w:rsid w:val="6EBD4037"/>
    <w:rsid w:val="6EC201D3"/>
    <w:rsid w:val="6EC42A43"/>
    <w:rsid w:val="6EC55E9B"/>
    <w:rsid w:val="6EC67D26"/>
    <w:rsid w:val="6EC80557"/>
    <w:rsid w:val="6ECC3392"/>
    <w:rsid w:val="6ECD0CF3"/>
    <w:rsid w:val="6ECF2E25"/>
    <w:rsid w:val="6ED16544"/>
    <w:rsid w:val="6ED5083E"/>
    <w:rsid w:val="6ED630EF"/>
    <w:rsid w:val="6ED75054"/>
    <w:rsid w:val="6EDA5364"/>
    <w:rsid w:val="6EDD57A6"/>
    <w:rsid w:val="6EDE04CD"/>
    <w:rsid w:val="6EDF218B"/>
    <w:rsid w:val="6EDF6CD0"/>
    <w:rsid w:val="6EE06ADB"/>
    <w:rsid w:val="6EE160F1"/>
    <w:rsid w:val="6EE22A9A"/>
    <w:rsid w:val="6EE22BE0"/>
    <w:rsid w:val="6EE264FE"/>
    <w:rsid w:val="6EE4723B"/>
    <w:rsid w:val="6EED733F"/>
    <w:rsid w:val="6EEE1F46"/>
    <w:rsid w:val="6EEE2AA5"/>
    <w:rsid w:val="6EEE603C"/>
    <w:rsid w:val="6EF31A6A"/>
    <w:rsid w:val="6EF509DF"/>
    <w:rsid w:val="6EF57B1C"/>
    <w:rsid w:val="6EF80F78"/>
    <w:rsid w:val="6EF81F57"/>
    <w:rsid w:val="6EF86D23"/>
    <w:rsid w:val="6EF95479"/>
    <w:rsid w:val="6EFE3100"/>
    <w:rsid w:val="6EFE608D"/>
    <w:rsid w:val="6F0657DE"/>
    <w:rsid w:val="6F067D64"/>
    <w:rsid w:val="6F0804C6"/>
    <w:rsid w:val="6F0B7BB2"/>
    <w:rsid w:val="6F0C4FBF"/>
    <w:rsid w:val="6F0D7F0C"/>
    <w:rsid w:val="6F0E13A9"/>
    <w:rsid w:val="6F0F49FE"/>
    <w:rsid w:val="6F152D29"/>
    <w:rsid w:val="6F1606B4"/>
    <w:rsid w:val="6F174612"/>
    <w:rsid w:val="6F1C6FCF"/>
    <w:rsid w:val="6F1D2F36"/>
    <w:rsid w:val="6F1E007B"/>
    <w:rsid w:val="6F1E2CA6"/>
    <w:rsid w:val="6F23419A"/>
    <w:rsid w:val="6F23691A"/>
    <w:rsid w:val="6F236B2E"/>
    <w:rsid w:val="6F274A54"/>
    <w:rsid w:val="6F276E94"/>
    <w:rsid w:val="6F2A0E80"/>
    <w:rsid w:val="6F2B4E1F"/>
    <w:rsid w:val="6F363649"/>
    <w:rsid w:val="6F383CBD"/>
    <w:rsid w:val="6F3B1BBE"/>
    <w:rsid w:val="6F3B4F26"/>
    <w:rsid w:val="6F3D2D2F"/>
    <w:rsid w:val="6F3F7F92"/>
    <w:rsid w:val="6F4131AB"/>
    <w:rsid w:val="6F41762A"/>
    <w:rsid w:val="6F46662B"/>
    <w:rsid w:val="6F4C0896"/>
    <w:rsid w:val="6F4D2181"/>
    <w:rsid w:val="6F4D3FD8"/>
    <w:rsid w:val="6F501190"/>
    <w:rsid w:val="6F511996"/>
    <w:rsid w:val="6F5160CD"/>
    <w:rsid w:val="6F5450C4"/>
    <w:rsid w:val="6F552D9D"/>
    <w:rsid w:val="6F5539EF"/>
    <w:rsid w:val="6F602E32"/>
    <w:rsid w:val="6F6153DA"/>
    <w:rsid w:val="6F6749BE"/>
    <w:rsid w:val="6F6A001B"/>
    <w:rsid w:val="6F6B0839"/>
    <w:rsid w:val="6F6F267B"/>
    <w:rsid w:val="6F733367"/>
    <w:rsid w:val="6F7344AD"/>
    <w:rsid w:val="6F787377"/>
    <w:rsid w:val="6F7B2C1D"/>
    <w:rsid w:val="6F7D057A"/>
    <w:rsid w:val="6F7E6FA7"/>
    <w:rsid w:val="6F824BE8"/>
    <w:rsid w:val="6F854992"/>
    <w:rsid w:val="6F892376"/>
    <w:rsid w:val="6F8932B7"/>
    <w:rsid w:val="6F8D6B90"/>
    <w:rsid w:val="6F9021AF"/>
    <w:rsid w:val="6F920645"/>
    <w:rsid w:val="6F921850"/>
    <w:rsid w:val="6F987077"/>
    <w:rsid w:val="6F9933E7"/>
    <w:rsid w:val="6F995528"/>
    <w:rsid w:val="6F9C7CFB"/>
    <w:rsid w:val="6F9D5EFF"/>
    <w:rsid w:val="6F9E508D"/>
    <w:rsid w:val="6FA05486"/>
    <w:rsid w:val="6FA331F1"/>
    <w:rsid w:val="6FA35FD0"/>
    <w:rsid w:val="6FA4609D"/>
    <w:rsid w:val="6FA54E52"/>
    <w:rsid w:val="6FA746D7"/>
    <w:rsid w:val="6FA82792"/>
    <w:rsid w:val="6FA86614"/>
    <w:rsid w:val="6FAA562D"/>
    <w:rsid w:val="6FAD22C1"/>
    <w:rsid w:val="6FAD2809"/>
    <w:rsid w:val="6FAD3351"/>
    <w:rsid w:val="6FB12ABB"/>
    <w:rsid w:val="6FB45E15"/>
    <w:rsid w:val="6FB61BE8"/>
    <w:rsid w:val="6FB634BB"/>
    <w:rsid w:val="6FB65707"/>
    <w:rsid w:val="6FC15DA5"/>
    <w:rsid w:val="6FC34BCB"/>
    <w:rsid w:val="6FD12EBC"/>
    <w:rsid w:val="6FD311F0"/>
    <w:rsid w:val="6FD47E9D"/>
    <w:rsid w:val="6FD6424A"/>
    <w:rsid w:val="6FD66622"/>
    <w:rsid w:val="6FD74855"/>
    <w:rsid w:val="6FD8599A"/>
    <w:rsid w:val="6FD97C61"/>
    <w:rsid w:val="6FDD7CC2"/>
    <w:rsid w:val="6FDE1DD6"/>
    <w:rsid w:val="6FE36A01"/>
    <w:rsid w:val="6FE74394"/>
    <w:rsid w:val="6FE916B4"/>
    <w:rsid w:val="6FE94833"/>
    <w:rsid w:val="6FE96C2C"/>
    <w:rsid w:val="6FEA45B0"/>
    <w:rsid w:val="6FEC6A5A"/>
    <w:rsid w:val="6FF75AD5"/>
    <w:rsid w:val="6FF8050E"/>
    <w:rsid w:val="6FF90AFA"/>
    <w:rsid w:val="6FFA2C2B"/>
    <w:rsid w:val="6FFC66C1"/>
    <w:rsid w:val="6FFD04AA"/>
    <w:rsid w:val="6FFD7ED7"/>
    <w:rsid w:val="6FFE176C"/>
    <w:rsid w:val="6FFE7B6E"/>
    <w:rsid w:val="70024FDD"/>
    <w:rsid w:val="7005015F"/>
    <w:rsid w:val="70086E53"/>
    <w:rsid w:val="700A5C86"/>
    <w:rsid w:val="700B1F3A"/>
    <w:rsid w:val="700D769D"/>
    <w:rsid w:val="700E0DF1"/>
    <w:rsid w:val="70107F25"/>
    <w:rsid w:val="70134046"/>
    <w:rsid w:val="701374F6"/>
    <w:rsid w:val="70145347"/>
    <w:rsid w:val="70161A99"/>
    <w:rsid w:val="701C4232"/>
    <w:rsid w:val="701F026C"/>
    <w:rsid w:val="70231D0C"/>
    <w:rsid w:val="702C1C87"/>
    <w:rsid w:val="702E7511"/>
    <w:rsid w:val="702F41DC"/>
    <w:rsid w:val="7036023C"/>
    <w:rsid w:val="7039002A"/>
    <w:rsid w:val="70392C0E"/>
    <w:rsid w:val="703D775E"/>
    <w:rsid w:val="703E25C2"/>
    <w:rsid w:val="703F1C14"/>
    <w:rsid w:val="70414290"/>
    <w:rsid w:val="704434FA"/>
    <w:rsid w:val="704B37B9"/>
    <w:rsid w:val="704F0F49"/>
    <w:rsid w:val="7051539A"/>
    <w:rsid w:val="70522A06"/>
    <w:rsid w:val="70532549"/>
    <w:rsid w:val="70535F5B"/>
    <w:rsid w:val="705377F8"/>
    <w:rsid w:val="70575335"/>
    <w:rsid w:val="705A7F61"/>
    <w:rsid w:val="705C26BE"/>
    <w:rsid w:val="705C4620"/>
    <w:rsid w:val="7061127C"/>
    <w:rsid w:val="7061393C"/>
    <w:rsid w:val="7063382D"/>
    <w:rsid w:val="70642DE3"/>
    <w:rsid w:val="70660B1C"/>
    <w:rsid w:val="70662BD8"/>
    <w:rsid w:val="70676FAE"/>
    <w:rsid w:val="706811E4"/>
    <w:rsid w:val="706C6791"/>
    <w:rsid w:val="706E75D2"/>
    <w:rsid w:val="70722E14"/>
    <w:rsid w:val="7073270B"/>
    <w:rsid w:val="70737263"/>
    <w:rsid w:val="70791DAE"/>
    <w:rsid w:val="70796606"/>
    <w:rsid w:val="707C6B8A"/>
    <w:rsid w:val="707E297A"/>
    <w:rsid w:val="707E7C02"/>
    <w:rsid w:val="707F480B"/>
    <w:rsid w:val="70801F16"/>
    <w:rsid w:val="708402BB"/>
    <w:rsid w:val="70857ED8"/>
    <w:rsid w:val="708669F4"/>
    <w:rsid w:val="70872929"/>
    <w:rsid w:val="7089730A"/>
    <w:rsid w:val="70897F05"/>
    <w:rsid w:val="708C74D2"/>
    <w:rsid w:val="708D087D"/>
    <w:rsid w:val="708D78DD"/>
    <w:rsid w:val="70915746"/>
    <w:rsid w:val="70927F1B"/>
    <w:rsid w:val="7093573B"/>
    <w:rsid w:val="70937562"/>
    <w:rsid w:val="709630D3"/>
    <w:rsid w:val="70980ED7"/>
    <w:rsid w:val="70981405"/>
    <w:rsid w:val="709C087A"/>
    <w:rsid w:val="70A467F9"/>
    <w:rsid w:val="70A46A29"/>
    <w:rsid w:val="70A6773F"/>
    <w:rsid w:val="70A73BA3"/>
    <w:rsid w:val="70A93A73"/>
    <w:rsid w:val="70AE7684"/>
    <w:rsid w:val="70B07029"/>
    <w:rsid w:val="70B26571"/>
    <w:rsid w:val="70B55FFF"/>
    <w:rsid w:val="70B704B4"/>
    <w:rsid w:val="70BA0E66"/>
    <w:rsid w:val="70BC007C"/>
    <w:rsid w:val="70C071C2"/>
    <w:rsid w:val="70C245CC"/>
    <w:rsid w:val="70C3025C"/>
    <w:rsid w:val="70C65500"/>
    <w:rsid w:val="70C6570F"/>
    <w:rsid w:val="70C736B9"/>
    <w:rsid w:val="70C75027"/>
    <w:rsid w:val="70CA19DF"/>
    <w:rsid w:val="70D171EA"/>
    <w:rsid w:val="70D31C69"/>
    <w:rsid w:val="70D369C8"/>
    <w:rsid w:val="70D37260"/>
    <w:rsid w:val="70D522C5"/>
    <w:rsid w:val="70D66BCF"/>
    <w:rsid w:val="70DB4382"/>
    <w:rsid w:val="70DD1482"/>
    <w:rsid w:val="70DD6576"/>
    <w:rsid w:val="70DE4AFA"/>
    <w:rsid w:val="70E008D5"/>
    <w:rsid w:val="70E314BA"/>
    <w:rsid w:val="70E4125D"/>
    <w:rsid w:val="70E91159"/>
    <w:rsid w:val="70E97D3F"/>
    <w:rsid w:val="70EB1669"/>
    <w:rsid w:val="70EE00FC"/>
    <w:rsid w:val="70EF00B3"/>
    <w:rsid w:val="70F13FBB"/>
    <w:rsid w:val="70F14884"/>
    <w:rsid w:val="70F53FF9"/>
    <w:rsid w:val="70F768FB"/>
    <w:rsid w:val="70F7742B"/>
    <w:rsid w:val="70F96BAF"/>
    <w:rsid w:val="70FE6636"/>
    <w:rsid w:val="70FF1DF8"/>
    <w:rsid w:val="7100522A"/>
    <w:rsid w:val="71020628"/>
    <w:rsid w:val="710303DE"/>
    <w:rsid w:val="71066985"/>
    <w:rsid w:val="710717D2"/>
    <w:rsid w:val="71087D2B"/>
    <w:rsid w:val="710B660D"/>
    <w:rsid w:val="710C472B"/>
    <w:rsid w:val="710E0A04"/>
    <w:rsid w:val="710E4C76"/>
    <w:rsid w:val="710E7145"/>
    <w:rsid w:val="710F665A"/>
    <w:rsid w:val="71110719"/>
    <w:rsid w:val="711174D0"/>
    <w:rsid w:val="71156B2B"/>
    <w:rsid w:val="71182923"/>
    <w:rsid w:val="711B5D34"/>
    <w:rsid w:val="711C31CB"/>
    <w:rsid w:val="711C47C3"/>
    <w:rsid w:val="712041BB"/>
    <w:rsid w:val="71215D79"/>
    <w:rsid w:val="71227E1B"/>
    <w:rsid w:val="71233F74"/>
    <w:rsid w:val="71256A8F"/>
    <w:rsid w:val="712830CB"/>
    <w:rsid w:val="712900DA"/>
    <w:rsid w:val="712A659F"/>
    <w:rsid w:val="712C5977"/>
    <w:rsid w:val="712F1DFF"/>
    <w:rsid w:val="713172EA"/>
    <w:rsid w:val="713356C4"/>
    <w:rsid w:val="7134164C"/>
    <w:rsid w:val="71376EB3"/>
    <w:rsid w:val="713910D3"/>
    <w:rsid w:val="71410157"/>
    <w:rsid w:val="71417AFC"/>
    <w:rsid w:val="71421857"/>
    <w:rsid w:val="714751F4"/>
    <w:rsid w:val="7148569B"/>
    <w:rsid w:val="714A050D"/>
    <w:rsid w:val="714C1828"/>
    <w:rsid w:val="714C3FF2"/>
    <w:rsid w:val="714D66AA"/>
    <w:rsid w:val="71501629"/>
    <w:rsid w:val="71535923"/>
    <w:rsid w:val="715B54F1"/>
    <w:rsid w:val="715D353A"/>
    <w:rsid w:val="715E0D3C"/>
    <w:rsid w:val="71637F0C"/>
    <w:rsid w:val="71685D69"/>
    <w:rsid w:val="716C4766"/>
    <w:rsid w:val="717021B1"/>
    <w:rsid w:val="71710DBE"/>
    <w:rsid w:val="717319F7"/>
    <w:rsid w:val="71732AFA"/>
    <w:rsid w:val="71750090"/>
    <w:rsid w:val="71773D1B"/>
    <w:rsid w:val="717760B8"/>
    <w:rsid w:val="717B1BB2"/>
    <w:rsid w:val="717B2055"/>
    <w:rsid w:val="717E6D11"/>
    <w:rsid w:val="717F0FFE"/>
    <w:rsid w:val="71810539"/>
    <w:rsid w:val="7184086A"/>
    <w:rsid w:val="71856B14"/>
    <w:rsid w:val="7188674E"/>
    <w:rsid w:val="71891670"/>
    <w:rsid w:val="718A457F"/>
    <w:rsid w:val="718D56F9"/>
    <w:rsid w:val="71911A0A"/>
    <w:rsid w:val="71911C54"/>
    <w:rsid w:val="7193026B"/>
    <w:rsid w:val="71960A14"/>
    <w:rsid w:val="719610F1"/>
    <w:rsid w:val="719714EF"/>
    <w:rsid w:val="719A650B"/>
    <w:rsid w:val="719C499B"/>
    <w:rsid w:val="71A14D31"/>
    <w:rsid w:val="71A23316"/>
    <w:rsid w:val="71A26539"/>
    <w:rsid w:val="71A9380D"/>
    <w:rsid w:val="71AA38E8"/>
    <w:rsid w:val="71AE41A2"/>
    <w:rsid w:val="71B14350"/>
    <w:rsid w:val="71B24682"/>
    <w:rsid w:val="71B24DF4"/>
    <w:rsid w:val="71B257CC"/>
    <w:rsid w:val="71B342E3"/>
    <w:rsid w:val="71B96050"/>
    <w:rsid w:val="71BA42E4"/>
    <w:rsid w:val="71C24966"/>
    <w:rsid w:val="71C925DD"/>
    <w:rsid w:val="71CB0478"/>
    <w:rsid w:val="71CC3F95"/>
    <w:rsid w:val="71CD09C8"/>
    <w:rsid w:val="71CE6C6E"/>
    <w:rsid w:val="71CE7445"/>
    <w:rsid w:val="71D11F9E"/>
    <w:rsid w:val="71DB7411"/>
    <w:rsid w:val="71DD6C27"/>
    <w:rsid w:val="71DF0233"/>
    <w:rsid w:val="71E01EF5"/>
    <w:rsid w:val="71E04CC5"/>
    <w:rsid w:val="71E20769"/>
    <w:rsid w:val="71E21D91"/>
    <w:rsid w:val="71E332C7"/>
    <w:rsid w:val="71E450EB"/>
    <w:rsid w:val="71EB08D8"/>
    <w:rsid w:val="71F06E32"/>
    <w:rsid w:val="71F639BF"/>
    <w:rsid w:val="71F73B87"/>
    <w:rsid w:val="71F84195"/>
    <w:rsid w:val="71F8626A"/>
    <w:rsid w:val="71FA19D4"/>
    <w:rsid w:val="71FA3D8D"/>
    <w:rsid w:val="7206559E"/>
    <w:rsid w:val="720756BA"/>
    <w:rsid w:val="72081174"/>
    <w:rsid w:val="72087610"/>
    <w:rsid w:val="720E063D"/>
    <w:rsid w:val="720F5912"/>
    <w:rsid w:val="72113FD4"/>
    <w:rsid w:val="72166AA4"/>
    <w:rsid w:val="72171131"/>
    <w:rsid w:val="72191E13"/>
    <w:rsid w:val="721B54F4"/>
    <w:rsid w:val="721B720D"/>
    <w:rsid w:val="722552BC"/>
    <w:rsid w:val="72261B7D"/>
    <w:rsid w:val="72286138"/>
    <w:rsid w:val="722A4222"/>
    <w:rsid w:val="722D7E09"/>
    <w:rsid w:val="722F1B06"/>
    <w:rsid w:val="7232796E"/>
    <w:rsid w:val="72335F78"/>
    <w:rsid w:val="72377DBE"/>
    <w:rsid w:val="72386B93"/>
    <w:rsid w:val="723A2734"/>
    <w:rsid w:val="723E281B"/>
    <w:rsid w:val="723E6649"/>
    <w:rsid w:val="724069EC"/>
    <w:rsid w:val="72495890"/>
    <w:rsid w:val="724D3913"/>
    <w:rsid w:val="72524C5B"/>
    <w:rsid w:val="72545474"/>
    <w:rsid w:val="725703FC"/>
    <w:rsid w:val="72571CA2"/>
    <w:rsid w:val="7258457C"/>
    <w:rsid w:val="72594430"/>
    <w:rsid w:val="725A3A26"/>
    <w:rsid w:val="725C70DB"/>
    <w:rsid w:val="725E73F5"/>
    <w:rsid w:val="725F7169"/>
    <w:rsid w:val="72612282"/>
    <w:rsid w:val="726137FC"/>
    <w:rsid w:val="72625843"/>
    <w:rsid w:val="72657FAC"/>
    <w:rsid w:val="726625D5"/>
    <w:rsid w:val="7266572C"/>
    <w:rsid w:val="72675861"/>
    <w:rsid w:val="726A3936"/>
    <w:rsid w:val="726B3B8F"/>
    <w:rsid w:val="726B6C92"/>
    <w:rsid w:val="726F6AE8"/>
    <w:rsid w:val="72705A90"/>
    <w:rsid w:val="72745100"/>
    <w:rsid w:val="72745B3E"/>
    <w:rsid w:val="727550DA"/>
    <w:rsid w:val="727A0FE4"/>
    <w:rsid w:val="72823695"/>
    <w:rsid w:val="72877F8C"/>
    <w:rsid w:val="728C5E57"/>
    <w:rsid w:val="72953F6E"/>
    <w:rsid w:val="729554B8"/>
    <w:rsid w:val="729713BC"/>
    <w:rsid w:val="729B219E"/>
    <w:rsid w:val="729B53E7"/>
    <w:rsid w:val="729D4B0F"/>
    <w:rsid w:val="729D6766"/>
    <w:rsid w:val="729E1442"/>
    <w:rsid w:val="729F3095"/>
    <w:rsid w:val="729F70F9"/>
    <w:rsid w:val="72A25208"/>
    <w:rsid w:val="72A47FFF"/>
    <w:rsid w:val="72A52F30"/>
    <w:rsid w:val="72A73CF3"/>
    <w:rsid w:val="72AB7B53"/>
    <w:rsid w:val="72AD307C"/>
    <w:rsid w:val="72B054FD"/>
    <w:rsid w:val="72B31A7C"/>
    <w:rsid w:val="72B456EA"/>
    <w:rsid w:val="72B51E9E"/>
    <w:rsid w:val="72B56B60"/>
    <w:rsid w:val="72B96839"/>
    <w:rsid w:val="72BB08ED"/>
    <w:rsid w:val="72BB7B8B"/>
    <w:rsid w:val="72BE46F2"/>
    <w:rsid w:val="72C14CDA"/>
    <w:rsid w:val="72C20D38"/>
    <w:rsid w:val="72C4327C"/>
    <w:rsid w:val="72C62CB4"/>
    <w:rsid w:val="72C646E6"/>
    <w:rsid w:val="72C70162"/>
    <w:rsid w:val="72C755B2"/>
    <w:rsid w:val="72C82EE6"/>
    <w:rsid w:val="72C871AF"/>
    <w:rsid w:val="72CB333B"/>
    <w:rsid w:val="72CC50BD"/>
    <w:rsid w:val="72CD4EBC"/>
    <w:rsid w:val="72D65205"/>
    <w:rsid w:val="72DE489B"/>
    <w:rsid w:val="72E07DB1"/>
    <w:rsid w:val="72E15068"/>
    <w:rsid w:val="72E77C0F"/>
    <w:rsid w:val="72E939AD"/>
    <w:rsid w:val="72E94EB3"/>
    <w:rsid w:val="72EC09E5"/>
    <w:rsid w:val="72EE230C"/>
    <w:rsid w:val="72EE6DA4"/>
    <w:rsid w:val="72F17238"/>
    <w:rsid w:val="72F17CD0"/>
    <w:rsid w:val="72F36F59"/>
    <w:rsid w:val="72F80DDB"/>
    <w:rsid w:val="72F9412A"/>
    <w:rsid w:val="72FB12E0"/>
    <w:rsid w:val="72FC40C3"/>
    <w:rsid w:val="72FE2DD2"/>
    <w:rsid w:val="73007023"/>
    <w:rsid w:val="73025B14"/>
    <w:rsid w:val="730814E3"/>
    <w:rsid w:val="730F03ED"/>
    <w:rsid w:val="73142168"/>
    <w:rsid w:val="73153E94"/>
    <w:rsid w:val="73156347"/>
    <w:rsid w:val="73165DAE"/>
    <w:rsid w:val="73171073"/>
    <w:rsid w:val="73176239"/>
    <w:rsid w:val="73196CD2"/>
    <w:rsid w:val="731B5056"/>
    <w:rsid w:val="731B631E"/>
    <w:rsid w:val="73222559"/>
    <w:rsid w:val="732610EF"/>
    <w:rsid w:val="7327260B"/>
    <w:rsid w:val="732914DD"/>
    <w:rsid w:val="73291CA4"/>
    <w:rsid w:val="732B3780"/>
    <w:rsid w:val="732E1722"/>
    <w:rsid w:val="732F0842"/>
    <w:rsid w:val="73310770"/>
    <w:rsid w:val="733175D6"/>
    <w:rsid w:val="73331FE0"/>
    <w:rsid w:val="73392EB3"/>
    <w:rsid w:val="733C333F"/>
    <w:rsid w:val="733D39E7"/>
    <w:rsid w:val="733E411D"/>
    <w:rsid w:val="733F6B7B"/>
    <w:rsid w:val="733F6BE0"/>
    <w:rsid w:val="7341460D"/>
    <w:rsid w:val="734165B1"/>
    <w:rsid w:val="73451A51"/>
    <w:rsid w:val="73453D6B"/>
    <w:rsid w:val="73455201"/>
    <w:rsid w:val="73466717"/>
    <w:rsid w:val="734746E1"/>
    <w:rsid w:val="7349665A"/>
    <w:rsid w:val="734F43C7"/>
    <w:rsid w:val="734F5BE5"/>
    <w:rsid w:val="73501980"/>
    <w:rsid w:val="735077D9"/>
    <w:rsid w:val="73517485"/>
    <w:rsid w:val="73531A14"/>
    <w:rsid w:val="73566CC9"/>
    <w:rsid w:val="73576FCC"/>
    <w:rsid w:val="735A04F5"/>
    <w:rsid w:val="735C0B8B"/>
    <w:rsid w:val="735D4779"/>
    <w:rsid w:val="73614F4F"/>
    <w:rsid w:val="73660872"/>
    <w:rsid w:val="73666882"/>
    <w:rsid w:val="73681B7C"/>
    <w:rsid w:val="736B7DF7"/>
    <w:rsid w:val="736D0F24"/>
    <w:rsid w:val="736E084E"/>
    <w:rsid w:val="736E147E"/>
    <w:rsid w:val="736E7EE1"/>
    <w:rsid w:val="736F3BD1"/>
    <w:rsid w:val="73723B2B"/>
    <w:rsid w:val="73754451"/>
    <w:rsid w:val="73762984"/>
    <w:rsid w:val="737A230E"/>
    <w:rsid w:val="737C03C2"/>
    <w:rsid w:val="737C1E2C"/>
    <w:rsid w:val="737D29DA"/>
    <w:rsid w:val="737D77CA"/>
    <w:rsid w:val="737E3D3F"/>
    <w:rsid w:val="737E740E"/>
    <w:rsid w:val="73807F48"/>
    <w:rsid w:val="738142CC"/>
    <w:rsid w:val="73834E71"/>
    <w:rsid w:val="73844EA5"/>
    <w:rsid w:val="73876AC5"/>
    <w:rsid w:val="73876BD1"/>
    <w:rsid w:val="738967CD"/>
    <w:rsid w:val="739427D9"/>
    <w:rsid w:val="73945898"/>
    <w:rsid w:val="73945FEA"/>
    <w:rsid w:val="73956B68"/>
    <w:rsid w:val="73963210"/>
    <w:rsid w:val="73974AC8"/>
    <w:rsid w:val="73991B13"/>
    <w:rsid w:val="7399782D"/>
    <w:rsid w:val="73997955"/>
    <w:rsid w:val="73A146C8"/>
    <w:rsid w:val="73A374CC"/>
    <w:rsid w:val="73A4173A"/>
    <w:rsid w:val="73A51E5B"/>
    <w:rsid w:val="73A7579C"/>
    <w:rsid w:val="73AB30C1"/>
    <w:rsid w:val="73AC2084"/>
    <w:rsid w:val="73AC4BBB"/>
    <w:rsid w:val="73AD6854"/>
    <w:rsid w:val="73AE7865"/>
    <w:rsid w:val="73B07047"/>
    <w:rsid w:val="73B075AD"/>
    <w:rsid w:val="73B2093C"/>
    <w:rsid w:val="73B37783"/>
    <w:rsid w:val="73B46F85"/>
    <w:rsid w:val="73B5491D"/>
    <w:rsid w:val="73B77F59"/>
    <w:rsid w:val="73B81B5C"/>
    <w:rsid w:val="73B84E4E"/>
    <w:rsid w:val="73BA6D32"/>
    <w:rsid w:val="73BA7D8A"/>
    <w:rsid w:val="73BB43BC"/>
    <w:rsid w:val="73C02496"/>
    <w:rsid w:val="73C04F8D"/>
    <w:rsid w:val="73C62F1C"/>
    <w:rsid w:val="73C81959"/>
    <w:rsid w:val="73CB3102"/>
    <w:rsid w:val="73CC40A5"/>
    <w:rsid w:val="73CE7105"/>
    <w:rsid w:val="73D0126B"/>
    <w:rsid w:val="73D01863"/>
    <w:rsid w:val="73D0505F"/>
    <w:rsid w:val="73D218E7"/>
    <w:rsid w:val="73D24BD4"/>
    <w:rsid w:val="73D96567"/>
    <w:rsid w:val="73DD690D"/>
    <w:rsid w:val="73DF637F"/>
    <w:rsid w:val="73E0270F"/>
    <w:rsid w:val="73E047A0"/>
    <w:rsid w:val="73E1479F"/>
    <w:rsid w:val="73E20584"/>
    <w:rsid w:val="73E31DDE"/>
    <w:rsid w:val="73E37C11"/>
    <w:rsid w:val="73E64A75"/>
    <w:rsid w:val="73E70B9E"/>
    <w:rsid w:val="73E801B7"/>
    <w:rsid w:val="73E811C3"/>
    <w:rsid w:val="73E82334"/>
    <w:rsid w:val="73E8521F"/>
    <w:rsid w:val="73EB1A46"/>
    <w:rsid w:val="73EF0A7F"/>
    <w:rsid w:val="73F15806"/>
    <w:rsid w:val="73F27A1C"/>
    <w:rsid w:val="73F32929"/>
    <w:rsid w:val="73F62CC2"/>
    <w:rsid w:val="73FA692F"/>
    <w:rsid w:val="73FF566D"/>
    <w:rsid w:val="74012334"/>
    <w:rsid w:val="74015DB5"/>
    <w:rsid w:val="7403163A"/>
    <w:rsid w:val="74054803"/>
    <w:rsid w:val="740B67DE"/>
    <w:rsid w:val="74114085"/>
    <w:rsid w:val="741656B5"/>
    <w:rsid w:val="74165EEE"/>
    <w:rsid w:val="7417107D"/>
    <w:rsid w:val="74176294"/>
    <w:rsid w:val="741C0F4E"/>
    <w:rsid w:val="741E2A90"/>
    <w:rsid w:val="742206E8"/>
    <w:rsid w:val="74236E45"/>
    <w:rsid w:val="74243BCA"/>
    <w:rsid w:val="7426642A"/>
    <w:rsid w:val="7429515A"/>
    <w:rsid w:val="742B17F2"/>
    <w:rsid w:val="742E4D56"/>
    <w:rsid w:val="742F3A1B"/>
    <w:rsid w:val="74327C53"/>
    <w:rsid w:val="743478AA"/>
    <w:rsid w:val="74362342"/>
    <w:rsid w:val="74370F05"/>
    <w:rsid w:val="74382743"/>
    <w:rsid w:val="743B3F0E"/>
    <w:rsid w:val="743D67BB"/>
    <w:rsid w:val="74400EFB"/>
    <w:rsid w:val="744038CD"/>
    <w:rsid w:val="744155FE"/>
    <w:rsid w:val="74422195"/>
    <w:rsid w:val="744252B0"/>
    <w:rsid w:val="74426115"/>
    <w:rsid w:val="7444087E"/>
    <w:rsid w:val="74456290"/>
    <w:rsid w:val="74470432"/>
    <w:rsid w:val="74472F07"/>
    <w:rsid w:val="744802C5"/>
    <w:rsid w:val="74486EE3"/>
    <w:rsid w:val="74491DFB"/>
    <w:rsid w:val="744C7036"/>
    <w:rsid w:val="74530321"/>
    <w:rsid w:val="74542F77"/>
    <w:rsid w:val="74590BC9"/>
    <w:rsid w:val="745A4DB7"/>
    <w:rsid w:val="745E1F67"/>
    <w:rsid w:val="74601D5D"/>
    <w:rsid w:val="74623B8C"/>
    <w:rsid w:val="746616B2"/>
    <w:rsid w:val="746A44A8"/>
    <w:rsid w:val="747011D9"/>
    <w:rsid w:val="74705B35"/>
    <w:rsid w:val="74767BD6"/>
    <w:rsid w:val="74777ACD"/>
    <w:rsid w:val="74786370"/>
    <w:rsid w:val="747C039C"/>
    <w:rsid w:val="74801B8C"/>
    <w:rsid w:val="74810E58"/>
    <w:rsid w:val="7488632D"/>
    <w:rsid w:val="748D0D96"/>
    <w:rsid w:val="7490007F"/>
    <w:rsid w:val="74914C7A"/>
    <w:rsid w:val="7493524C"/>
    <w:rsid w:val="74947CE0"/>
    <w:rsid w:val="74972CA7"/>
    <w:rsid w:val="749B69A7"/>
    <w:rsid w:val="749C0450"/>
    <w:rsid w:val="749C4004"/>
    <w:rsid w:val="74A071B1"/>
    <w:rsid w:val="74A15376"/>
    <w:rsid w:val="74A45832"/>
    <w:rsid w:val="74A670F3"/>
    <w:rsid w:val="74A85B37"/>
    <w:rsid w:val="74AA682E"/>
    <w:rsid w:val="74AB2959"/>
    <w:rsid w:val="74AB3965"/>
    <w:rsid w:val="74AB6A27"/>
    <w:rsid w:val="74AC55DD"/>
    <w:rsid w:val="74AC5E15"/>
    <w:rsid w:val="74B155AD"/>
    <w:rsid w:val="74B460FF"/>
    <w:rsid w:val="74B5372E"/>
    <w:rsid w:val="74B607E3"/>
    <w:rsid w:val="74B620DE"/>
    <w:rsid w:val="74B9116F"/>
    <w:rsid w:val="74B97101"/>
    <w:rsid w:val="74B97A7A"/>
    <w:rsid w:val="74BE0BDF"/>
    <w:rsid w:val="74C10A44"/>
    <w:rsid w:val="74C2781D"/>
    <w:rsid w:val="74C511E2"/>
    <w:rsid w:val="74C65A55"/>
    <w:rsid w:val="74C81425"/>
    <w:rsid w:val="74C969AC"/>
    <w:rsid w:val="74CC28D5"/>
    <w:rsid w:val="74CC6A7B"/>
    <w:rsid w:val="74D35916"/>
    <w:rsid w:val="74D5461C"/>
    <w:rsid w:val="74D66BF2"/>
    <w:rsid w:val="74D90B8C"/>
    <w:rsid w:val="74DB6A1F"/>
    <w:rsid w:val="74DD02DB"/>
    <w:rsid w:val="74DF2225"/>
    <w:rsid w:val="74E06539"/>
    <w:rsid w:val="74E32730"/>
    <w:rsid w:val="74E40A42"/>
    <w:rsid w:val="74E834CC"/>
    <w:rsid w:val="74E842B5"/>
    <w:rsid w:val="74EA2620"/>
    <w:rsid w:val="74EA4266"/>
    <w:rsid w:val="74EB4065"/>
    <w:rsid w:val="74EB6581"/>
    <w:rsid w:val="74ED7FD9"/>
    <w:rsid w:val="74EE3F52"/>
    <w:rsid w:val="74EE5368"/>
    <w:rsid w:val="74F149AE"/>
    <w:rsid w:val="74F27F5F"/>
    <w:rsid w:val="74F60D8E"/>
    <w:rsid w:val="74F8043B"/>
    <w:rsid w:val="74F809B0"/>
    <w:rsid w:val="74FE3EA1"/>
    <w:rsid w:val="750221FA"/>
    <w:rsid w:val="75034890"/>
    <w:rsid w:val="75075E30"/>
    <w:rsid w:val="75076186"/>
    <w:rsid w:val="75091ACA"/>
    <w:rsid w:val="75095FD0"/>
    <w:rsid w:val="75097C38"/>
    <w:rsid w:val="750A779C"/>
    <w:rsid w:val="750B3FE0"/>
    <w:rsid w:val="750C06E0"/>
    <w:rsid w:val="750D0195"/>
    <w:rsid w:val="750D7ABD"/>
    <w:rsid w:val="750E46C8"/>
    <w:rsid w:val="750F1B98"/>
    <w:rsid w:val="75120154"/>
    <w:rsid w:val="751332F8"/>
    <w:rsid w:val="75137E90"/>
    <w:rsid w:val="75144369"/>
    <w:rsid w:val="75185E74"/>
    <w:rsid w:val="751B3632"/>
    <w:rsid w:val="75212F38"/>
    <w:rsid w:val="752763BD"/>
    <w:rsid w:val="75282443"/>
    <w:rsid w:val="752D49F2"/>
    <w:rsid w:val="752E7A74"/>
    <w:rsid w:val="75306F0D"/>
    <w:rsid w:val="75311600"/>
    <w:rsid w:val="75341FD9"/>
    <w:rsid w:val="7536093D"/>
    <w:rsid w:val="753973D2"/>
    <w:rsid w:val="753A3ADE"/>
    <w:rsid w:val="754129A0"/>
    <w:rsid w:val="75413B9F"/>
    <w:rsid w:val="75415BF8"/>
    <w:rsid w:val="75416AB0"/>
    <w:rsid w:val="75421BF5"/>
    <w:rsid w:val="75432C2E"/>
    <w:rsid w:val="75453F86"/>
    <w:rsid w:val="75480BE0"/>
    <w:rsid w:val="754C23BC"/>
    <w:rsid w:val="754E2D2F"/>
    <w:rsid w:val="75511690"/>
    <w:rsid w:val="75513118"/>
    <w:rsid w:val="75523FE0"/>
    <w:rsid w:val="75537A7B"/>
    <w:rsid w:val="75545371"/>
    <w:rsid w:val="75546BC9"/>
    <w:rsid w:val="75566823"/>
    <w:rsid w:val="755810B0"/>
    <w:rsid w:val="755A47D8"/>
    <w:rsid w:val="755C6481"/>
    <w:rsid w:val="7562235D"/>
    <w:rsid w:val="75635D2B"/>
    <w:rsid w:val="75644F6A"/>
    <w:rsid w:val="75664C28"/>
    <w:rsid w:val="756809D9"/>
    <w:rsid w:val="756A2D0D"/>
    <w:rsid w:val="756E4AF1"/>
    <w:rsid w:val="75725010"/>
    <w:rsid w:val="75786F3E"/>
    <w:rsid w:val="757D3FD8"/>
    <w:rsid w:val="75800080"/>
    <w:rsid w:val="758010AA"/>
    <w:rsid w:val="758025CB"/>
    <w:rsid w:val="75825B3C"/>
    <w:rsid w:val="758336BB"/>
    <w:rsid w:val="758D0526"/>
    <w:rsid w:val="758D3451"/>
    <w:rsid w:val="759643DF"/>
    <w:rsid w:val="75967A0B"/>
    <w:rsid w:val="75993750"/>
    <w:rsid w:val="759F7DF7"/>
    <w:rsid w:val="75A1256D"/>
    <w:rsid w:val="75A16AC1"/>
    <w:rsid w:val="75A20E65"/>
    <w:rsid w:val="75A53CED"/>
    <w:rsid w:val="75A62F39"/>
    <w:rsid w:val="75AA5623"/>
    <w:rsid w:val="75AB6F63"/>
    <w:rsid w:val="75AC1539"/>
    <w:rsid w:val="75AD1508"/>
    <w:rsid w:val="75B15C57"/>
    <w:rsid w:val="75B57C2C"/>
    <w:rsid w:val="75B6119C"/>
    <w:rsid w:val="75B7614E"/>
    <w:rsid w:val="75B951D2"/>
    <w:rsid w:val="75BB34F2"/>
    <w:rsid w:val="75BC0297"/>
    <w:rsid w:val="75BD55BF"/>
    <w:rsid w:val="75C256C5"/>
    <w:rsid w:val="75C30B6E"/>
    <w:rsid w:val="75C3278F"/>
    <w:rsid w:val="75C64DF7"/>
    <w:rsid w:val="75C74042"/>
    <w:rsid w:val="75C875BC"/>
    <w:rsid w:val="75CA32E2"/>
    <w:rsid w:val="75CB4A6D"/>
    <w:rsid w:val="75CE4B05"/>
    <w:rsid w:val="75D133BA"/>
    <w:rsid w:val="75D1636D"/>
    <w:rsid w:val="75D17938"/>
    <w:rsid w:val="75D371B2"/>
    <w:rsid w:val="75D61B12"/>
    <w:rsid w:val="75D6263B"/>
    <w:rsid w:val="75D907F3"/>
    <w:rsid w:val="75DB0110"/>
    <w:rsid w:val="75DB5199"/>
    <w:rsid w:val="75DC3DB4"/>
    <w:rsid w:val="75E6112F"/>
    <w:rsid w:val="75E8564E"/>
    <w:rsid w:val="75E94F3C"/>
    <w:rsid w:val="75EF38D7"/>
    <w:rsid w:val="75F12E16"/>
    <w:rsid w:val="75F219C5"/>
    <w:rsid w:val="75F275E7"/>
    <w:rsid w:val="75F676C8"/>
    <w:rsid w:val="75F80C33"/>
    <w:rsid w:val="75F81DD8"/>
    <w:rsid w:val="75FC1CBA"/>
    <w:rsid w:val="75FC5ACA"/>
    <w:rsid w:val="75FE46CE"/>
    <w:rsid w:val="76016E0C"/>
    <w:rsid w:val="76023855"/>
    <w:rsid w:val="76075685"/>
    <w:rsid w:val="76080349"/>
    <w:rsid w:val="76142EFB"/>
    <w:rsid w:val="76180110"/>
    <w:rsid w:val="761C1092"/>
    <w:rsid w:val="761C5CC9"/>
    <w:rsid w:val="762B5898"/>
    <w:rsid w:val="762B6D26"/>
    <w:rsid w:val="762C2D1F"/>
    <w:rsid w:val="762E588D"/>
    <w:rsid w:val="763051ED"/>
    <w:rsid w:val="76345B04"/>
    <w:rsid w:val="763C2DD3"/>
    <w:rsid w:val="763C58B9"/>
    <w:rsid w:val="763E15D2"/>
    <w:rsid w:val="763E728F"/>
    <w:rsid w:val="76427483"/>
    <w:rsid w:val="764609CD"/>
    <w:rsid w:val="76460CBE"/>
    <w:rsid w:val="76466D48"/>
    <w:rsid w:val="764679B3"/>
    <w:rsid w:val="76480A83"/>
    <w:rsid w:val="7648713E"/>
    <w:rsid w:val="764D07A9"/>
    <w:rsid w:val="764E514A"/>
    <w:rsid w:val="76523D4F"/>
    <w:rsid w:val="76534D7C"/>
    <w:rsid w:val="765443F4"/>
    <w:rsid w:val="76561B6D"/>
    <w:rsid w:val="76585F2F"/>
    <w:rsid w:val="765C496C"/>
    <w:rsid w:val="76602674"/>
    <w:rsid w:val="76612D34"/>
    <w:rsid w:val="76617FD5"/>
    <w:rsid w:val="76665F16"/>
    <w:rsid w:val="76674B66"/>
    <w:rsid w:val="766805BD"/>
    <w:rsid w:val="76685F42"/>
    <w:rsid w:val="766A7FC6"/>
    <w:rsid w:val="766B4F20"/>
    <w:rsid w:val="766B74CA"/>
    <w:rsid w:val="766D0D86"/>
    <w:rsid w:val="766D5C57"/>
    <w:rsid w:val="766E41CC"/>
    <w:rsid w:val="76707112"/>
    <w:rsid w:val="76745120"/>
    <w:rsid w:val="7676361D"/>
    <w:rsid w:val="767665BF"/>
    <w:rsid w:val="767A5D61"/>
    <w:rsid w:val="767B0132"/>
    <w:rsid w:val="767C6791"/>
    <w:rsid w:val="767E065A"/>
    <w:rsid w:val="768004F1"/>
    <w:rsid w:val="76806627"/>
    <w:rsid w:val="768071A9"/>
    <w:rsid w:val="76845119"/>
    <w:rsid w:val="76850D69"/>
    <w:rsid w:val="76855159"/>
    <w:rsid w:val="768816E5"/>
    <w:rsid w:val="768858B2"/>
    <w:rsid w:val="768B02E3"/>
    <w:rsid w:val="768C01F0"/>
    <w:rsid w:val="768D0E3C"/>
    <w:rsid w:val="768D22AF"/>
    <w:rsid w:val="76931D1C"/>
    <w:rsid w:val="76937A73"/>
    <w:rsid w:val="76942341"/>
    <w:rsid w:val="76945165"/>
    <w:rsid w:val="76947F07"/>
    <w:rsid w:val="76967254"/>
    <w:rsid w:val="769B6CC7"/>
    <w:rsid w:val="769C27ED"/>
    <w:rsid w:val="769C70D5"/>
    <w:rsid w:val="769F2DD0"/>
    <w:rsid w:val="769F3A0E"/>
    <w:rsid w:val="76A33DA7"/>
    <w:rsid w:val="76A352EB"/>
    <w:rsid w:val="76A6751E"/>
    <w:rsid w:val="76AB6F71"/>
    <w:rsid w:val="76AC5DBA"/>
    <w:rsid w:val="76AE2892"/>
    <w:rsid w:val="76AF3734"/>
    <w:rsid w:val="76B2515D"/>
    <w:rsid w:val="76B47F6C"/>
    <w:rsid w:val="76BB036C"/>
    <w:rsid w:val="76BC1B72"/>
    <w:rsid w:val="76BE6B2C"/>
    <w:rsid w:val="76C1047A"/>
    <w:rsid w:val="76C424A6"/>
    <w:rsid w:val="76C810C5"/>
    <w:rsid w:val="76C94F36"/>
    <w:rsid w:val="76C9705C"/>
    <w:rsid w:val="76CA6ACE"/>
    <w:rsid w:val="76CC4F7B"/>
    <w:rsid w:val="76CE278A"/>
    <w:rsid w:val="76CF1A20"/>
    <w:rsid w:val="76D01FD4"/>
    <w:rsid w:val="76D24774"/>
    <w:rsid w:val="76D56FE3"/>
    <w:rsid w:val="76D620C9"/>
    <w:rsid w:val="76DA31B7"/>
    <w:rsid w:val="76DA58A0"/>
    <w:rsid w:val="76DB1B0A"/>
    <w:rsid w:val="76DE12D6"/>
    <w:rsid w:val="76DF6EDF"/>
    <w:rsid w:val="76E4096E"/>
    <w:rsid w:val="76E43FFD"/>
    <w:rsid w:val="76E70CCE"/>
    <w:rsid w:val="76E72401"/>
    <w:rsid w:val="76EB7523"/>
    <w:rsid w:val="76EC29DA"/>
    <w:rsid w:val="76F03C2D"/>
    <w:rsid w:val="76F13041"/>
    <w:rsid w:val="76F264B0"/>
    <w:rsid w:val="76F56C16"/>
    <w:rsid w:val="76F90260"/>
    <w:rsid w:val="76FC1E34"/>
    <w:rsid w:val="76FF7E1E"/>
    <w:rsid w:val="770723C9"/>
    <w:rsid w:val="770905E5"/>
    <w:rsid w:val="77093C29"/>
    <w:rsid w:val="77094348"/>
    <w:rsid w:val="770B5979"/>
    <w:rsid w:val="770E0411"/>
    <w:rsid w:val="770F0B8E"/>
    <w:rsid w:val="770F33A8"/>
    <w:rsid w:val="7710410C"/>
    <w:rsid w:val="77106298"/>
    <w:rsid w:val="77161A16"/>
    <w:rsid w:val="7716213A"/>
    <w:rsid w:val="77162BD0"/>
    <w:rsid w:val="77184A6E"/>
    <w:rsid w:val="771A33BC"/>
    <w:rsid w:val="771B50B9"/>
    <w:rsid w:val="771C345E"/>
    <w:rsid w:val="772019A0"/>
    <w:rsid w:val="772212D6"/>
    <w:rsid w:val="77234D56"/>
    <w:rsid w:val="77256E3F"/>
    <w:rsid w:val="7726141A"/>
    <w:rsid w:val="77261E98"/>
    <w:rsid w:val="7726527C"/>
    <w:rsid w:val="77282B04"/>
    <w:rsid w:val="77294956"/>
    <w:rsid w:val="772B52D5"/>
    <w:rsid w:val="772D5B3C"/>
    <w:rsid w:val="773307EC"/>
    <w:rsid w:val="7737391D"/>
    <w:rsid w:val="773904FD"/>
    <w:rsid w:val="773971ED"/>
    <w:rsid w:val="773E0F70"/>
    <w:rsid w:val="77403653"/>
    <w:rsid w:val="77427AB4"/>
    <w:rsid w:val="7743051B"/>
    <w:rsid w:val="77436820"/>
    <w:rsid w:val="77436EBE"/>
    <w:rsid w:val="774608CB"/>
    <w:rsid w:val="7748584B"/>
    <w:rsid w:val="77494ABC"/>
    <w:rsid w:val="774A6834"/>
    <w:rsid w:val="774C54E7"/>
    <w:rsid w:val="774E1F34"/>
    <w:rsid w:val="77522AAE"/>
    <w:rsid w:val="77526E97"/>
    <w:rsid w:val="77552652"/>
    <w:rsid w:val="77563583"/>
    <w:rsid w:val="77574C73"/>
    <w:rsid w:val="77576A70"/>
    <w:rsid w:val="775E0620"/>
    <w:rsid w:val="7760033C"/>
    <w:rsid w:val="77630F38"/>
    <w:rsid w:val="77633425"/>
    <w:rsid w:val="7763493A"/>
    <w:rsid w:val="776C5E30"/>
    <w:rsid w:val="776D3154"/>
    <w:rsid w:val="776F51E7"/>
    <w:rsid w:val="777047FB"/>
    <w:rsid w:val="77744CB5"/>
    <w:rsid w:val="77745E23"/>
    <w:rsid w:val="77764637"/>
    <w:rsid w:val="77775571"/>
    <w:rsid w:val="777772D3"/>
    <w:rsid w:val="777B1F6D"/>
    <w:rsid w:val="777B6E81"/>
    <w:rsid w:val="777C58C8"/>
    <w:rsid w:val="777E2580"/>
    <w:rsid w:val="777F401D"/>
    <w:rsid w:val="77821E81"/>
    <w:rsid w:val="77837B88"/>
    <w:rsid w:val="778451D2"/>
    <w:rsid w:val="77853A4F"/>
    <w:rsid w:val="77854407"/>
    <w:rsid w:val="778708C5"/>
    <w:rsid w:val="7787643C"/>
    <w:rsid w:val="778E50C4"/>
    <w:rsid w:val="778F6140"/>
    <w:rsid w:val="77903CBB"/>
    <w:rsid w:val="77952A22"/>
    <w:rsid w:val="77997924"/>
    <w:rsid w:val="779B04B6"/>
    <w:rsid w:val="779C54BC"/>
    <w:rsid w:val="779C6022"/>
    <w:rsid w:val="779F5CE6"/>
    <w:rsid w:val="77A00014"/>
    <w:rsid w:val="77A075E0"/>
    <w:rsid w:val="77A141EF"/>
    <w:rsid w:val="77A41A1F"/>
    <w:rsid w:val="77A46AAE"/>
    <w:rsid w:val="77A63988"/>
    <w:rsid w:val="77A84A84"/>
    <w:rsid w:val="77AF49C7"/>
    <w:rsid w:val="77AF71CC"/>
    <w:rsid w:val="77B105AA"/>
    <w:rsid w:val="77B71B7F"/>
    <w:rsid w:val="77B746EE"/>
    <w:rsid w:val="77B9269A"/>
    <w:rsid w:val="77B93490"/>
    <w:rsid w:val="77BB2789"/>
    <w:rsid w:val="77BE473A"/>
    <w:rsid w:val="77BF358F"/>
    <w:rsid w:val="77BF49DB"/>
    <w:rsid w:val="77BF4E97"/>
    <w:rsid w:val="77C4691A"/>
    <w:rsid w:val="77C72AA8"/>
    <w:rsid w:val="77CD671B"/>
    <w:rsid w:val="77CD730D"/>
    <w:rsid w:val="77D108F0"/>
    <w:rsid w:val="77D128BE"/>
    <w:rsid w:val="77D17F5C"/>
    <w:rsid w:val="77D256C3"/>
    <w:rsid w:val="77D517D9"/>
    <w:rsid w:val="77DD190D"/>
    <w:rsid w:val="77DE10B6"/>
    <w:rsid w:val="77E81F99"/>
    <w:rsid w:val="77EA15CB"/>
    <w:rsid w:val="77EB16F2"/>
    <w:rsid w:val="77EC3CEE"/>
    <w:rsid w:val="77EF045C"/>
    <w:rsid w:val="77F026CD"/>
    <w:rsid w:val="77F1265D"/>
    <w:rsid w:val="77F27ADD"/>
    <w:rsid w:val="77F4787B"/>
    <w:rsid w:val="77FB781D"/>
    <w:rsid w:val="77FC673D"/>
    <w:rsid w:val="780556AC"/>
    <w:rsid w:val="78095066"/>
    <w:rsid w:val="780B5C04"/>
    <w:rsid w:val="780E53AE"/>
    <w:rsid w:val="780F0822"/>
    <w:rsid w:val="780F14D5"/>
    <w:rsid w:val="781008F2"/>
    <w:rsid w:val="78170190"/>
    <w:rsid w:val="78183A93"/>
    <w:rsid w:val="78183F13"/>
    <w:rsid w:val="781B27E6"/>
    <w:rsid w:val="781C2CA2"/>
    <w:rsid w:val="782045CF"/>
    <w:rsid w:val="7821150B"/>
    <w:rsid w:val="782133AD"/>
    <w:rsid w:val="782558E6"/>
    <w:rsid w:val="78256DB5"/>
    <w:rsid w:val="78263D9D"/>
    <w:rsid w:val="78270F47"/>
    <w:rsid w:val="78271410"/>
    <w:rsid w:val="782934A6"/>
    <w:rsid w:val="782C39BA"/>
    <w:rsid w:val="782F7B4A"/>
    <w:rsid w:val="78307954"/>
    <w:rsid w:val="7833112D"/>
    <w:rsid w:val="78332A6E"/>
    <w:rsid w:val="78375982"/>
    <w:rsid w:val="7839040B"/>
    <w:rsid w:val="78395E1F"/>
    <w:rsid w:val="783B35C3"/>
    <w:rsid w:val="783C204E"/>
    <w:rsid w:val="783E0649"/>
    <w:rsid w:val="783E1589"/>
    <w:rsid w:val="783E4AD1"/>
    <w:rsid w:val="78406CBC"/>
    <w:rsid w:val="78425FFD"/>
    <w:rsid w:val="78445F95"/>
    <w:rsid w:val="784776E1"/>
    <w:rsid w:val="78495AE6"/>
    <w:rsid w:val="784C1C2A"/>
    <w:rsid w:val="784E20F9"/>
    <w:rsid w:val="784F4BFD"/>
    <w:rsid w:val="78506AB3"/>
    <w:rsid w:val="78513592"/>
    <w:rsid w:val="7852223A"/>
    <w:rsid w:val="78527168"/>
    <w:rsid w:val="78570B2D"/>
    <w:rsid w:val="78581C28"/>
    <w:rsid w:val="78586486"/>
    <w:rsid w:val="7859302D"/>
    <w:rsid w:val="7859605B"/>
    <w:rsid w:val="785B227E"/>
    <w:rsid w:val="785C4DBE"/>
    <w:rsid w:val="785D3F60"/>
    <w:rsid w:val="785F4D9B"/>
    <w:rsid w:val="785F5423"/>
    <w:rsid w:val="78604442"/>
    <w:rsid w:val="78645493"/>
    <w:rsid w:val="78645AFA"/>
    <w:rsid w:val="78653394"/>
    <w:rsid w:val="78664DA2"/>
    <w:rsid w:val="78672D1A"/>
    <w:rsid w:val="786A2DBE"/>
    <w:rsid w:val="786A67BB"/>
    <w:rsid w:val="786E1113"/>
    <w:rsid w:val="786F7FEE"/>
    <w:rsid w:val="7875015F"/>
    <w:rsid w:val="78755056"/>
    <w:rsid w:val="787658BB"/>
    <w:rsid w:val="78776CCC"/>
    <w:rsid w:val="78804A1B"/>
    <w:rsid w:val="788059D5"/>
    <w:rsid w:val="7881487F"/>
    <w:rsid w:val="7881499B"/>
    <w:rsid w:val="78847212"/>
    <w:rsid w:val="78854AB2"/>
    <w:rsid w:val="7889293E"/>
    <w:rsid w:val="788F60B3"/>
    <w:rsid w:val="78900B4C"/>
    <w:rsid w:val="78910E76"/>
    <w:rsid w:val="789235FD"/>
    <w:rsid w:val="7893694B"/>
    <w:rsid w:val="78940B76"/>
    <w:rsid w:val="789563C2"/>
    <w:rsid w:val="78995198"/>
    <w:rsid w:val="789B314F"/>
    <w:rsid w:val="789C6CA1"/>
    <w:rsid w:val="789D5C0A"/>
    <w:rsid w:val="789F3F02"/>
    <w:rsid w:val="78A054A9"/>
    <w:rsid w:val="78A22BA6"/>
    <w:rsid w:val="78A26869"/>
    <w:rsid w:val="78A53E8C"/>
    <w:rsid w:val="78A702F8"/>
    <w:rsid w:val="78A846B2"/>
    <w:rsid w:val="78AA683B"/>
    <w:rsid w:val="78AA7CF1"/>
    <w:rsid w:val="78AB5309"/>
    <w:rsid w:val="78AD2E36"/>
    <w:rsid w:val="78AF35ED"/>
    <w:rsid w:val="78AF4AED"/>
    <w:rsid w:val="78AF642D"/>
    <w:rsid w:val="78B22111"/>
    <w:rsid w:val="78B403B0"/>
    <w:rsid w:val="78B758B2"/>
    <w:rsid w:val="78BD25B2"/>
    <w:rsid w:val="78C0646C"/>
    <w:rsid w:val="78C74C36"/>
    <w:rsid w:val="78CA5874"/>
    <w:rsid w:val="78CC4304"/>
    <w:rsid w:val="78D12048"/>
    <w:rsid w:val="78D334EA"/>
    <w:rsid w:val="78D91C6F"/>
    <w:rsid w:val="78DF510F"/>
    <w:rsid w:val="78E032C2"/>
    <w:rsid w:val="78E10158"/>
    <w:rsid w:val="78E86C16"/>
    <w:rsid w:val="78E94579"/>
    <w:rsid w:val="78E96E50"/>
    <w:rsid w:val="78EA37DD"/>
    <w:rsid w:val="78EB4D42"/>
    <w:rsid w:val="78EC73B7"/>
    <w:rsid w:val="78EC7BB7"/>
    <w:rsid w:val="78ED2E96"/>
    <w:rsid w:val="78EE3BE3"/>
    <w:rsid w:val="78F26927"/>
    <w:rsid w:val="78F60A01"/>
    <w:rsid w:val="78F85DDF"/>
    <w:rsid w:val="78F87FA0"/>
    <w:rsid w:val="78FE1408"/>
    <w:rsid w:val="79005B64"/>
    <w:rsid w:val="79006212"/>
    <w:rsid w:val="7901219F"/>
    <w:rsid w:val="79043118"/>
    <w:rsid w:val="79050E06"/>
    <w:rsid w:val="790563A2"/>
    <w:rsid w:val="790823CA"/>
    <w:rsid w:val="790977F7"/>
    <w:rsid w:val="790A3A5A"/>
    <w:rsid w:val="790A5CAE"/>
    <w:rsid w:val="790B3559"/>
    <w:rsid w:val="790E5055"/>
    <w:rsid w:val="79107FA3"/>
    <w:rsid w:val="79120519"/>
    <w:rsid w:val="79124A5B"/>
    <w:rsid w:val="7913794F"/>
    <w:rsid w:val="79182DD3"/>
    <w:rsid w:val="79197211"/>
    <w:rsid w:val="791A29CA"/>
    <w:rsid w:val="791A5B34"/>
    <w:rsid w:val="791C2182"/>
    <w:rsid w:val="791D55F0"/>
    <w:rsid w:val="791E0F59"/>
    <w:rsid w:val="7921462A"/>
    <w:rsid w:val="79215F9A"/>
    <w:rsid w:val="79224FAA"/>
    <w:rsid w:val="792A70E9"/>
    <w:rsid w:val="792B4CC8"/>
    <w:rsid w:val="792C2661"/>
    <w:rsid w:val="792F0FAB"/>
    <w:rsid w:val="792F2339"/>
    <w:rsid w:val="792F50FA"/>
    <w:rsid w:val="793279F7"/>
    <w:rsid w:val="7936709F"/>
    <w:rsid w:val="793703ED"/>
    <w:rsid w:val="79382336"/>
    <w:rsid w:val="7938424E"/>
    <w:rsid w:val="793F4BDB"/>
    <w:rsid w:val="794151CF"/>
    <w:rsid w:val="7942098C"/>
    <w:rsid w:val="79423484"/>
    <w:rsid w:val="79443980"/>
    <w:rsid w:val="794D7AAF"/>
    <w:rsid w:val="795039E4"/>
    <w:rsid w:val="79505FA1"/>
    <w:rsid w:val="79585337"/>
    <w:rsid w:val="795D10E5"/>
    <w:rsid w:val="795D610B"/>
    <w:rsid w:val="795E1971"/>
    <w:rsid w:val="795F082A"/>
    <w:rsid w:val="795F5545"/>
    <w:rsid w:val="79615F7F"/>
    <w:rsid w:val="79656011"/>
    <w:rsid w:val="796C4BD3"/>
    <w:rsid w:val="796F5848"/>
    <w:rsid w:val="796F699B"/>
    <w:rsid w:val="797339CD"/>
    <w:rsid w:val="7976489A"/>
    <w:rsid w:val="797B22BD"/>
    <w:rsid w:val="797B6C5E"/>
    <w:rsid w:val="797C75F2"/>
    <w:rsid w:val="797D1EC3"/>
    <w:rsid w:val="79803D83"/>
    <w:rsid w:val="79850909"/>
    <w:rsid w:val="79852996"/>
    <w:rsid w:val="79854712"/>
    <w:rsid w:val="7986683B"/>
    <w:rsid w:val="79872252"/>
    <w:rsid w:val="79877CC3"/>
    <w:rsid w:val="79882C42"/>
    <w:rsid w:val="798B509D"/>
    <w:rsid w:val="798C46A3"/>
    <w:rsid w:val="798F6E19"/>
    <w:rsid w:val="79943E92"/>
    <w:rsid w:val="79944CE4"/>
    <w:rsid w:val="79960F75"/>
    <w:rsid w:val="79962587"/>
    <w:rsid w:val="799679CC"/>
    <w:rsid w:val="799857D6"/>
    <w:rsid w:val="799866D9"/>
    <w:rsid w:val="799941FC"/>
    <w:rsid w:val="799B3F80"/>
    <w:rsid w:val="799C0223"/>
    <w:rsid w:val="79A122C7"/>
    <w:rsid w:val="79A23B2A"/>
    <w:rsid w:val="79A44A17"/>
    <w:rsid w:val="79A52F2F"/>
    <w:rsid w:val="79A66FDF"/>
    <w:rsid w:val="79A711DA"/>
    <w:rsid w:val="79AA2B98"/>
    <w:rsid w:val="79AD00CB"/>
    <w:rsid w:val="79AE7F65"/>
    <w:rsid w:val="79B22668"/>
    <w:rsid w:val="79B32239"/>
    <w:rsid w:val="79B623C3"/>
    <w:rsid w:val="79B728B1"/>
    <w:rsid w:val="79B72FA0"/>
    <w:rsid w:val="79BC4974"/>
    <w:rsid w:val="79BD55E9"/>
    <w:rsid w:val="79C246A8"/>
    <w:rsid w:val="79C7490A"/>
    <w:rsid w:val="79C840D5"/>
    <w:rsid w:val="79CA7A7D"/>
    <w:rsid w:val="79CF4CDD"/>
    <w:rsid w:val="79D06969"/>
    <w:rsid w:val="79D1038A"/>
    <w:rsid w:val="79D172A4"/>
    <w:rsid w:val="79D35032"/>
    <w:rsid w:val="79D37A62"/>
    <w:rsid w:val="79D41223"/>
    <w:rsid w:val="79D60A07"/>
    <w:rsid w:val="79D61267"/>
    <w:rsid w:val="79D65123"/>
    <w:rsid w:val="79D71C22"/>
    <w:rsid w:val="79DB47DC"/>
    <w:rsid w:val="79DD7496"/>
    <w:rsid w:val="79DF61AB"/>
    <w:rsid w:val="79E115C4"/>
    <w:rsid w:val="79E529FD"/>
    <w:rsid w:val="79E56DDC"/>
    <w:rsid w:val="79E60F90"/>
    <w:rsid w:val="79EA6EFD"/>
    <w:rsid w:val="79EA6F90"/>
    <w:rsid w:val="79EB6A66"/>
    <w:rsid w:val="79EE66ED"/>
    <w:rsid w:val="79EF4AD2"/>
    <w:rsid w:val="79F07A4C"/>
    <w:rsid w:val="79FA4AFE"/>
    <w:rsid w:val="79FA7C15"/>
    <w:rsid w:val="7A044895"/>
    <w:rsid w:val="7A054888"/>
    <w:rsid w:val="7A070A67"/>
    <w:rsid w:val="7A076D25"/>
    <w:rsid w:val="7A0C353E"/>
    <w:rsid w:val="7A0C4A8F"/>
    <w:rsid w:val="7A0E70BE"/>
    <w:rsid w:val="7A0F37BE"/>
    <w:rsid w:val="7A0F7604"/>
    <w:rsid w:val="7A100122"/>
    <w:rsid w:val="7A162457"/>
    <w:rsid w:val="7A165009"/>
    <w:rsid w:val="7A165465"/>
    <w:rsid w:val="7A173F12"/>
    <w:rsid w:val="7A187416"/>
    <w:rsid w:val="7A1A48B5"/>
    <w:rsid w:val="7A1B718A"/>
    <w:rsid w:val="7A1C0DA6"/>
    <w:rsid w:val="7A1C3A4C"/>
    <w:rsid w:val="7A1E0C6D"/>
    <w:rsid w:val="7A213775"/>
    <w:rsid w:val="7A213970"/>
    <w:rsid w:val="7A230A9E"/>
    <w:rsid w:val="7A233679"/>
    <w:rsid w:val="7A250F9D"/>
    <w:rsid w:val="7A2A7640"/>
    <w:rsid w:val="7A331EE3"/>
    <w:rsid w:val="7A352A18"/>
    <w:rsid w:val="7A366487"/>
    <w:rsid w:val="7A366874"/>
    <w:rsid w:val="7A367F64"/>
    <w:rsid w:val="7A3D5238"/>
    <w:rsid w:val="7A4500B8"/>
    <w:rsid w:val="7A455E7F"/>
    <w:rsid w:val="7A463080"/>
    <w:rsid w:val="7A4811DE"/>
    <w:rsid w:val="7A485F46"/>
    <w:rsid w:val="7A491EFD"/>
    <w:rsid w:val="7A4B2B51"/>
    <w:rsid w:val="7A4D19E2"/>
    <w:rsid w:val="7A4E0549"/>
    <w:rsid w:val="7A4F2D24"/>
    <w:rsid w:val="7A5002F1"/>
    <w:rsid w:val="7A551FAC"/>
    <w:rsid w:val="7A573C30"/>
    <w:rsid w:val="7A6D776F"/>
    <w:rsid w:val="7A71077B"/>
    <w:rsid w:val="7A77457B"/>
    <w:rsid w:val="7A78648E"/>
    <w:rsid w:val="7A7A1C4C"/>
    <w:rsid w:val="7A7C0D97"/>
    <w:rsid w:val="7A7D48FD"/>
    <w:rsid w:val="7A7E2EC1"/>
    <w:rsid w:val="7A7F6B9B"/>
    <w:rsid w:val="7A7F7426"/>
    <w:rsid w:val="7A883C3E"/>
    <w:rsid w:val="7A8C0122"/>
    <w:rsid w:val="7A9030B5"/>
    <w:rsid w:val="7A9150DF"/>
    <w:rsid w:val="7A931702"/>
    <w:rsid w:val="7A951EB2"/>
    <w:rsid w:val="7A974293"/>
    <w:rsid w:val="7A974651"/>
    <w:rsid w:val="7A9B204B"/>
    <w:rsid w:val="7A9D1F2F"/>
    <w:rsid w:val="7AA15170"/>
    <w:rsid w:val="7AA2116F"/>
    <w:rsid w:val="7AA26166"/>
    <w:rsid w:val="7AA525FD"/>
    <w:rsid w:val="7AA9146A"/>
    <w:rsid w:val="7AAB4E8A"/>
    <w:rsid w:val="7AAC75F4"/>
    <w:rsid w:val="7AB16FF8"/>
    <w:rsid w:val="7AB20211"/>
    <w:rsid w:val="7AB23F65"/>
    <w:rsid w:val="7AB45278"/>
    <w:rsid w:val="7AB61812"/>
    <w:rsid w:val="7ABC36C3"/>
    <w:rsid w:val="7ABE62B8"/>
    <w:rsid w:val="7ABE758C"/>
    <w:rsid w:val="7AC01A51"/>
    <w:rsid w:val="7AC11583"/>
    <w:rsid w:val="7AC34B15"/>
    <w:rsid w:val="7ACB58BB"/>
    <w:rsid w:val="7ACF0655"/>
    <w:rsid w:val="7AD121A7"/>
    <w:rsid w:val="7AD16F29"/>
    <w:rsid w:val="7AD17737"/>
    <w:rsid w:val="7AD34ED7"/>
    <w:rsid w:val="7AD55403"/>
    <w:rsid w:val="7AD76646"/>
    <w:rsid w:val="7AD97353"/>
    <w:rsid w:val="7ADD0BC5"/>
    <w:rsid w:val="7ADF2930"/>
    <w:rsid w:val="7AE54ACF"/>
    <w:rsid w:val="7AE774FF"/>
    <w:rsid w:val="7AE85C4B"/>
    <w:rsid w:val="7AE929F9"/>
    <w:rsid w:val="7AEA7127"/>
    <w:rsid w:val="7AEC5AB0"/>
    <w:rsid w:val="7AED3314"/>
    <w:rsid w:val="7AEE75CE"/>
    <w:rsid w:val="7AEF00E4"/>
    <w:rsid w:val="7AF31953"/>
    <w:rsid w:val="7AF639B4"/>
    <w:rsid w:val="7AF74714"/>
    <w:rsid w:val="7AF86C5B"/>
    <w:rsid w:val="7AF97CB5"/>
    <w:rsid w:val="7AFD2EE6"/>
    <w:rsid w:val="7AFD72E5"/>
    <w:rsid w:val="7B052597"/>
    <w:rsid w:val="7B083678"/>
    <w:rsid w:val="7B0B5741"/>
    <w:rsid w:val="7B0B7101"/>
    <w:rsid w:val="7B0C4F8D"/>
    <w:rsid w:val="7B0F029A"/>
    <w:rsid w:val="7B116F3F"/>
    <w:rsid w:val="7B122AF4"/>
    <w:rsid w:val="7B126521"/>
    <w:rsid w:val="7B14166F"/>
    <w:rsid w:val="7B1570E4"/>
    <w:rsid w:val="7B163CA4"/>
    <w:rsid w:val="7B186E30"/>
    <w:rsid w:val="7B186E59"/>
    <w:rsid w:val="7B1C21D1"/>
    <w:rsid w:val="7B1C5E46"/>
    <w:rsid w:val="7B1F6CE3"/>
    <w:rsid w:val="7B225F94"/>
    <w:rsid w:val="7B251DE2"/>
    <w:rsid w:val="7B287E58"/>
    <w:rsid w:val="7B2903A7"/>
    <w:rsid w:val="7B2C1E7C"/>
    <w:rsid w:val="7B2C429A"/>
    <w:rsid w:val="7B2E6988"/>
    <w:rsid w:val="7B311883"/>
    <w:rsid w:val="7B325E62"/>
    <w:rsid w:val="7B34651F"/>
    <w:rsid w:val="7B363D22"/>
    <w:rsid w:val="7B374272"/>
    <w:rsid w:val="7B394E9F"/>
    <w:rsid w:val="7B3D628F"/>
    <w:rsid w:val="7B4B3D7D"/>
    <w:rsid w:val="7B4E5C64"/>
    <w:rsid w:val="7B4F758D"/>
    <w:rsid w:val="7B5619BA"/>
    <w:rsid w:val="7B5A7586"/>
    <w:rsid w:val="7B5B785E"/>
    <w:rsid w:val="7B5E1AA1"/>
    <w:rsid w:val="7B5E7F51"/>
    <w:rsid w:val="7B5F5F08"/>
    <w:rsid w:val="7B60003B"/>
    <w:rsid w:val="7B607FE0"/>
    <w:rsid w:val="7B616E23"/>
    <w:rsid w:val="7B6244D1"/>
    <w:rsid w:val="7B6319C9"/>
    <w:rsid w:val="7B645547"/>
    <w:rsid w:val="7B661780"/>
    <w:rsid w:val="7B6B5A8A"/>
    <w:rsid w:val="7B6B7B16"/>
    <w:rsid w:val="7B6D2E98"/>
    <w:rsid w:val="7B6E1EB7"/>
    <w:rsid w:val="7B6F20A8"/>
    <w:rsid w:val="7B733B11"/>
    <w:rsid w:val="7B743249"/>
    <w:rsid w:val="7B747BC1"/>
    <w:rsid w:val="7B7560BE"/>
    <w:rsid w:val="7B7608EE"/>
    <w:rsid w:val="7B76160E"/>
    <w:rsid w:val="7B767710"/>
    <w:rsid w:val="7B781CDB"/>
    <w:rsid w:val="7B7C666B"/>
    <w:rsid w:val="7B7D143C"/>
    <w:rsid w:val="7B862A90"/>
    <w:rsid w:val="7B86455C"/>
    <w:rsid w:val="7B8E27C2"/>
    <w:rsid w:val="7B954039"/>
    <w:rsid w:val="7B985DD7"/>
    <w:rsid w:val="7B9B2707"/>
    <w:rsid w:val="7B9E0AC6"/>
    <w:rsid w:val="7BA031A3"/>
    <w:rsid w:val="7BA117CA"/>
    <w:rsid w:val="7BAB4F83"/>
    <w:rsid w:val="7BAD18D0"/>
    <w:rsid w:val="7BAE5B7E"/>
    <w:rsid w:val="7BB542EC"/>
    <w:rsid w:val="7BB55730"/>
    <w:rsid w:val="7BB56E3F"/>
    <w:rsid w:val="7BB71E9E"/>
    <w:rsid w:val="7BB8566D"/>
    <w:rsid w:val="7BB907FB"/>
    <w:rsid w:val="7BBC26F6"/>
    <w:rsid w:val="7BBC7903"/>
    <w:rsid w:val="7BBF660E"/>
    <w:rsid w:val="7BC1034B"/>
    <w:rsid w:val="7BC17E91"/>
    <w:rsid w:val="7BC44393"/>
    <w:rsid w:val="7BC53E4B"/>
    <w:rsid w:val="7BC6105C"/>
    <w:rsid w:val="7BC676BF"/>
    <w:rsid w:val="7BC74248"/>
    <w:rsid w:val="7BCA3B7D"/>
    <w:rsid w:val="7BCC58E6"/>
    <w:rsid w:val="7BCE4EAC"/>
    <w:rsid w:val="7BD149C5"/>
    <w:rsid w:val="7BD17B4A"/>
    <w:rsid w:val="7BDA4814"/>
    <w:rsid w:val="7BDB35AA"/>
    <w:rsid w:val="7BDC269E"/>
    <w:rsid w:val="7BDE574C"/>
    <w:rsid w:val="7BE27E67"/>
    <w:rsid w:val="7BE355C0"/>
    <w:rsid w:val="7BE356CD"/>
    <w:rsid w:val="7BE62F06"/>
    <w:rsid w:val="7BE6482B"/>
    <w:rsid w:val="7BE86692"/>
    <w:rsid w:val="7BE97A0C"/>
    <w:rsid w:val="7BEA6265"/>
    <w:rsid w:val="7BEF4500"/>
    <w:rsid w:val="7BF02C48"/>
    <w:rsid w:val="7BF10F69"/>
    <w:rsid w:val="7BF143B7"/>
    <w:rsid w:val="7BF34C12"/>
    <w:rsid w:val="7BF93B44"/>
    <w:rsid w:val="7BFB7CD1"/>
    <w:rsid w:val="7BFC3A0D"/>
    <w:rsid w:val="7BFE216F"/>
    <w:rsid w:val="7C01750F"/>
    <w:rsid w:val="7C0358B7"/>
    <w:rsid w:val="7C063ED4"/>
    <w:rsid w:val="7C067145"/>
    <w:rsid w:val="7C070DB7"/>
    <w:rsid w:val="7C0A15BE"/>
    <w:rsid w:val="7C0B4D93"/>
    <w:rsid w:val="7C0B4FB8"/>
    <w:rsid w:val="7C0D2818"/>
    <w:rsid w:val="7C111F99"/>
    <w:rsid w:val="7C137DE8"/>
    <w:rsid w:val="7C151518"/>
    <w:rsid w:val="7C153C7B"/>
    <w:rsid w:val="7C1608D6"/>
    <w:rsid w:val="7C2309F1"/>
    <w:rsid w:val="7C23326D"/>
    <w:rsid w:val="7C2529FD"/>
    <w:rsid w:val="7C2754B0"/>
    <w:rsid w:val="7C2C2F9B"/>
    <w:rsid w:val="7C2E4EF8"/>
    <w:rsid w:val="7C302B24"/>
    <w:rsid w:val="7C310D58"/>
    <w:rsid w:val="7C310F57"/>
    <w:rsid w:val="7C313EC4"/>
    <w:rsid w:val="7C333D53"/>
    <w:rsid w:val="7C335454"/>
    <w:rsid w:val="7C374F1E"/>
    <w:rsid w:val="7C384BB8"/>
    <w:rsid w:val="7C387CCC"/>
    <w:rsid w:val="7C395FDB"/>
    <w:rsid w:val="7C3B21DB"/>
    <w:rsid w:val="7C3C29D1"/>
    <w:rsid w:val="7C3C3F6B"/>
    <w:rsid w:val="7C3F315F"/>
    <w:rsid w:val="7C41721D"/>
    <w:rsid w:val="7C425AC9"/>
    <w:rsid w:val="7C434FB7"/>
    <w:rsid w:val="7C460DFD"/>
    <w:rsid w:val="7C484EF6"/>
    <w:rsid w:val="7C49016A"/>
    <w:rsid w:val="7C4C3CED"/>
    <w:rsid w:val="7C4C66F5"/>
    <w:rsid w:val="7C4F6E90"/>
    <w:rsid w:val="7C507FE2"/>
    <w:rsid w:val="7C51493C"/>
    <w:rsid w:val="7C564171"/>
    <w:rsid w:val="7C564E30"/>
    <w:rsid w:val="7C582C66"/>
    <w:rsid w:val="7C590168"/>
    <w:rsid w:val="7C593A95"/>
    <w:rsid w:val="7C626B27"/>
    <w:rsid w:val="7C637098"/>
    <w:rsid w:val="7C64493D"/>
    <w:rsid w:val="7C657177"/>
    <w:rsid w:val="7C6709E4"/>
    <w:rsid w:val="7C682471"/>
    <w:rsid w:val="7C7142F2"/>
    <w:rsid w:val="7C7147AF"/>
    <w:rsid w:val="7C722F1B"/>
    <w:rsid w:val="7C751A40"/>
    <w:rsid w:val="7C75408A"/>
    <w:rsid w:val="7C763246"/>
    <w:rsid w:val="7C7B7C75"/>
    <w:rsid w:val="7C7C3EBB"/>
    <w:rsid w:val="7C8228A1"/>
    <w:rsid w:val="7C83090B"/>
    <w:rsid w:val="7C834B2A"/>
    <w:rsid w:val="7C864F61"/>
    <w:rsid w:val="7C8A1B5C"/>
    <w:rsid w:val="7C8A6B62"/>
    <w:rsid w:val="7C8B13FE"/>
    <w:rsid w:val="7C8D6299"/>
    <w:rsid w:val="7C9100E2"/>
    <w:rsid w:val="7C910220"/>
    <w:rsid w:val="7C921D1E"/>
    <w:rsid w:val="7C923E9D"/>
    <w:rsid w:val="7C9243A6"/>
    <w:rsid w:val="7C926B7E"/>
    <w:rsid w:val="7C952A4F"/>
    <w:rsid w:val="7C961603"/>
    <w:rsid w:val="7C9D018F"/>
    <w:rsid w:val="7C9D2DDB"/>
    <w:rsid w:val="7CA36B53"/>
    <w:rsid w:val="7CA5674B"/>
    <w:rsid w:val="7CA646D8"/>
    <w:rsid w:val="7CA72409"/>
    <w:rsid w:val="7CA777AA"/>
    <w:rsid w:val="7CA828B7"/>
    <w:rsid w:val="7CA9798C"/>
    <w:rsid w:val="7CAC1970"/>
    <w:rsid w:val="7CAD56AB"/>
    <w:rsid w:val="7CAF68C9"/>
    <w:rsid w:val="7CB03127"/>
    <w:rsid w:val="7CB06852"/>
    <w:rsid w:val="7CB54549"/>
    <w:rsid w:val="7CBF59FA"/>
    <w:rsid w:val="7CC01320"/>
    <w:rsid w:val="7CC145CD"/>
    <w:rsid w:val="7CC866B0"/>
    <w:rsid w:val="7CC90D62"/>
    <w:rsid w:val="7CCD7234"/>
    <w:rsid w:val="7CD4682E"/>
    <w:rsid w:val="7CD67017"/>
    <w:rsid w:val="7CD71A72"/>
    <w:rsid w:val="7CDB51D4"/>
    <w:rsid w:val="7CDB596A"/>
    <w:rsid w:val="7CDC5118"/>
    <w:rsid w:val="7CDC7C8A"/>
    <w:rsid w:val="7CDE13D7"/>
    <w:rsid w:val="7CDF0866"/>
    <w:rsid w:val="7CE71CE9"/>
    <w:rsid w:val="7CE77EF7"/>
    <w:rsid w:val="7CEA632E"/>
    <w:rsid w:val="7CEC2FE0"/>
    <w:rsid w:val="7CEC47E0"/>
    <w:rsid w:val="7CED54F8"/>
    <w:rsid w:val="7CEE4022"/>
    <w:rsid w:val="7CEF4811"/>
    <w:rsid w:val="7CF07919"/>
    <w:rsid w:val="7CF10B82"/>
    <w:rsid w:val="7CF1660D"/>
    <w:rsid w:val="7CF72E7C"/>
    <w:rsid w:val="7CF740C3"/>
    <w:rsid w:val="7CF76BDC"/>
    <w:rsid w:val="7CFC64AF"/>
    <w:rsid w:val="7D0067E9"/>
    <w:rsid w:val="7D026C9D"/>
    <w:rsid w:val="7D035205"/>
    <w:rsid w:val="7D0357BB"/>
    <w:rsid w:val="7D054969"/>
    <w:rsid w:val="7D063FB7"/>
    <w:rsid w:val="7D066EAA"/>
    <w:rsid w:val="7D0670F8"/>
    <w:rsid w:val="7D074095"/>
    <w:rsid w:val="7D0864AB"/>
    <w:rsid w:val="7D0A46A3"/>
    <w:rsid w:val="7D104748"/>
    <w:rsid w:val="7D14036C"/>
    <w:rsid w:val="7D1527F0"/>
    <w:rsid w:val="7D185DF1"/>
    <w:rsid w:val="7D1B3F34"/>
    <w:rsid w:val="7D1E2A8A"/>
    <w:rsid w:val="7D1E38A6"/>
    <w:rsid w:val="7D2204C2"/>
    <w:rsid w:val="7D237ECF"/>
    <w:rsid w:val="7D260DCF"/>
    <w:rsid w:val="7D262447"/>
    <w:rsid w:val="7D2662F8"/>
    <w:rsid w:val="7D280304"/>
    <w:rsid w:val="7D292DBE"/>
    <w:rsid w:val="7D2B6DE4"/>
    <w:rsid w:val="7D2E019A"/>
    <w:rsid w:val="7D2E2BF6"/>
    <w:rsid w:val="7D350344"/>
    <w:rsid w:val="7D370CB2"/>
    <w:rsid w:val="7D374BA5"/>
    <w:rsid w:val="7D374EC2"/>
    <w:rsid w:val="7D3A008E"/>
    <w:rsid w:val="7D3C2E71"/>
    <w:rsid w:val="7D3E21BB"/>
    <w:rsid w:val="7D3F53B2"/>
    <w:rsid w:val="7D410881"/>
    <w:rsid w:val="7D417BA6"/>
    <w:rsid w:val="7D453529"/>
    <w:rsid w:val="7D4672D9"/>
    <w:rsid w:val="7D4C2F75"/>
    <w:rsid w:val="7D4D1A01"/>
    <w:rsid w:val="7D4E49C8"/>
    <w:rsid w:val="7D523614"/>
    <w:rsid w:val="7D5762AA"/>
    <w:rsid w:val="7D5B40C1"/>
    <w:rsid w:val="7D5F02A3"/>
    <w:rsid w:val="7D5F032D"/>
    <w:rsid w:val="7D615D34"/>
    <w:rsid w:val="7D616ABF"/>
    <w:rsid w:val="7D620A2A"/>
    <w:rsid w:val="7D634ECD"/>
    <w:rsid w:val="7D6752BD"/>
    <w:rsid w:val="7D692C7E"/>
    <w:rsid w:val="7D6B13A7"/>
    <w:rsid w:val="7D6B3731"/>
    <w:rsid w:val="7D6C5FD1"/>
    <w:rsid w:val="7D6E0BF8"/>
    <w:rsid w:val="7D6E7229"/>
    <w:rsid w:val="7D6F3C3B"/>
    <w:rsid w:val="7D704C27"/>
    <w:rsid w:val="7D705D7C"/>
    <w:rsid w:val="7D731CDF"/>
    <w:rsid w:val="7D747091"/>
    <w:rsid w:val="7D7676A9"/>
    <w:rsid w:val="7D7D3C88"/>
    <w:rsid w:val="7D80233C"/>
    <w:rsid w:val="7D81198D"/>
    <w:rsid w:val="7D882513"/>
    <w:rsid w:val="7D8A3341"/>
    <w:rsid w:val="7D8F4ECD"/>
    <w:rsid w:val="7D906B06"/>
    <w:rsid w:val="7D9234EB"/>
    <w:rsid w:val="7D94624F"/>
    <w:rsid w:val="7D956057"/>
    <w:rsid w:val="7D960108"/>
    <w:rsid w:val="7D995A14"/>
    <w:rsid w:val="7D99678C"/>
    <w:rsid w:val="7D9A19E1"/>
    <w:rsid w:val="7D9B59CD"/>
    <w:rsid w:val="7D9E71BF"/>
    <w:rsid w:val="7DA20010"/>
    <w:rsid w:val="7DAE039A"/>
    <w:rsid w:val="7DB006C2"/>
    <w:rsid w:val="7DB355D0"/>
    <w:rsid w:val="7DB35EC0"/>
    <w:rsid w:val="7DB42BCB"/>
    <w:rsid w:val="7DB73F51"/>
    <w:rsid w:val="7DB77B37"/>
    <w:rsid w:val="7DBB0943"/>
    <w:rsid w:val="7DC05751"/>
    <w:rsid w:val="7DC47B94"/>
    <w:rsid w:val="7DC75CF7"/>
    <w:rsid w:val="7DC95036"/>
    <w:rsid w:val="7DCA475C"/>
    <w:rsid w:val="7DCA6408"/>
    <w:rsid w:val="7DCE678E"/>
    <w:rsid w:val="7DD17395"/>
    <w:rsid w:val="7DD22560"/>
    <w:rsid w:val="7DD33023"/>
    <w:rsid w:val="7DD45E0A"/>
    <w:rsid w:val="7DD5308A"/>
    <w:rsid w:val="7DD715A9"/>
    <w:rsid w:val="7DD759EA"/>
    <w:rsid w:val="7DDB2ED8"/>
    <w:rsid w:val="7DDD58A7"/>
    <w:rsid w:val="7DDE78E9"/>
    <w:rsid w:val="7DDF5CBC"/>
    <w:rsid w:val="7DE10A14"/>
    <w:rsid w:val="7DE2184A"/>
    <w:rsid w:val="7DE26AC0"/>
    <w:rsid w:val="7DE344E0"/>
    <w:rsid w:val="7DE7153C"/>
    <w:rsid w:val="7DE74187"/>
    <w:rsid w:val="7DE747F5"/>
    <w:rsid w:val="7DE8543F"/>
    <w:rsid w:val="7DEA0262"/>
    <w:rsid w:val="7DF75192"/>
    <w:rsid w:val="7DF810CE"/>
    <w:rsid w:val="7DFB466B"/>
    <w:rsid w:val="7DFC00DE"/>
    <w:rsid w:val="7DFD07EE"/>
    <w:rsid w:val="7DFE386D"/>
    <w:rsid w:val="7E020141"/>
    <w:rsid w:val="7E034E4E"/>
    <w:rsid w:val="7E041C9E"/>
    <w:rsid w:val="7E055A85"/>
    <w:rsid w:val="7E073292"/>
    <w:rsid w:val="7E080921"/>
    <w:rsid w:val="7E08540F"/>
    <w:rsid w:val="7E0B2EFB"/>
    <w:rsid w:val="7E0F6417"/>
    <w:rsid w:val="7E0F7FD5"/>
    <w:rsid w:val="7E101EB7"/>
    <w:rsid w:val="7E106E85"/>
    <w:rsid w:val="7E1537A1"/>
    <w:rsid w:val="7E1656B7"/>
    <w:rsid w:val="7E1721B6"/>
    <w:rsid w:val="7E183492"/>
    <w:rsid w:val="7E1C226E"/>
    <w:rsid w:val="7E1D6093"/>
    <w:rsid w:val="7E1F135C"/>
    <w:rsid w:val="7E1F17AE"/>
    <w:rsid w:val="7E1F3B3F"/>
    <w:rsid w:val="7E1F5C83"/>
    <w:rsid w:val="7E207175"/>
    <w:rsid w:val="7E214EEB"/>
    <w:rsid w:val="7E28471D"/>
    <w:rsid w:val="7E2C7CE8"/>
    <w:rsid w:val="7E312A6D"/>
    <w:rsid w:val="7E360701"/>
    <w:rsid w:val="7E3F6E87"/>
    <w:rsid w:val="7E4236BB"/>
    <w:rsid w:val="7E437E50"/>
    <w:rsid w:val="7E482D67"/>
    <w:rsid w:val="7E4C51B4"/>
    <w:rsid w:val="7E4E234D"/>
    <w:rsid w:val="7E513971"/>
    <w:rsid w:val="7E51787B"/>
    <w:rsid w:val="7E5323F1"/>
    <w:rsid w:val="7E596425"/>
    <w:rsid w:val="7E5B32BC"/>
    <w:rsid w:val="7E5C4888"/>
    <w:rsid w:val="7E5C7503"/>
    <w:rsid w:val="7E5D0D1E"/>
    <w:rsid w:val="7E5F2B7B"/>
    <w:rsid w:val="7E615933"/>
    <w:rsid w:val="7E631D34"/>
    <w:rsid w:val="7E646FEF"/>
    <w:rsid w:val="7E6544AA"/>
    <w:rsid w:val="7E6557DF"/>
    <w:rsid w:val="7E657593"/>
    <w:rsid w:val="7E666E45"/>
    <w:rsid w:val="7E672268"/>
    <w:rsid w:val="7E684F15"/>
    <w:rsid w:val="7E6A28F0"/>
    <w:rsid w:val="7E6A53E2"/>
    <w:rsid w:val="7E6A56D0"/>
    <w:rsid w:val="7E6E2A34"/>
    <w:rsid w:val="7E6F7584"/>
    <w:rsid w:val="7E714658"/>
    <w:rsid w:val="7E715D90"/>
    <w:rsid w:val="7E7337C3"/>
    <w:rsid w:val="7E740A3E"/>
    <w:rsid w:val="7E745D72"/>
    <w:rsid w:val="7E79739D"/>
    <w:rsid w:val="7E7B40BE"/>
    <w:rsid w:val="7E7D09CE"/>
    <w:rsid w:val="7E821EDD"/>
    <w:rsid w:val="7E832DFE"/>
    <w:rsid w:val="7E872945"/>
    <w:rsid w:val="7E875F5D"/>
    <w:rsid w:val="7E887965"/>
    <w:rsid w:val="7E892C38"/>
    <w:rsid w:val="7E8B737A"/>
    <w:rsid w:val="7E8C0EDF"/>
    <w:rsid w:val="7E8C4AE6"/>
    <w:rsid w:val="7E916ADA"/>
    <w:rsid w:val="7E955814"/>
    <w:rsid w:val="7E962B34"/>
    <w:rsid w:val="7E985AD1"/>
    <w:rsid w:val="7E9951D7"/>
    <w:rsid w:val="7E9D411F"/>
    <w:rsid w:val="7E9E4E8E"/>
    <w:rsid w:val="7EA237AF"/>
    <w:rsid w:val="7EA30CFD"/>
    <w:rsid w:val="7EA42512"/>
    <w:rsid w:val="7EA77E9A"/>
    <w:rsid w:val="7EA92124"/>
    <w:rsid w:val="7EA97B39"/>
    <w:rsid w:val="7EAA4289"/>
    <w:rsid w:val="7EAD0755"/>
    <w:rsid w:val="7EB14891"/>
    <w:rsid w:val="7EB14F07"/>
    <w:rsid w:val="7EB5048A"/>
    <w:rsid w:val="7EB52BF8"/>
    <w:rsid w:val="7EB73724"/>
    <w:rsid w:val="7EB73D08"/>
    <w:rsid w:val="7EB94E6C"/>
    <w:rsid w:val="7EBE1FC4"/>
    <w:rsid w:val="7EC017E1"/>
    <w:rsid w:val="7EC30859"/>
    <w:rsid w:val="7EC403AE"/>
    <w:rsid w:val="7EC4233E"/>
    <w:rsid w:val="7EC67F01"/>
    <w:rsid w:val="7EC7096F"/>
    <w:rsid w:val="7ECA1477"/>
    <w:rsid w:val="7ECA1693"/>
    <w:rsid w:val="7ECD3AF9"/>
    <w:rsid w:val="7ECF622A"/>
    <w:rsid w:val="7ED41DEC"/>
    <w:rsid w:val="7ED804E6"/>
    <w:rsid w:val="7ED908DD"/>
    <w:rsid w:val="7EDA615B"/>
    <w:rsid w:val="7EDA7C82"/>
    <w:rsid w:val="7EDB2E12"/>
    <w:rsid w:val="7EDE2851"/>
    <w:rsid w:val="7EDF529A"/>
    <w:rsid w:val="7EE06C57"/>
    <w:rsid w:val="7EE07333"/>
    <w:rsid w:val="7EE14B95"/>
    <w:rsid w:val="7EE24D0E"/>
    <w:rsid w:val="7EE54EC5"/>
    <w:rsid w:val="7EE732EF"/>
    <w:rsid w:val="7EEB5DA4"/>
    <w:rsid w:val="7EEC6F89"/>
    <w:rsid w:val="7EEE00A7"/>
    <w:rsid w:val="7EEE0B1B"/>
    <w:rsid w:val="7EEE6304"/>
    <w:rsid w:val="7EEF050C"/>
    <w:rsid w:val="7EF11427"/>
    <w:rsid w:val="7EF21766"/>
    <w:rsid w:val="7EF26A6B"/>
    <w:rsid w:val="7EF45933"/>
    <w:rsid w:val="7EF468DE"/>
    <w:rsid w:val="7EF533E6"/>
    <w:rsid w:val="7EF5620D"/>
    <w:rsid w:val="7EFC166C"/>
    <w:rsid w:val="7F026B4F"/>
    <w:rsid w:val="7F0538B9"/>
    <w:rsid w:val="7F060AED"/>
    <w:rsid w:val="7F077CF0"/>
    <w:rsid w:val="7F0E23DC"/>
    <w:rsid w:val="7F0E401B"/>
    <w:rsid w:val="7F0F1DA5"/>
    <w:rsid w:val="7F125D78"/>
    <w:rsid w:val="7F1733DC"/>
    <w:rsid w:val="7F185668"/>
    <w:rsid w:val="7F1D22CD"/>
    <w:rsid w:val="7F203412"/>
    <w:rsid w:val="7F23254E"/>
    <w:rsid w:val="7F2327C2"/>
    <w:rsid w:val="7F292D63"/>
    <w:rsid w:val="7F297487"/>
    <w:rsid w:val="7F2A09A4"/>
    <w:rsid w:val="7F2B34F9"/>
    <w:rsid w:val="7F337C93"/>
    <w:rsid w:val="7F363C39"/>
    <w:rsid w:val="7F3B7C52"/>
    <w:rsid w:val="7F40329A"/>
    <w:rsid w:val="7F455C6D"/>
    <w:rsid w:val="7F46642A"/>
    <w:rsid w:val="7F46740C"/>
    <w:rsid w:val="7F480877"/>
    <w:rsid w:val="7F483C40"/>
    <w:rsid w:val="7F4B2CCE"/>
    <w:rsid w:val="7F4C1B4D"/>
    <w:rsid w:val="7F4E5DA8"/>
    <w:rsid w:val="7F53028B"/>
    <w:rsid w:val="7F535755"/>
    <w:rsid w:val="7F5435E6"/>
    <w:rsid w:val="7F5549FB"/>
    <w:rsid w:val="7F571DE6"/>
    <w:rsid w:val="7F592C2A"/>
    <w:rsid w:val="7F595E1F"/>
    <w:rsid w:val="7F5A29DA"/>
    <w:rsid w:val="7F64431F"/>
    <w:rsid w:val="7F6661C4"/>
    <w:rsid w:val="7F6737F1"/>
    <w:rsid w:val="7F687BD4"/>
    <w:rsid w:val="7F69077D"/>
    <w:rsid w:val="7F6C27BA"/>
    <w:rsid w:val="7F6E622E"/>
    <w:rsid w:val="7F7D5BC4"/>
    <w:rsid w:val="7F7E7361"/>
    <w:rsid w:val="7F825940"/>
    <w:rsid w:val="7F832FC7"/>
    <w:rsid w:val="7F855FE4"/>
    <w:rsid w:val="7F8571D5"/>
    <w:rsid w:val="7F895DB3"/>
    <w:rsid w:val="7F8B12FD"/>
    <w:rsid w:val="7F8B77B6"/>
    <w:rsid w:val="7F8C1ABF"/>
    <w:rsid w:val="7F8E4E69"/>
    <w:rsid w:val="7F8E76CC"/>
    <w:rsid w:val="7F910CC0"/>
    <w:rsid w:val="7F930733"/>
    <w:rsid w:val="7F962546"/>
    <w:rsid w:val="7F976093"/>
    <w:rsid w:val="7F9C122E"/>
    <w:rsid w:val="7F9F67D8"/>
    <w:rsid w:val="7FA02D82"/>
    <w:rsid w:val="7FA07939"/>
    <w:rsid w:val="7FA135EA"/>
    <w:rsid w:val="7FA151BB"/>
    <w:rsid w:val="7FA64ACF"/>
    <w:rsid w:val="7FA7401B"/>
    <w:rsid w:val="7FA8299A"/>
    <w:rsid w:val="7FAA11DC"/>
    <w:rsid w:val="7FAE0FEB"/>
    <w:rsid w:val="7FAE235A"/>
    <w:rsid w:val="7FAF435F"/>
    <w:rsid w:val="7FB04985"/>
    <w:rsid w:val="7FB105AE"/>
    <w:rsid w:val="7FB607BA"/>
    <w:rsid w:val="7FB80798"/>
    <w:rsid w:val="7FBA229B"/>
    <w:rsid w:val="7FBC3435"/>
    <w:rsid w:val="7FBC62B4"/>
    <w:rsid w:val="7FBD6FEA"/>
    <w:rsid w:val="7FBD7940"/>
    <w:rsid w:val="7FBE56A5"/>
    <w:rsid w:val="7FC01802"/>
    <w:rsid w:val="7FC05F57"/>
    <w:rsid w:val="7FC26CF8"/>
    <w:rsid w:val="7FCB5400"/>
    <w:rsid w:val="7FD07B37"/>
    <w:rsid w:val="7FD3187F"/>
    <w:rsid w:val="7FD45201"/>
    <w:rsid w:val="7FD57248"/>
    <w:rsid w:val="7FD84B35"/>
    <w:rsid w:val="7FDA1F48"/>
    <w:rsid w:val="7FDB6E7C"/>
    <w:rsid w:val="7FDC26FB"/>
    <w:rsid w:val="7FE07D52"/>
    <w:rsid w:val="7FE113CC"/>
    <w:rsid w:val="7FE205F3"/>
    <w:rsid w:val="7FE23129"/>
    <w:rsid w:val="7FE54A3B"/>
    <w:rsid w:val="7FE5526D"/>
    <w:rsid w:val="7FE628B2"/>
    <w:rsid w:val="7FE8290B"/>
    <w:rsid w:val="7FEC0590"/>
    <w:rsid w:val="7FEF450C"/>
    <w:rsid w:val="7FF2670C"/>
    <w:rsid w:val="7FF5516D"/>
    <w:rsid w:val="7FFB33EF"/>
    <w:rsid w:val="7FFE79EA"/>
    <w:rsid w:val="7FFF3B2B"/>
    <w:rsid w:val="7FFF6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225" w:line="360" w:lineRule="atLeast"/>
      <w:jc w:val="both"/>
    </w:pPr>
    <w:rPr>
      <w:rFonts w:ascii="Calibri" w:hAnsi="Calibri" w:eastAsia="宋体" w:cs="Times New Roman"/>
      <w:color w:val="1E1C11" w:themeColor="background2" w:themeShade="1A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0"/>
    <w:pPr>
      <w:keepNext/>
      <w:keepLines/>
      <w:numPr>
        <w:ilvl w:val="0"/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7"/>
    <w:qFormat/>
    <w:uiPriority w:val="0"/>
    <w:pPr>
      <w:keepNext/>
      <w:keepLines/>
      <w:numPr>
        <w:ilvl w:val="1"/>
        <w:numId w:val="1"/>
      </w:numPr>
      <w:spacing w:before="260" w:after="260" w:line="600" w:lineRule="exact"/>
      <w:jc w:val="left"/>
      <w:outlineLvl w:val="1"/>
    </w:pPr>
    <w:rPr>
      <w:rFonts w:ascii="Cambria" w:hAnsi="Cambria" w:eastAsia="黑体"/>
      <w:sz w:val="32"/>
      <w:szCs w:val="32"/>
    </w:rPr>
  </w:style>
  <w:style w:type="paragraph" w:styleId="4">
    <w:name w:val="heading 3"/>
    <w:basedOn w:val="3"/>
    <w:next w:val="1"/>
    <w:link w:val="28"/>
    <w:qFormat/>
    <w:uiPriority w:val="0"/>
    <w:pPr>
      <w:keepNext/>
      <w:keepLines/>
      <w:numPr>
        <w:ilvl w:val="2"/>
        <w:numId w:val="1"/>
      </w:numPr>
      <w:spacing w:before="260" w:after="260" w:line="500" w:lineRule="exact"/>
      <w:jc w:val="left"/>
      <w:outlineLvl w:val="2"/>
    </w:pPr>
    <w:rPr>
      <w:sz w:val="28"/>
      <w:szCs w:val="32"/>
    </w:rPr>
  </w:style>
  <w:style w:type="paragraph" w:styleId="5">
    <w:name w:val="heading 4"/>
    <w:basedOn w:val="1"/>
    <w:next w:val="1"/>
    <w:link w:val="29"/>
    <w:qFormat/>
    <w:uiPriority w:val="9"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character" w:default="1" w:styleId="18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Balloon Text"/>
    <w:basedOn w:val="1"/>
    <w:link w:val="23"/>
    <w:unhideWhenUsed/>
    <w:qFormat/>
    <w:uiPriority w:val="99"/>
    <w:rPr>
      <w:kern w:val="0"/>
      <w:sz w:val="18"/>
      <w:szCs w:val="18"/>
      <w:lang w:val="zh-CN" w:eastAsia="zh-CN"/>
    </w:rPr>
  </w:style>
  <w:style w:type="paragraph" w:styleId="8">
    <w:name w:val="footer"/>
    <w:basedOn w:val="1"/>
    <w:link w:val="2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 w:eastAsia="zh-CN"/>
    </w:rPr>
  </w:style>
  <w:style w:type="paragraph" w:styleId="9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 w:eastAsia="zh-CN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HTML Preformatted"/>
    <w:basedOn w:val="1"/>
    <w:link w:val="32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hint="eastAsia" w:ascii="宋体" w:hAnsi="宋体"/>
      <w:kern w:val="0"/>
      <w:sz w:val="24"/>
      <w:szCs w:val="24"/>
    </w:rPr>
  </w:style>
  <w:style w:type="paragraph" w:styleId="14">
    <w:name w:val="Normal (Web)"/>
    <w:basedOn w:val="1"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5">
    <w:name w:val="Title"/>
    <w:basedOn w:val="1"/>
    <w:next w:val="1"/>
    <w:link w:val="31"/>
    <w:qFormat/>
    <w:uiPriority w:val="0"/>
    <w:pPr>
      <w:spacing w:before="240" w:after="60"/>
      <w:jc w:val="center"/>
      <w:outlineLvl w:val="0"/>
    </w:pPr>
    <w:rPr>
      <w:rFonts w:ascii="Cambria" w:hAnsi="Cambria" w:eastAsia="黑体"/>
      <w:b/>
      <w:bCs/>
      <w:sz w:val="72"/>
      <w:szCs w:val="32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9">
    <w:name w:val="Strong"/>
    <w:basedOn w:val="18"/>
    <w:qFormat/>
    <w:uiPriority w:val="22"/>
    <w:rPr>
      <w:b/>
    </w:rPr>
  </w:style>
  <w:style w:type="character" w:styleId="20">
    <w:name w:val="Emphasis"/>
    <w:basedOn w:val="18"/>
    <w:qFormat/>
    <w:uiPriority w:val="20"/>
    <w:rPr>
      <w:i/>
    </w:rPr>
  </w:style>
  <w:style w:type="character" w:styleId="21">
    <w:name w:val="Hyperlink"/>
    <w:unhideWhenUsed/>
    <w:qFormat/>
    <w:uiPriority w:val="99"/>
    <w:rPr>
      <w:color w:val="0000FF"/>
      <w:u w:val="single"/>
    </w:rPr>
  </w:style>
  <w:style w:type="character" w:customStyle="1" w:styleId="22">
    <w:name w:val="页脚 Char"/>
    <w:link w:val="8"/>
    <w:qFormat/>
    <w:uiPriority w:val="99"/>
    <w:rPr>
      <w:sz w:val="18"/>
      <w:szCs w:val="18"/>
      <w:lang w:val="zh-CN" w:eastAsia="zh-CN"/>
    </w:rPr>
  </w:style>
  <w:style w:type="character" w:customStyle="1" w:styleId="23">
    <w:name w:val="批注框文本 Char"/>
    <w:link w:val="7"/>
    <w:qFormat/>
    <w:uiPriority w:val="99"/>
    <w:rPr>
      <w:sz w:val="18"/>
      <w:szCs w:val="18"/>
      <w:lang w:val="zh-CN" w:eastAsia="zh-CN"/>
    </w:rPr>
  </w:style>
  <w:style w:type="character" w:customStyle="1" w:styleId="24">
    <w:name w:val="页眉 Char"/>
    <w:link w:val="9"/>
    <w:qFormat/>
    <w:uiPriority w:val="99"/>
    <w:rPr>
      <w:sz w:val="18"/>
      <w:szCs w:val="18"/>
      <w:lang w:val="zh-CN" w:eastAsia="zh-CN"/>
    </w:rPr>
  </w:style>
  <w:style w:type="paragraph" w:customStyle="1" w:styleId="25">
    <w:name w:val="word规范相关文字性说明"/>
    <w:basedOn w:val="1"/>
    <w:qFormat/>
    <w:uiPriority w:val="0"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26">
    <w:name w:val="标题 1 Char"/>
    <w:link w:val="2"/>
    <w:qFormat/>
    <w:uiPriority w:val="9"/>
    <w:rPr>
      <w:rFonts w:eastAsia="黑体"/>
      <w:b/>
      <w:bCs/>
      <w:kern w:val="44"/>
      <w:sz w:val="44"/>
      <w:szCs w:val="44"/>
    </w:rPr>
  </w:style>
  <w:style w:type="character" w:customStyle="1" w:styleId="27">
    <w:name w:val="标题 2 Char"/>
    <w:link w:val="3"/>
    <w:qFormat/>
    <w:uiPriority w:val="9"/>
    <w:rPr>
      <w:rFonts w:ascii="Cambria" w:hAnsi="Cambria" w:eastAsia="黑体"/>
      <w:b/>
      <w:bCs/>
      <w:kern w:val="2"/>
      <w:sz w:val="32"/>
      <w:szCs w:val="32"/>
    </w:rPr>
  </w:style>
  <w:style w:type="character" w:customStyle="1" w:styleId="28">
    <w:name w:val="标题 3 Char"/>
    <w:link w:val="4"/>
    <w:qFormat/>
    <w:uiPriority w:val="9"/>
    <w:rPr>
      <w:b/>
      <w:bCs/>
      <w:kern w:val="2"/>
      <w:sz w:val="28"/>
      <w:szCs w:val="32"/>
    </w:rPr>
  </w:style>
  <w:style w:type="character" w:customStyle="1" w:styleId="29">
    <w:name w:val="标题 4 Char"/>
    <w:link w:val="5"/>
    <w:qFormat/>
    <w:uiPriority w:val="9"/>
    <w:rPr>
      <w:rFonts w:ascii="Cambria" w:hAnsi="Cambria"/>
      <w:b/>
      <w:bCs/>
      <w:kern w:val="2"/>
      <w:sz w:val="21"/>
      <w:szCs w:val="28"/>
    </w:rPr>
  </w:style>
  <w:style w:type="paragraph" w:customStyle="1" w:styleId="30">
    <w:name w:val="列出段落1"/>
    <w:basedOn w:val="1"/>
    <w:qFormat/>
    <w:uiPriority w:val="0"/>
    <w:pPr>
      <w:spacing w:line="240" w:lineRule="auto"/>
      <w:ind w:firstLine="420" w:firstLineChars="200"/>
    </w:pPr>
    <w:rPr>
      <w:rFonts w:cs="Calibri"/>
      <w:szCs w:val="21"/>
    </w:rPr>
  </w:style>
  <w:style w:type="character" w:customStyle="1" w:styleId="31">
    <w:name w:val="标题 Char"/>
    <w:link w:val="15"/>
    <w:qFormat/>
    <w:uiPriority w:val="0"/>
    <w:rPr>
      <w:rFonts w:ascii="Cambria" w:hAnsi="Cambria" w:eastAsia="黑体" w:cs="Times New Roman"/>
      <w:b/>
      <w:bCs/>
      <w:kern w:val="2"/>
      <w:sz w:val="72"/>
      <w:szCs w:val="32"/>
    </w:rPr>
  </w:style>
  <w:style w:type="character" w:customStyle="1" w:styleId="32">
    <w:name w:val="HTML 预设格式 Char"/>
    <w:basedOn w:val="18"/>
    <w:link w:val="13"/>
    <w:qFormat/>
    <w:uiPriority w:val="99"/>
    <w:rPr>
      <w:rFonts w:ascii="宋体" w:hAnsi="宋体"/>
      <w:sz w:val="24"/>
      <w:szCs w:val="24"/>
    </w:rPr>
  </w:style>
  <w:style w:type="paragraph" w:customStyle="1" w:styleId="33">
    <w:name w:val="代码"/>
    <w:basedOn w:val="1"/>
    <w:qFormat/>
    <w:uiPriority w:val="0"/>
    <w:pPr>
      <w:spacing w:line="240" w:lineRule="auto"/>
    </w:pPr>
    <w:rPr>
      <w:rFonts w:eastAsiaTheme="minorEastAsia"/>
      <w:sz w:val="21"/>
    </w:rPr>
  </w:style>
  <w:style w:type="paragraph" w:customStyle="1" w:styleId="3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黑马word模板20160828.dot</Template>
  <Company>Microsoft</Company>
  <Pages>35</Pages>
  <Words>7044</Words>
  <Characters>32063</Characters>
  <Lines>77</Lines>
  <Paragraphs>21</Paragraphs>
  <TotalTime>154</TotalTime>
  <ScaleCrop>false</ScaleCrop>
  <LinksUpToDate>false</LinksUpToDate>
  <CharactersWithSpaces>40512</CharactersWithSpaces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2017-02-27T09:33:00Z</dcterms:created>
  <dc:creator>lixiaohua</dc:creator>
  <cp:lastModifiedBy>Administrator</cp:lastModifiedBy>
  <dcterms:modified xsi:type="dcterms:W3CDTF">2019-07-16T01:07:38Z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  <property fmtid="{D5CDD505-2E9C-101B-9397-08002B2CF9AE}" pid="3" name="KSORubyTemplateID" linkTarget="0">
    <vt:lpwstr>6</vt:lpwstr>
  </property>
</Properties>
</file>