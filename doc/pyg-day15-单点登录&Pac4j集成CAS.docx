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84"/>
          <w:szCs w:val="84"/>
          <w:lang w:val="en-US" w:eastAsia="zh-CN"/>
        </w:rPr>
        <w:t>品优购电商系统开发</w:t>
      </w:r>
    </w:p>
    <w:p>
      <w:pPr>
        <w:spacing w:line="276" w:lineRule="auto"/>
        <w:jc w:val="center"/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</w:pP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zh-CN" w:eastAsia="zh-CN"/>
        </w:rPr>
        <w:t>第</w:t>
      </w:r>
      <w:r>
        <w:rPr>
          <w:rFonts w:hint="eastAsia" w:ascii="方正兰亭超细黑简体" w:hAnsi="方正兰亭超细黑简体" w:eastAsia="方正兰亭超细黑简体" w:cs="方正兰亭超细黑简体"/>
          <w:b/>
          <w:bCs/>
          <w:sz w:val="48"/>
          <w:szCs w:val="48"/>
          <w:lang w:val="en-US" w:eastAsia="zh-CN"/>
        </w:rPr>
        <w:t>15章</w:t>
      </w: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52"/>
          <w:szCs w:val="52"/>
          <w:lang w:val="en-US" w:eastAsia="zh-CN"/>
        </w:rPr>
        <w:t>单点登录解决方案-CAS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jc w:val="center"/>
        <w:rPr>
          <w:rFonts w:hint="eastAsia" w:ascii="黑体" w:hAnsi="黑体" w:eastAsia="黑体" w:cs="黑体"/>
          <w:sz w:val="36"/>
          <w:szCs w:val="36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jc w:val="center"/>
        <w:rPr>
          <w:rFonts w:hint="eastAsia" w:ascii="微软雅黑" w:hAnsi="微软雅黑" w:eastAsia="微软雅黑" w:cs="微软雅黑"/>
          <w:sz w:val="44"/>
          <w:szCs w:val="44"/>
          <w:lang w:val="zh-CN"/>
        </w:rPr>
      </w:pPr>
      <w:r>
        <w:rPr>
          <w:rFonts w:hint="eastAsia" w:ascii="微软雅黑" w:hAnsi="微软雅黑" w:eastAsia="微软雅黑" w:cs="微软雅黑"/>
          <w:sz w:val="44"/>
          <w:szCs w:val="44"/>
        </w:rPr>
        <w:t>传智播客</w:t>
      </w:r>
      <w:r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  <w:t>.黑马程序员</w:t>
      </w: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spacing w:line="276" w:lineRule="auto"/>
        <w:rPr>
          <w:lang w:val="zh-CN"/>
        </w:rPr>
      </w:pPr>
    </w:p>
    <w:p>
      <w:pPr>
        <w:pStyle w:val="2"/>
        <w:numPr>
          <w:ilvl w:val="0"/>
          <w:numId w:val="0"/>
        </w:numPr>
        <w:tabs>
          <w:tab w:val="left" w:pos="425"/>
        </w:tabs>
        <w:spacing w:line="276" w:lineRule="auto"/>
        <w:ind w:leftChars="0"/>
        <w:jc w:val="both"/>
      </w:pPr>
      <w:bookmarkStart w:id="0" w:name="_Toc10262"/>
      <w:bookmarkStart w:id="1" w:name="_Toc22790"/>
      <w:r>
        <w:rPr>
          <w:rFonts w:hint="eastAsia"/>
        </w:rPr>
        <w:t>课程目标</w:t>
      </w:r>
      <w:bookmarkEnd w:id="0"/>
      <w:bookmarkEnd w:id="1"/>
    </w:p>
    <w:p>
      <w:pPr>
        <w:spacing w:line="240" w:lineRule="auto"/>
        <w:rPr>
          <w:rFonts w:hint="default" w:ascii="Courier New" w:hAnsi="Courier New" w:cs="Courier New"/>
          <w:lang w:eastAsia="zh-CN"/>
        </w:rPr>
      </w:pPr>
      <w:bookmarkStart w:id="2" w:name="_Toc27759"/>
      <w:r>
        <w:rPr>
          <w:rFonts w:hint="default" w:ascii="Courier New" w:hAnsi="Courier New" w:cs="Courier New"/>
        </w:rPr>
        <w:t>目标</w:t>
      </w:r>
      <w:r>
        <w:rPr>
          <w:rFonts w:hint="default" w:ascii="Courier New" w:hAnsi="Courier New" w:cs="Courier New"/>
          <w:lang w:val="en-US" w:eastAsia="zh-CN"/>
        </w:rPr>
        <w:t>1</w:t>
      </w:r>
      <w:r>
        <w:rPr>
          <w:rFonts w:hint="default" w:ascii="Courier New" w:hAnsi="Courier New" w:cs="Courier New"/>
        </w:rPr>
        <w:t>：</w:t>
      </w:r>
      <w:bookmarkEnd w:id="2"/>
      <w:r>
        <w:rPr>
          <w:rFonts w:hint="default" w:ascii="Courier New" w:hAnsi="Courier New" w:cs="Courier New"/>
          <w:lang w:eastAsia="zh-CN"/>
        </w:rPr>
        <w:t>搭建单点登录服务端，开发单点登录客户端</w:t>
      </w:r>
    </w:p>
    <w:p>
      <w:pPr>
        <w:spacing w:line="240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default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完成CAS用户登录信息从数据库</w:t>
      </w:r>
    </w:p>
    <w:p>
      <w:pPr>
        <w:spacing w:line="240" w:lineRule="auto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default" w:ascii="Courier New" w:hAnsi="Courier New" w:cs="Courier New"/>
          <w:lang w:val="en-US" w:eastAsia="zh-CN"/>
        </w:rPr>
        <w:t>3</w:t>
      </w:r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完成CAS编写品优购登录页面</w:t>
      </w:r>
    </w:p>
    <w:p>
      <w:pPr>
        <w:spacing w:line="240" w:lineRule="auto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</w:rPr>
        <w:t>目标</w:t>
      </w:r>
      <w:r>
        <w:rPr>
          <w:rFonts w:hint="default" w:ascii="Courier New" w:hAnsi="Courier New" w:cs="Courier New"/>
          <w:lang w:val="en-US"/>
        </w:rPr>
        <w:t>4</w:t>
      </w:r>
      <w:bookmarkStart w:id="3" w:name="_GoBack"/>
      <w:bookmarkEnd w:id="3"/>
      <w:r>
        <w:rPr>
          <w:rFonts w:hint="default" w:ascii="Courier New" w:hAnsi="Courier New" w:cs="Courier New"/>
        </w:rPr>
        <w:t>：</w:t>
      </w:r>
      <w:r>
        <w:rPr>
          <w:rFonts w:hint="default" w:ascii="Courier New" w:hAnsi="Courier New" w:cs="Courier New"/>
          <w:lang w:eastAsia="zh-CN"/>
        </w:rPr>
        <w:t>完成用户中心单点登录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10" w:line="240" w:lineRule="auto"/>
        <w:ind w:left="425" w:leftChars="0" w:hanging="425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单点登录CAS入门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什么是单点登录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b/>
          <w:bCs/>
          <w:color w:val="FF0000"/>
        </w:rPr>
        <w:fldChar w:fldCharType="begin"/>
      </w:r>
      <w:r>
        <w:rPr>
          <w:rFonts w:hint="default" w:ascii="Courier New" w:hAnsi="Courier New" w:cs="Courier New"/>
          <w:b/>
          <w:bCs/>
          <w:color w:val="FF0000"/>
        </w:rPr>
        <w:instrText xml:space="preserve"> HYPERLINK "http://baike.baidu.com/item/%E5%8D%95%E7%82%B9%E7%99%BB%E5%BD%95" \t "http://baike.baidu.com/_blank" </w:instrText>
      </w:r>
      <w:r>
        <w:rPr>
          <w:rFonts w:hint="default" w:ascii="Courier New" w:hAnsi="Courier New" w:cs="Courier New"/>
          <w:b/>
          <w:bCs/>
          <w:color w:val="FF0000"/>
        </w:rPr>
        <w:fldChar w:fldCharType="separate"/>
      </w:r>
      <w:r>
        <w:rPr>
          <w:rStyle w:val="20"/>
          <w:rFonts w:hint="default" w:ascii="Courier New" w:hAnsi="Courier New" w:eastAsia="宋体" w:cs="Courier New"/>
          <w:b/>
          <w:bCs/>
          <w:i w:val="0"/>
          <w:caps w:val="0"/>
          <w:color w:val="FF0000"/>
          <w:spacing w:val="0"/>
          <w:szCs w:val="21"/>
          <w:u w:val="none"/>
          <w:shd w:val="clear" w:fill="FFFFFF"/>
        </w:rPr>
        <w:t>单点登录</w:t>
      </w:r>
      <w:r>
        <w:rPr>
          <w:rFonts w:hint="default" w:ascii="Courier New" w:hAnsi="Courier New" w:cs="Courier New"/>
          <w:b/>
          <w:bCs/>
          <w:color w:val="FF0000"/>
        </w:rPr>
        <w:fldChar w:fldCharType="end"/>
      </w:r>
      <w:r>
        <w:rPr>
          <w:rFonts w:hint="default" w:ascii="Courier New" w:hAnsi="Courier New" w:cs="Courier New"/>
          <w:b/>
          <w:bCs/>
          <w:color w:val="FF0000"/>
        </w:rPr>
        <w:t>（Single Sign On），简称为 SSO</w:t>
      </w:r>
      <w:r>
        <w:rPr>
          <w:rFonts w:hint="default" w:ascii="Courier New" w:hAnsi="Courier New" w:cs="Courier New"/>
        </w:rPr>
        <w:t>，是目前比较流行的企业业务整合的解决方案之一。SSO的定义是在多个应用系统中，用户只需要登录一次就可以访问所有相互信任的应用系统。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我们目前的系统存在诸多子系统，而这些子系统是分别部署在不同的服务器中，那么</w:t>
      </w:r>
      <w:r>
        <w:rPr>
          <w:rFonts w:hint="default" w:ascii="Courier New" w:hAnsi="Courier New" w:cs="Courier New"/>
          <w:lang w:val="en-US" w:eastAsia="zh-CN"/>
        </w:rPr>
        <w:t>使用传统方式的session是无法解决的，我们需要使用相关的单点登录技术来解决。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20" w:lineRule="atLeas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248.85pt;width:401.2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6">
            <o:LockedField>false</o:LockedField>
          </o:OLEObject>
        </w:objec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什么是CAS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CAS</w:t>
      </w:r>
      <w:r>
        <w:rPr>
          <w:rFonts w:hint="eastAsia" w:ascii="Courier New" w:hAnsi="Courier New" w:cs="Courier New"/>
          <w:lang w:val="en-US" w:eastAsia="zh-CN"/>
        </w:rPr>
        <w:t>(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Central Authentication Service</w:t>
      </w:r>
      <w:r>
        <w:rPr>
          <w:rFonts w:hint="eastAsia" w:ascii="Courier New" w:hAnsi="Courier New" w:cs="Courier New"/>
          <w:b/>
          <w:bCs/>
          <w:lang w:val="en-US" w:eastAsia="zh-CN"/>
        </w:rPr>
        <w:t>中央身份认证服务</w:t>
      </w:r>
      <w:r>
        <w:rPr>
          <w:rFonts w:hint="eastAsia" w:ascii="Courier New" w:hAnsi="Courier New" w:cs="Courier New"/>
          <w:lang w:val="en-US" w:eastAsia="zh-CN"/>
        </w:rPr>
        <w:t>)</w:t>
      </w:r>
      <w:r>
        <w:rPr>
          <w:rFonts w:hint="default" w:ascii="Courier New" w:hAnsi="Courier New" w:cs="Courier New"/>
        </w:rPr>
        <w:t>是 Yale 大学发起的一个开源项目，旨在为 Web 应用系统提供一种可靠的单点登录方法，CAS 在 2004 年 12 月正式成为 JA-SIG 的一个项目。CAS 具有以下特点：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【</w:t>
      </w:r>
      <w:r>
        <w:rPr>
          <w:rFonts w:hint="default" w:ascii="Courier New" w:hAnsi="Courier New" w:cs="Courier New"/>
          <w:lang w:val="en-US" w:eastAsia="zh-CN"/>
        </w:rPr>
        <w:t>1</w:t>
      </w:r>
      <w:r>
        <w:rPr>
          <w:rFonts w:hint="default" w:ascii="Courier New" w:hAnsi="Courier New" w:cs="Courier New"/>
          <w:lang w:eastAsia="zh-CN"/>
        </w:rPr>
        <w:t>】</w:t>
      </w:r>
      <w:r>
        <w:rPr>
          <w:rFonts w:hint="default" w:ascii="Courier New" w:hAnsi="Courier New" w:cs="Courier New"/>
        </w:rPr>
        <w:t>开源的企业级单点登录解决方案。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【</w:t>
      </w:r>
      <w:r>
        <w:rPr>
          <w:rFonts w:hint="default" w:ascii="Courier New" w:hAnsi="Courier New" w:cs="Courier New"/>
          <w:lang w:val="en-US" w:eastAsia="zh-CN"/>
        </w:rPr>
        <w:t>2</w:t>
      </w:r>
      <w:r>
        <w:rPr>
          <w:rFonts w:hint="default" w:ascii="Courier New" w:hAnsi="Courier New" w:cs="Courier New"/>
          <w:lang w:eastAsia="zh-CN"/>
        </w:rPr>
        <w:t>】</w:t>
      </w:r>
      <w:r>
        <w:rPr>
          <w:rFonts w:hint="default" w:ascii="Courier New" w:hAnsi="Courier New" w:cs="Courier New"/>
        </w:rPr>
        <w:t>CAS Server 为需要独立部署的 Web 应用。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  <w:lang w:eastAsia="zh-CN"/>
        </w:rPr>
        <w:t>【</w:t>
      </w:r>
      <w:r>
        <w:rPr>
          <w:rFonts w:hint="default" w:ascii="Courier New" w:hAnsi="Courier New" w:cs="Courier New"/>
          <w:lang w:val="en-US" w:eastAsia="zh-CN"/>
        </w:rPr>
        <w:t>3</w:t>
      </w:r>
      <w:r>
        <w:rPr>
          <w:rFonts w:hint="default" w:ascii="Courier New" w:hAnsi="Courier New" w:cs="Courier New"/>
          <w:lang w:eastAsia="zh-CN"/>
        </w:rPr>
        <w:t>】</w:t>
      </w:r>
      <w:r>
        <w:rPr>
          <w:rFonts w:hint="default" w:ascii="Courier New" w:hAnsi="Courier New" w:cs="Courier New"/>
        </w:rPr>
        <w:t>CAS Client 支持非常多的客户端(这里指单点登录系统中的各个 Web 应用)，包括 Java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.Net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PHP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Perl</w:t>
      </w:r>
      <w:r>
        <w:rPr>
          <w:rFonts w:hint="eastAsia" w:ascii="Courier New" w:hAnsi="Courier New" w:cs="Courier New"/>
          <w:lang w:eastAsia="zh-CN"/>
        </w:rPr>
        <w:t>、</w:t>
      </w:r>
      <w:r>
        <w:rPr>
          <w:rFonts w:hint="default" w:ascii="Courier New" w:hAnsi="Courier New" w:cs="Courier New"/>
        </w:rPr>
        <w:t>Ruby 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从结构上看，CAS 包含两个部分： CAS Server 和 CAS Client。CAS Server 需要独立部署，主要负责对用户的认证工作；CAS Client 负责处理对客户端受保护资源的访问请求，需要登录时，重定向到 CAS Server。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32" w:afterLines="10" w:afterAutospacing="0" w:line="120" w:lineRule="auto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Style w:val="21"/>
          <w:rFonts w:hint="default" w:ascii="Courier New" w:hAnsi="Courier New" w:cs="Courier New"/>
          <w:b/>
          <w:bCs/>
          <w:color w:val="FF0000"/>
          <w:sz w:val="21"/>
          <w:szCs w:val="21"/>
        </w:rPr>
        <w:t>TGT（Ticket Grangting Ticket）</w:t>
      </w:r>
      <w:r>
        <w:rPr>
          <w:rStyle w:val="21"/>
          <w:rFonts w:hint="eastAsia" w:ascii="Courier New" w:hAnsi="Courier New" w:cs="Courier New"/>
          <w:sz w:val="21"/>
          <w:szCs w:val="21"/>
          <w:lang w:eastAsia="zh-CN"/>
        </w:rPr>
        <w:t>：</w:t>
      </w:r>
      <w:r>
        <w:rPr>
          <w:rFonts w:hint="default" w:ascii="Courier New" w:hAnsi="Courier New" w:cs="Courier New"/>
          <w:sz w:val="21"/>
          <w:szCs w:val="21"/>
        </w:rPr>
        <w:t>TGT是CAS为用户签发的登录票据</w:t>
      </w:r>
      <w:r>
        <w:rPr>
          <w:rFonts w:hint="eastAsia" w:ascii="Courier New" w:hAnsi="Courier New" w:cs="Courier New"/>
          <w:sz w:val="21"/>
          <w:szCs w:val="21"/>
          <w:lang w:eastAsia="zh-CN"/>
        </w:rPr>
        <w:t>，存入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Session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afterAutospacing="0" w:line="15" w:lineRule="auto"/>
        <w:textAlignment w:val="auto"/>
        <w:outlineLvl w:val="9"/>
        <w:rPr>
          <w:rFonts w:hint="eastAsia" w:ascii="Courier New" w:hAnsi="Courier New" w:eastAsia="宋体" w:cs="Courier New"/>
          <w:sz w:val="21"/>
          <w:szCs w:val="21"/>
          <w:lang w:val="en-US" w:eastAsia="zh-CN"/>
        </w:rPr>
      </w:pPr>
      <w:r>
        <w:rPr>
          <w:rStyle w:val="21"/>
          <w:rFonts w:hint="default" w:ascii="Courier New" w:hAnsi="Courier New" w:cs="Courier New"/>
          <w:b/>
          <w:bCs/>
          <w:color w:val="FF0000"/>
          <w:sz w:val="21"/>
          <w:szCs w:val="21"/>
        </w:rPr>
        <w:t>ST（Service Ticket）</w:t>
      </w:r>
      <w:r>
        <w:rPr>
          <w:rStyle w:val="21"/>
          <w:rFonts w:hint="eastAsia" w:ascii="Courier New" w:hAnsi="Courier New" w:cs="Courier New"/>
          <w:sz w:val="21"/>
          <w:szCs w:val="21"/>
          <w:lang w:eastAsia="zh-CN"/>
        </w:rPr>
        <w:t>：</w:t>
      </w:r>
      <w:r>
        <w:rPr>
          <w:rFonts w:hint="default" w:ascii="Courier New" w:hAnsi="Courier New" w:cs="Courier New"/>
          <w:sz w:val="21"/>
          <w:szCs w:val="21"/>
        </w:rPr>
        <w:t>ST是CAS为用户签发的</w:t>
      </w:r>
      <w:r>
        <w:rPr>
          <w:rFonts w:hint="eastAsia" w:ascii="Courier New" w:hAnsi="Courier New" w:cs="Courier New"/>
          <w:sz w:val="21"/>
          <w:szCs w:val="21"/>
          <w:lang w:eastAsia="zh-CN"/>
        </w:rPr>
        <w:t>访问某一服务的</w:t>
      </w:r>
      <w:r>
        <w:rPr>
          <w:rFonts w:hint="default" w:ascii="Courier New" w:hAnsi="Courier New" w:cs="Courier New"/>
          <w:sz w:val="21"/>
          <w:szCs w:val="21"/>
        </w:rPr>
        <w:t>票据</w:t>
      </w:r>
      <w:r>
        <w:rPr>
          <w:rFonts w:hint="eastAsia" w:ascii="Courier New" w:hAnsi="Courier New" w:cs="Courier New"/>
          <w:sz w:val="21"/>
          <w:szCs w:val="21"/>
          <w:lang w:eastAsia="zh-CN"/>
        </w:rPr>
        <w:t>，回传给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CAS</w:t>
      </w:r>
      <w:r>
        <w:rPr>
          <w:rFonts w:hint="eastAsia" w:ascii="Courier New" w:hAnsi="Courier New" w:cs="Courier New"/>
          <w:sz w:val="21"/>
          <w:szCs w:val="21"/>
          <w:lang w:eastAsia="zh-CN"/>
        </w:rPr>
        <w:t>客户端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(只使用一次，10秒过期)，作为该服务在CAS服务器的唯一标识符。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32" w:afterLines="10" w:afterAutospacing="0" w:line="120" w:lineRule="auto"/>
        <w:textAlignment w:val="auto"/>
        <w:outlineLvl w:val="9"/>
        <w:rPr>
          <w:rStyle w:val="21"/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Style w:val="21"/>
          <w:rFonts w:hint="default" w:ascii="Courier New" w:hAnsi="Courier New" w:cs="Courier New"/>
          <w:b/>
          <w:bCs/>
          <w:color w:val="1F497D" w:themeColor="text2"/>
          <w:sz w:val="21"/>
          <w:szCs w:val="21"/>
          <w:lang w:val="en-US" w:eastAsia="zh-CN"/>
          <w14:textFill>
            <w14:solidFill>
              <w14:schemeClr w14:val="tx2"/>
            </w14:solidFill>
          </w14:textFill>
        </w:rPr>
        <w:t>TGC</w:t>
      </w:r>
      <w:r>
        <w:rPr>
          <w:rStyle w:val="21"/>
          <w:rFonts w:hint="default" w:ascii="Courier New" w:hAnsi="Courier New" w:cs="Courier New"/>
          <w:b/>
          <w:bCs/>
          <w:color w:val="1F497D" w:themeColor="text2"/>
          <w:sz w:val="21"/>
          <w:szCs w:val="21"/>
          <w14:textFill>
            <w14:solidFill>
              <w14:schemeClr w14:val="tx2"/>
            </w14:solidFill>
          </w14:textFill>
        </w:rPr>
        <w:t>（Ticket</w:t>
      </w:r>
      <w:r>
        <w:rPr>
          <w:rStyle w:val="21"/>
          <w:rFonts w:hint="default" w:ascii="Courier New" w:hAnsi="Courier New" w:cs="Courier New"/>
          <w:b/>
          <w:bCs/>
          <w:color w:val="1F497D" w:themeColor="text2"/>
          <w:sz w:val="21"/>
          <w:szCs w:val="21"/>
          <w:lang w:val="en-US" w:eastAsia="zh-CN"/>
          <w14:textFill>
            <w14:solidFill>
              <w14:schemeClr w14:val="tx2"/>
            </w14:solidFill>
          </w14:textFill>
        </w:rPr>
        <w:t xml:space="preserve"> Grangting Cookie</w:t>
      </w:r>
      <w:r>
        <w:rPr>
          <w:rStyle w:val="21"/>
          <w:rFonts w:hint="default" w:ascii="Courier New" w:hAnsi="Courier New" w:cs="Courier New"/>
          <w:b/>
          <w:bCs/>
          <w:color w:val="1F497D" w:themeColor="text2"/>
          <w:sz w:val="21"/>
          <w:szCs w:val="21"/>
          <w14:textFill>
            <w14:solidFill>
              <w14:schemeClr w14:val="tx2"/>
            </w14:solidFill>
          </w14:textFill>
        </w:rPr>
        <w:t>）</w:t>
      </w:r>
      <w:r>
        <w:rPr>
          <w:rStyle w:val="21"/>
          <w:rFonts w:hint="eastAsia" w:ascii="Courier New" w:hAnsi="Courier New" w:cs="Courier New"/>
          <w:sz w:val="21"/>
          <w:szCs w:val="21"/>
          <w:lang w:eastAsia="zh-CN"/>
        </w:rPr>
        <w:t>：</w:t>
      </w:r>
      <w:r>
        <w:rPr>
          <w:rStyle w:val="21"/>
          <w:rFonts w:hint="default" w:ascii="Courier New" w:hAnsi="Courier New" w:cs="Courier New"/>
          <w:sz w:val="21"/>
          <w:szCs w:val="21"/>
          <w:lang w:val="en-US" w:eastAsia="zh-CN"/>
        </w:rPr>
        <w:t>TGC是CAS在浏览器存储用户登录凭证</w:t>
      </w:r>
      <w:r>
        <w:rPr>
          <w:rStyle w:val="21"/>
          <w:rFonts w:hint="eastAsia" w:ascii="Courier New" w:hAnsi="Courier New" w:cs="Courier New"/>
          <w:sz w:val="21"/>
          <w:szCs w:val="21"/>
          <w:lang w:val="en-US" w:eastAsia="zh-CN"/>
        </w:rPr>
        <w:t>的Cookie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outlineLvl w:val="9"/>
        <w:rPr>
          <w:rFonts w:hint="default" w:ascii="Courier New" w:hAnsi="Courier New" w:cs="Courier New"/>
          <w:b/>
          <w:bCs/>
        </w:rPr>
      </w:pPr>
      <w:r>
        <w:rPr>
          <w:rFonts w:hint="default" w:ascii="Courier New" w:hAnsi="Courier New" w:cs="Courier New"/>
          <w:b/>
          <w:bCs/>
        </w:rPr>
        <w:t>CAS 最基本的协议过程：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Chars="0"/>
        <w:textAlignment w:val="auto"/>
        <w:outlineLvl w:val="9"/>
        <w:rPr>
          <w:rFonts w:hint="eastAsia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FF0000"/>
          <w:lang w:eastAsia="zh-CN"/>
        </w:rPr>
        <w:t>第一种情况：不存在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ST服务票据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textAlignment w:val="auto"/>
        <w:outlineLvl w:val="9"/>
        <w:rPr>
          <w:rFonts w:hint="default" w:ascii="Courier New" w:hAnsi="Courier New" w:cs="Courier New"/>
        </w:rPr>
      </w:pPr>
      <w:r>
        <w:object>
          <v:shape id="_x0000_i1026" o:spt="75" type="#_x0000_t75" style="height:268.2pt;width:415.15pt;" o:ole="t" filled="f" o:preferrelative="t" stroked="t" coordsize="21600,21600">
            <v:path/>
            <v:fill on="f" focussize="0,0"/>
            <v:stroke color="#000000"/>
            <v:imagedata r:id="rId9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  <w:r>
        <w:rPr>
          <w:rFonts w:hint="eastAsia" w:ascii="Courier New" w:hAnsi="Courier New" w:cs="Courier New"/>
          <w:b/>
          <w:bCs/>
          <w:lang w:val="en-US" w:eastAsia="zh-CN"/>
        </w:rPr>
        <w:t>CAS</w:t>
      </w:r>
      <w:r>
        <w:rPr>
          <w:rFonts w:hint="default" w:ascii="Courier New" w:hAnsi="Courier New" w:cs="Courier New"/>
          <w:b/>
          <w:bCs/>
        </w:rPr>
        <w:t>访问流程</w:t>
      </w:r>
      <w:r>
        <w:rPr>
          <w:rFonts w:hint="eastAsia" w:ascii="Courier New" w:hAnsi="Courier New" w:cs="Courier New"/>
          <w:b/>
          <w:bCs/>
          <w:lang w:eastAsia="zh-CN"/>
        </w:rPr>
        <w:t>说明</w:t>
      </w:r>
      <w:r>
        <w:rPr>
          <w:rFonts w:hint="default" w:ascii="Courier New" w:hAnsi="Courier New" w:cs="Courier New"/>
          <w:b/>
          <w:bCs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ind w:left="425" w:leftChars="0" w:hanging="425" w:firstLineChars="0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default" w:ascii="Courier New" w:hAnsi="Courier New" w:cs="Courier New"/>
          <w:b/>
          <w:bCs/>
          <w:color w:val="FF0000"/>
        </w:rPr>
        <w:t>访问服务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用户发送请求访问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CAS客户端(应用系统)受保护的服务资源</w:t>
      </w:r>
      <w:r>
        <w:rPr>
          <w:rFonts w:hint="default" w:ascii="Courier New" w:hAnsi="Courier New" w:cs="Courier New"/>
          <w:b/>
          <w:bCs/>
          <w:color w:val="0000FF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ind w:left="425" w:leftChars="0" w:hanging="425" w:firstLineChars="0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FF0000"/>
          <w:lang w:eastAsia="zh-CN"/>
        </w:rPr>
        <w:t>获取服务票据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：CAS</w:t>
      </w:r>
      <w:r>
        <w:rPr>
          <w:rFonts w:hint="default" w:ascii="Courier New" w:hAnsi="Courier New" w:cs="Courier New"/>
          <w:b/>
          <w:bCs/>
          <w:color w:val="0000FF"/>
        </w:rPr>
        <w:t>客户端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从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CAS服务端获取ST服务票据。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3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eastAsia" w:ascii="Courier New" w:hAnsi="Courier New" w:cs="Courier New"/>
          <w:b/>
          <w:bCs/>
          <w:color w:val="FF0000"/>
          <w:lang w:eastAsia="zh-CN"/>
        </w:rPr>
        <w:t>重</w:t>
      </w:r>
      <w:r>
        <w:rPr>
          <w:rFonts w:hint="default" w:ascii="Courier New" w:hAnsi="Courier New" w:cs="Courier New"/>
          <w:b/>
          <w:bCs/>
          <w:color w:val="FF0000"/>
        </w:rPr>
        <w:t>定向认证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没有ST服务票据，说明用户还没有进行身份认证，于是，</w:t>
      </w:r>
      <w:r>
        <w:rPr>
          <w:rFonts w:hint="default" w:ascii="Courier New" w:hAnsi="Courier New" w:cs="Courier New"/>
          <w:b/>
          <w:bCs/>
          <w:color w:val="0000FF"/>
        </w:rPr>
        <w:t>重定向用户请求到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端进行身份认证，并把用户此次访问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的请求URL作为参数(参数名为service)传递给CAS服务端</w:t>
      </w:r>
      <w:r>
        <w:rPr>
          <w:rFonts w:hint="default" w:ascii="Courier New" w:hAnsi="Courier New" w:cs="Courier New"/>
          <w:b/>
          <w:bCs/>
          <w:color w:val="0000FF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FF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4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用户认证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CAS服务端接收到身份认证请求后转向登录页面，用户提供认证信息后进行身份认证</w:t>
      </w:r>
      <w:r>
        <w:rPr>
          <w:rFonts w:hint="default" w:ascii="Courier New" w:hAnsi="Courier New" w:cs="Courier New"/>
          <w:b/>
          <w:bCs/>
          <w:color w:val="0000FF"/>
        </w:rPr>
        <w:t>。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身份认证成功后，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CAS服务器往浏览器写入TGC的Cookie，再在Session中存储TGT登录票据。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5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发放票据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</w:t>
      </w:r>
      <w:r>
        <w:rPr>
          <w:rFonts w:hint="default" w:ascii="Courier New" w:hAnsi="Courier New" w:cs="Courier New"/>
          <w:b/>
          <w:bCs/>
          <w:color w:val="0000FF"/>
        </w:rPr>
        <w:t>产生一个随机的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ST，携带ST重定向到CAS客户端</w:t>
      </w:r>
      <w:r>
        <w:rPr>
          <w:rFonts w:hint="default" w:ascii="Courier New" w:hAnsi="Courier New" w:cs="Courier New"/>
          <w:b/>
          <w:bCs/>
          <w:color w:val="0000FF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6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验证票据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CAS客户端收到ST后，向CAS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</w:t>
      </w:r>
      <w:r>
        <w:rPr>
          <w:rFonts w:hint="default" w:ascii="Courier New" w:hAnsi="Courier New" w:cs="Courier New"/>
          <w:b/>
          <w:bCs/>
          <w:color w:val="0000FF"/>
        </w:rPr>
        <w:t>验证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服务</w:t>
      </w:r>
      <w:r>
        <w:rPr>
          <w:rFonts w:hint="default" w:ascii="Courier New" w:hAnsi="Courier New" w:cs="Courier New"/>
          <w:b/>
          <w:bCs/>
          <w:color w:val="0000FF"/>
        </w:rPr>
        <w:t>票据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ST</w:t>
      </w:r>
      <w:r>
        <w:rPr>
          <w:rFonts w:hint="default" w:ascii="Courier New" w:hAnsi="Courier New" w:cs="Courier New"/>
          <w:b/>
          <w:bCs/>
          <w:color w:val="0000FF"/>
        </w:rPr>
        <w:t>的合法性。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7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用户信息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</w:t>
      </w:r>
      <w:r>
        <w:rPr>
          <w:rFonts w:hint="default" w:ascii="Courier New" w:hAnsi="Courier New" w:cs="Courier New"/>
          <w:b/>
          <w:bCs/>
          <w:color w:val="0000FF"/>
        </w:rPr>
        <w:t>验证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ST服务</w:t>
      </w:r>
      <w:r>
        <w:rPr>
          <w:rFonts w:hint="default" w:ascii="Courier New" w:hAnsi="Courier New" w:cs="Courier New"/>
          <w:b/>
          <w:bCs/>
          <w:color w:val="0000FF"/>
        </w:rPr>
        <w:t>票据通过后，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回</w:t>
      </w:r>
      <w:r>
        <w:rPr>
          <w:rFonts w:hint="default" w:ascii="Courier New" w:hAnsi="Courier New" w:cs="Courier New"/>
          <w:b/>
          <w:bCs/>
          <w:color w:val="0000FF"/>
        </w:rPr>
        <w:t>传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登录用户名</w:t>
      </w:r>
      <w:r>
        <w:rPr>
          <w:rFonts w:hint="default" w:ascii="Courier New" w:hAnsi="Courier New" w:cs="Courier New"/>
          <w:b/>
          <w:bCs/>
          <w:color w:val="0000FF"/>
        </w:rPr>
        <w:t>给客户端。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/>
        <w:textAlignment w:val="auto"/>
        <w:outlineLvl w:val="9"/>
      </w:pPr>
      <w:r>
        <w:rPr>
          <w:rFonts w:hint="eastAsia"/>
          <w:b/>
          <w:bCs/>
          <w:color w:val="FF0000"/>
          <w:lang w:eastAsia="zh-CN"/>
        </w:rPr>
        <w:t>第二种情况：</w:t>
      </w:r>
      <w:r>
        <w:rPr>
          <w:rFonts w:hint="eastAsia" w:ascii="Courier New" w:hAnsi="Courier New" w:cs="Courier New"/>
          <w:b/>
          <w:bCs/>
          <w:color w:val="FF0000"/>
          <w:lang w:eastAsia="zh-CN"/>
        </w:rPr>
        <w:t>存在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ST服务票据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textAlignment w:val="auto"/>
        <w:outlineLvl w:val="9"/>
        <w:rPr>
          <w:rFonts w:hint="default" w:ascii="Courier New" w:hAnsi="Courier New" w:cs="Courier New"/>
          <w:b/>
          <w:bCs/>
        </w:rPr>
      </w:pPr>
      <w:r>
        <w:object>
          <v:shape id="_x0000_i1027" o:spt="75" type="#_x0000_t75" style="height:213.25pt;width:415.2pt;" o:ole="t" filled="f" o:preferrelative="t" stroked="t" coordsize="21600,21600">
            <v:path/>
            <v:fill on="f" focussize="0,0"/>
            <v:stroke color="#000000"/>
            <v:imagedata r:id="rId11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  <w:r>
        <w:rPr>
          <w:rFonts w:hint="default" w:ascii="Courier New" w:hAnsi="Courier New" w:cs="Courier New"/>
          <w:b/>
          <w:bCs/>
          <w:lang w:val="en-US" w:eastAsia="zh-CN"/>
        </w:rPr>
        <w:t>CA</w:t>
      </w:r>
      <w:r>
        <w:rPr>
          <w:rFonts w:hint="eastAsia" w:ascii="Courier New" w:hAnsi="Courier New" w:cs="Courier New"/>
          <w:b/>
          <w:bCs/>
          <w:lang w:val="en-US" w:eastAsia="zh-CN"/>
        </w:rPr>
        <w:t>S</w:t>
      </w:r>
      <w:r>
        <w:rPr>
          <w:rFonts w:hint="default" w:ascii="Courier New" w:hAnsi="Courier New" w:cs="Courier New"/>
          <w:b/>
          <w:bCs/>
        </w:rPr>
        <w:t>访问流程</w:t>
      </w:r>
      <w:r>
        <w:rPr>
          <w:rFonts w:hint="default" w:ascii="Courier New" w:hAnsi="Courier New" w:cs="Courier New"/>
          <w:b/>
          <w:bCs/>
          <w:lang w:eastAsia="zh-CN"/>
        </w:rPr>
        <w:t>说明</w:t>
      </w:r>
      <w:r>
        <w:rPr>
          <w:rFonts w:hint="default" w:ascii="Courier New" w:hAnsi="Courier New" w:cs="Courier New"/>
          <w:b/>
          <w:bCs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360" w:lineRule="auto"/>
        <w:ind w:leftChars="0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default" w:ascii="Courier New" w:hAnsi="Courier New" w:cs="Courier New"/>
          <w:b/>
          <w:bCs/>
          <w:color w:val="FF0000"/>
        </w:rPr>
        <w:t>访问服务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用户发送请求访问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CAS客户端(应用系统)受保护的服务资源</w:t>
      </w:r>
      <w:r>
        <w:rPr>
          <w:rFonts w:hint="default" w:ascii="Courier New" w:hAnsi="Courier New" w:cs="Courier New"/>
          <w:b/>
          <w:bCs/>
          <w:color w:val="0000FF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 w:line="360" w:lineRule="auto"/>
        <w:ind w:left="0" w:leftChars="0" w:firstLine="0" w:firstLineChars="0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FF0000"/>
          <w:lang w:eastAsia="zh-CN"/>
        </w:rPr>
        <w:t>获取服务票据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：CAS</w:t>
      </w:r>
      <w:r>
        <w:rPr>
          <w:rFonts w:hint="default" w:ascii="Courier New" w:hAnsi="Courier New" w:cs="Courier New"/>
          <w:b/>
          <w:bCs/>
          <w:color w:val="0000FF"/>
        </w:rPr>
        <w:t>客户端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从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CAS服务端获取ST服务票据。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25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FF"/>
          <w:lang w:val="en-US" w:eastAsia="zh-CN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3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用户认证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CAS服务端从用户浏览器中获取TGC的Cookie，再根据该Cookie的值从Session中获取TGT登录票据，如果有代表该用户已登录，产生ST服务票据，并返回给CAS客户端。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360" w:lineRule="auto"/>
        <w:textAlignment w:val="auto"/>
        <w:outlineLvl w:val="9"/>
        <w:rPr>
          <w:rFonts w:hint="default" w:ascii="Courier New" w:hAnsi="Courier New" w:cs="Courier New"/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4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验证票据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CAS客户端收到ST后，向CAS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</w:t>
      </w:r>
      <w:r>
        <w:rPr>
          <w:rFonts w:hint="default" w:ascii="Courier New" w:hAnsi="Courier New" w:cs="Courier New"/>
          <w:b/>
          <w:bCs/>
          <w:color w:val="0000FF"/>
        </w:rPr>
        <w:t>验证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服务</w:t>
      </w:r>
      <w:r>
        <w:rPr>
          <w:rFonts w:hint="default" w:ascii="Courier New" w:hAnsi="Courier New" w:cs="Courier New"/>
          <w:b/>
          <w:bCs/>
          <w:color w:val="0000FF"/>
        </w:rPr>
        <w:t>票据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ST</w:t>
      </w:r>
      <w:r>
        <w:rPr>
          <w:rFonts w:hint="default" w:ascii="Courier New" w:hAnsi="Courier New" w:cs="Courier New"/>
          <w:b/>
          <w:bCs/>
          <w:color w:val="0000FF"/>
        </w:rPr>
        <w:t>的合法性。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textAlignment w:val="auto"/>
        <w:outlineLvl w:val="9"/>
        <w:rPr>
          <w:b/>
          <w:bCs/>
          <w:color w:val="0000FF"/>
        </w:rPr>
      </w:pP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5</w:t>
      </w:r>
      <w:r>
        <w:rPr>
          <w:rFonts w:hint="default" w:ascii="Courier New" w:hAnsi="Courier New" w:cs="Courier New"/>
          <w:b/>
          <w:bCs/>
          <w:color w:val="0000FF"/>
        </w:rPr>
        <w:t xml:space="preserve">. </w:t>
      </w:r>
      <w:r>
        <w:rPr>
          <w:rFonts w:hint="default" w:ascii="Courier New" w:hAnsi="Courier New" w:cs="Courier New"/>
          <w:b/>
          <w:bCs/>
          <w:color w:val="FF0000"/>
        </w:rPr>
        <w:t>用户信息</w:t>
      </w:r>
      <w:r>
        <w:rPr>
          <w:rFonts w:hint="default" w:ascii="Courier New" w:hAnsi="Courier New" w:cs="Courier New"/>
          <w:b/>
          <w:bCs/>
          <w:color w:val="0000FF"/>
        </w:rPr>
        <w:t>：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CAS</w:t>
      </w:r>
      <w:r>
        <w:rPr>
          <w:rFonts w:hint="default" w:ascii="Courier New" w:hAnsi="Courier New" w:cs="Courier New"/>
          <w:b/>
          <w:bCs/>
          <w:color w:val="0000FF"/>
        </w:rPr>
        <w:t>服务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端</w:t>
      </w:r>
      <w:r>
        <w:rPr>
          <w:rFonts w:hint="default" w:ascii="Courier New" w:hAnsi="Courier New" w:cs="Courier New"/>
          <w:b/>
          <w:bCs/>
          <w:color w:val="0000FF"/>
        </w:rPr>
        <w:t>验证</w:t>
      </w:r>
      <w:r>
        <w:rPr>
          <w:rFonts w:hint="eastAsia" w:ascii="Courier New" w:hAnsi="Courier New" w:cs="Courier New"/>
          <w:b/>
          <w:bCs/>
          <w:color w:val="0000FF"/>
          <w:lang w:val="en-US" w:eastAsia="zh-CN"/>
        </w:rPr>
        <w:t>ST服务</w:t>
      </w:r>
      <w:r>
        <w:rPr>
          <w:rFonts w:hint="default" w:ascii="Courier New" w:hAnsi="Courier New" w:cs="Courier New"/>
          <w:b/>
          <w:bCs/>
          <w:color w:val="0000FF"/>
        </w:rPr>
        <w:t>票据通过后，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回</w:t>
      </w:r>
      <w:r>
        <w:rPr>
          <w:rFonts w:hint="default" w:ascii="Courier New" w:hAnsi="Courier New" w:cs="Courier New"/>
          <w:b/>
          <w:bCs/>
          <w:color w:val="0000FF"/>
        </w:rPr>
        <w:t>传</w:t>
      </w:r>
      <w:r>
        <w:rPr>
          <w:rFonts w:hint="eastAsia" w:ascii="Courier New" w:hAnsi="Courier New" w:cs="Courier New"/>
          <w:b/>
          <w:bCs/>
          <w:color w:val="0000FF"/>
          <w:lang w:eastAsia="zh-CN"/>
        </w:rPr>
        <w:t>登录用户名</w:t>
      </w:r>
      <w:r>
        <w:rPr>
          <w:rFonts w:hint="default" w:ascii="Courier New" w:hAnsi="Courier New" w:cs="Courier New"/>
          <w:b/>
          <w:bCs/>
          <w:color w:val="0000FF"/>
        </w:rPr>
        <w:t>给客户端。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b/>
          <w:bCs/>
          <w:color w:val="0000FF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10" w:line="240" w:lineRule="auto"/>
        <w:ind w:left="425" w:leftChars="0" w:hanging="425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搭建单点登录服务端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215640"/>
            <wp:effectExtent l="0" t="0" r="8890" b="3810"/>
            <wp:docPr id="2" name="图片 2" descr="品优购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品优购架构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CAS服务端部署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</w:t>
      </w:r>
      <w:r>
        <w:rPr>
          <w:rFonts w:hint="eastAsia" w:ascii="Courier New" w:hAnsi="Courier New" w:cs="Courier New"/>
          <w:lang w:val="en-US" w:eastAsia="zh-CN"/>
        </w:rPr>
        <w:t>AS</w:t>
      </w:r>
      <w:r>
        <w:rPr>
          <w:rFonts w:hint="default" w:ascii="Courier New" w:hAnsi="Courier New" w:cs="Courier New"/>
          <w:lang w:val="en-US" w:eastAsia="zh-CN"/>
        </w:rPr>
        <w:t>服务端其实就是一个war包。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在资料\CAS单点登录</w:t>
      </w:r>
      <w:r>
        <w:rPr>
          <w:rFonts w:hint="eastAsia" w:ascii="Courier New" w:hAnsi="Courier New" w:cs="Courier New"/>
          <w:lang w:val="en-US" w:eastAsia="zh-CN"/>
        </w:rPr>
        <w:t>\</w:t>
      </w:r>
      <w:r>
        <w:rPr>
          <w:rFonts w:hint="default" w:ascii="Courier New" w:hAnsi="Courier New" w:eastAsia="宋体" w:cs="Courier New"/>
          <w:color w:val="FF0000"/>
          <w:lang w:val="en-US" w:eastAsia="zh-CN"/>
        </w:rPr>
        <w:t>cas-server-webapp-4.</w:t>
      </w:r>
      <w:r>
        <w:rPr>
          <w:rFonts w:hint="eastAsia" w:ascii="Courier New" w:hAnsi="Courier New" w:cs="Courier New"/>
          <w:color w:val="FF0000"/>
          <w:lang w:val="en-US" w:eastAsia="zh-CN"/>
        </w:rPr>
        <w:t>2</w:t>
      </w:r>
      <w:r>
        <w:rPr>
          <w:rFonts w:hint="default" w:ascii="Courier New" w:hAnsi="Courier New" w:eastAsia="宋体" w:cs="Courier New"/>
          <w:color w:val="FF0000"/>
          <w:lang w:val="en-US" w:eastAsia="zh-CN"/>
        </w:rPr>
        <w:t>.</w:t>
      </w:r>
      <w:r>
        <w:rPr>
          <w:rFonts w:hint="eastAsia" w:ascii="Courier New" w:hAnsi="Courier New" w:cs="Courier New"/>
          <w:color w:val="FF0000"/>
          <w:lang w:val="en-US" w:eastAsia="zh-CN"/>
        </w:rPr>
        <w:t>7</w:t>
      </w:r>
      <w:r>
        <w:rPr>
          <w:rFonts w:hint="default" w:ascii="Courier New" w:hAnsi="Courier New" w:eastAsia="宋体" w:cs="Courier New"/>
          <w:color w:val="FF0000"/>
          <w:lang w:val="en-US" w:eastAsia="zh-CN"/>
        </w:rPr>
        <w:t>.war</w:t>
      </w:r>
      <w:r>
        <w:rPr>
          <w:rFonts w:hint="default" w:ascii="Courier New" w:hAnsi="Courier New" w:cs="Courier New"/>
          <w:lang w:val="en-US" w:eastAsia="zh-CN"/>
        </w:rPr>
        <w:t>将其改名为cas.war放入tomcat目录下的webapps下。启动tomcat自动解压war包</w:t>
      </w:r>
      <w:r>
        <w:rPr>
          <w:rFonts w:hint="eastAsia" w:ascii="Courier New" w:hAnsi="Courier New" w:cs="Courier New"/>
          <w:lang w:val="en-US" w:eastAsia="zh-CN"/>
        </w:rPr>
        <w:t>，改名为</w:t>
      </w:r>
      <w:r>
        <w:rPr>
          <w:rFonts w:hint="eastAsia" w:ascii="Courier New" w:hAnsi="Courier New" w:cs="Courier New"/>
          <w:color w:val="FF0000"/>
          <w:lang w:val="en-US" w:eastAsia="zh-CN"/>
        </w:rPr>
        <w:t>ROOT</w:t>
      </w:r>
      <w:r>
        <w:rPr>
          <w:rFonts w:hint="default" w:ascii="Courier New" w:hAnsi="Courier New" w:cs="Courier New"/>
          <w:lang w:val="en-US" w:eastAsia="zh-CN"/>
        </w:rPr>
        <w:t>。浏览器输入http://localhost:8080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，可看到登录页面</w:t>
      </w:r>
      <w:r>
        <w:rPr>
          <w:rFonts w:hint="eastAsia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33695" cy="3397885"/>
            <wp:effectExtent l="9525" t="9525" r="24130" b="2159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397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不要嫌弃这个页面丑，我们后期可以再提升它的颜值。暂时把注意力放在功能实现上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这里有个固定的用户名和密码：casuser / Mellon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登录成功后会跳到登录成功的提示页面</w:t>
      </w:r>
      <w:r>
        <w:rPr>
          <w:rFonts w:hint="eastAsia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0655" cy="2069465"/>
            <wp:effectExtent l="9525" t="9525" r="26670" b="165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069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CAS服务端配置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CAS核心配置文件</w:t>
      </w:r>
      <w:r>
        <w:rPr>
          <w:rFonts w:hint="eastAsia" w:ascii="Courier New" w:hAnsi="Courier New" w:cs="Courier New"/>
          <w:lang w:val="en-US" w:eastAsia="zh-CN"/>
        </w:rPr>
        <w:t>：/WEB-INF/</w:t>
      </w:r>
      <w:r>
        <w:rPr>
          <w:rFonts w:hint="default" w:ascii="Courier New" w:hAnsi="Courier New" w:cs="Courier New"/>
          <w:color w:val="FF0000"/>
          <w:lang w:val="en-US" w:eastAsia="zh-CN"/>
        </w:rPr>
        <w:t>cas.properties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2.2.1修改tomcat端口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eastAsia="zh-CN"/>
        </w:rPr>
        <w:t>如果我们不希望用</w:t>
      </w:r>
      <w:r>
        <w:rPr>
          <w:rFonts w:hint="default" w:ascii="Courier New" w:hAnsi="Courier New" w:cs="Courier New"/>
          <w:lang w:val="en-US" w:eastAsia="zh-CN"/>
        </w:rPr>
        <w:t>8080端口访问CAS, 可以修改端口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打开tomcat 目录 conf\server.xm</w:t>
      </w:r>
      <w:r>
        <w:rPr>
          <w:rFonts w:hint="eastAsia" w:ascii="Courier New" w:hAnsi="Courier New" w:cs="Courier New"/>
          <w:lang w:val="en-US" w:eastAsia="zh-CN"/>
        </w:rPr>
        <w:t>l</w:t>
      </w:r>
      <w:r>
        <w:rPr>
          <w:rFonts w:hint="default" w:ascii="Courier New" w:hAnsi="Courier New" w:cs="Courier New"/>
          <w:lang w:val="en-US" w:eastAsia="zh-CN"/>
        </w:rPr>
        <w:t>找到下面的配置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http</w:t>
      </w:r>
      <w:r>
        <w:rPr>
          <w:rFonts w:hint="default" w:ascii="Courier New" w:hAnsi="Courier New" w:cs="Courier New"/>
          <w:lang w:val="en-US" w:eastAsia="zh-CN"/>
        </w:rPr>
        <w:t>端口</w:t>
      </w:r>
      <w:r>
        <w:rPr>
          <w:rFonts w:hint="default" w:ascii="Courier New" w:hAnsi="Courier New" w:cs="Courier New"/>
          <w:color w:val="0000FF"/>
          <w:lang w:val="en-US" w:eastAsia="zh-CN"/>
        </w:rPr>
        <w:t>910</w:t>
      </w:r>
      <w:r>
        <w:rPr>
          <w:rFonts w:hint="eastAsia" w:ascii="Courier New" w:hAnsi="Courier New" w:cs="Courier New"/>
          <w:color w:val="0000FF"/>
          <w:lang w:val="en-US" w:eastAsia="zh-CN"/>
        </w:rPr>
        <w:t>8</w:t>
      </w:r>
      <w:r>
        <w:rPr>
          <w:rFonts w:hint="eastAsia" w:ascii="Courier New" w:hAnsi="Courier New" w:cs="Courier New"/>
          <w:lang w:val="en-US" w:eastAsia="zh-CN"/>
        </w:rPr>
        <w:t>、服务端口：</w:t>
      </w:r>
      <w:r>
        <w:rPr>
          <w:rFonts w:hint="eastAsia" w:ascii="Courier New" w:hAnsi="Courier New" w:cs="Courier New"/>
          <w:color w:val="0000FF"/>
          <w:lang w:val="en-US" w:eastAsia="zh-CN"/>
        </w:rPr>
        <w:t>8006</w:t>
      </w:r>
      <w:r>
        <w:rPr>
          <w:rFonts w:hint="eastAsia" w:ascii="Courier New" w:hAnsi="Courier New" w:cs="Courier New"/>
          <w:lang w:val="en-US" w:eastAsia="zh-CN"/>
        </w:rPr>
        <w:t>、AJP连接端口：</w:t>
      </w:r>
      <w:r>
        <w:rPr>
          <w:rFonts w:hint="eastAsia" w:ascii="Courier New" w:hAnsi="Courier New" w:cs="Courier New"/>
          <w:color w:val="0000FF"/>
          <w:lang w:val="en-US" w:eastAsia="zh-CN"/>
        </w:rPr>
        <w:t>8010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drawing>
          <wp:inline distT="0" distB="0" distL="114300" distR="114300">
            <wp:extent cx="5269230" cy="631190"/>
            <wp:effectExtent l="9525" t="9525" r="17145" b="260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1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</w:pPr>
      <w:r>
        <w:drawing>
          <wp:inline distT="0" distB="0" distL="114300" distR="114300">
            <wp:extent cx="5271135" cy="249555"/>
            <wp:effectExtent l="9525" t="9525" r="15240" b="2667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38125"/>
            <wp:effectExtent l="9525" t="9525" r="15875" b="190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</w:rPr>
        <w:t>WEB-INF</w:t>
      </w:r>
      <w:r>
        <w:rPr>
          <w:rFonts w:hint="default" w:ascii="Courier New" w:hAnsi="Courier New" w:cs="Courier New"/>
          <w:lang w:val="en-US" w:eastAsia="zh-CN"/>
        </w:rPr>
        <w:t>/cas.properties</w:t>
      </w:r>
      <w:r>
        <w:rPr>
          <w:rFonts w:hint="eastAsia" w:ascii="Courier New" w:hAnsi="Courier New" w:cs="Courier New"/>
          <w:lang w:val="en-US" w:eastAsia="zh-CN"/>
        </w:rPr>
        <w:t>(第1行)</w:t>
      </w:r>
    </w:p>
    <w:tbl>
      <w:tblPr>
        <w:tblStyle w:val="17"/>
        <w:tblW w:w="8399" w:type="dxa"/>
        <w:tblInd w:w="12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99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vertAlign w:val="baseline"/>
                <w:lang w:eastAsia="zh-CN"/>
              </w:rPr>
              <w:t>server.name=http://localhost:</w:t>
            </w:r>
            <w:r>
              <w:rPr>
                <w:rFonts w:hint="default" w:ascii="Courier New" w:hAnsi="Courier New" w:cs="Courier New"/>
                <w:color w:val="FF0000"/>
                <w:vertAlign w:val="baseline"/>
                <w:lang w:eastAsia="zh-CN"/>
              </w:rPr>
              <w:t>9</w:t>
            </w:r>
            <w:r>
              <w:rPr>
                <w:rFonts w:hint="default" w:ascii="Courier New" w:hAnsi="Courier New" w:cs="Courier New"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 w:ascii="Courier New" w:hAnsi="Courier New" w:cs="Courier New"/>
                <w:color w:val="FF0000"/>
                <w:vertAlign w:val="baseline"/>
                <w:lang w:eastAsia="zh-CN"/>
              </w:rPr>
              <w:t>0</w:t>
            </w:r>
            <w:r>
              <w:rPr>
                <w:rFonts w:hint="eastAsia" w:ascii="Courier New" w:hAnsi="Courier New" w:cs="Courier New"/>
                <w:color w:val="FF0000"/>
                <w:vertAlign w:val="baseline"/>
                <w:lang w:val="en-US" w:eastAsia="zh-CN"/>
              </w:rPr>
              <w:t>8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2.2.2配置用户名与密码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修改</w:t>
      </w:r>
      <w:r>
        <w:rPr>
          <w:rFonts w:hint="default" w:ascii="Courier New" w:hAnsi="Courier New" w:cs="Courier New"/>
        </w:rPr>
        <w:t>WEB-INF</w:t>
      </w:r>
      <w:r>
        <w:rPr>
          <w:rFonts w:hint="default" w:ascii="Courier New" w:hAnsi="Courier New" w:cs="Courier New"/>
          <w:lang w:val="en-US" w:eastAsia="zh-CN"/>
        </w:rPr>
        <w:t>/cas.properties</w:t>
      </w:r>
      <w:r>
        <w:rPr>
          <w:rFonts w:hint="eastAsia" w:ascii="Courier New" w:hAnsi="Courier New" w:cs="Courier New"/>
          <w:lang w:val="en-US" w:eastAsia="zh-CN"/>
        </w:rPr>
        <w:t>(第270行)</w:t>
      </w:r>
    </w:p>
    <w:tbl>
      <w:tblPr>
        <w:tblStyle w:val="17"/>
        <w:tblW w:w="8358" w:type="dxa"/>
        <w:tblInd w:w="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vertAlign w:val="baseline"/>
                <w:lang w:eastAsia="zh-CN"/>
              </w:rPr>
              <w:t>accept.authn.users=</w:t>
            </w:r>
            <w:r>
              <w:rPr>
                <w:rFonts w:hint="default" w:ascii="Courier New" w:hAnsi="Courier New" w:cs="Courier New"/>
                <w:color w:val="FF0000"/>
                <w:vertAlign w:val="baseline"/>
                <w:lang w:eastAsia="zh-CN"/>
              </w:rPr>
              <w:t>admin::123456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2.2.3去除https认证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ind w:firstLine="420" w:firstLineChars="0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default" w:ascii="Courier New" w:hAnsi="Courier New" w:cs="Courier New"/>
        </w:rPr>
        <w:t>CAS默认使用的是HTTPS协议，</w:t>
      </w:r>
      <w:r>
        <w:rPr>
          <w:rFonts w:hint="default" w:ascii="Courier New" w:hAnsi="Courier New" w:cs="Courier New"/>
          <w:lang w:eastAsia="zh-CN"/>
        </w:rPr>
        <w:t>如果使用</w:t>
      </w:r>
      <w:r>
        <w:rPr>
          <w:rFonts w:hint="default" w:ascii="Courier New" w:hAnsi="Courier New" w:cs="Courier New"/>
          <w:lang w:val="en-US" w:eastAsia="zh-CN"/>
        </w:rPr>
        <w:t>HTTPS协议需要SSL安全证书（需向特定的机构申请和购买） 。</w:t>
      </w:r>
      <w:r>
        <w:rPr>
          <w:rFonts w:hint="default" w:ascii="Courier New" w:hAnsi="Courier New" w:cs="Courier New"/>
        </w:rPr>
        <w:t>如果对安全要求不高</w:t>
      </w:r>
      <w:r>
        <w:rPr>
          <w:rFonts w:hint="default" w:ascii="Courier New" w:hAnsi="Courier New" w:cs="Courier New"/>
          <w:lang w:eastAsia="zh-CN"/>
        </w:rPr>
        <w:t>或是在开发测试阶段</w:t>
      </w:r>
      <w:r>
        <w:rPr>
          <w:rFonts w:hint="default" w:ascii="Courier New" w:hAnsi="Courier New" w:cs="Courier New"/>
        </w:rPr>
        <w:t>，可使用HTTP协议。</w:t>
      </w:r>
      <w:r>
        <w:rPr>
          <w:rFonts w:hint="default" w:ascii="Courier New" w:hAnsi="Courier New" w:cs="Courier New"/>
          <w:lang w:eastAsia="zh-CN"/>
        </w:rPr>
        <w:t>我们这里讲解通过修改配置，让</w:t>
      </w:r>
      <w:r>
        <w:rPr>
          <w:rFonts w:hint="default" w:ascii="Courier New" w:hAnsi="Courier New" w:cs="Courier New"/>
          <w:lang w:val="en-US" w:eastAsia="zh-CN"/>
        </w:rPr>
        <w:t>CAS使用HTTP协议。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修改</w:t>
      </w:r>
      <w:r>
        <w:rPr>
          <w:rFonts w:hint="default" w:ascii="Courier New" w:hAnsi="Courier New" w:cs="Courier New"/>
        </w:rPr>
        <w:t>WEB-INF</w:t>
      </w:r>
      <w:r>
        <w:rPr>
          <w:rFonts w:hint="default" w:ascii="Courier New" w:hAnsi="Courier New" w:cs="Courier New"/>
          <w:lang w:val="en-US" w:eastAsia="zh-CN"/>
        </w:rPr>
        <w:t>/cas.properties</w:t>
      </w:r>
      <w:r>
        <w:rPr>
          <w:rFonts w:hint="eastAsia" w:ascii="Courier New" w:hAnsi="Courier New" w:cs="Courier New"/>
          <w:lang w:val="en-US" w:eastAsia="zh-CN"/>
        </w:rPr>
        <w:t>(第68行)</w:t>
      </w:r>
    </w:p>
    <w:tbl>
      <w:tblPr>
        <w:tblStyle w:val="17"/>
        <w:tblW w:w="8358" w:type="dxa"/>
        <w:tblInd w:w="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vertAlign w:val="baseline"/>
                <w:lang w:val="en-US" w:eastAsia="zh-CN"/>
              </w:rPr>
              <w:t># 决定是否只在安全连接下创建SSO cookie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vertAlign w:val="baseline"/>
                <w:lang w:eastAsia="zh-CN"/>
              </w:rPr>
              <w:t>tgc.secure=false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修改</w:t>
      </w:r>
      <w:r>
        <w:rPr>
          <w:rFonts w:hint="default" w:ascii="Courier New" w:hAnsi="Courier New" w:cs="Courier New"/>
        </w:rPr>
        <w:t>WEB-INF</w:t>
      </w:r>
      <w:r>
        <w:rPr>
          <w:rFonts w:hint="default" w:ascii="Courier New" w:hAnsi="Courier New" w:cs="Courier New"/>
          <w:lang w:val="en-US" w:eastAsia="zh-CN"/>
        </w:rPr>
        <w:t>/cas.properties</w:t>
      </w:r>
      <w:r>
        <w:rPr>
          <w:rFonts w:hint="eastAsia" w:ascii="Courier New" w:hAnsi="Courier New" w:cs="Courier New"/>
          <w:lang w:val="en-US" w:eastAsia="zh-CN"/>
        </w:rPr>
        <w:t>(第83行)</w:t>
      </w:r>
    </w:p>
    <w:tbl>
      <w:tblPr>
        <w:tblStyle w:val="17"/>
        <w:tblW w:w="8358" w:type="dxa"/>
        <w:tblInd w:w="1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58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 w:cs="Courier New"/>
                <w:vertAlign w:val="baseline"/>
                <w:lang w:val="en-US" w:eastAsia="zh-CN"/>
              </w:rPr>
              <w:t># 决定是否应该仅在安全连接下创建SSO警告cookie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eastAsia="zh-CN"/>
              </w:rPr>
            </w:pPr>
            <w:r>
              <w:rPr>
                <w:rFonts w:hint="default" w:ascii="Courier New" w:hAnsi="Courier New" w:cs="Courier New"/>
                <w:vertAlign w:val="baseline"/>
                <w:lang w:eastAsia="zh-CN"/>
              </w:rPr>
              <w:t>warn.cookie.secure=false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修改后效果如下：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20310" cy="2828290"/>
            <wp:effectExtent l="9525" t="9525" r="18415" b="1968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8282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仿宋" w:cs="Courier New"/>
          <w:sz w:val="21"/>
          <w:szCs w:val="21"/>
          <w:lang w:eastAsia="zh-CN"/>
        </w:rPr>
      </w:pPr>
      <w:r>
        <w:rPr>
          <w:rFonts w:hint="default" w:ascii="Courier New" w:hAnsi="Courier New" w:eastAsia="仿宋" w:cs="Courier New"/>
          <w:sz w:val="21"/>
          <w:szCs w:val="21"/>
          <w:lang w:eastAsia="zh-CN"/>
        </w:rPr>
        <w:t>修改WEB-INF\classes\services\HTTPSandIMAPS-10000001.json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7195" cy="1343025"/>
            <wp:effectExtent l="9525" t="9525" r="17780" b="1905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343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仿宋" w:cs="Courier New"/>
          <w:sz w:val="21"/>
          <w:szCs w:val="21"/>
          <w:lang w:eastAsia="zh-CN"/>
        </w:rPr>
      </w:pPr>
      <w:r>
        <w:rPr>
          <w:rFonts w:hint="eastAsia" w:ascii="Courier New" w:hAnsi="Courier New" w:eastAsia="仿宋" w:cs="Courier New"/>
          <w:sz w:val="21"/>
          <w:szCs w:val="21"/>
          <w:lang w:eastAsia="zh-CN"/>
        </w:rPr>
        <w:t>修改</w:t>
      </w:r>
      <w:r>
        <w:rPr>
          <w:rFonts w:hint="default" w:ascii="Courier New" w:hAnsi="Courier New" w:eastAsia="仿宋" w:cs="Courier New"/>
          <w:sz w:val="21"/>
          <w:szCs w:val="21"/>
          <w:lang w:eastAsia="zh-CN"/>
        </w:rPr>
        <w:t>WEB-INF\view\jsp\default\ui\casLoginView.jsp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jc w:val="left"/>
        <w:textAlignment w:val="auto"/>
        <w:outlineLvl w:val="9"/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06085" cy="2152650"/>
            <wp:effectExtent l="9525" t="9525" r="27940" b="9525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2152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2.2.4配置域名访问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修改hosts：127.0.0.1  sso.pinyougou.com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修改nginx.conf：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</w:pPr>
      <w:r>
        <w:drawing>
          <wp:inline distT="0" distB="0" distL="114300" distR="114300">
            <wp:extent cx="5271770" cy="2780030"/>
            <wp:effectExtent l="9525" t="9525" r="14605" b="1079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0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210" w:line="240" w:lineRule="auto"/>
        <w:ind w:left="425" w:leftChars="0" w:hanging="425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开发单点登录客户端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3.1客户端工程1搭建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eastAsia="zh-CN"/>
        </w:rPr>
        <w:t>切换到</w:t>
      </w:r>
      <w:r>
        <w:rPr>
          <w:rFonts w:hint="eastAsia" w:ascii="Courier New" w:hAnsi="Courier New" w:cs="Courier New"/>
          <w:lang w:val="en-US" w:eastAsia="zh-CN"/>
        </w:rPr>
        <w:t>pyg-test项目，</w:t>
      </w:r>
      <w:r>
        <w:rPr>
          <w:rFonts w:hint="default" w:ascii="Courier New" w:hAnsi="Courier New" w:cs="Courier New"/>
          <w:lang w:eastAsia="zh-CN"/>
        </w:rPr>
        <w:t>创建</w:t>
      </w: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01模块(war)：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4310" cy="723265"/>
            <wp:effectExtent l="9525" t="9525" r="12065" b="10160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2405" cy="2722880"/>
            <wp:effectExtent l="0" t="0" r="4445" b="127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61640"/>
            <wp:effectExtent l="0" t="0" r="6350" b="1016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0500" cy="2937510"/>
            <wp:effectExtent l="0" t="0" r="6350" b="1524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eastAsia="宋体" w:cs="Courier New"/>
          <w:color w:val="FF0000"/>
          <w:lang w:val="en-US" w:eastAsia="zh-CN"/>
        </w:rPr>
      </w:pPr>
      <w:r>
        <w:rPr>
          <w:rFonts w:hint="default" w:ascii="Courier New" w:hAnsi="Courier New" w:cs="Courier New"/>
          <w:color w:val="FF0000"/>
          <w:lang w:eastAsia="zh-CN"/>
        </w:rPr>
        <w:t>注意：需转化成</w:t>
      </w:r>
      <w:r>
        <w:rPr>
          <w:rFonts w:hint="default" w:ascii="Courier New" w:hAnsi="Courier New" w:cs="Courier New"/>
          <w:color w:val="FF0000"/>
          <w:lang w:val="en-US" w:eastAsia="zh-CN"/>
        </w:rPr>
        <w:t>Web项目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01/pom.xml，配置依赖：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http://maven.apache.org/maven-v4_0_0.xsd"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pyg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-test&lt;/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&gt;cn.itcast&lt;/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&gt;casclient01&lt;/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&gt;casclient01&lt;/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&lt;!-- cas-client-core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&gt;org.jasig.cas.client&lt;/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&gt;cas-client-core&lt;/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servlet-api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jsp-api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el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7EDCC"/>
                <w:lang w:val="en-US" w:eastAsia="zh-CN"/>
              </w:rPr>
              <w:t>-api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&gt;tomcat-embed-jasper&lt;/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6&lt;/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指定端口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&gt;9001&lt;/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请求路径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textAlignment w:val="auto"/>
        <w:outlineLvl w:val="9"/>
        <w:rPr>
          <w:rFonts w:hint="eastAsia" w:ascii="Courier New" w:hAnsi="Courier New" w:cs="Courier New"/>
          <w:b/>
          <w:bCs/>
          <w:lang w:eastAsia="zh-CN"/>
        </w:rPr>
      </w:pPr>
      <w:r>
        <w:rPr>
          <w:rFonts w:hint="eastAsia" w:ascii="Courier New" w:hAnsi="Courier New" w:cs="Courier New"/>
          <w:b/>
          <w:bCs/>
          <w:lang w:val="en-US" w:eastAsia="zh-CN"/>
        </w:rPr>
        <w:t>CAS客户端</w:t>
      </w:r>
      <w:r>
        <w:rPr>
          <w:rFonts w:hint="eastAsia" w:ascii="Courier New" w:hAnsi="Courier New" w:cs="Courier New"/>
          <w:b/>
          <w:bCs/>
          <w:lang w:eastAsia="zh-CN"/>
        </w:rPr>
        <w:t>四个核心过滤器：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000000"/>
          <w:sz w:val="21"/>
          <w:szCs w:val="21"/>
          <w:shd w:val="clear" w:fill="C7EDCC"/>
        </w:rPr>
        <w:t>SingleSignOutFilter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eastAsia="zh-CN"/>
        </w:rPr>
        <w:t>：单点退出过滤器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  <w:t>(用户退出)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000000"/>
          <w:sz w:val="21"/>
          <w:szCs w:val="21"/>
          <w:shd w:val="clear" w:fill="C7EDCC"/>
        </w:rPr>
        <w:t>AuthenticationFilter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eastAsia="zh-CN"/>
        </w:rPr>
        <w:t>：身份认证过滤器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  <w:t>(登录才能访问的资源)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000000"/>
          <w:sz w:val="21"/>
          <w:szCs w:val="21"/>
          <w:shd w:val="clear" w:fill="C7EDCC"/>
        </w:rPr>
        <w:t>Cas20ProxyReceivingTicketValidationFilter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eastAsia="zh-CN"/>
        </w:rPr>
        <w:t>：票据验证过滤器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  <w:t>(验证ST)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63" w:afterLines="20" w:line="240" w:lineRule="auto"/>
        <w:textAlignment w:val="auto"/>
        <w:outlineLvl w:val="9"/>
        <w:rPr>
          <w:rFonts w:hint="eastAsia" w:ascii="Courier New" w:hAnsi="Courier New" w:eastAsia="宋体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000000"/>
          <w:sz w:val="21"/>
          <w:szCs w:val="21"/>
          <w:shd w:val="clear" w:fill="C7EDCC"/>
        </w:rPr>
        <w:t>HttpServletRequestWrapperFilter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eastAsia="zh-CN"/>
        </w:rPr>
        <w:t>：请求包裹过滤器</w:t>
      </w:r>
      <w:r>
        <w:rPr>
          <w:rFonts w:hint="eastAsia" w:ascii="Courier New" w:hAnsi="Courier New" w:cs="Courier New"/>
          <w:b/>
          <w:bCs/>
          <w:color w:val="000000"/>
          <w:sz w:val="21"/>
          <w:szCs w:val="21"/>
          <w:shd w:val="clear" w:fill="C7EDCC"/>
          <w:lang w:val="en-US" w:eastAsia="zh-CN"/>
        </w:rPr>
        <w:t>(获取登录用户名)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01/src/main/webapp/WEB-INF/</w:t>
      </w:r>
      <w:r>
        <w:rPr>
          <w:rFonts w:hint="default" w:ascii="Courier New" w:hAnsi="Courier New" w:cs="Courier New"/>
          <w:lang w:val="en-US" w:eastAsia="zh-CN"/>
        </w:rPr>
        <w:t>web.xml：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配置单点退出过滤器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可选配置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&gt;org.jasig.cas.client.session.SingleSignOutFilter&lt;/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服务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配置身份认证过滤器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必须启用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&gt;org.jasig.cas.client.authentication.AuthenticationFilter&lt;/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7EDCC"/>
              </w:rPr>
              <w:t xml:space="preserve">服务端登录地址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&gt;casServerLoginUrl&lt;/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&gt;http://sso.pinyougou.com/login&lt;/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配置服务名称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&gt;serverName&lt;/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&gt;http://localhost:9001&lt;/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该过滤器负责对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ticket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的校验工作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必须启用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&gt;org.jasig.cas.client.validation.Cas20ProxyReceivingTicketValidationFilter&lt;/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服务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配置服务名称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&gt;serverName&lt;/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&gt;http://localhost:9001&lt;/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HttpServletRequest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请求包裹过滤器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可选配置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说明：通过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HttpServletRequest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getRemoteUser()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方法获取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SSO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&gt;org.jasig.cas.client.util.HttpServletRequestWrapperFilter&lt;/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01/src/main/webapp/</w:t>
      </w:r>
      <w:r>
        <w:rPr>
          <w:rFonts w:hint="default" w:ascii="Courier New" w:hAnsi="Courier New" w:cs="Courier New"/>
          <w:lang w:val="en-US" w:eastAsia="zh-CN"/>
        </w:rPr>
        <w:t>index.jsp：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page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contentType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text/html;charset=UTF-8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language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java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html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head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品优购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head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body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欢迎来到</w:t>
            </w:r>
            <w:r>
              <w:rPr>
                <w:rFonts w:hint="eastAsia" w:cs="宋体"/>
                <w:color w:val="000000"/>
                <w:sz w:val="21"/>
                <w:szCs w:val="21"/>
                <w:shd w:val="clear" w:fill="C7EDCC"/>
                <w:lang w:eastAsia="zh-CN"/>
              </w:rPr>
              <w:t>一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品优购：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&lt;%=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request.getRemoteUser()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%&gt;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body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html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rPr>
          <w:rFonts w:hint="default" w:ascii="Courier New" w:hAnsi="Courier New" w:cs="Courier New"/>
        </w:rPr>
      </w:pPr>
      <w:r>
        <w:rPr>
          <w:rFonts w:hint="eastAsia" w:ascii="Courier New" w:hAnsi="Courier New" w:cs="Courier New"/>
          <w:lang w:eastAsia="zh-CN"/>
        </w:rPr>
        <w:t>说明：</w:t>
      </w:r>
      <w:r>
        <w:rPr>
          <w:rFonts w:hint="default" w:ascii="Courier New" w:hAnsi="Courier New" w:cs="Courier New"/>
          <w:color w:val="FF0000"/>
        </w:rPr>
        <w:t>request.getRemoteUser()</w:t>
      </w:r>
      <w:r>
        <w:rPr>
          <w:rFonts w:hint="eastAsia" w:ascii="Courier New" w:hAnsi="Courier New" w:cs="Courier New"/>
          <w:color w:val="FF0000"/>
          <w:lang w:val="en-US" w:eastAsia="zh-CN"/>
        </w:rPr>
        <w:t xml:space="preserve"> </w:t>
      </w:r>
      <w:r>
        <w:rPr>
          <w:rFonts w:hint="default" w:ascii="Courier New" w:hAnsi="Courier New" w:cs="Courier New"/>
          <w:lang w:eastAsia="zh-CN"/>
        </w:rPr>
        <w:t>获取登录</w:t>
      </w:r>
      <w:r>
        <w:rPr>
          <w:rFonts w:hint="eastAsia" w:ascii="Courier New" w:hAnsi="Courier New" w:cs="Courier New"/>
          <w:lang w:eastAsia="zh-CN"/>
        </w:rPr>
        <w:t>用户</w:t>
      </w:r>
      <w:r>
        <w:rPr>
          <w:rFonts w:hint="default" w:ascii="Courier New" w:hAnsi="Courier New" w:cs="Courier New"/>
          <w:lang w:eastAsia="zh-CN"/>
        </w:rPr>
        <w:t>名</w:t>
      </w:r>
      <w:r>
        <w:rPr>
          <w:rFonts w:hint="eastAsia" w:ascii="Courier New" w:hAnsi="Courier New" w:cs="Courier New"/>
          <w:lang w:val="en-US" w:eastAsia="zh-CN"/>
        </w:rPr>
        <w:t>.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3.2客户端工程2搭建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eastAsia="zh-CN"/>
        </w:rPr>
        <w:t>切换到</w:t>
      </w:r>
      <w:r>
        <w:rPr>
          <w:rFonts w:hint="eastAsia" w:ascii="Courier New" w:hAnsi="Courier New" w:cs="Courier New"/>
          <w:lang w:val="en-US" w:eastAsia="zh-CN"/>
        </w:rPr>
        <w:t>pyg-test项目，</w:t>
      </w:r>
      <w:r>
        <w:rPr>
          <w:rFonts w:hint="default" w:ascii="Courier New" w:hAnsi="Courier New" w:cs="Courier New"/>
          <w:lang w:eastAsia="zh-CN"/>
        </w:rPr>
        <w:t>创建</w:t>
      </w: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02模块(war)：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4310" cy="740410"/>
            <wp:effectExtent l="9525" t="9525" r="12065" b="1206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20265"/>
            <wp:effectExtent l="0" t="0" r="4445" b="1333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2687320"/>
            <wp:effectExtent l="0" t="0" r="6350" b="177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</w:pPr>
      <w:r>
        <w:drawing>
          <wp:inline distT="0" distB="0" distL="114300" distR="114300">
            <wp:extent cx="5270500" cy="2741295"/>
            <wp:effectExtent l="0" t="0" r="6350" b="190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b/>
          <w:bCs/>
        </w:rPr>
      </w:pPr>
      <w:r>
        <w:rPr>
          <w:rFonts w:hint="default" w:ascii="Courier New" w:hAnsi="Courier New" w:cs="Courier New"/>
          <w:b/>
          <w:bCs/>
          <w:color w:val="FF0000"/>
          <w:lang w:eastAsia="zh-CN"/>
        </w:rPr>
        <w:t>注意：需转化成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Web项目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02/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pom.xml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，配置依赖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http://maven.apache.org/maven-v4_0_0.xsd"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yg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-test&lt;/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&gt;cn.itcast&lt;/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&gt;casclient02&lt;/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packaging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&gt;casclient02&lt;/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&lt;!-- cas-client-core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&gt;org.jasig.cas.client&lt;/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&gt;cas-client-core&lt;/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&gt;3.4.1&lt;/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 servlet-api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jsp-api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el-api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&gt;tomcat-embed-jasper&lt;/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5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.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>1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6&lt;/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指定端口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&gt;9002&lt;/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port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请求路径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02/src/main/webapp/WEB-INF/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web.xml：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配置单点退出过滤器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可选配置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&gt;org.jasig.cas.client.session.SingleSignOutFilter&lt;/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服务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配置身份认证过滤器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必须启用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&gt;org.jasig.cas.client.authentication.AuthenticationFilter&lt;/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7EDCC"/>
              </w:rPr>
              <w:t xml:space="preserve">服务端登录地址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&gt;casServerLoginUrl&lt;/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&gt;http://sso.pinyougou.com/login&lt;/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配置服务名称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&gt;serverName&lt;/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&gt;http://localhost:9002&lt;/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&gt;authenticationFilter&lt;/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该过滤器负责对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ticket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的校验工作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必须启用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&gt;org.jasig.cas.client.validation.Cas20ProxyReceivingTicketValidationFilter&lt;/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服务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 xml:space="preserve">配置服务名称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&gt;serverName&lt;/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&gt;http://localhost:9002&lt;/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&gt;ticketValidationFilter&lt;/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HttpServletRequest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请求包裹过滤器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可选配置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说明：通过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HttpServletRequest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getRemoteUser()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方法获取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7EDCC"/>
              </w:rPr>
              <w:t>SSO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7EDCC"/>
              </w:rPr>
              <w:t>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&gt;org.jasig.cas.client.util.HttpServletRequestWrapperFilter&lt;/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&gt;httpServletRequestWrapperFilter&lt;/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</w:rPr>
        <w:t>casclient</w:t>
      </w:r>
      <w:r>
        <w:rPr>
          <w:rFonts w:hint="eastAsia" w:ascii="Courier New" w:hAnsi="Courier New" w:cs="Courier New"/>
          <w:lang w:val="en-US" w:eastAsia="zh-CN"/>
        </w:rPr>
        <w:t>02/src/main/webapp/</w:t>
      </w:r>
      <w:r>
        <w:rPr>
          <w:rFonts w:hint="default" w:ascii="Courier New" w:hAnsi="Courier New" w:cs="Courier New"/>
          <w:lang w:val="en-US" w:eastAsia="zh-CN"/>
        </w:rPr>
        <w:t>index.jsp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page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contentType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text/html;charset=UTF-8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language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java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html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head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品优购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title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head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body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欢迎来到二品优购：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&lt;%=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request.getRemoteUser()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%&gt;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body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html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3.3单点登录测试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eastAsia="zh-CN"/>
        </w:rPr>
        <w:t>第一步：</w:t>
      </w:r>
      <w:r>
        <w:rPr>
          <w:rFonts w:hint="default" w:ascii="Courier New" w:hAnsi="Courier New" w:cs="Courier New"/>
          <w:sz w:val="21"/>
          <w:szCs w:val="21"/>
          <w:lang w:eastAsia="zh-CN"/>
        </w:rPr>
        <w:t>启动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cas部署的tomcat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第二步：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启动客户端工程1和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 xml:space="preserve"> 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客户端工程2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eastAsia" w:ascii="Courier New" w:hAnsi="Courier New" w:cs="Courier New"/>
          <w:sz w:val="21"/>
          <w:szCs w:val="21"/>
          <w:lang w:val="en-US" w:eastAsia="zh-CN"/>
        </w:rPr>
        <w:t>第三步：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地址栏输入http://localhost:9001/ 和 http://localhost:9002/，地址均会跳转到CAS登录页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05"/>
        <w:textAlignment w:val="auto"/>
        <w:outlineLvl w:val="9"/>
        <w:rPr>
          <w:rFonts w:hint="default" w:ascii="Courier New" w:hAnsi="Courier New" w:cs="Courier New"/>
        </w:rPr>
      </w:pPr>
      <w:r>
        <w:rPr>
          <w:rFonts w:hint="eastAsia" w:ascii="Courier New" w:hAnsi="Courier New" w:cs="Courier New"/>
          <w:lang w:val="en-US" w:eastAsia="zh-CN"/>
        </w:rPr>
        <w:t>第四步：</w:t>
      </w:r>
      <w:r>
        <w:rPr>
          <w:rFonts w:hint="default" w:ascii="Courier New" w:hAnsi="Courier New" w:cs="Courier New"/>
          <w:lang w:val="en-US" w:eastAsia="zh-CN"/>
        </w:rPr>
        <w:t>输入用户名和密码后，页面跳转回9002，再次访问9001也可以打开主页面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3.4单点退出登录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地址栏输入：</w:t>
      </w:r>
      <w:r>
        <w:rPr>
          <w:rFonts w:hint="default" w:ascii="Courier New" w:hAnsi="Courier New" w:cs="Courier New"/>
          <w:lang w:val="en-US" w:eastAsia="zh-CN"/>
        </w:rPr>
        <w:fldChar w:fldCharType="begin"/>
      </w:r>
      <w:r>
        <w:rPr>
          <w:rFonts w:hint="default" w:ascii="Courier New" w:hAnsi="Courier New" w:cs="Courier New"/>
          <w:lang w:val="en-US" w:eastAsia="zh-CN"/>
        </w:rPr>
        <w:instrText xml:space="preserve"> HYPERLINK "http://localhost:9000/cas/logout" </w:instrText>
      </w:r>
      <w:r>
        <w:rPr>
          <w:rFonts w:hint="default" w:ascii="Courier New" w:hAnsi="Courier New" w:cs="Courier New"/>
          <w:lang w:val="en-US" w:eastAsia="zh-CN"/>
        </w:rPr>
        <w:fldChar w:fldCharType="separate"/>
      </w:r>
      <w:r>
        <w:rPr>
          <w:rStyle w:val="20"/>
          <w:rFonts w:hint="default" w:ascii="Courier New" w:hAnsi="Courier New" w:cs="Courier New"/>
          <w:sz w:val="21"/>
          <w:szCs w:val="22"/>
          <w:lang w:val="en-US" w:eastAsia="zh-CN"/>
        </w:rPr>
        <w:t>http://</w:t>
      </w:r>
      <w:r>
        <w:rPr>
          <w:rStyle w:val="20"/>
          <w:rFonts w:hint="eastAsia" w:ascii="Courier New" w:hAnsi="Courier New" w:cs="Courier New"/>
          <w:sz w:val="21"/>
          <w:szCs w:val="22"/>
          <w:lang w:val="en-US" w:eastAsia="zh-CN"/>
        </w:rPr>
        <w:t>sso.pinyougou.com</w:t>
      </w:r>
      <w:r>
        <w:rPr>
          <w:rStyle w:val="20"/>
          <w:rFonts w:hint="default" w:ascii="Courier New" w:hAnsi="Courier New" w:cs="Courier New"/>
          <w:sz w:val="21"/>
          <w:szCs w:val="22"/>
          <w:lang w:val="en-US" w:eastAsia="zh-CN"/>
        </w:rPr>
        <w:t>/</w:t>
      </w:r>
      <w:r>
        <w:rPr>
          <w:rStyle w:val="20"/>
          <w:rFonts w:hint="default" w:ascii="Courier New" w:hAnsi="Courier New" w:cs="Courier New"/>
          <w:lang w:val="en-US" w:eastAsia="zh-CN"/>
        </w:rPr>
        <w:t>logout</w:t>
      </w:r>
      <w:r>
        <w:rPr>
          <w:rFonts w:hint="default" w:ascii="Courier New" w:hAnsi="Courier New" w:cs="Courier New"/>
          <w:lang w:val="en-US" w:eastAsia="zh-CN"/>
        </w:rPr>
        <w:fldChar w:fldCharType="end"/>
      </w:r>
      <w:r>
        <w:rPr>
          <w:rFonts w:hint="default" w:ascii="Courier New" w:hAnsi="Courier New" w:cs="Courier New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4657090" cy="1903095"/>
            <wp:effectExtent l="9525" t="9525" r="19685" b="1143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903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我们可以将这个链接添加到index.jsp：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"ht</w:t>
            </w:r>
            <w:r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  <w:t>tp://sso.pinyougou.com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/logout"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退出登录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rPr>
          <w:rFonts w:hint="default" w:ascii="Courier New" w:hAnsi="Courier New" w:cs="Courier New"/>
          <w:lang w:eastAsia="zh-CN"/>
        </w:rPr>
      </w:pPr>
      <w:r>
        <w:rPr>
          <w:rFonts w:hint="default" w:ascii="Courier New" w:hAnsi="Courier New" w:cs="Courier New"/>
          <w:lang w:eastAsia="zh-CN"/>
        </w:rPr>
        <w:t>但我们更希望退出登录后，能自动跳转到某个页面，那如何处理呢？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修改cas系统的配置文件</w:t>
      </w:r>
      <w:r>
        <w:rPr>
          <w:rFonts w:hint="eastAsia" w:ascii="Courier New" w:hAnsi="Courier New" w:cs="Courier New"/>
          <w:lang w:val="en-US" w:eastAsia="zh-CN"/>
        </w:rPr>
        <w:t>WEB-INF/</w:t>
      </w:r>
      <w:r>
        <w:rPr>
          <w:rFonts w:hint="default" w:ascii="Courier New" w:hAnsi="Courier New" w:cs="Courier New"/>
          <w:lang w:val="en-US" w:eastAsia="zh-CN"/>
        </w:rPr>
        <w:t>cas</w:t>
      </w:r>
      <w:r>
        <w:rPr>
          <w:rFonts w:hint="eastAsia" w:ascii="Courier New" w:hAnsi="Courier New" w:cs="Courier New"/>
          <w:lang w:val="en-US" w:eastAsia="zh-CN"/>
        </w:rPr>
        <w:t>.properties(第111行)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22"/>
                <w:szCs w:val="24"/>
                <w:vertAlign w:val="baseline"/>
                <w:lang w:val="en-US" w:eastAsia="zh-CN"/>
              </w:rPr>
              <w:t>cas.logout.followServiceRedirects=true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改为true后，可以在退出时跳转页面到目标页面，修改index.jsp的退出链接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"http://</w:t>
            </w:r>
            <w:r>
              <w:rPr>
                <w:rFonts w:hint="eastAsia" w:ascii="Courier New" w:hAnsi="Courier New" w:cs="Courier New"/>
                <w:b/>
                <w:color w:val="008000"/>
                <w:sz w:val="18"/>
                <w:szCs w:val="18"/>
                <w:shd w:val="clear" w:fill="C7EDCC"/>
                <w:lang w:val="en-US" w:eastAsia="zh-CN"/>
              </w:rPr>
              <w:t>sso.pinyougou.com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/logout?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7EDCC"/>
              </w:rPr>
              <w:t>service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=http://www.taobao.com"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退出登录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0" w:after="210" w:line="276" w:lineRule="auto"/>
        <w:ind w:leftChars="0"/>
        <w:jc w:val="both"/>
        <w:textAlignment w:val="auto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4.CAS服务端数据源设置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我们现在让用户名密码从我们的品优购的</w:t>
      </w:r>
      <w:r>
        <w:rPr>
          <w:rFonts w:hint="eastAsia" w:ascii="Courier New" w:hAnsi="Courier New" w:cs="Courier New"/>
          <w:lang w:val="en-US" w:eastAsia="zh-CN"/>
        </w:rPr>
        <w:t>tb_</w:t>
      </w:r>
      <w:r>
        <w:rPr>
          <w:rFonts w:hint="default" w:ascii="Courier New" w:hAnsi="Courier New" w:cs="Courier New"/>
          <w:lang w:val="en-US" w:eastAsia="zh-CN"/>
        </w:rPr>
        <w:t>user表里做验证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4.2配置数据源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修改cas服务端中WEB-INF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color w:val="FF0000"/>
          <w:lang w:val="en-US" w:eastAsia="zh-CN"/>
        </w:rPr>
        <w:t>deployerConfigContext.xml</w:t>
      </w:r>
      <w:r>
        <w:rPr>
          <w:rFonts w:hint="default" w:ascii="Courier New" w:hAnsi="Courier New" w:cs="Courier New"/>
          <w:lang w:val="en-US" w:eastAsia="zh-CN"/>
        </w:rPr>
        <w:t>，</w:t>
      </w:r>
      <w:r>
        <w:rPr>
          <w:rFonts w:hint="eastAsia" w:ascii="Courier New" w:hAnsi="Courier New" w:cs="Courier New"/>
          <w:lang w:val="en-US" w:eastAsia="zh-CN"/>
        </w:rPr>
        <w:t>最后</w:t>
      </w:r>
      <w:r>
        <w:rPr>
          <w:rFonts w:hint="default" w:ascii="Courier New" w:hAnsi="Courier New" w:cs="Courier New"/>
          <w:lang w:val="en-US" w:eastAsia="zh-CN"/>
        </w:rPr>
        <w:t>添加如下配置：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配置数据源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dataSource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="com.mchange.v2.c3p0.ComboPooledDataSource"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p:driverClass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="com.mysql.jdbc.Driver"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p:jdbcUrl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="jdbc:mysql://localhost:3306/pinyougou_db"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p:user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="root"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p:password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="root"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p:maxPoolSize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="10"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p:minPoolSize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="2"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p:initialPoolSize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="2"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配置密码加密方式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passwordEncoder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="org.jasig.cas.authentication.handler.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7EDCC"/>
              </w:rPr>
              <w:t>DefaultPasswordEncoder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c:encodingAlgorithm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="MD5"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p:characterEncoding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7EDCC"/>
              </w:rPr>
              <w:t>配置身份认证处理器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primaryAuthenticationHandler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="org.jasig.cas.adaptors.jdbc.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QueryDatabaseAuthenticationHandler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p:dataSource-ref="dataSource"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p:sql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="select password from tb_user where username = ?"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  p:passwordEncoder-ref="passwordEncoder"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注释掉默认身份认证处理器(deployerConfigContext.xml配置文件第3</w:t>
      </w:r>
      <w:r>
        <w:rPr>
          <w:rFonts w:hint="eastAsia" w:ascii="Courier New" w:hAnsi="Courier New" w:cs="Courier New"/>
          <w:sz w:val="21"/>
          <w:szCs w:val="21"/>
          <w:lang w:val="en-US" w:eastAsia="zh-CN"/>
        </w:rPr>
        <w:t>2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行)：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jc w:val="left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ascii="宋体" w:hAnsi="宋体" w:eastAsia="宋体" w:cs="宋体"/>
          <w:color w:val="1E1C11" w:themeColor="background2" w:themeShade="1A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2895" cy="904240"/>
            <wp:effectExtent l="9525" t="9525" r="17780" b="19685"/>
            <wp:docPr id="2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904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将下</w:t>
      </w:r>
      <w:r>
        <w:rPr>
          <w:rFonts w:hint="eastAsia" w:ascii="Courier New" w:hAnsi="Courier New" w:cs="Courier New"/>
          <w:lang w:val="en-US" w:eastAsia="zh-CN"/>
        </w:rPr>
        <w:t>面二</w:t>
      </w:r>
      <w:r>
        <w:rPr>
          <w:rFonts w:hint="default" w:ascii="Courier New" w:hAnsi="Courier New" w:cs="Courier New"/>
          <w:lang w:val="en-US" w:eastAsia="zh-CN"/>
        </w:rPr>
        <w:t>个jar包</w:t>
      </w:r>
      <w:r>
        <w:rPr>
          <w:rFonts w:hint="eastAsia" w:ascii="Courier New" w:hAnsi="Courier New" w:cs="Courier New"/>
          <w:lang w:val="en-US" w:eastAsia="zh-CN"/>
        </w:rPr>
        <w:t>拷贝到</w:t>
      </w:r>
      <w:r>
        <w:rPr>
          <w:rFonts w:hint="default" w:ascii="Courier New" w:hAnsi="Courier New" w:cs="Courier New"/>
          <w:lang w:val="en-US" w:eastAsia="zh-CN"/>
        </w:rPr>
        <w:t>webapps\</w:t>
      </w:r>
      <w:r>
        <w:rPr>
          <w:rFonts w:hint="eastAsia" w:ascii="Courier New" w:hAnsi="Courier New" w:cs="Courier New"/>
          <w:lang w:val="en-US" w:eastAsia="zh-CN"/>
        </w:rPr>
        <w:t>ROOT</w:t>
      </w:r>
      <w:r>
        <w:rPr>
          <w:rFonts w:hint="default" w:ascii="Courier New" w:hAnsi="Courier New" w:cs="Courier New"/>
          <w:lang w:val="en-US" w:eastAsia="zh-CN"/>
        </w:rPr>
        <w:t>\WEB-INF\lib</w:t>
      </w:r>
      <w:r>
        <w:rPr>
          <w:rFonts w:hint="eastAsia" w:ascii="Courier New" w:hAnsi="Courier New" w:cs="Courier New"/>
          <w:lang w:val="en-US" w:eastAsia="zh-CN"/>
        </w:rPr>
        <w:t>目录</w:t>
      </w:r>
      <w:r>
        <w:rPr>
          <w:rFonts w:hint="default" w:ascii="Courier New" w:hAnsi="Courier New" w:cs="Courier New"/>
          <w:lang w:val="en-US" w:eastAsia="zh-CN"/>
        </w:rPr>
        <w:t>下</w:t>
      </w:r>
      <w:r>
        <w:rPr>
          <w:rFonts w:hint="eastAsia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181225" cy="962025"/>
            <wp:effectExtent l="9525" t="9525" r="19050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eastAsia="zh-CN"/>
        </w:rPr>
        <w:t>说明：</w:t>
      </w:r>
      <w:r>
        <w:rPr>
          <w:rFonts w:hint="default" w:ascii="Courier New" w:hAnsi="Courier New" w:cs="Courier New"/>
          <w:lang w:eastAsia="zh-CN"/>
        </w:rPr>
        <w:t>这</w:t>
      </w:r>
      <w:r>
        <w:rPr>
          <w:rFonts w:hint="eastAsia" w:ascii="Courier New" w:hAnsi="Courier New" w:cs="Courier New"/>
          <w:lang w:eastAsia="zh-CN"/>
        </w:rPr>
        <w:t>四</w:t>
      </w:r>
      <w:r>
        <w:rPr>
          <w:rFonts w:hint="default" w:ascii="Courier New" w:hAnsi="Courier New" w:cs="Courier New"/>
          <w:lang w:eastAsia="zh-CN"/>
        </w:rPr>
        <w:t>个</w:t>
      </w:r>
      <w:r>
        <w:rPr>
          <w:rFonts w:hint="default" w:ascii="Courier New" w:hAnsi="Courier New" w:cs="Courier New"/>
          <w:lang w:val="en-US" w:eastAsia="zh-CN"/>
        </w:rPr>
        <w:t>jar包在</w:t>
      </w:r>
      <w:r>
        <w:rPr>
          <w:rFonts w:hint="eastAsia" w:ascii="Courier New" w:hAnsi="Courier New" w:cs="Courier New"/>
          <w:lang w:val="en-US" w:eastAsia="zh-CN"/>
        </w:rPr>
        <w:t>【</w:t>
      </w:r>
      <w:r>
        <w:rPr>
          <w:rFonts w:hint="default" w:ascii="Courier New" w:hAnsi="Courier New" w:cs="Courier New"/>
          <w:color w:val="FF0000"/>
          <w:lang w:val="en-US" w:eastAsia="zh-CN"/>
        </w:rPr>
        <w:t>资料\CAS单点登录\lib</w:t>
      </w:r>
      <w:r>
        <w:rPr>
          <w:rFonts w:hint="eastAsia" w:ascii="Courier New" w:hAnsi="Courier New" w:cs="Courier New"/>
          <w:lang w:val="en-US" w:eastAsia="zh-CN"/>
        </w:rPr>
        <w:t>】</w:t>
      </w:r>
      <w:r>
        <w:rPr>
          <w:rFonts w:hint="default" w:ascii="Courier New" w:hAnsi="Courier New" w:cs="Courier New"/>
          <w:lang w:val="en-US" w:eastAsia="zh-CN"/>
        </w:rPr>
        <w:t>目录下</w:t>
      </w:r>
      <w:r>
        <w:rPr>
          <w:rFonts w:hint="eastAsia" w:ascii="Courier New" w:hAnsi="Courier New" w:cs="Courier New"/>
          <w:lang w:eastAsia="zh-CN"/>
        </w:rPr>
        <w:t>，</w:t>
      </w:r>
      <w:r>
        <w:rPr>
          <w:rFonts w:hint="eastAsia" w:ascii="Courier New" w:hAnsi="Courier New" w:cs="Courier New"/>
          <w:color w:val="FF0000"/>
          <w:lang w:val="en-US" w:eastAsia="zh-CN"/>
        </w:rPr>
        <w:t>c3p0相关jar包cas项目中已自带，</w:t>
      </w:r>
      <w:r>
        <w:rPr>
          <w:rFonts w:hint="default" w:ascii="Courier New" w:hAnsi="Courier New" w:cs="Courier New"/>
          <w:lang w:val="en-US" w:eastAsia="zh-CN"/>
        </w:rPr>
        <w:t>用数据库中的用户名和密码进行测试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57" w:afterLines="50" w:line="240" w:lineRule="auto"/>
        <w:ind w:left="0" w:leftChars="0" w:right="0" w:righ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5.CAS服务端登录界面改造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57" w:afterLines="50" w:line="240" w:lineRule="auto"/>
        <w:ind w:left="0" w:leftChars="0" w:right="0" w:righ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5.1需求分析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我们现在动手将CAS默认的登录页更改为自己的品优购登</w:t>
      </w:r>
      <w:r>
        <w:rPr>
          <w:rFonts w:hint="eastAsia" w:ascii="Courier New" w:hAnsi="Courier New" w:cs="Courier New"/>
          <w:lang w:val="en-US" w:eastAsia="zh-CN"/>
        </w:rPr>
        <w:t>录</w:t>
      </w:r>
      <w:r>
        <w:rPr>
          <w:rFonts w:hint="default" w:ascii="Courier New" w:hAnsi="Courier New" w:cs="Courier New"/>
          <w:lang w:val="en-US" w:eastAsia="zh-CN"/>
        </w:rPr>
        <w:t>页</w:t>
      </w:r>
      <w:r>
        <w:rPr>
          <w:rFonts w:hint="eastAsia" w:ascii="Courier New" w:hAnsi="Courier New" w:cs="Courier New"/>
          <w:lang w:val="en-US" w:eastAsia="zh-CN"/>
        </w:rPr>
        <w:t>面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5.2登录页面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5.2.1拷贝资源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将品优购的</w:t>
      </w:r>
      <w:r>
        <w:rPr>
          <w:rFonts w:hint="eastAsia" w:ascii="Courier New" w:hAnsi="Courier New" w:cs="Courier New"/>
          <w:lang w:val="en-US" w:eastAsia="zh-CN"/>
        </w:rPr>
        <w:t>【资料\登录静态原型】</w:t>
      </w:r>
      <w:r>
        <w:rPr>
          <w:rFonts w:hint="default" w:ascii="Courier New" w:hAnsi="Courier New" w:cs="Courier New"/>
          <w:lang w:val="en-US" w:eastAsia="zh-CN"/>
        </w:rPr>
        <w:t>登录页login.html拷贝</w:t>
      </w:r>
      <w:r>
        <w:rPr>
          <w:rFonts w:hint="eastAsia" w:ascii="Courier New" w:hAnsi="Courier New" w:cs="Courier New"/>
          <w:lang w:val="en-US" w:eastAsia="zh-CN"/>
        </w:rPr>
        <w:t>到</w:t>
      </w:r>
      <w:r>
        <w:rPr>
          <w:rFonts w:hint="default" w:ascii="Courier New" w:hAnsi="Courier New" w:cs="Courier New"/>
          <w:lang w:val="en-US" w:eastAsia="zh-CN"/>
        </w:rPr>
        <w:t>系统WEB-INF\view\jsp\default\ui 目录下。</w:t>
      </w:r>
    </w:p>
    <w:p>
      <w:pPr>
        <w:numPr>
          <w:ilvl w:val="0"/>
          <w:numId w:val="6"/>
        </w:numPr>
        <w:spacing w:line="240" w:lineRule="auto"/>
        <w:ind w:left="420" w:leftChars="0" w:hanging="420" w:firstLineChars="0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将</w:t>
      </w:r>
      <w:r>
        <w:rPr>
          <w:rFonts w:hint="eastAsia" w:ascii="Courier New" w:hAnsi="Courier New" w:cs="Courier New"/>
          <w:lang w:val="en-US" w:eastAsia="zh-CN"/>
        </w:rPr>
        <w:t>【资料\登录静态原型】</w:t>
      </w:r>
      <w:r>
        <w:rPr>
          <w:rFonts w:hint="default" w:ascii="Courier New" w:hAnsi="Courier New" w:cs="Courier New"/>
          <w:lang w:val="en-US" w:eastAsia="zh-CN"/>
        </w:rPr>
        <w:t>css</w:t>
      </w:r>
      <w:r>
        <w:rPr>
          <w:rFonts w:hint="eastAsia" w:ascii="Courier New" w:hAnsi="Courier New" w:cs="Courier New"/>
          <w:lang w:val="en-US" w:eastAsia="zh-CN"/>
        </w:rPr>
        <w:t>、img、plugins三个</w:t>
      </w:r>
      <w:r>
        <w:rPr>
          <w:rFonts w:hint="default" w:ascii="Courier New" w:hAnsi="Courier New" w:cs="Courier New"/>
          <w:lang w:val="en-US" w:eastAsia="zh-CN"/>
        </w:rPr>
        <w:t>文件夹拷贝到</w:t>
      </w:r>
      <w:r>
        <w:rPr>
          <w:rFonts w:hint="eastAsia" w:ascii="Courier New" w:hAnsi="Courier New" w:cs="Courier New"/>
          <w:lang w:val="en-US" w:eastAsia="zh-CN"/>
        </w:rPr>
        <w:t>ROOT</w:t>
      </w:r>
      <w:r>
        <w:rPr>
          <w:rFonts w:hint="default" w:ascii="Courier New" w:hAnsi="Courier New" w:cs="Courier New"/>
          <w:lang w:val="en-US" w:eastAsia="zh-CN"/>
        </w:rPr>
        <w:t>目录下</w:t>
      </w:r>
      <w:r>
        <w:rPr>
          <w:rFonts w:hint="eastAsia" w:ascii="Courier New" w:hAnsi="Courier New" w:cs="Courier New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420" w:leftChars="0" w:hanging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将原来的WEB-INF\view\jsp\default\ui</w:t>
      </w:r>
      <w:r>
        <w:rPr>
          <w:rFonts w:hint="eastAsia" w:ascii="Courier New" w:hAnsi="Courier New" w:cs="Courier New"/>
          <w:lang w:val="en-US" w:eastAsia="zh-CN"/>
        </w:rPr>
        <w:t>\</w:t>
      </w:r>
      <w:r>
        <w:rPr>
          <w:rFonts w:hint="default" w:ascii="Courier New" w:hAnsi="Courier New" w:cs="Courier New"/>
          <w:lang w:val="en-US" w:eastAsia="zh-CN"/>
        </w:rPr>
        <w:t>casLoginView.jsp 改名（可以为之后的修改操作做参照），将</w:t>
      </w:r>
      <w:r>
        <w:rPr>
          <w:rFonts w:hint="default" w:ascii="Courier New" w:hAnsi="Courier New" w:cs="Courier New"/>
          <w:color w:val="FF0000"/>
          <w:lang w:val="en-US" w:eastAsia="zh-CN"/>
        </w:rPr>
        <w:t>login.html改名为casLoginView.jsp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5.2.2修改页面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拷贝WEB-INF\view\jsp\default\ui\includes\top.jsp页面中的指令到</w:t>
      </w:r>
      <w:r>
        <w:rPr>
          <w:rFonts w:hint="default" w:ascii="Courier New" w:hAnsi="Courier New" w:cs="Courier New"/>
          <w:lang w:val="en-US" w:eastAsia="zh-CN"/>
        </w:rPr>
        <w:t>WEB-INF\view\jsp\default\ui</w:t>
      </w:r>
      <w:r>
        <w:rPr>
          <w:rFonts w:hint="eastAsia" w:ascii="Courier New" w:hAnsi="Courier New" w:cs="Courier New"/>
          <w:lang w:val="en-US" w:eastAsia="zh-CN"/>
        </w:rPr>
        <w:t>\casLoginView.jsp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page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pageEncoding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UTF-8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page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contentType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text/html; charset=UTF-8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taglib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prefix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c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uri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http://java.sun.com/jsp/jstl/core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taglib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prefix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spring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uri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http://www.springframework.org/tags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taglib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prefix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form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uri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http://www.springframework.org/tags/form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"%&gt;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&lt;%@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taglib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prefix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fn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uri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http://java.sun.com/jsp/jstl/functions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"%&gt;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casLoginView.jsp页面，</w:t>
      </w: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color w:val="FF0000"/>
          <w:lang w:val="en-US" w:eastAsia="zh-CN"/>
        </w:rPr>
        <w:t>form标签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commandName: 数据封装模型对象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htmlEscape:是否转义html标识符，如&lt;是否转义为&amp;lt;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eastAsia="宋体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form:form method="post" id="fm1"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eastAsia" w:ascii="Courier New" w:hAnsi="Courier New" w:cs="Courier New"/>
                <w:b/>
                <w:color w:val="FF000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commandName="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F7FAFF"/>
              </w:rPr>
              <w:t>${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F7FAFF"/>
              </w:rPr>
              <w:t>commandName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F7FAFF"/>
              </w:rPr>
              <w:t>}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eastAsia" w:ascii="Courier New" w:hAnsi="Courier New" w:cs="Courier New"/>
                <w:b/>
                <w:color w:val="FF0000"/>
                <w:sz w:val="21"/>
                <w:szCs w:val="21"/>
                <w:shd w:val="clear" w:fill="C7EDCC"/>
                <w:lang w:val="en-US" w:eastAsia="zh-CN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class="sui-form"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</w:t>
            </w:r>
            <w:r>
              <w:rPr>
                <w:rFonts w:hint="eastAsia" w:ascii="Courier New" w:hAnsi="Courier New" w:cs="Courier New"/>
                <w:color w:val="000000"/>
                <w:sz w:val="21"/>
                <w:szCs w:val="21"/>
                <w:shd w:val="clear" w:fill="C7EDCC"/>
                <w:lang w:val="en-US" w:eastAsia="zh-CN"/>
              </w:rPr>
              <w:t xml:space="preserve">    ......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form:form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casLoginView.jsp页面，</w:t>
      </w: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color w:val="FF0000"/>
          <w:lang w:val="en-US" w:eastAsia="zh-CN"/>
        </w:rPr>
        <w:t>用户名框</w:t>
      </w:r>
      <w:r>
        <w:rPr>
          <w:rFonts w:hint="default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accessKey: 接收的快捷键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path:相当于name属性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autocomplete:自动填充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placeholder:预提示信息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tabindex:获取焦点顺序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form:input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id="username"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path="username"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placeholder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邮箱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用户名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/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手机号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="span2 input-xfat"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casLoginView.jsp页面，</w:t>
      </w: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color w:val="FF0000"/>
          <w:lang w:val="en-US" w:eastAsia="zh-CN"/>
        </w:rPr>
        <w:t>密码框</w:t>
      </w:r>
      <w:r>
        <w:rPr>
          <w:rFonts w:hint="default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form:password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id="password"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path="password"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placeholder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请输入密码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="span2 input-xfat"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casLoginView.jsp页面，</w:t>
      </w:r>
      <w:r>
        <w:rPr>
          <w:rFonts w:hint="eastAsia"/>
          <w:lang w:val="en-US" w:eastAsia="zh-CN"/>
        </w:rPr>
        <w:t>修改</w:t>
      </w:r>
      <w:r>
        <w:rPr>
          <w:rFonts w:hint="eastAsia"/>
          <w:color w:val="FF0000"/>
          <w:lang w:val="en-US" w:eastAsia="zh-CN"/>
        </w:rPr>
        <w:t>登录按钮</w:t>
      </w:r>
      <w:r>
        <w:rPr>
          <w:rFonts w:hint="eastAsia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input type="hidden" name="execution" value="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F7FAFF"/>
              </w:rPr>
              <w:t>${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F7FAFF"/>
              </w:rPr>
              <w:t>flowExecutionKey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F7FAFF"/>
              </w:rPr>
              <w:t>}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input type="hidden" name="_eventId" value="submit"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input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"sui-btn btn-block btn-xlarge btn-danger"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value=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登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&amp;nbsp;&amp;nbsp;</w:t>
            </w:r>
            <w:r>
              <w:rPr>
                <w:rFonts w:hint="eastAsia" w:ascii="宋体" w:hAnsi="宋体" w:eastAsia="宋体" w:cs="宋体"/>
                <w:b/>
                <w:color w:val="008000"/>
                <w:sz w:val="21"/>
                <w:szCs w:val="21"/>
                <w:shd w:val="clear" w:fill="C7EDCC"/>
              </w:rPr>
              <w:t>录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type=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"submit"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修改后效果如下：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447540" cy="3439160"/>
            <wp:effectExtent l="9525" t="9525" r="19685" b="184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43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5.3错误提示</w:t>
      </w:r>
    </w:p>
    <w:p>
      <w:pPr>
        <w:pStyle w:val="13"/>
        <w:keepNext w:val="0"/>
        <w:keepLines w:val="0"/>
        <w:pageBreakBefore w:val="0"/>
        <w:widowControl/>
        <w:suppressLineNumbers w:val="0"/>
        <w:shd w:val="clear" w:fill="C7EDCC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Courier New" w:hAnsi="Courier New" w:cs="Courier New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sz w:val="21"/>
          <w:szCs w:val="21"/>
          <w:lang w:val="en-US" w:eastAsia="zh-CN"/>
        </w:rPr>
        <w:t>在casLoginView.jsp页面，表单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C7EDCC"/>
        </w:rPr>
        <w:t>&lt;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C7EDCC"/>
        </w:rPr>
        <w:t>form:form</w:t>
      </w:r>
      <w:r>
        <w:rPr>
          <w:rFonts w:hint="default" w:ascii="Courier New" w:hAnsi="Courier New" w:cs="Courier New"/>
          <w:b/>
          <w:color w:val="000080"/>
          <w:sz w:val="21"/>
          <w:szCs w:val="21"/>
          <w:shd w:val="clear" w:fill="C7EDCC"/>
          <w:lang w:val="en-US" w:eastAsia="zh-CN"/>
        </w:rPr>
        <w:t>&gt;</w:t>
      </w:r>
      <w:r>
        <w:rPr>
          <w:rFonts w:hint="default" w:ascii="Courier New" w:hAnsi="Courier New" w:cs="Courier New"/>
          <w:sz w:val="21"/>
          <w:szCs w:val="21"/>
          <w:lang w:val="en-US" w:eastAsia="zh-CN"/>
        </w:rPr>
        <w:t>内加入错误提示框：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form:errors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path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="*"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="msg"</w:t>
            </w:r>
            <w:r>
              <w:rPr>
                <w:rFonts w:hint="eastAsia" w:ascii="Courier New" w:hAnsi="Courier New" w:cs="Courier New"/>
                <w:b/>
                <w:color w:val="008000"/>
                <w:sz w:val="21"/>
                <w:szCs w:val="21"/>
                <w:shd w:val="clear" w:fill="C7EDCC"/>
                <w:lang w:val="en-US" w:eastAsia="zh-CN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cssClass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="errors"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element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="div"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htmlEscape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="false"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测试：输入错误的用户名和密码，提示是英文。这个提示信息是在WEB-INF\classes目录下的messages.properties文件中</w:t>
      </w:r>
      <w:r>
        <w:rPr>
          <w:rFonts w:hint="eastAsia" w:ascii="Courier New" w:hAnsi="Courier New" w:cs="Courier New"/>
          <w:lang w:val="en-US" w:eastAsia="zh-CN"/>
        </w:rPr>
        <w:t>(55、56、64、65行)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  <w:t>username.required=Username is a required field.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  <w:t>password.required=Password is a required field.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  <w:t>authenticationFailure.AccountNotFoundException=Invalid credentials.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  <w:t>authenticationFailure.FailedLoginException=Invalid credentials.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设置国际化为zn_CN</w:t>
      </w:r>
      <w:r>
        <w:rPr>
          <w:rFonts w:hint="eastAsia" w:ascii="Courier New" w:hAnsi="Courier New" w:cs="Courier New"/>
          <w:lang w:val="en-US" w:eastAsia="zh-CN"/>
        </w:rPr>
        <w:t>，</w:t>
      </w:r>
      <w:r>
        <w:rPr>
          <w:rFonts w:hint="default" w:ascii="Courier New" w:hAnsi="Courier New" w:cs="Courier New"/>
          <w:lang w:val="en-US" w:eastAsia="zh-CN"/>
        </w:rPr>
        <w:t>修改</w:t>
      </w:r>
      <w:r>
        <w:rPr>
          <w:rFonts w:hint="eastAsia" w:ascii="Courier New" w:hAnsi="Courier New" w:cs="Courier New"/>
          <w:lang w:val="en-US" w:eastAsia="zh-CN"/>
        </w:rPr>
        <w:t>WEB-INF\</w:t>
      </w:r>
      <w:r>
        <w:rPr>
          <w:rFonts w:hint="default" w:ascii="Courier New" w:hAnsi="Courier New" w:cs="Courier New"/>
          <w:lang w:val="en-US" w:eastAsia="zh-CN"/>
        </w:rPr>
        <w:t>cas</w:t>
      </w:r>
      <w:r>
        <w:rPr>
          <w:rFonts w:hint="eastAsia" w:ascii="Courier New" w:hAnsi="Courier New" w:cs="Courier New"/>
          <w:lang w:val="en-US" w:eastAsia="zh-CN"/>
        </w:rPr>
        <w:t>.properties(145行)：</w:t>
      </w:r>
    </w:p>
    <w:tbl>
      <w:tblPr>
        <w:tblStyle w:val="17"/>
        <w:tblW w:w="85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3"/>
        <w:gridCol w:w="42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3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vertAlign w:val="baseline"/>
                <w:lang w:val="en-US" w:eastAsia="zh-CN"/>
              </w:rPr>
              <w:t>locale.default=zh_CN</w:t>
            </w:r>
          </w:p>
        </w:tc>
        <w:tc>
          <w:tcPr>
            <w:tcW w:w="426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color w:val="FF000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05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WEB-INF\classes</w:t>
      </w:r>
      <w:r>
        <w:rPr>
          <w:rFonts w:hint="eastAsia" w:ascii="Courier New" w:hAnsi="Courier New" w:cs="Courier New"/>
          <w:lang w:val="en-US" w:eastAsia="zh-CN"/>
        </w:rPr>
        <w:t>\</w:t>
      </w:r>
      <w:r>
        <w:rPr>
          <w:rFonts w:hint="default" w:ascii="Courier New" w:hAnsi="Courier New" w:cs="Courier New"/>
          <w:lang w:val="en-US" w:eastAsia="zh-CN"/>
        </w:rPr>
        <w:t>messages_zh_CN.properties，改为中文提示</w:t>
      </w:r>
      <w:r>
        <w:rPr>
          <w:rFonts w:hint="eastAsia" w:ascii="Courier New" w:hAnsi="Courier New" w:cs="Courier New"/>
          <w:lang w:val="en-US" w:eastAsia="zh-CN"/>
        </w:rPr>
        <w:t>68、69行</w:t>
      </w:r>
      <w:r>
        <w:rPr>
          <w:rFonts w:hint="default" w:ascii="Courier New" w:hAnsi="Courier New" w:cs="Courier New"/>
          <w:lang w:val="en-US" w:eastAsia="zh-CN"/>
        </w:rPr>
        <w:t>（</w:t>
      </w:r>
      <w:r>
        <w:rPr>
          <w:rFonts w:hint="eastAsia" w:ascii="Courier New" w:hAnsi="Courier New" w:cs="Courier New"/>
          <w:b/>
          <w:bCs/>
          <w:color w:val="FF0000"/>
          <w:lang w:val="en-US" w:eastAsia="zh-CN"/>
        </w:rPr>
        <w:t>native2ascii</w:t>
      </w:r>
      <w:r>
        <w:rPr>
          <w:rFonts w:hint="default" w:ascii="Courier New" w:hAnsi="Courier New" w:cs="Courier New"/>
          <w:lang w:val="en-US" w:eastAsia="zh-CN"/>
        </w:rPr>
        <w:t>转码）第一个：用户名不正确！</w:t>
      </w:r>
      <w:r>
        <w:rPr>
          <w:rFonts w:hint="eastAsia" w:ascii="Courier New" w:hAnsi="Courier New" w:cs="Courier New"/>
          <w:lang w:val="en-US" w:eastAsia="zh-CN"/>
        </w:rPr>
        <w:t xml:space="preserve">  </w:t>
      </w:r>
      <w:r>
        <w:rPr>
          <w:rFonts w:hint="default" w:ascii="Courier New" w:hAnsi="Courier New" w:cs="Courier New"/>
          <w:lang w:val="en-US" w:eastAsia="zh-CN"/>
        </w:rPr>
        <w:t>第二个：用户登录失败！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  <w:t>authenticationFailure.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vertAlign w:val="baseline"/>
                <w:lang w:val="en-US" w:eastAsia="zh-CN"/>
              </w:rPr>
              <w:t>AccountNotFoundException</w:t>
            </w:r>
            <w:r>
              <w:rPr>
                <w:rFonts w:hint="default" w:ascii="Courier New" w:hAnsi="Courier New" w:cs="Courier New"/>
                <w:sz w:val="20"/>
                <w:szCs w:val="20"/>
                <w:vertAlign w:val="baseline"/>
                <w:lang w:val="en-US" w:eastAsia="zh-CN"/>
              </w:rPr>
              <w:t>=\u7528\u6237\u540d\u4e0d\u6b63\u786e\uff01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  <w:t>authenticationFailure.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vertAlign w:val="baseline"/>
                <w:lang w:val="en-US" w:eastAsia="zh-CN"/>
              </w:rPr>
              <w:t>FailedLoginException</w:t>
            </w:r>
            <w:r>
              <w:rPr>
                <w:rFonts w:hint="default" w:ascii="Courier New" w:hAnsi="Courier New" w:cs="Courier New"/>
                <w:sz w:val="21"/>
                <w:szCs w:val="21"/>
                <w:vertAlign w:val="baseline"/>
                <w:lang w:val="en-US" w:eastAsia="zh-CN"/>
              </w:rPr>
              <w:t>=\u7528\u6237\u767b\u5f55\u5931\u8d25\uff01</w:t>
            </w:r>
          </w:p>
        </w:tc>
      </w:tr>
    </w:tbl>
    <w:p>
      <w:pPr>
        <w:pStyle w:val="2"/>
        <w:keepNext/>
        <w:keepLines/>
        <w:pageBreakBefore w:val="0"/>
        <w:widowControl w:val="0"/>
        <w:numPr>
          <w:ilvl w:val="0"/>
          <w:numId w:val="7"/>
        </w:numPr>
        <w:tabs>
          <w:tab w:val="left" w:pos="425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57" w:afterLines="50"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Pac4j</w:t>
      </w:r>
      <w:r>
        <w:rPr>
          <w:rFonts w:hint="eastAsia"/>
          <w:lang w:val="en-US" w:eastAsia="zh-CN"/>
        </w:rPr>
        <w:t>安全引擎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firstLine="420" w:firstLine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Pac4j是一个简单而强大的安全引擎，用于Java对用户进行身份验证、管理授权，以确保web应用程序安全。它提供了一套完整的概念和组件。它基于Java 8，并在Apache 2许可下使用。它可用于大多数框架/工具和支持大多数认证/授权机制。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color w:val="0000FF"/>
          <w:u w:val="single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官方网站：</w:t>
      </w:r>
      <w:r>
        <w:rPr>
          <w:rFonts w:hint="default" w:ascii="Courier New" w:hAnsi="Courier New" w:cs="Courier New"/>
          <w:color w:val="0000FF"/>
          <w:u w:val="single"/>
          <w:lang w:val="en-US" w:eastAsia="zh-CN"/>
        </w:rPr>
        <w:fldChar w:fldCharType="begin"/>
      </w:r>
      <w:r>
        <w:rPr>
          <w:rFonts w:hint="default" w:ascii="Courier New" w:hAnsi="Courier New" w:cs="Courier New"/>
          <w:color w:val="0000FF"/>
          <w:u w:val="single"/>
          <w:lang w:val="en-US" w:eastAsia="zh-CN"/>
        </w:rPr>
        <w:instrText xml:space="preserve"> HYPERLINK "http://www.pac4j.org/" </w:instrText>
      </w:r>
      <w:r>
        <w:rPr>
          <w:rFonts w:hint="default" w:ascii="Courier New" w:hAnsi="Courier New" w:cs="Courier New"/>
          <w:color w:val="0000FF"/>
          <w:u w:val="single"/>
          <w:lang w:val="en-US" w:eastAsia="zh-CN"/>
        </w:rPr>
        <w:fldChar w:fldCharType="separate"/>
      </w:r>
      <w:r>
        <w:rPr>
          <w:rFonts w:hint="default" w:ascii="Courier New" w:hAnsi="Courier New" w:cs="Courier New"/>
          <w:color w:val="0000FF"/>
          <w:u w:val="single"/>
          <w:lang w:val="en-US" w:eastAsia="zh-CN"/>
        </w:rPr>
        <w:t>http://www.pac4j.org/</w:t>
      </w:r>
      <w:r>
        <w:rPr>
          <w:rFonts w:hint="default" w:ascii="Courier New" w:hAnsi="Courier New" w:cs="Courier New"/>
          <w:color w:val="0000FF"/>
          <w:u w:val="singl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69230" cy="3514725"/>
            <wp:effectExtent l="9525" t="9525" r="17145" b="190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</w:pPr>
      <w:r>
        <w:drawing>
          <wp:inline distT="0" distB="0" distL="114300" distR="114300">
            <wp:extent cx="5272405" cy="1955800"/>
            <wp:effectExtent l="9525" t="9525" r="13970" b="1587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b/>
          <w:bCs/>
          <w:color w:val="FF0000"/>
          <w:sz w:val="22"/>
          <w:szCs w:val="24"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sz w:val="22"/>
          <w:szCs w:val="24"/>
          <w:lang w:val="en-US" w:eastAsia="zh-CN"/>
        </w:rPr>
        <w:t>已经集成的框架：(身份验证机制与授权机制)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43860"/>
            <wp:effectExtent l="9525" t="9525" r="17145" b="1841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3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after="157" w:afterLines="50" w:line="240" w:lineRule="auto"/>
        <w:ind w:left="0" w:leftChars="0" w:right="0" w:rightChars="0" w:firstLine="0" w:firstLineChars="0"/>
        <w:jc w:val="both"/>
        <w:textAlignment w:val="auto"/>
        <w:rPr>
          <w:rFonts w:hint="eastAsia" w:eastAsia="黑体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Pac4j</w:t>
      </w:r>
      <w:r>
        <w:rPr>
          <w:rFonts w:hint="eastAsia"/>
          <w:lang w:val="en-US" w:eastAsia="zh-CN"/>
        </w:rPr>
        <w:t>整合CAS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 xml:space="preserve">.1 </w:t>
      </w:r>
      <w:r>
        <w:rPr>
          <w:rFonts w:hint="default"/>
          <w:lang w:val="en-US" w:eastAsia="zh-CN"/>
        </w:rPr>
        <w:t>Shiro</w:t>
      </w:r>
      <w:r>
        <w:rPr>
          <w:rFonts w:hint="eastAsia"/>
          <w:lang w:val="en-US" w:eastAsia="zh-CN"/>
        </w:rPr>
        <w:t>测试工程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在pyg-test项目中，创建casclient03模</w:t>
      </w:r>
      <w:r>
        <w:rPr>
          <w:rFonts w:hint="eastAsia" w:ascii="Courier New" w:hAnsi="Courier New" w:cs="Courier New"/>
          <w:lang w:val="en-US" w:eastAsia="zh-CN"/>
        </w:rPr>
        <w:t>块</w:t>
      </w:r>
      <w:r>
        <w:rPr>
          <w:rFonts w:hint="default" w:ascii="Courier New" w:hAnsi="Courier New" w:cs="Courier New"/>
          <w:lang w:val="en-US" w:eastAsia="zh-CN"/>
        </w:rPr>
        <w:t>(war)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3040" cy="695960"/>
            <wp:effectExtent l="9525" t="9525" r="13335" b="18415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2405" cy="3514090"/>
            <wp:effectExtent l="0" t="0" r="4445" b="1016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0500" cy="2945765"/>
            <wp:effectExtent l="0" t="0" r="6350" b="698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5270500" cy="2806065"/>
            <wp:effectExtent l="0" t="0" r="6350" b="1333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b/>
          <w:bCs/>
          <w:lang w:val="en-US" w:eastAsia="zh-CN"/>
        </w:rPr>
      </w:pPr>
      <w:r>
        <w:rPr>
          <w:rFonts w:hint="default" w:ascii="Courier New" w:hAnsi="Courier New" w:cs="Courier New"/>
          <w:b/>
          <w:bCs/>
          <w:color w:val="FF0000"/>
          <w:lang w:eastAsia="zh-CN"/>
        </w:rPr>
        <w:t>注意：需转化成</w:t>
      </w:r>
      <w:r>
        <w:rPr>
          <w:rFonts w:hint="default" w:ascii="Courier New" w:hAnsi="Courier New" w:cs="Courier New"/>
          <w:b/>
          <w:bCs/>
          <w:color w:val="FF0000"/>
          <w:lang w:val="en-US" w:eastAsia="zh-CN"/>
        </w:rPr>
        <w:t>Web项目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casclient03/pom.xml，添加配置：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project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="http://maven.apache.org/POM/4.0.0"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="http://maven.apache.org/POM/4.0.0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http://maven.apache.org/maven-v4_0_0.xsd"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&gt;pyg-test&lt;/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&gt;cn.itcast&lt;/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&gt;1.0-SNAPSHOT&lt;/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parent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&gt;4.0.0&lt;/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modelVersion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&gt;casclient03&lt;/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&gt;war&lt;/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packaging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&gt;casclient03&lt;/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配置依赖关系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  <w:lang w:val="en-US"/>
              </w:rPr>
              <w:t xml:space="preserve">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/>
              </w:rPr>
              <w:t>servelt-api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jsp-api</w:t>
            </w:r>
            <w:r>
              <w:rPr>
                <w:rFonts w:hint="eastAsia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、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  <w:lang w:val="en-US" w:eastAsia="zh-CN"/>
              </w:rPr>
              <w:t>el-api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900" w:firstLineChars="45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  <w:lang w:val="en-US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&gt;org.apache.tomcat.embed&lt;/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  <w:lang w:val="en-US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&gt;tomcat-embed-jasper&lt;/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  <w:lang w:val="en-US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&gt;8.5.16&lt;/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  <w:lang w:val="en-US"/>
              </w:rPr>
              <w:t xml:space="preserve">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&gt;provided&lt;/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scope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  <w:lang w:val="en-US"/>
              </w:rPr>
              <w:t xml:space="preserve">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&lt;!-- 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&gt;spring-webmvc&lt;/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&gt;5.1.3.RELEASE&lt;/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880" w:firstLineChars="400"/>
              <w:textAlignment w:val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jackson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&gt;com.fasterxml.jackson.core&lt;/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&gt;jackson-databind&lt;/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&gt;2.9.8&lt;/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  <w:lang w:val="en-US"/>
              </w:rPr>
              <w:t xml:space="preserve">        &lt;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&lt;!-- shiro-spring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&gt;org.apache.shiro&lt;/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&gt;shiro-spring&lt;/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&gt;1.4.0&lt;/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&gt;org.apache.tomcat.maven&lt;/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&gt;tomcat7-maven-plugin&lt;/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&gt;2.2&lt;/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指定端口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&gt;9003&lt;/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port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请求路径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path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configuration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plugins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project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casclient03/src/main/webapp/WEB-INF/</w:t>
      </w:r>
      <w:r>
        <w:rPr>
          <w:rFonts w:hint="default" w:ascii="Courier New" w:hAnsi="Courier New" w:cs="Courier New"/>
          <w:lang w:val="en-US" w:eastAsia="zh-CN"/>
        </w:rPr>
        <w:t>web.xm</w:t>
      </w:r>
      <w:r>
        <w:rPr>
          <w:rFonts w:hint="eastAsia" w:ascii="Courier New" w:hAnsi="Courier New" w:cs="Courier New"/>
          <w:lang w:val="en-US" w:eastAsia="zh-CN"/>
        </w:rPr>
        <w:t>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核心监听器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&gt;classpath:applicationContext-*.xml&lt;/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context-param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15"/>
                <w:szCs w:val="15"/>
                <w:shd w:val="clear" w:fill="C8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t>&gt;org.springframework.web.context.ContextLoaderListener&lt;/</w:t>
            </w:r>
            <w:r>
              <w:rPr>
                <w:rFonts w:hint="default" w:ascii="Courier New" w:hAnsi="Courier New" w:cs="Courier New"/>
                <w:b/>
                <w:color w:val="000080"/>
                <w:sz w:val="15"/>
                <w:szCs w:val="15"/>
                <w:shd w:val="clear" w:fill="C8EDCC"/>
              </w:rPr>
              <w:t>listener-class</w:t>
            </w:r>
            <w:r>
              <w:rPr>
                <w:rFonts w:hint="default" w:ascii="Courier New" w:hAnsi="Courier New" w:cs="Courier New"/>
                <w:color w:val="000000"/>
                <w:sz w:val="15"/>
                <w:szCs w:val="15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listener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委派过滤器代理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要求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容器中有了个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bean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C8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>shiroFilter)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&gt;shiroFilter&lt;/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&gt;org.springframework.web.filter.DelegatingFilterProxy&lt;/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&gt;shiroFilter&lt;/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Chars="0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提供casclient03/src/main/resources/</w:t>
      </w:r>
      <w:r>
        <w:rPr>
          <w:rFonts w:hint="default" w:ascii="Courier New" w:hAnsi="Courier New" w:cs="Courier New"/>
          <w:lang w:val="en-US" w:eastAsia="zh-CN"/>
        </w:rPr>
        <w:t>applicationContext-shiro.xml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作为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委派过滤器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过滤器工厂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bCs w:val="0"/>
                <w:color w:val="FF0000"/>
                <w:sz w:val="16"/>
                <w:szCs w:val="16"/>
                <w:shd w:val="clear" w:fill="C8EDCC"/>
              </w:rPr>
              <w:t>shiroFilter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配置注入安全管理对象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配置登录页面访问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="/login.html"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配置权限管理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过滤器链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配置顺序为自上而下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="filterChainDefinitions"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/css/** = anon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/logout = logout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/** = user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配置安全管理器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="org.apache.shiro.web.mgt.DefaultWebSecurityManager"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配置自定义身份认证域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="realm"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="authorizingRealm"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在casclient03/src/main/webapp/目录下，</w:t>
      </w:r>
      <w:r>
        <w:rPr>
          <w:rFonts w:hint="default" w:ascii="Courier New" w:hAnsi="Courier New" w:cs="Courier New"/>
          <w:lang w:val="en-US" w:eastAsia="zh-CN"/>
        </w:rPr>
        <w:t>添加html页面</w:t>
      </w:r>
      <w:r>
        <w:rPr>
          <w:rFonts w:hint="eastAsia" w:ascii="Courier New" w:hAnsi="Courier New" w:cs="Courier New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</w:pPr>
      <w:r>
        <w:drawing>
          <wp:inline distT="0" distB="0" distL="114300" distR="114300">
            <wp:extent cx="2495550" cy="1562100"/>
            <wp:effectExtent l="9525" t="9525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62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 xml:space="preserve">.2 </w:t>
      </w:r>
      <w:r>
        <w:rPr>
          <w:rFonts w:hint="default"/>
          <w:lang w:val="en-US" w:eastAsia="zh-CN"/>
        </w:rPr>
        <w:t>Pac4j</w:t>
      </w:r>
      <w:r>
        <w:rPr>
          <w:rFonts w:hint="eastAsia"/>
          <w:lang w:val="en-US" w:eastAsia="zh-CN"/>
        </w:rPr>
        <w:t>集成CAS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casclient03/pom.xml</w:t>
      </w:r>
      <w:r>
        <w:rPr>
          <w:rFonts w:hint="default" w:ascii="Courier New" w:hAnsi="Courier New" w:cs="Courier New"/>
          <w:lang w:val="en-US" w:eastAsia="zh-CN"/>
        </w:rPr>
        <w:t>引入依赖：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color w:val="FF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>&lt;!-- buji-pac4j --&gt;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&gt;io.buji&lt;/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&gt;buji-pac4j&lt;/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&gt;4.1.0&lt;/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  <w:lang w:val="en-US"/>
              </w:rPr>
              <w:t>pac4j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>-cas --&gt;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&gt;org.pac4j&lt;/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&gt;pac4j-cas&lt;/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&gt;3.6.1&lt;/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casclient03/src/main/resources/</w:t>
      </w:r>
      <w:r>
        <w:rPr>
          <w:rFonts w:hint="default" w:ascii="Courier New" w:hAnsi="Courier New" w:cs="Courier New"/>
          <w:lang w:val="en-US" w:eastAsia="zh-CN"/>
        </w:rPr>
        <w:t>applicationContext-shiro.xml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6"/>
                <w:szCs w:val="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作为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委派过滤器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过滤器工厂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配置注入安全管理对象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securityManager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配置过滤器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filters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1.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安全过滤器，拦截需要登录的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URL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="io.buji.pac4j.filter.SecurityFilter"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2.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回调过滤器，完成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ticket</w:t>
            </w:r>
            <w:r>
              <w:rPr>
                <w:rFonts w:hint="eastAsia" w:ascii="Courier New" w:hAnsi="Courier New" w:cs="Courier New"/>
                <w:i/>
                <w:color w:val="FF0000"/>
                <w:sz w:val="20"/>
                <w:szCs w:val="20"/>
                <w:shd w:val="clear" w:fill="C8EDCC"/>
                <w:lang w:val="en-US" w:eastAsia="zh-CN"/>
              </w:rPr>
              <w:t>验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证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="callback"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="io.buji.pac4j.filter.CallbackFilter"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验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证通过后默认重定向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 xml:space="preserve">="defaultUrl"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="http://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  <w:lang w:val="en-US"/>
              </w:rPr>
              <w:t>127.0.0.1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:9003"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3.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退出过滤器，拦截需要退出的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URL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="logout"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="io.buji.pac4j.filter.LogoutFilter"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中央退出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="centralLogout"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本地退出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="localLogout"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退出成功后</w:t>
            </w:r>
            <w:r>
              <w:rPr>
                <w:rFonts w:hint="default" w:cs="宋体"/>
                <w:i/>
                <w:color w:val="808080"/>
                <w:sz w:val="20"/>
                <w:szCs w:val="20"/>
                <w:shd w:val="clear" w:fill="C8EDCC"/>
                <w:lang w:val="en-US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默认重定向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="defaultUrl"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                           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127.0.0.1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:9003/success.html"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过滤器链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配置顺序为自上而下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filterChainDefinitions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/success.html = anon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/callback = callback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/logout = logout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/** = security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pac4j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 xml:space="preserve">配置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="org.pac4j.core.config.Config"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constructor-arg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="client"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客户端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="casClient"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="org.pac4j.cas.client.CasClient"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服务端信息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="casConfiguration"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登录成功后</w:t>
            </w:r>
            <w:r>
              <w:rPr>
                <w:rFonts w:hint="default" w:cs="宋体"/>
                <w:i/>
                <w:color w:val="808080"/>
                <w:sz w:val="20"/>
                <w:szCs w:val="20"/>
                <w:shd w:val="clear" w:fill="C8EDCC"/>
                <w:lang w:val="en-US"/>
              </w:rPr>
              <w:t>,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重定向回来的请求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="callbackUrl"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  <w:lang w:val="en-US"/>
              </w:rPr>
              <w:t>127.0.0.1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:9003/callback"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设置客户端名称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(client_name=CasClient)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默认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="name"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0"/>
                <w:szCs w:val="20"/>
                <w:shd w:val="clear" w:fill="C8EDCC"/>
              </w:rPr>
              <w:t>服务端信息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="casConfiguration"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="org.pac4j.cas.config.CasConfiguration"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 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服务端登录请求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="http://sso.pinyougou.com/login/"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 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服务端请求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前缀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="prefixUrl"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="http://sso.pinyougou.com/"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配置安全管理器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="org.apache.shiro.web.mgt.DefaultWebSecurityManager"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配置自定义身份认证域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property name="realm" ref="pac4jRealm"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自定义身份认证域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8"/>
                <w:szCs w:val="18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="pac4jRealm"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="cn.itcast.casclient.realm.CasPac4jRealm"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casclient03\src\main\java\cn\itcast\casclient\realm\CasPac4jRealm.java，自定义身份认证域：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CasPac4jRealm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Pac4jRealm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验证用户身份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已认证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AuthenticationInfo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600" w:firstLineChars="800"/>
              <w:textAlignment w:val="auto"/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doGetAuthenticationInfo(AuthenticationToken token) 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调用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Pac4jRealm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实现的认证方法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20"/>
                <w:szCs w:val="20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>AuthenticationInfo authc = super.doGetAuthenticationInfo(token)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20"/>
                <w:szCs w:val="20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>String username = ((Pac4jPrincipal) authc.getPrincipals()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t xml:space="preserve">                .getPrimaryPrincipal()).getName();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"username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username);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authc;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设置角色和权限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AuthorizationInfo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600" w:firstLineChars="800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doGetAuthorizationInfo(PrincipalCollection principals)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username = ((Pac4jPrincipal)principals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.getPrimaryPrincipal()).getName();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"username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username);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return null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sz w:val="21"/>
          <w:szCs w:val="22"/>
          <w:lang w:val="en-US" w:eastAsia="zh-CN"/>
        </w:rPr>
      </w:pPr>
      <w:r>
        <w:rPr>
          <w:rFonts w:hint="default" w:ascii="Courier New" w:hAnsi="Courier New" w:cs="Courier New"/>
          <w:sz w:val="21"/>
          <w:szCs w:val="22"/>
          <w:lang w:val="en-US" w:eastAsia="zh-CN"/>
        </w:rPr>
        <w:t>启动项目访问路径：http://localhost:9003/index.html</w:t>
      </w:r>
      <w:r>
        <w:rPr>
          <w:rFonts w:hint="eastAsia" w:ascii="Courier New" w:hAnsi="Courier New" w:cs="Courier New"/>
          <w:sz w:val="21"/>
          <w:szCs w:val="22"/>
          <w:lang w:val="en-US" w:eastAsia="zh-CN"/>
        </w:rPr>
        <w:t>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.3获取登录名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.3.1集成SpringMVC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我们在处理后端逻辑需要获得登录名，那么如何获取单点登录的用户名呢? 其实和我们之前获得用户名的方式是完全相同的，我们下面来做个测试。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casclient03/src/main/webapp/WEB-INF/</w:t>
      </w:r>
      <w:r>
        <w:rPr>
          <w:rFonts w:hint="default" w:ascii="Courier New" w:hAnsi="Courier New" w:cs="Courier New"/>
          <w:lang w:val="en-US" w:eastAsia="zh-CN"/>
        </w:rPr>
        <w:t>web.xml 添加springmvc配置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配置前端控制器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&gt;classpath:casclient-servlet.xml&lt;/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&gt;casclient&lt;/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casclient03/src/main/resources/c</w:t>
      </w:r>
      <w:r>
        <w:rPr>
          <w:rFonts w:hint="default" w:ascii="Courier New" w:hAnsi="Courier New" w:cs="Courier New"/>
          <w:lang w:val="en-US" w:eastAsia="zh-CN"/>
        </w:rPr>
        <w:t>asclient-servlet.xml：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7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xmlns:xsi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="http://www.springframework.org/schema/mvc"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xmlns:context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="http://www.springframework.org/schema/context"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7EDCC"/>
              </w:rPr>
              <w:t>xsi:schemaLocation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http://www.springframework.org/schema/beans/spring-beans.xsd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http://www.springframework.org/schema/mvc/spring-mvc.xsd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7EDCC"/>
              </w:rPr>
              <w:t xml:space="preserve">       http://www.springframework.org/schema/context/spring-context.xsd"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配置组件扫描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7EDCC"/>
              </w:rPr>
              <w:t xml:space="preserve">context:component-scan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104" w:firstLineChars="550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7EDCC"/>
              </w:rPr>
              <w:t>base-package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7EDCC"/>
              </w:rPr>
              <w:t>="cn.itcast.casclient.controller"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配置开启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注解驱动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mvc:annotation-driven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>配置静态资源由默认的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servlet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7EDCC"/>
              </w:rPr>
              <w:t xml:space="preserve">处理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7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mvc:default-servlet-handler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2"/>
        <w:rPr>
          <w:rFonts w:hint="eastAsia" w:ascii="Courier New" w:hAnsi="Courier New" w:cs="Courier New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.3.2控制器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casclient03\src\main\java\cn\itcast\casclient\controller\LoginController.java：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LoginController 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"/showName"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String showName(){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Pac4jPrincipal pac4jPrincipal = (Pac4jPrincipal)SecurityUtils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.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getSubject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().getPrincipal();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pac4jPrincipal.getName();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地址栏输入</w:t>
      </w:r>
      <w:r>
        <w:rPr>
          <w:rFonts w:hint="eastAsia" w:ascii="Courier New" w:hAnsi="Courier New" w:cs="Courier New"/>
          <w:lang w:val="en-US" w:eastAsia="zh-CN"/>
        </w:rPr>
        <w:t>：</w:t>
      </w:r>
      <w:r>
        <w:rPr>
          <w:rFonts w:hint="default" w:ascii="Courier New" w:hAnsi="Courier New" w:cs="Courier New"/>
          <w:lang w:val="en-US" w:eastAsia="zh-CN"/>
        </w:rPr>
        <w:t>http://localhost:9003/showName 看到登录</w:t>
      </w:r>
      <w:r>
        <w:rPr>
          <w:rFonts w:hint="eastAsia" w:ascii="Courier New" w:hAnsi="Courier New" w:cs="Courier New"/>
          <w:lang w:val="en-US" w:eastAsia="zh-CN"/>
        </w:rPr>
        <w:t>用户</w:t>
      </w:r>
      <w:r>
        <w:rPr>
          <w:rFonts w:hint="default" w:ascii="Courier New" w:hAnsi="Courier New" w:cs="Courier New"/>
          <w:lang w:val="en-US" w:eastAsia="zh-CN"/>
        </w:rPr>
        <w:t>名。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>.4退出登录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casclient03/src/main/resources/applicationContext</w:t>
      </w:r>
      <w:r>
        <w:rPr>
          <w:rFonts w:hint="default" w:ascii="Courier New" w:hAnsi="Courier New" w:cs="Courier New"/>
          <w:lang w:val="en-US" w:eastAsia="zh-CN"/>
        </w:rPr>
        <w:t>-shiro.xml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&lt;!-- 3.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退出过滤器，拦截需要退出的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logout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io.buji.pac4j.filter.LogoutFilter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中央认证退出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="centralLogout"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本地退出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 xml:space="preserve">="localLogout"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退出成功后默认重定向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property name="defaultUrl"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 xml:space="preserve">                  value="http://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  <w:lang w:val="en-US"/>
              </w:rPr>
              <w:t>127.0.0.1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:9003/success.html"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在</w:t>
      </w:r>
      <w:r>
        <w:rPr>
          <w:rFonts w:hint="eastAsia" w:ascii="Courier New" w:hAnsi="Courier New" w:cs="Courier New"/>
          <w:lang w:val="en-US" w:eastAsia="zh-CN"/>
        </w:rPr>
        <w:t>casclient03/src/main/webapp/</w:t>
      </w:r>
      <w:r>
        <w:rPr>
          <w:rFonts w:hint="default" w:ascii="Courier New" w:hAnsi="Courier New" w:cs="Courier New"/>
          <w:lang w:val="en-US" w:eastAsia="zh-CN"/>
        </w:rPr>
        <w:t>index.html页面上添加链接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a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/logout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退出登录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casclient03/src/main/resources/applicationContext-</w:t>
      </w:r>
      <w:r>
        <w:rPr>
          <w:rFonts w:hint="default" w:ascii="Courier New" w:hAnsi="Courier New" w:cs="Courier New"/>
          <w:lang w:val="en-US" w:eastAsia="zh-CN"/>
        </w:rPr>
        <w:t>shiro</w:t>
      </w:r>
      <w:r>
        <w:rPr>
          <w:rFonts w:hint="eastAsia" w:ascii="Courier New" w:hAnsi="Courier New" w:cs="Courier New"/>
          <w:lang w:val="en-US" w:eastAsia="zh-CN"/>
        </w:rPr>
        <w:t>.xml中</w:t>
      </w:r>
      <w:r>
        <w:rPr>
          <w:rFonts w:hint="default" w:ascii="Courier New" w:hAnsi="Courier New" w:cs="Courier New"/>
          <w:lang w:val="en-US" w:eastAsia="zh-CN"/>
        </w:rPr>
        <w:t>设置success.html为可匿名访问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过滤器链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>配置顺序为自上而下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="filterChainDefinitions"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/success.html = anon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/callback = callback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/logout = logout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/** = security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casclient03\src\main\webapp\WEB-INF\web.xml</w:t>
      </w:r>
      <w:r>
        <w:rPr>
          <w:rFonts w:hint="default" w:ascii="Courier New" w:hAnsi="Courier New" w:cs="Courier New"/>
          <w:lang w:val="en-US" w:eastAsia="zh-CN"/>
        </w:rPr>
        <w:t>(</w:t>
      </w:r>
      <w:r>
        <w:rPr>
          <w:rFonts w:hint="eastAsia" w:ascii="Courier New" w:hAnsi="Courier New" w:cs="Courier New"/>
          <w:color w:val="FF0000"/>
          <w:lang w:val="en-US" w:eastAsia="zh-CN"/>
        </w:rPr>
        <w:t>配置在所有的</w:t>
      </w:r>
      <w:r>
        <w:rPr>
          <w:rFonts w:hint="default" w:ascii="Courier New" w:hAnsi="Courier New" w:cs="Courier New"/>
          <w:color w:val="FF0000"/>
          <w:lang w:val="en-US" w:eastAsia="zh-CN"/>
        </w:rPr>
        <w:t>filter</w:t>
      </w:r>
      <w:r>
        <w:rPr>
          <w:rFonts w:hint="eastAsia" w:ascii="Courier New" w:hAnsi="Courier New" w:cs="Courier New"/>
          <w:color w:val="FF0000"/>
          <w:lang w:val="en-US" w:eastAsia="zh-CN"/>
        </w:rPr>
        <w:t>之前</w:t>
      </w:r>
      <w:r>
        <w:rPr>
          <w:rFonts w:hint="default" w:ascii="Courier New" w:hAnsi="Courier New" w:cs="Courier New"/>
          <w:lang w:val="en-US" w:eastAsia="zh-CN"/>
        </w:rPr>
        <w:t>)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SingleSignOutFilter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单点退出的过滤器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&gt;singleSignOutFilter&lt;/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&gt;org.jasig.cas.client.session.SingleSignOutFilter&lt;/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服务端请求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&gt;singleSignOutFilter&lt;/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b/>
          <w:bCs/>
          <w:color w:val="FF0000"/>
          <w:lang w:val="en-US" w:eastAsia="zh-CN"/>
        </w:rPr>
      </w:pPr>
      <w:r>
        <w:rPr>
          <w:rFonts w:hint="default" w:ascii="Courier New" w:hAnsi="Courier New" w:eastAsia="宋体" w:cs="Courier New"/>
          <w:b/>
          <w:bCs/>
          <w:color w:val="FF0000"/>
          <w:lang w:val="en-US" w:eastAsia="zh-CN"/>
        </w:rPr>
        <w:t>注意：必须在web.xml文件中配置单点退出过滤器，用于判断CAS服务端是否退出登录。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60" w:after="160" w:line="276" w:lineRule="auto"/>
        <w:ind w:leftChars="0"/>
        <w:jc w:val="both"/>
        <w:textAlignment w:val="auto"/>
        <w:outlineLvl w:val="0"/>
        <w:rPr>
          <w:rFonts w:hint="eastAsia" w:eastAsia="黑体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.用户中心单点登录功能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.1需求分析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firstLine="420" w:firstLineChars="0"/>
        <w:textAlignment w:val="auto"/>
        <w:outlineLvl w:val="9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用户中心实现单点登录。</w:t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.2静态资源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eastAsia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拷贝【资料\用户中心原型】至 pinyougou-user-web</w:t>
      </w:r>
      <w:r>
        <w:rPr>
          <w:rFonts w:hint="eastAsia" w:ascii="Courier New" w:hAnsi="Courier New" w:cs="Courier New"/>
          <w:lang w:val="en-US" w:eastAsia="zh-CN"/>
        </w:rPr>
        <w:t>/src/main/webapp/目录下，效果如下图所示：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3409315" cy="2844800"/>
            <wp:effectExtent l="9525" t="9525" r="10160" b="222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844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40" w:after="140"/>
        <w:ind w:leftChars="0"/>
        <w:textAlignment w:val="auto"/>
        <w:outlineLvl w:val="1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.3实现单点登录</w:t>
      </w:r>
    </w:p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default" w:eastAsia="黑体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.3.1集成CAS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.3.1.1配置依赖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在</w:t>
      </w:r>
      <w:r>
        <w:rPr>
          <w:rFonts w:hint="default" w:ascii="Courier New" w:hAnsi="Courier New" w:cs="Courier New"/>
          <w:lang w:val="en-US" w:eastAsia="zh-CN"/>
        </w:rPr>
        <w:t>pinyougou-user-web</w:t>
      </w:r>
      <w:r>
        <w:rPr>
          <w:rFonts w:hint="eastAsia" w:ascii="Courier New" w:hAnsi="Courier New" w:cs="Courier New"/>
          <w:lang w:val="en-US" w:eastAsia="zh-CN"/>
        </w:rPr>
        <w:t>/</w:t>
      </w:r>
      <w:r>
        <w:rPr>
          <w:rFonts w:hint="default" w:ascii="Courier New" w:hAnsi="Courier New" w:cs="Courier New"/>
          <w:lang w:val="en-US" w:eastAsia="zh-CN"/>
        </w:rPr>
        <w:t>pom.xm</w:t>
      </w:r>
      <w:r>
        <w:rPr>
          <w:rFonts w:hint="eastAsia" w:ascii="Courier New" w:hAnsi="Courier New" w:cs="Courier New"/>
          <w:lang w:val="en-US" w:eastAsia="zh-CN"/>
        </w:rPr>
        <w:t>l文件中，配置</w:t>
      </w:r>
      <w:r>
        <w:rPr>
          <w:rFonts w:hint="default" w:ascii="Courier New" w:hAnsi="Courier New" w:cs="Courier New"/>
          <w:lang w:val="en-US" w:eastAsia="zh-CN"/>
        </w:rPr>
        <w:t>引入shiro-spring</w:t>
      </w:r>
      <w:r>
        <w:rPr>
          <w:rFonts w:hint="eastAsia" w:ascii="Courier New" w:hAnsi="Courier New" w:cs="Courier New"/>
          <w:lang w:val="en-US" w:eastAsia="zh-CN"/>
        </w:rPr>
        <w:t>、</w:t>
      </w:r>
      <w:r>
        <w:rPr>
          <w:rFonts w:hint="default" w:ascii="Courier New" w:hAnsi="Courier New" w:cs="Courier New"/>
          <w:lang w:val="en-US" w:eastAsia="zh-CN"/>
        </w:rPr>
        <w:t>buji-pac4j</w:t>
      </w:r>
      <w:r>
        <w:rPr>
          <w:rFonts w:hint="eastAsia" w:ascii="Courier New" w:hAnsi="Courier New" w:cs="Courier New"/>
          <w:lang w:val="en-US" w:eastAsia="zh-CN"/>
        </w:rPr>
        <w:t>、</w:t>
      </w:r>
      <w:r>
        <w:rPr>
          <w:rFonts w:hint="default" w:ascii="Courier New" w:hAnsi="Courier New" w:cs="Courier New"/>
          <w:lang w:val="en-US" w:eastAsia="zh-CN"/>
        </w:rPr>
        <w:t>pac4j-cas</w:t>
      </w:r>
      <w:r>
        <w:rPr>
          <w:rFonts w:hint="eastAsia" w:ascii="Courier New" w:hAnsi="Courier New" w:cs="Courier New"/>
          <w:lang w:val="en-US" w:eastAsia="zh-CN"/>
        </w:rPr>
        <w:t>依赖</w:t>
      </w:r>
      <w:r>
        <w:rPr>
          <w:rFonts w:hint="default" w:ascii="Courier New" w:hAnsi="Courier New" w:cs="Courier New"/>
          <w:lang w:val="en-US" w:eastAsia="zh-CN"/>
        </w:rPr>
        <w:t>jar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shiro-spring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&gt;org.apache.shiro&lt;/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&gt;shiro-spring&lt;/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&lt;!-- buji-pac4j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&gt;io.buji&lt;/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&gt;buji-pac4j&lt;/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&gt;4.1.0&lt;/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&lt;!--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  <w:lang w:val="en-US"/>
              </w:rPr>
              <w:t>pac4j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-cas --&gt;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&gt;org.pac4j&lt;/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&gt;pac4j-cas&lt;/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&gt;3.6.1&lt;/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dependencies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="Courier New" w:hAnsi="Courier New" w:cs="Courier New" w:eastAsiaTheme="majorEastAsia"/>
          <w:lang w:val="en-US" w:eastAsia="zh-CN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.3.1.2配置web.xml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修改</w:t>
      </w:r>
      <w:r>
        <w:rPr>
          <w:rFonts w:hint="default" w:ascii="Courier New" w:hAnsi="Courier New" w:cs="Courier New"/>
          <w:lang w:val="en-US" w:eastAsia="zh-CN"/>
        </w:rPr>
        <w:t>pinyougou-user-web</w:t>
      </w:r>
      <w:r>
        <w:rPr>
          <w:rFonts w:hint="eastAsia" w:ascii="Courier New" w:hAnsi="Courier New" w:cs="Courier New"/>
          <w:lang w:val="en-US" w:eastAsia="zh-CN"/>
        </w:rPr>
        <w:t>/src/main/webapp/WEB-INF/</w:t>
      </w:r>
      <w:r>
        <w:rPr>
          <w:rFonts w:hint="default" w:ascii="Courier New" w:hAnsi="Courier New" w:cs="Courier New"/>
          <w:lang w:val="en-US" w:eastAsia="zh-CN"/>
        </w:rPr>
        <w:t>web.xm</w:t>
      </w:r>
      <w:r>
        <w:rPr>
          <w:rFonts w:hint="eastAsia" w:ascii="Courier New" w:hAnsi="Courier New" w:cs="Courier New"/>
          <w:lang w:val="en-US" w:eastAsia="zh-CN"/>
        </w:rPr>
        <w:t>l文件：</w:t>
      </w:r>
    </w:p>
    <w:tbl>
      <w:tblPr>
        <w:tblStyle w:val="17"/>
        <w:tblW w:w="8475" w:type="dxa"/>
        <w:tblInd w:w="4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475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web-app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="http://java.sun.com/xml/ns/javaee"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="http://java.sun.com/xml/ns/javaee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     http://java.sun.com/xml/ns/javaee/web-app_3_0.xsd"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  <w:lang w:val="en-US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8EDCC"/>
              </w:rPr>
              <w:t>version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="3.0"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配置单点退出过滤器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&gt;org.jasig.cas.client.session.SingleSignOutFilter&lt;/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服务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前缀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&gt;casServerUrlPrefix&lt;/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&gt;http://sso.pinyougou.com&lt;/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&gt;ssoutFilter&lt;/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核心监听器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context-param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&gt;classpath:applicationContext-*.xml&lt;/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context-param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listener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listener-class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&gt;org.springframework.web.context.ContextLoaderListener&lt;/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listener-class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listener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委派过滤器代理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要求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Spring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容器中有了个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bean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的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id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为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>shiroFilter) --&gt;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&gt;shiroFilter&lt;/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&gt;org.springframework.web.filter.DelegatingFilterProxy&lt;/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&gt;shiroFilter&lt;/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Spring MVC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前端控制器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核心控制器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&gt;org.springframework.web.servlet.DispatcherServlet&lt;/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&gt;contextConfigLocation&lt;/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&gt;classpath:springmvc.xml&lt;/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&gt;1&lt;/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load-on-startup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&gt;pinyougou&lt;/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&gt;/&lt;/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servlet-mapping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配置全局编码过滤器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&gt;org.springframework.web.filter.CharacterEncodingFilter&lt;/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filter-class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&gt;encoding&lt;/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&gt;UTF-8&lt;/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param-value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init-param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&gt;characterEncodingFilter&lt;/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filter-name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&gt;/*&lt;/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url-pattern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filter-mapping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欢迎列表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 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welcome-file-list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   &lt;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welcome-file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&gt;home-index.html&lt;/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welcome-file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   &lt;/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welcome-file-list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web-app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.3.1.</w:t>
      </w: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3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配置</w:t>
      </w: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pac4j-cas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pinyougou-user-web\src\main\resources\applicationContext-shiro.xml</w:t>
      </w:r>
      <w:r>
        <w:rPr>
          <w:rFonts w:hint="eastAsia" w:ascii="Courier New" w:hAnsi="Courier New" w:cs="Courier New"/>
          <w:lang w:val="en-US" w:eastAsia="zh-CN"/>
        </w:rPr>
        <w:t>，配置</w:t>
      </w:r>
      <w:r>
        <w:rPr>
          <w:rFonts w:hint="default" w:ascii="Courier New" w:hAnsi="Courier New" w:cs="Courier New"/>
          <w:lang w:val="en-US" w:eastAsia="zh-CN"/>
        </w:rPr>
        <w:t>pac4j-cas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&lt;?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 version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="1.0"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encoding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="utf-8"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t>?&gt;</w:t>
            </w:r>
            <w:r>
              <w:rPr>
                <w:rFonts w:hint="default" w:ascii="Courier New" w:hAnsi="Courier New" w:cs="Courier New"/>
                <w:i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beans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xmlns: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="http://www.w3.org/2001/XMLSchema-instance"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b/>
                <w:color w:val="660E7A"/>
                <w:sz w:val="20"/>
                <w:szCs w:val="20"/>
                <w:shd w:val="clear" w:fill="C8EDCC"/>
              </w:rPr>
              <w:t>xsi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:schemaLocation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="http://www.springframework.org/schema/beans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http://www.springframework.org/schema/beans/spring-beans.xsd"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shiro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过滤器工厂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6"/>
                <w:szCs w:val="16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6"/>
                <w:szCs w:val="16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6"/>
                <w:szCs w:val="16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6"/>
                <w:szCs w:val="16"/>
                <w:shd w:val="clear" w:fill="C8EDCC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6"/>
                <w:szCs w:val="16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配置注入安全管理对象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配置过滤器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&lt;!-- 1.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安全过滤器，拦截需要登录的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="io.buji.pac4j.filter.SecurityFilter"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&lt;!-- 2.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回调过滤器，完成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ticket</w:t>
            </w:r>
            <w:r>
              <w:rPr>
                <w:rFonts w:hint="eastAsia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验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证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="callback"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="io.buji.pac4j.filter.CallbackFilter"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Courier New" w:hAnsi="Courier New" w:cs="Courier New"/>
                <w:i/>
                <w:color w:val="808080"/>
                <w:sz w:val="20"/>
                <w:szCs w:val="20"/>
                <w:shd w:val="clear" w:fill="C8EDCC"/>
                <w:lang w:val="en-US" w:eastAsia="zh-CN"/>
              </w:rPr>
              <w:t>验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证通过后默认重定向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15"/>
                <w:szCs w:val="15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15"/>
                <w:szCs w:val="15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5"/>
                <w:szCs w:val="15"/>
                <w:shd w:val="clear" w:fill="C8EDCC"/>
              </w:rPr>
              <w:t>property name="defaultUrl" value="http://user.pinyougou.com"</w:t>
            </w:r>
            <w:r>
              <w:rPr>
                <w:rFonts w:hint="default" w:ascii="Courier New" w:hAnsi="Courier New" w:cs="Courier New"/>
                <w:color w:val="FF0000"/>
                <w:sz w:val="15"/>
                <w:szCs w:val="15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&lt;!-- 3.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退出过滤器，拦截需要退出的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="logout"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="io.buji.pac4j.filter.LogoutFilter"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中央退出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="centralLogout"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本地退出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="localLogout"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="true"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退出成功后默认重定向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                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property name="defaultUrl" value="http://www.pinyougou.com"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entry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map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过滤器链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配置顺序为自上而下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="filterChainDefinitions"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/css/**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/img/**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/js/**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/plugins/**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/register.html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/user/save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t xml:space="preserve">                /user/sendCode = anon</w:t>
            </w:r>
            <w:r>
              <w:rPr>
                <w:rFonts w:hint="default" w:ascii="Courier New" w:hAnsi="Courier New" w:cs="Courier New"/>
                <w:color w:val="FF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/callback = callback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/logout = logout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/** = security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 pac4j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="org.pac4j.core.config.Config"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constructor-arg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="client"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客户端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="casClient"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="org.pac4j.cas.client.CasClient"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服务端信息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="casConfiguration"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登录成功后重定向回来的请求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FF0000"/>
                <w:sz w:val="16"/>
                <w:szCs w:val="16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6"/>
                <w:szCs w:val="16"/>
                <w:shd w:val="clear" w:fill="C8EDCC"/>
              </w:rPr>
              <w:t>property name="callbackUrl" value="http://user.pinyougou.com/callback"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6"/>
                <w:szCs w:val="16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设置客户端名称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(client_name=CasClient)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默认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="name"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="CasClient"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服务端信息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="casConfiguration"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="org.pac4j.cas.config.CasConfiguration"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 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服务端登录请求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 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8"/>
                <w:szCs w:val="18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8"/>
                <w:szCs w:val="18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8"/>
                <w:szCs w:val="18"/>
                <w:shd w:val="clear" w:fill="C8EDCC"/>
              </w:rPr>
              <w:t>="http://sso.pinyougou.com/login/"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8"/>
                <w:szCs w:val="18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&lt;!-- 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服务端请求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URL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前缀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="prefixUrl"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="http://sso.pinyougou.com</w:t>
            </w:r>
            <w:r>
              <w:rPr>
                <w:rFonts w:hint="default" w:ascii="Courier New" w:hAnsi="Courier New" w:cs="Courier New"/>
                <w:b/>
                <w:color w:val="FF0000"/>
                <w:sz w:val="20"/>
                <w:szCs w:val="20"/>
                <w:shd w:val="clear" w:fill="C8EDCC"/>
              </w:rPr>
              <w:t>/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配置安全管理器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="securityManager"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         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="org.apache.shiro.web.mgt.DefaultWebSecurityManager"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配置自定义身份认证域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="realm" </w:t>
            </w:r>
            <w:r>
              <w:rPr>
                <w:rFonts w:hint="default" w:ascii="Courier New" w:hAnsi="Courier New" w:cs="Courier New"/>
                <w:b/>
                <w:color w:val="0000FF"/>
                <w:sz w:val="20"/>
                <w:szCs w:val="20"/>
                <w:shd w:val="clear" w:fill="C8EDCC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>="pac4jRealm"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自定义身份认证域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--&gt;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FF0000"/>
                <w:sz w:val="18"/>
                <w:szCs w:val="18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8"/>
                <w:szCs w:val="18"/>
                <w:shd w:val="clear" w:fill="C8EDCC"/>
              </w:rPr>
              <w:t>bean id="pac4jRealm" class="com.pinyougou.user.realm.CasPac4jRealm"</w:t>
            </w:r>
            <w:r>
              <w:rPr>
                <w:rFonts w:hint="default" w:ascii="Courier New" w:hAnsi="Courier New" w:cs="Courier New"/>
                <w:color w:val="FF0000"/>
                <w:sz w:val="18"/>
                <w:szCs w:val="18"/>
                <w:shd w:val="clear" w:fill="C8EDCC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beans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8.3.1.4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自定义认证域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rPr>
          <w:rFonts w:hint="default" w:ascii="Courier New" w:hAnsi="Courier New" w:eastAsia="宋体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pinyougou-user-web\src\main\java\com\pinyougou\user\realm\CasPac4jRealm.java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自定义身份认证域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CasPac4jRealm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Pac4jRealm{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验证用户身份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(Cas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已认证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AuthenticationInfo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400" w:firstLineChars="700"/>
              <w:textAlignment w:val="auto"/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doGetAuthenticationInfo(AuthenticationToken token)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调用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>Pac4jRealm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实现的认证方法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AuthenticationInfo authc =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super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.doGetAuthenticationInfo(token);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username = ((Pac4jPrincipal) authc.getPrincipals()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.getPrimaryPrincipal()).getName();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"username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username);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authc;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设置角色和权限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0"/>
                <w:szCs w:val="20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AuthorizationInfo </w:t>
            </w:r>
          </w:p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firstLine="1300" w:firstLineChars="650"/>
              <w:textAlignment w:val="auto"/>
              <w:rPr>
                <w:rFonts w:hint="eastAsia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doGetAuthorizationInfo(PrincipalCollection principals) {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i/>
                <w:color w:val="808080"/>
                <w:sz w:val="20"/>
                <w:szCs w:val="20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>获取登录用户名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String username = ((Pac4jPrincipal)principals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        .getPrimaryPrincipal()).getName();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0"/>
                <w:szCs w:val="20"/>
                <w:shd w:val="clear" w:fill="C8EDCC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20"/>
                <w:szCs w:val="20"/>
                <w:shd w:val="clear" w:fill="C8EDCC"/>
              </w:rPr>
              <w:t xml:space="preserve">"username = " 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+ username);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0"/>
                <w:szCs w:val="20"/>
                <w:shd w:val="clear" w:fill="C8EDCC"/>
              </w:rPr>
              <w:t>return null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0"/>
                <w:szCs w:val="20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.3.2获取登录用户名</w:t>
      </w:r>
    </w:p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.3.2.1前端代码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修改pinyougou-user-web</w:t>
      </w:r>
      <w:r>
        <w:rPr>
          <w:rFonts w:hint="eastAsia" w:ascii="Courier New" w:hAnsi="Courier New" w:cs="Courier New"/>
          <w:lang w:val="en-US" w:eastAsia="zh-CN"/>
        </w:rPr>
        <w:t>/src/main/webapp/</w:t>
      </w:r>
      <w:r>
        <w:rPr>
          <w:rFonts w:hint="default" w:ascii="Courier New" w:hAnsi="Courier New" w:cs="Courier New"/>
          <w:lang w:val="en-US" w:eastAsia="zh-CN"/>
        </w:rPr>
        <w:t>home-index.html引入js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"/js/vue.min.js"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"/js/axios.min.js"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script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src=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"/js/controller/indexController.js"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script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eastAsia" w:ascii="Courier New" w:hAnsi="Courier New" w:cs="Courier New"/>
          <w:lang w:val="en-US" w:eastAsia="zh-CN"/>
        </w:rPr>
        <w:t>pinyougou-user-web/src/main/webapp/js/controller/目录下，</w:t>
      </w:r>
      <w:r>
        <w:rPr>
          <w:rFonts w:hint="default" w:ascii="Courier New" w:hAnsi="Courier New" w:cs="Courier New"/>
          <w:lang w:val="en-US" w:eastAsia="zh-CN"/>
        </w:rPr>
        <w:t>创建indexController.js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窗口加载完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21"/>
                <w:szCs w:val="21"/>
                <w:shd w:val="clear" w:fill="C8EDCC"/>
              </w:rPr>
              <w:t>window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.onload 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var </w:t>
            </w:r>
            <w:r>
              <w:rPr>
                <w:rFonts w:hint="default" w:ascii="Courier New" w:hAnsi="Courier New" w:cs="Courier New"/>
                <w:color w:val="458383"/>
                <w:sz w:val="21"/>
                <w:szCs w:val="21"/>
                <w:shd w:val="clear" w:fill="C8EDCC"/>
              </w:rPr>
              <w:t xml:space="preserve">vue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=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Vue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el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'#app'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,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元素绑定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data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数据模型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loginName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'' </w:t>
            </w:r>
            <w:r>
              <w:rPr>
                <w:rFonts w:hint="default" w:ascii="Courier New" w:hAnsi="Courier New" w:cs="Courier New"/>
                <w:i/>
                <w:color w:val="FF000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>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 xml:space="preserve">methods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操作方法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获取登录用户名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 xml:space="preserve">showName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() 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</w:t>
            </w:r>
            <w:r>
              <w:rPr>
                <w:rFonts w:hint="default" w:ascii="Courier New" w:hAnsi="Courier New" w:cs="Courier New"/>
                <w:b/>
                <w:color w:val="660E7A"/>
                <w:sz w:val="21"/>
                <w:szCs w:val="21"/>
                <w:shd w:val="clear" w:fill="C8EDCC"/>
              </w:rPr>
              <w:t>axios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8EDCC"/>
              </w:rPr>
              <w:t>"/user/showName"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).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>then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>function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(response){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   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vue.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 xml:space="preserve">loginName 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= response.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data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loginName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},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7A7A43"/>
                <w:sz w:val="21"/>
                <w:szCs w:val="21"/>
                <w:shd w:val="clear" w:fill="C8EDCC"/>
              </w:rPr>
              <w:t xml:space="preserve">created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: 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8EDCC"/>
              </w:rPr>
              <w:t xml:space="preserve">function 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() { </w:t>
            </w:r>
            <w:r>
              <w:rPr>
                <w:rFonts w:hint="default" w:ascii="Courier New" w:hAnsi="Courier New" w:cs="Courier New"/>
                <w:i/>
                <w:color w:val="808080"/>
                <w:sz w:val="21"/>
                <w:szCs w:val="21"/>
                <w:shd w:val="clear" w:fill="C8EDCC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>创建生命周期</w:t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1"/>
                <w:szCs w:val="21"/>
                <w:shd w:val="clear" w:fill="C8EDCC"/>
              </w:rPr>
              <w:t xml:space="preserve">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21"/>
                <w:szCs w:val="21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8EDCC"/>
              </w:rPr>
              <w:t>this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t>.showName();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    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 xml:space="preserve">    });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8EDCC"/>
              </w:rPr>
              <w:t>};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home-index.html</w:t>
      </w:r>
      <w:r>
        <w:rPr>
          <w:rFonts w:hint="eastAsia" w:ascii="Courier New" w:hAnsi="Courier New" w:cs="Courier New"/>
          <w:lang w:val="en-US" w:eastAsia="zh-CN"/>
        </w:rPr>
        <w:t>页面，隐藏登录与注册</w:t>
      </w:r>
      <w:r>
        <w:rPr>
          <w:rFonts w:hint="default" w:ascii="Courier New" w:hAnsi="Courier New" w:cs="Courier New"/>
          <w:lang w:val="en-US" w:eastAsia="zh-CN"/>
        </w:rPr>
        <w:t>(</w:t>
      </w:r>
      <w:r>
        <w:rPr>
          <w:rFonts w:hint="eastAsia" w:ascii="Courier New" w:hAnsi="Courier New" w:cs="Courier New"/>
          <w:lang w:val="en-US" w:eastAsia="zh-CN"/>
        </w:rPr>
        <w:t>25</w:t>
      </w:r>
      <w:r>
        <w:rPr>
          <w:rFonts w:hint="default" w:ascii="Courier New" w:hAnsi="Courier New" w:cs="Courier New"/>
          <w:lang w:val="en-US" w:eastAsia="zh-CN"/>
        </w:rPr>
        <w:t>行)：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ul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"fl"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   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li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"f-item"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{{</w:t>
            </w:r>
            <w:r>
              <w:rPr>
                <w:rFonts w:hint="default" w:ascii="Courier New" w:hAnsi="Courier New" w:cs="Courier New"/>
                <w:b/>
                <w:color w:val="FF0000"/>
                <w:sz w:val="21"/>
                <w:szCs w:val="21"/>
                <w:shd w:val="clear" w:fill="C7EDCC"/>
              </w:rPr>
              <w:t>loginName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}}</w:t>
            </w:r>
            <w:r>
              <w:rPr>
                <w:rFonts w:hint="eastAsia" w:ascii="宋体" w:hAnsi="宋体" w:eastAsia="宋体" w:cs="宋体"/>
                <w:color w:val="FF0000"/>
                <w:sz w:val="21"/>
                <w:szCs w:val="21"/>
                <w:shd w:val="clear" w:fill="C7EDCC"/>
              </w:rPr>
              <w:t>，</w:t>
            </w: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shd w:val="clear" w:fill="C7EDCC"/>
              </w:rPr>
              <w:t>品优购欢迎您！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li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 xml:space="preserve"> 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ul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home-index.html</w:t>
      </w:r>
      <w:r>
        <w:rPr>
          <w:rFonts w:hint="eastAsia" w:ascii="Courier New" w:hAnsi="Courier New" w:cs="Courier New"/>
          <w:lang w:val="en-US" w:eastAsia="zh-CN"/>
        </w:rPr>
        <w:t>页面，</w:t>
      </w:r>
      <w:r>
        <w:rPr>
          <w:rFonts w:hint="default" w:ascii="Courier New" w:hAnsi="Courier New" w:cs="Courier New"/>
          <w:lang w:val="en-US" w:eastAsia="zh-CN"/>
        </w:rPr>
        <w:t>显示用户名(1</w:t>
      </w:r>
      <w:r>
        <w:rPr>
          <w:rFonts w:hint="eastAsia" w:ascii="Courier New" w:hAnsi="Courier New" w:cs="Courier New"/>
          <w:lang w:val="en-US" w:eastAsia="zh-CN"/>
        </w:rPr>
        <w:t>5</w:t>
      </w:r>
      <w:r>
        <w:rPr>
          <w:rFonts w:hint="default" w:ascii="Courier New" w:hAnsi="Courier New" w:cs="Courier New"/>
          <w:lang w:val="en-US" w:eastAsia="zh-CN"/>
        </w:rPr>
        <w:t>8行)：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7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 xml:space="preserve">span </w:t>
            </w:r>
            <w:r>
              <w:rPr>
                <w:rFonts w:hint="default" w:ascii="Courier New" w:hAnsi="Courier New" w:cs="Courier New"/>
                <w:b/>
                <w:color w:val="0000FF"/>
                <w:sz w:val="21"/>
                <w:szCs w:val="21"/>
                <w:shd w:val="clear" w:fill="C7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1"/>
                <w:szCs w:val="21"/>
                <w:shd w:val="clear" w:fill="C7EDCC"/>
              </w:rPr>
              <w:t>"name"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21"/>
                <w:szCs w:val="21"/>
                <w:shd w:val="clear" w:fill="C7EDCC"/>
              </w:rPr>
              <w:t>{{loginName}}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1"/>
                <w:szCs w:val="21"/>
                <w:shd w:val="clear" w:fill="C7EDCC"/>
              </w:rPr>
              <w:t>span</w:t>
            </w:r>
            <w:r>
              <w:rPr>
                <w:rFonts w:hint="default" w:ascii="Courier New" w:hAnsi="Courier New" w:cs="Courier New"/>
                <w:color w:val="000000"/>
                <w:sz w:val="21"/>
                <w:szCs w:val="21"/>
                <w:shd w:val="clear" w:fill="C7EDCC"/>
              </w:rPr>
              <w:t>&gt;</w:t>
            </w:r>
          </w:p>
        </w:tc>
      </w:tr>
    </w:tbl>
    <w:p>
      <w:pPr>
        <w:pStyle w:val="5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3"/>
        <w:rPr>
          <w:rFonts w:hint="eastAsia"/>
          <w:lang w:val="en-US" w:eastAsia="zh-CN"/>
        </w:rPr>
      </w:pPr>
      <w:r>
        <w:rPr>
          <w:rFonts w:hint="default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8</w:t>
      </w:r>
      <w:r>
        <w:rPr>
          <w:rFonts w:hint="eastAsia" w:asciiTheme="majorHAnsi" w:hAnsiTheme="majorHAnsi" w:eastAsiaTheme="majorEastAsia" w:cstheme="majorBidi"/>
          <w:b/>
          <w:bCs/>
          <w:color w:val="1E1C11" w:themeColor="background2" w:themeShade="1A"/>
          <w:kern w:val="2"/>
          <w:sz w:val="28"/>
          <w:szCs w:val="28"/>
          <w:lang w:val="en-US" w:eastAsia="zh-CN" w:bidi="ar-SA"/>
        </w:rPr>
        <w:t>.3.2.2后端代码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pinyougou-user-web</w:t>
      </w:r>
      <w:r>
        <w:rPr>
          <w:rFonts w:hint="eastAsia" w:ascii="Courier New" w:hAnsi="Courier New" w:cs="Courier New"/>
          <w:lang w:val="en-US" w:eastAsia="zh-CN"/>
        </w:rPr>
        <w:t>/src/main/java/com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pinyougou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user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controller</w:t>
      </w:r>
      <w:r>
        <w:rPr>
          <w:rFonts w:hint="default" w:ascii="Courier New" w:hAnsi="Courier New" w:cs="Courier New"/>
          <w:lang w:val="en-US" w:eastAsia="zh-CN"/>
        </w:rPr>
        <w:t>/</w:t>
      </w:r>
      <w:r>
        <w:rPr>
          <w:rFonts w:hint="eastAsia" w:ascii="Courier New" w:hAnsi="Courier New" w:cs="Courier New"/>
          <w:lang w:val="en-US" w:eastAsia="zh-CN"/>
        </w:rPr>
        <w:t>包下</w:t>
      </w:r>
      <w:r>
        <w:rPr>
          <w:rFonts w:hint="default" w:ascii="Courier New" w:hAnsi="Courier New" w:cs="Courier New"/>
          <w:lang w:val="en-US" w:eastAsia="zh-CN"/>
        </w:rPr>
        <w:t>创建LoginController.java</w:t>
      </w:r>
      <w:r>
        <w:rPr>
          <w:rFonts w:hint="eastAsia" w:ascii="Courier New" w:hAnsi="Courier New" w:cs="Courier New"/>
          <w:lang w:val="en-US" w:eastAsia="zh-CN"/>
        </w:rPr>
        <w:t>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808080"/>
                <w:sz w:val="22"/>
                <w:szCs w:val="22"/>
                <w:shd w:val="clear" w:fill="C8EDCC"/>
              </w:rPr>
              <w:t xml:space="preserve">登录控制器 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t>@RestController</w:t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LoginController 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color w:val="808000"/>
                <w:sz w:val="22"/>
                <w:szCs w:val="22"/>
                <w:shd w:val="clear" w:fill="C8EDCC"/>
              </w:rPr>
              <w:t>@GetMapping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"/user/showName"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Map&lt;String,String&gt; showName(){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/** </w:t>
            </w:r>
            <w:r>
              <w:rPr>
                <w:rFonts w:hint="eastAsia" w:ascii="宋体" w:hAnsi="宋体" w:eastAsia="宋体" w:cs="宋体"/>
                <w:i/>
                <w:color w:val="FF0000"/>
                <w:sz w:val="22"/>
                <w:szCs w:val="22"/>
                <w:shd w:val="clear" w:fill="C8EDCC"/>
              </w:rPr>
              <w:t xml:space="preserve">获取用户登录名 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>*/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Pac4jPrincipal principal = (Pac4jPrincipal) SecurityUtils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        .</w:t>
            </w:r>
            <w:r>
              <w:rPr>
                <w:rFonts w:hint="default" w:ascii="Courier New" w:hAnsi="Courier New" w:cs="Courier New"/>
                <w:i/>
                <w:color w:val="FF0000"/>
                <w:sz w:val="22"/>
                <w:szCs w:val="22"/>
                <w:shd w:val="clear" w:fill="C8EDCC"/>
              </w:rPr>
              <w:t>getSubject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>().getPrincipal();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t xml:space="preserve">        String loginName = principal.getName();</w:t>
            </w:r>
            <w:r>
              <w:rPr>
                <w:rFonts w:hint="default" w:ascii="Courier New" w:hAnsi="Courier New" w:cs="Courier New"/>
                <w:color w:val="FF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Map&lt;String, String&gt; map =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HashMap&lt;&gt;();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map.put(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"loginName"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, loginName);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    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map;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 xml:space="preserve">    }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}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20" w:after="20"/>
        <w:ind w:leftChars="0"/>
        <w:textAlignment w:val="auto"/>
        <w:outlineLvl w:val="2"/>
        <w:rPr>
          <w:rFonts w:hint="eastAsia" w:eastAsia="黑体"/>
          <w:lang w:val="en-US" w:eastAsia="zh-CN"/>
        </w:rPr>
      </w:pP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>.3.3退出登录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 w:ascii="Courier New" w:hAnsi="Courier New" w:cs="Courier New"/>
          <w:lang w:val="en-US" w:eastAsia="zh-CN"/>
        </w:rPr>
      </w:pPr>
      <w:r>
        <w:rPr>
          <w:rFonts w:hint="default" w:ascii="Courier New" w:hAnsi="Courier New" w:cs="Courier New"/>
          <w:lang w:val="en-US" w:eastAsia="zh-CN"/>
        </w:rPr>
        <w:t>home-index.html</w:t>
      </w:r>
      <w:r>
        <w:rPr>
          <w:rFonts w:hint="eastAsia" w:ascii="Courier New" w:hAnsi="Courier New" w:cs="Courier New"/>
          <w:lang w:val="en-US" w:eastAsia="zh-CN"/>
        </w:rPr>
        <w:t>页面</w:t>
      </w:r>
      <w:r>
        <w:rPr>
          <w:rFonts w:hint="default" w:ascii="Courier New" w:hAnsi="Courier New" w:cs="Courier New"/>
          <w:lang w:val="en-US" w:eastAsia="zh-CN"/>
        </w:rPr>
        <w:t>退出登录后，跳转到网站首页(1</w:t>
      </w:r>
      <w:r>
        <w:rPr>
          <w:rFonts w:hint="eastAsia" w:ascii="Courier New" w:hAnsi="Courier New" w:cs="Courier New"/>
          <w:lang w:val="en-US" w:eastAsia="zh-CN"/>
        </w:rPr>
        <w:t>58</w:t>
      </w:r>
      <w:r>
        <w:rPr>
          <w:rFonts w:hint="default" w:ascii="Courier New" w:hAnsi="Courier New" w:cs="Courier New"/>
          <w:lang w:val="en-US" w:eastAsia="zh-CN"/>
        </w:rPr>
        <w:t>行)：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pageBreakBefore w:val="0"/>
              <w:widowControl/>
              <w:suppressLineNumbers w:val="0"/>
              <w:shd w:val="clear" w:fill="C8EDCC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 xml:space="preserve">span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class=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"safe"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color w:val="0000FF"/>
                <w:sz w:val="22"/>
                <w:szCs w:val="22"/>
                <w:shd w:val="clear" w:fill="C8EDCC"/>
              </w:rPr>
              <w:t>href=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b/>
                <w:color w:val="FF0000"/>
                <w:sz w:val="22"/>
                <w:szCs w:val="22"/>
                <w:shd w:val="clear" w:fill="C8EDCC"/>
              </w:rPr>
              <w:t>/logout</w:t>
            </w:r>
            <w:r>
              <w:rPr>
                <w:rFonts w:hint="default" w:ascii="Courier New" w:hAnsi="Courier New" w:cs="Courier New"/>
                <w:b/>
                <w:color w:val="008000"/>
                <w:sz w:val="22"/>
                <w:szCs w:val="22"/>
                <w:shd w:val="clear" w:fill="C8EDCC"/>
              </w:rPr>
              <w:t>"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  <w:shd w:val="clear" w:fill="C8EDCC"/>
              </w:rPr>
              <w:t xml:space="preserve">退出登录 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a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&gt;&lt;/</w:t>
            </w:r>
            <w:r>
              <w:rPr>
                <w:rFonts w:hint="default" w:ascii="Courier New" w:hAnsi="Courier New" w:cs="Courier New"/>
                <w:b/>
                <w:color w:val="000080"/>
                <w:sz w:val="22"/>
                <w:szCs w:val="22"/>
                <w:shd w:val="clear" w:fill="C8EDCC"/>
              </w:rPr>
              <w:t>span</w:t>
            </w:r>
            <w:r>
              <w:rPr>
                <w:rFonts w:hint="default" w:ascii="Courier New" w:hAnsi="Courier New" w:cs="Courier New"/>
                <w:color w:val="000000"/>
                <w:sz w:val="22"/>
                <w:szCs w:val="22"/>
                <w:shd w:val="clear" w:fill="C8EDCC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兰亭超细黑简体">
    <w:altName w:val="黑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  <w:r>
      <w:rPr>
        <w:rFonts w:hint="eastAsia"/>
        <w:lang w:val="en-US" w:eastAsia="zh-CN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lang w:val="en-US"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76310EC"/>
    <w:multiLevelType w:val="singleLevel"/>
    <w:tmpl w:val="E76310E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80501A9"/>
    <w:multiLevelType w:val="singleLevel"/>
    <w:tmpl w:val="E80501A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72A357C"/>
    <w:multiLevelType w:val="singleLevel"/>
    <w:tmpl w:val="072A357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309468A"/>
    <w:multiLevelType w:val="singleLevel"/>
    <w:tmpl w:val="1309468A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E76330D"/>
    <w:multiLevelType w:val="multilevel"/>
    <w:tmpl w:val="2E76330D"/>
    <w:lvl w:ilvl="0" w:tentative="0">
      <w:start w:val="1"/>
      <w:numFmt w:val="chineseCountingThousand"/>
      <w:pStyle w:val="2"/>
      <w:suff w:val="space"/>
      <w:lvlText w:val="%1、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2．"/>
      <w:lvlJc w:val="left"/>
      <w:pPr>
        <w:ind w:left="992" w:hanging="992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2.%3．"/>
      <w:lvlJc w:val="left"/>
      <w:pPr>
        <w:ind w:left="1418" w:hanging="1418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4D6DEDD1"/>
    <w:multiLevelType w:val="singleLevel"/>
    <w:tmpl w:val="4D6DEDD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9A2D4A"/>
    <w:multiLevelType w:val="singleLevel"/>
    <w:tmpl w:val="599A2D4A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81206"/>
    <w:rsid w:val="00083928"/>
    <w:rsid w:val="000A2231"/>
    <w:rsid w:val="000C5BB7"/>
    <w:rsid w:val="000D1BB3"/>
    <w:rsid w:val="000D6273"/>
    <w:rsid w:val="000D6912"/>
    <w:rsid w:val="00107C3A"/>
    <w:rsid w:val="00110D0D"/>
    <w:rsid w:val="001116C7"/>
    <w:rsid w:val="00111AB1"/>
    <w:rsid w:val="00112955"/>
    <w:rsid w:val="00113784"/>
    <w:rsid w:val="001165E2"/>
    <w:rsid w:val="001326D5"/>
    <w:rsid w:val="00177B36"/>
    <w:rsid w:val="0018522E"/>
    <w:rsid w:val="0019064E"/>
    <w:rsid w:val="00190982"/>
    <w:rsid w:val="001A12B7"/>
    <w:rsid w:val="001A24F6"/>
    <w:rsid w:val="001E5C2F"/>
    <w:rsid w:val="00203578"/>
    <w:rsid w:val="00213189"/>
    <w:rsid w:val="00260AC3"/>
    <w:rsid w:val="002A5D9B"/>
    <w:rsid w:val="002B30F1"/>
    <w:rsid w:val="002C2A94"/>
    <w:rsid w:val="00306C9D"/>
    <w:rsid w:val="00310732"/>
    <w:rsid w:val="003168CC"/>
    <w:rsid w:val="003369A9"/>
    <w:rsid w:val="00345ACC"/>
    <w:rsid w:val="003474FF"/>
    <w:rsid w:val="00347E92"/>
    <w:rsid w:val="0038297D"/>
    <w:rsid w:val="00393051"/>
    <w:rsid w:val="003B0329"/>
    <w:rsid w:val="003D1AC0"/>
    <w:rsid w:val="003E551A"/>
    <w:rsid w:val="00422752"/>
    <w:rsid w:val="00432431"/>
    <w:rsid w:val="00444B3D"/>
    <w:rsid w:val="00455039"/>
    <w:rsid w:val="00460949"/>
    <w:rsid w:val="004838C0"/>
    <w:rsid w:val="004938CB"/>
    <w:rsid w:val="004F576F"/>
    <w:rsid w:val="00513BD0"/>
    <w:rsid w:val="005232CE"/>
    <w:rsid w:val="005237AA"/>
    <w:rsid w:val="00540540"/>
    <w:rsid w:val="005520F4"/>
    <w:rsid w:val="00563F41"/>
    <w:rsid w:val="0057053A"/>
    <w:rsid w:val="005B4D72"/>
    <w:rsid w:val="005D4AC0"/>
    <w:rsid w:val="005E40B2"/>
    <w:rsid w:val="005E6D3D"/>
    <w:rsid w:val="00657ECD"/>
    <w:rsid w:val="0066654E"/>
    <w:rsid w:val="00674CA8"/>
    <w:rsid w:val="00683B84"/>
    <w:rsid w:val="006960F8"/>
    <w:rsid w:val="006A76C8"/>
    <w:rsid w:val="006B2E0B"/>
    <w:rsid w:val="006B4135"/>
    <w:rsid w:val="006B7E4E"/>
    <w:rsid w:val="006C26FD"/>
    <w:rsid w:val="006C2F60"/>
    <w:rsid w:val="006C5424"/>
    <w:rsid w:val="006C7E09"/>
    <w:rsid w:val="006E7664"/>
    <w:rsid w:val="006F090A"/>
    <w:rsid w:val="00707BC7"/>
    <w:rsid w:val="00746034"/>
    <w:rsid w:val="00746CB7"/>
    <w:rsid w:val="00784947"/>
    <w:rsid w:val="007B488C"/>
    <w:rsid w:val="007D66FF"/>
    <w:rsid w:val="007E1E60"/>
    <w:rsid w:val="007F51AC"/>
    <w:rsid w:val="00804884"/>
    <w:rsid w:val="0081607D"/>
    <w:rsid w:val="00843869"/>
    <w:rsid w:val="00855538"/>
    <w:rsid w:val="008635B3"/>
    <w:rsid w:val="00866CDD"/>
    <w:rsid w:val="00871962"/>
    <w:rsid w:val="00882AFC"/>
    <w:rsid w:val="00887F55"/>
    <w:rsid w:val="008B1D81"/>
    <w:rsid w:val="008D6DB7"/>
    <w:rsid w:val="00910AE1"/>
    <w:rsid w:val="00915486"/>
    <w:rsid w:val="00920F79"/>
    <w:rsid w:val="009225F0"/>
    <w:rsid w:val="009569FD"/>
    <w:rsid w:val="00957768"/>
    <w:rsid w:val="0096019F"/>
    <w:rsid w:val="00974751"/>
    <w:rsid w:val="00976BCD"/>
    <w:rsid w:val="0099504E"/>
    <w:rsid w:val="009B7BE7"/>
    <w:rsid w:val="009C610E"/>
    <w:rsid w:val="009D2C95"/>
    <w:rsid w:val="009E2BC4"/>
    <w:rsid w:val="009E3D11"/>
    <w:rsid w:val="00A2400C"/>
    <w:rsid w:val="00A34839"/>
    <w:rsid w:val="00A35E89"/>
    <w:rsid w:val="00A40A60"/>
    <w:rsid w:val="00A54C08"/>
    <w:rsid w:val="00A5719A"/>
    <w:rsid w:val="00AA41CA"/>
    <w:rsid w:val="00AB03B8"/>
    <w:rsid w:val="00AB0F10"/>
    <w:rsid w:val="00AB27FE"/>
    <w:rsid w:val="00AB551A"/>
    <w:rsid w:val="00AC22C4"/>
    <w:rsid w:val="00AD39B2"/>
    <w:rsid w:val="00AE06BC"/>
    <w:rsid w:val="00B03562"/>
    <w:rsid w:val="00B24198"/>
    <w:rsid w:val="00B46BAA"/>
    <w:rsid w:val="00B5700A"/>
    <w:rsid w:val="00B660A5"/>
    <w:rsid w:val="00B87CA3"/>
    <w:rsid w:val="00B96C5E"/>
    <w:rsid w:val="00BB48BE"/>
    <w:rsid w:val="00BD2571"/>
    <w:rsid w:val="00C0191A"/>
    <w:rsid w:val="00C061BD"/>
    <w:rsid w:val="00C2785F"/>
    <w:rsid w:val="00C30059"/>
    <w:rsid w:val="00C33D53"/>
    <w:rsid w:val="00C33DFB"/>
    <w:rsid w:val="00C36DF3"/>
    <w:rsid w:val="00C55601"/>
    <w:rsid w:val="00C61A45"/>
    <w:rsid w:val="00C7215F"/>
    <w:rsid w:val="00C73217"/>
    <w:rsid w:val="00C95A6D"/>
    <w:rsid w:val="00D03751"/>
    <w:rsid w:val="00D040FE"/>
    <w:rsid w:val="00D20698"/>
    <w:rsid w:val="00D25881"/>
    <w:rsid w:val="00D404B7"/>
    <w:rsid w:val="00D4066A"/>
    <w:rsid w:val="00D57838"/>
    <w:rsid w:val="00D62269"/>
    <w:rsid w:val="00D65115"/>
    <w:rsid w:val="00D752CA"/>
    <w:rsid w:val="00D976AF"/>
    <w:rsid w:val="00DA25C9"/>
    <w:rsid w:val="00DB11ED"/>
    <w:rsid w:val="00DB3F68"/>
    <w:rsid w:val="00DB77FC"/>
    <w:rsid w:val="00DD745A"/>
    <w:rsid w:val="00DE1798"/>
    <w:rsid w:val="00DE3B81"/>
    <w:rsid w:val="00DE4176"/>
    <w:rsid w:val="00DE53BA"/>
    <w:rsid w:val="00E0161E"/>
    <w:rsid w:val="00E02925"/>
    <w:rsid w:val="00E0454B"/>
    <w:rsid w:val="00E35900"/>
    <w:rsid w:val="00E46C82"/>
    <w:rsid w:val="00E651FF"/>
    <w:rsid w:val="00E82793"/>
    <w:rsid w:val="00E926C9"/>
    <w:rsid w:val="00EA6E88"/>
    <w:rsid w:val="00ED7495"/>
    <w:rsid w:val="00ED7CFF"/>
    <w:rsid w:val="00F1319B"/>
    <w:rsid w:val="00F17FFE"/>
    <w:rsid w:val="00F427A0"/>
    <w:rsid w:val="00F47F38"/>
    <w:rsid w:val="00F50A5F"/>
    <w:rsid w:val="00F64BFB"/>
    <w:rsid w:val="00F719C1"/>
    <w:rsid w:val="00F8776F"/>
    <w:rsid w:val="00F917F4"/>
    <w:rsid w:val="00FB0256"/>
    <w:rsid w:val="00FB1ADD"/>
    <w:rsid w:val="00FB7545"/>
    <w:rsid w:val="00FE0B71"/>
    <w:rsid w:val="00FF50AB"/>
    <w:rsid w:val="01010942"/>
    <w:rsid w:val="010A2981"/>
    <w:rsid w:val="010A3195"/>
    <w:rsid w:val="010C2936"/>
    <w:rsid w:val="010E4913"/>
    <w:rsid w:val="010F3F86"/>
    <w:rsid w:val="01107A8F"/>
    <w:rsid w:val="01125F2D"/>
    <w:rsid w:val="01126E57"/>
    <w:rsid w:val="011361DC"/>
    <w:rsid w:val="0115219E"/>
    <w:rsid w:val="01170622"/>
    <w:rsid w:val="011764EE"/>
    <w:rsid w:val="011B5A5F"/>
    <w:rsid w:val="011C32B8"/>
    <w:rsid w:val="0121680F"/>
    <w:rsid w:val="012263EA"/>
    <w:rsid w:val="01231686"/>
    <w:rsid w:val="01241418"/>
    <w:rsid w:val="012532D7"/>
    <w:rsid w:val="01267049"/>
    <w:rsid w:val="01272F87"/>
    <w:rsid w:val="01275603"/>
    <w:rsid w:val="012838B3"/>
    <w:rsid w:val="012A51CE"/>
    <w:rsid w:val="012A7DB2"/>
    <w:rsid w:val="012C6B81"/>
    <w:rsid w:val="012F62C6"/>
    <w:rsid w:val="0133661B"/>
    <w:rsid w:val="01375E49"/>
    <w:rsid w:val="01381833"/>
    <w:rsid w:val="01383801"/>
    <w:rsid w:val="01386F10"/>
    <w:rsid w:val="013A7185"/>
    <w:rsid w:val="013B5A29"/>
    <w:rsid w:val="013F03CB"/>
    <w:rsid w:val="01404AE4"/>
    <w:rsid w:val="01432AA5"/>
    <w:rsid w:val="01444641"/>
    <w:rsid w:val="01452241"/>
    <w:rsid w:val="014565A0"/>
    <w:rsid w:val="01460826"/>
    <w:rsid w:val="01461FA9"/>
    <w:rsid w:val="0146287E"/>
    <w:rsid w:val="014A6D96"/>
    <w:rsid w:val="014C6383"/>
    <w:rsid w:val="014D114F"/>
    <w:rsid w:val="014D3B75"/>
    <w:rsid w:val="014E1F24"/>
    <w:rsid w:val="014F49D8"/>
    <w:rsid w:val="014F6EA4"/>
    <w:rsid w:val="01535E42"/>
    <w:rsid w:val="015403F0"/>
    <w:rsid w:val="01551166"/>
    <w:rsid w:val="01570088"/>
    <w:rsid w:val="01594F50"/>
    <w:rsid w:val="01596789"/>
    <w:rsid w:val="015B2996"/>
    <w:rsid w:val="015C7292"/>
    <w:rsid w:val="015D06CF"/>
    <w:rsid w:val="015E3F12"/>
    <w:rsid w:val="015F0647"/>
    <w:rsid w:val="01601746"/>
    <w:rsid w:val="016120C6"/>
    <w:rsid w:val="01637A75"/>
    <w:rsid w:val="01660FE2"/>
    <w:rsid w:val="016660F8"/>
    <w:rsid w:val="01666693"/>
    <w:rsid w:val="0168362F"/>
    <w:rsid w:val="01691960"/>
    <w:rsid w:val="016B66BF"/>
    <w:rsid w:val="016D1DF6"/>
    <w:rsid w:val="016D5E84"/>
    <w:rsid w:val="0171054D"/>
    <w:rsid w:val="01737D51"/>
    <w:rsid w:val="01743BC3"/>
    <w:rsid w:val="01777716"/>
    <w:rsid w:val="01792F97"/>
    <w:rsid w:val="017A5535"/>
    <w:rsid w:val="017B26BE"/>
    <w:rsid w:val="017B5B15"/>
    <w:rsid w:val="017D141E"/>
    <w:rsid w:val="017F2E33"/>
    <w:rsid w:val="018204F1"/>
    <w:rsid w:val="018324E5"/>
    <w:rsid w:val="0184046D"/>
    <w:rsid w:val="018576AB"/>
    <w:rsid w:val="0186420A"/>
    <w:rsid w:val="018679BA"/>
    <w:rsid w:val="018770D7"/>
    <w:rsid w:val="018B34B4"/>
    <w:rsid w:val="01925EC9"/>
    <w:rsid w:val="01932E33"/>
    <w:rsid w:val="0193371F"/>
    <w:rsid w:val="01950419"/>
    <w:rsid w:val="019716B2"/>
    <w:rsid w:val="01985D88"/>
    <w:rsid w:val="019A3EF9"/>
    <w:rsid w:val="019B04BB"/>
    <w:rsid w:val="019E326B"/>
    <w:rsid w:val="01A155BC"/>
    <w:rsid w:val="01A42311"/>
    <w:rsid w:val="01A44421"/>
    <w:rsid w:val="01A53E1A"/>
    <w:rsid w:val="01A92309"/>
    <w:rsid w:val="01A97DB1"/>
    <w:rsid w:val="01AA4F64"/>
    <w:rsid w:val="01AE0792"/>
    <w:rsid w:val="01B11E89"/>
    <w:rsid w:val="01B74098"/>
    <w:rsid w:val="01B75599"/>
    <w:rsid w:val="01B94FED"/>
    <w:rsid w:val="01BC13C0"/>
    <w:rsid w:val="01BC795D"/>
    <w:rsid w:val="01BE6682"/>
    <w:rsid w:val="01C31F8F"/>
    <w:rsid w:val="01C47375"/>
    <w:rsid w:val="01C57B7B"/>
    <w:rsid w:val="01C66765"/>
    <w:rsid w:val="01C83348"/>
    <w:rsid w:val="01C9460D"/>
    <w:rsid w:val="01CA1F40"/>
    <w:rsid w:val="01CA32A4"/>
    <w:rsid w:val="01CC0C23"/>
    <w:rsid w:val="01CC420F"/>
    <w:rsid w:val="01CC46AD"/>
    <w:rsid w:val="01CD2913"/>
    <w:rsid w:val="01D40B00"/>
    <w:rsid w:val="01D554EF"/>
    <w:rsid w:val="01D71946"/>
    <w:rsid w:val="01D77627"/>
    <w:rsid w:val="01D80188"/>
    <w:rsid w:val="01D90326"/>
    <w:rsid w:val="01DA5E67"/>
    <w:rsid w:val="01DC0CFC"/>
    <w:rsid w:val="01DE06CD"/>
    <w:rsid w:val="01E155DD"/>
    <w:rsid w:val="01E61A46"/>
    <w:rsid w:val="01E80095"/>
    <w:rsid w:val="01EC5C13"/>
    <w:rsid w:val="01EC5E0D"/>
    <w:rsid w:val="01ED71DA"/>
    <w:rsid w:val="01EE5009"/>
    <w:rsid w:val="01EE5635"/>
    <w:rsid w:val="01EE79B9"/>
    <w:rsid w:val="01F15889"/>
    <w:rsid w:val="01F4657C"/>
    <w:rsid w:val="01F52EE1"/>
    <w:rsid w:val="01FB570C"/>
    <w:rsid w:val="01FD03B9"/>
    <w:rsid w:val="020041D5"/>
    <w:rsid w:val="02014A99"/>
    <w:rsid w:val="02017C87"/>
    <w:rsid w:val="020310E4"/>
    <w:rsid w:val="020536C8"/>
    <w:rsid w:val="02057372"/>
    <w:rsid w:val="02065687"/>
    <w:rsid w:val="020668FA"/>
    <w:rsid w:val="021376D4"/>
    <w:rsid w:val="021441A4"/>
    <w:rsid w:val="02146BFB"/>
    <w:rsid w:val="02166E21"/>
    <w:rsid w:val="02173599"/>
    <w:rsid w:val="021A0C80"/>
    <w:rsid w:val="021A5398"/>
    <w:rsid w:val="021B2B71"/>
    <w:rsid w:val="021B3FEF"/>
    <w:rsid w:val="021C77E2"/>
    <w:rsid w:val="021D4770"/>
    <w:rsid w:val="02212F3B"/>
    <w:rsid w:val="022168EA"/>
    <w:rsid w:val="02280FD5"/>
    <w:rsid w:val="022A39D1"/>
    <w:rsid w:val="022B0EDC"/>
    <w:rsid w:val="022C118F"/>
    <w:rsid w:val="022D2647"/>
    <w:rsid w:val="022D33E0"/>
    <w:rsid w:val="022E5412"/>
    <w:rsid w:val="022E570B"/>
    <w:rsid w:val="02302DE8"/>
    <w:rsid w:val="023100D7"/>
    <w:rsid w:val="023161EB"/>
    <w:rsid w:val="02325A68"/>
    <w:rsid w:val="023377DE"/>
    <w:rsid w:val="02386660"/>
    <w:rsid w:val="023A0AD9"/>
    <w:rsid w:val="023A3A68"/>
    <w:rsid w:val="023B4413"/>
    <w:rsid w:val="023C706E"/>
    <w:rsid w:val="023D2C19"/>
    <w:rsid w:val="023E62E3"/>
    <w:rsid w:val="02442076"/>
    <w:rsid w:val="024614E0"/>
    <w:rsid w:val="0246226F"/>
    <w:rsid w:val="0246437B"/>
    <w:rsid w:val="02475BB8"/>
    <w:rsid w:val="024850FD"/>
    <w:rsid w:val="02490F84"/>
    <w:rsid w:val="02494173"/>
    <w:rsid w:val="024A637F"/>
    <w:rsid w:val="024E3731"/>
    <w:rsid w:val="02504584"/>
    <w:rsid w:val="025133A2"/>
    <w:rsid w:val="02531370"/>
    <w:rsid w:val="02556C44"/>
    <w:rsid w:val="02561D0E"/>
    <w:rsid w:val="025848B8"/>
    <w:rsid w:val="025B57B1"/>
    <w:rsid w:val="025F6E24"/>
    <w:rsid w:val="02610033"/>
    <w:rsid w:val="02621E1D"/>
    <w:rsid w:val="02635B39"/>
    <w:rsid w:val="026362C6"/>
    <w:rsid w:val="02637477"/>
    <w:rsid w:val="0264382D"/>
    <w:rsid w:val="02653854"/>
    <w:rsid w:val="0266360F"/>
    <w:rsid w:val="026A0DCE"/>
    <w:rsid w:val="026B4880"/>
    <w:rsid w:val="026D5C23"/>
    <w:rsid w:val="026F05CB"/>
    <w:rsid w:val="02703C50"/>
    <w:rsid w:val="02753ABD"/>
    <w:rsid w:val="02783422"/>
    <w:rsid w:val="027A5836"/>
    <w:rsid w:val="027B3C74"/>
    <w:rsid w:val="027C4ED5"/>
    <w:rsid w:val="027D0B25"/>
    <w:rsid w:val="0280782C"/>
    <w:rsid w:val="0285146B"/>
    <w:rsid w:val="028705A1"/>
    <w:rsid w:val="02872974"/>
    <w:rsid w:val="028927AA"/>
    <w:rsid w:val="028A09DF"/>
    <w:rsid w:val="028B4BAD"/>
    <w:rsid w:val="028C50E9"/>
    <w:rsid w:val="028D6A09"/>
    <w:rsid w:val="028E52C4"/>
    <w:rsid w:val="028F4248"/>
    <w:rsid w:val="02940DCF"/>
    <w:rsid w:val="02944FD4"/>
    <w:rsid w:val="02950127"/>
    <w:rsid w:val="0295749A"/>
    <w:rsid w:val="02974CE3"/>
    <w:rsid w:val="02985BE2"/>
    <w:rsid w:val="029B7941"/>
    <w:rsid w:val="029E65A9"/>
    <w:rsid w:val="02A311DE"/>
    <w:rsid w:val="02A777C5"/>
    <w:rsid w:val="02A90AE3"/>
    <w:rsid w:val="02AD03A2"/>
    <w:rsid w:val="02B0349C"/>
    <w:rsid w:val="02B311B6"/>
    <w:rsid w:val="02B9751B"/>
    <w:rsid w:val="02BB6C8C"/>
    <w:rsid w:val="02BC67C4"/>
    <w:rsid w:val="02BD1E04"/>
    <w:rsid w:val="02BF4967"/>
    <w:rsid w:val="02C2001A"/>
    <w:rsid w:val="02C4741C"/>
    <w:rsid w:val="02CC35E9"/>
    <w:rsid w:val="02D24E20"/>
    <w:rsid w:val="02D55AD6"/>
    <w:rsid w:val="02D66156"/>
    <w:rsid w:val="02D81733"/>
    <w:rsid w:val="02D97F13"/>
    <w:rsid w:val="02DE24A5"/>
    <w:rsid w:val="02DE57DA"/>
    <w:rsid w:val="02DF13C0"/>
    <w:rsid w:val="02DF623E"/>
    <w:rsid w:val="02E17195"/>
    <w:rsid w:val="02E23D98"/>
    <w:rsid w:val="02E4430C"/>
    <w:rsid w:val="02E57D2F"/>
    <w:rsid w:val="02E92C05"/>
    <w:rsid w:val="02E9524F"/>
    <w:rsid w:val="02EA09CE"/>
    <w:rsid w:val="02EB280C"/>
    <w:rsid w:val="02EB415F"/>
    <w:rsid w:val="02ED45AB"/>
    <w:rsid w:val="02ED5758"/>
    <w:rsid w:val="02EF2AA0"/>
    <w:rsid w:val="02F01080"/>
    <w:rsid w:val="02F57132"/>
    <w:rsid w:val="02F760B9"/>
    <w:rsid w:val="02F9408F"/>
    <w:rsid w:val="02FC4C26"/>
    <w:rsid w:val="02FD442B"/>
    <w:rsid w:val="03002323"/>
    <w:rsid w:val="03023690"/>
    <w:rsid w:val="03025C86"/>
    <w:rsid w:val="030272B6"/>
    <w:rsid w:val="030A090F"/>
    <w:rsid w:val="030B3033"/>
    <w:rsid w:val="030C0F03"/>
    <w:rsid w:val="030C668F"/>
    <w:rsid w:val="030D3769"/>
    <w:rsid w:val="030D5D6B"/>
    <w:rsid w:val="030D7C8F"/>
    <w:rsid w:val="030E2A57"/>
    <w:rsid w:val="031235D7"/>
    <w:rsid w:val="03126DF6"/>
    <w:rsid w:val="03137810"/>
    <w:rsid w:val="03156948"/>
    <w:rsid w:val="03186258"/>
    <w:rsid w:val="031906C0"/>
    <w:rsid w:val="031970EF"/>
    <w:rsid w:val="032019A6"/>
    <w:rsid w:val="03210511"/>
    <w:rsid w:val="032711F2"/>
    <w:rsid w:val="032A3C0C"/>
    <w:rsid w:val="032D0DB8"/>
    <w:rsid w:val="032E2711"/>
    <w:rsid w:val="032E5B97"/>
    <w:rsid w:val="03321175"/>
    <w:rsid w:val="03331776"/>
    <w:rsid w:val="033333E9"/>
    <w:rsid w:val="03335504"/>
    <w:rsid w:val="03342CA2"/>
    <w:rsid w:val="033475C5"/>
    <w:rsid w:val="033621A6"/>
    <w:rsid w:val="0337693A"/>
    <w:rsid w:val="03393EA4"/>
    <w:rsid w:val="03396FB5"/>
    <w:rsid w:val="033C64E8"/>
    <w:rsid w:val="033D48FD"/>
    <w:rsid w:val="0341108F"/>
    <w:rsid w:val="034310B7"/>
    <w:rsid w:val="034357D4"/>
    <w:rsid w:val="0344190C"/>
    <w:rsid w:val="034433FC"/>
    <w:rsid w:val="03462B77"/>
    <w:rsid w:val="03485289"/>
    <w:rsid w:val="034B40BA"/>
    <w:rsid w:val="034C526D"/>
    <w:rsid w:val="0351231F"/>
    <w:rsid w:val="035200F4"/>
    <w:rsid w:val="0356310C"/>
    <w:rsid w:val="03583E39"/>
    <w:rsid w:val="035B0BFB"/>
    <w:rsid w:val="035C0C47"/>
    <w:rsid w:val="03612736"/>
    <w:rsid w:val="0364500A"/>
    <w:rsid w:val="03646DA5"/>
    <w:rsid w:val="0367216A"/>
    <w:rsid w:val="03684B8B"/>
    <w:rsid w:val="036930D3"/>
    <w:rsid w:val="036A02AB"/>
    <w:rsid w:val="036E119E"/>
    <w:rsid w:val="036F0E09"/>
    <w:rsid w:val="036F12EC"/>
    <w:rsid w:val="036F2F40"/>
    <w:rsid w:val="036F5EE8"/>
    <w:rsid w:val="036F7F5C"/>
    <w:rsid w:val="03706F46"/>
    <w:rsid w:val="0370727B"/>
    <w:rsid w:val="03707BA5"/>
    <w:rsid w:val="0372482F"/>
    <w:rsid w:val="037364B6"/>
    <w:rsid w:val="03747634"/>
    <w:rsid w:val="03762818"/>
    <w:rsid w:val="03773913"/>
    <w:rsid w:val="03797D3F"/>
    <w:rsid w:val="037A7CC6"/>
    <w:rsid w:val="037C5D58"/>
    <w:rsid w:val="03806263"/>
    <w:rsid w:val="038415E2"/>
    <w:rsid w:val="03866E9E"/>
    <w:rsid w:val="038836E3"/>
    <w:rsid w:val="038939AC"/>
    <w:rsid w:val="038A1495"/>
    <w:rsid w:val="038B067C"/>
    <w:rsid w:val="038B5B4F"/>
    <w:rsid w:val="038C2C9A"/>
    <w:rsid w:val="038C3139"/>
    <w:rsid w:val="038F3C17"/>
    <w:rsid w:val="038F5472"/>
    <w:rsid w:val="03901338"/>
    <w:rsid w:val="03932E23"/>
    <w:rsid w:val="0394584A"/>
    <w:rsid w:val="03960E21"/>
    <w:rsid w:val="03963E1E"/>
    <w:rsid w:val="039804E4"/>
    <w:rsid w:val="03984035"/>
    <w:rsid w:val="039E5E5B"/>
    <w:rsid w:val="03A24003"/>
    <w:rsid w:val="03A312F1"/>
    <w:rsid w:val="03A57220"/>
    <w:rsid w:val="03A824FE"/>
    <w:rsid w:val="03A957F8"/>
    <w:rsid w:val="03AC121E"/>
    <w:rsid w:val="03AE2434"/>
    <w:rsid w:val="03B03326"/>
    <w:rsid w:val="03B619A7"/>
    <w:rsid w:val="03B62E65"/>
    <w:rsid w:val="03B87369"/>
    <w:rsid w:val="03BA13A9"/>
    <w:rsid w:val="03BA328B"/>
    <w:rsid w:val="03BA51E2"/>
    <w:rsid w:val="03BB2519"/>
    <w:rsid w:val="03BD4D2C"/>
    <w:rsid w:val="03BF209B"/>
    <w:rsid w:val="03C03D23"/>
    <w:rsid w:val="03C04050"/>
    <w:rsid w:val="03C35110"/>
    <w:rsid w:val="03C74570"/>
    <w:rsid w:val="03C90551"/>
    <w:rsid w:val="03D36326"/>
    <w:rsid w:val="03D551DA"/>
    <w:rsid w:val="03D6515A"/>
    <w:rsid w:val="03D7157D"/>
    <w:rsid w:val="03D81139"/>
    <w:rsid w:val="03D84C84"/>
    <w:rsid w:val="03DD7759"/>
    <w:rsid w:val="03E705C4"/>
    <w:rsid w:val="03E71369"/>
    <w:rsid w:val="03EA4554"/>
    <w:rsid w:val="03EB3449"/>
    <w:rsid w:val="03ED6FF0"/>
    <w:rsid w:val="03F1178F"/>
    <w:rsid w:val="03F60529"/>
    <w:rsid w:val="03F67132"/>
    <w:rsid w:val="03F7073A"/>
    <w:rsid w:val="03F7424E"/>
    <w:rsid w:val="03F8793E"/>
    <w:rsid w:val="03F95EAF"/>
    <w:rsid w:val="03F97270"/>
    <w:rsid w:val="040260D5"/>
    <w:rsid w:val="0402679F"/>
    <w:rsid w:val="04063CD5"/>
    <w:rsid w:val="04096EA4"/>
    <w:rsid w:val="040F6BDB"/>
    <w:rsid w:val="041C44D7"/>
    <w:rsid w:val="041F3510"/>
    <w:rsid w:val="0421360A"/>
    <w:rsid w:val="042367A3"/>
    <w:rsid w:val="04260509"/>
    <w:rsid w:val="04296317"/>
    <w:rsid w:val="042C1E04"/>
    <w:rsid w:val="042D1C60"/>
    <w:rsid w:val="042D1F0B"/>
    <w:rsid w:val="04303BDB"/>
    <w:rsid w:val="04324A1F"/>
    <w:rsid w:val="04346D66"/>
    <w:rsid w:val="04346E49"/>
    <w:rsid w:val="04354DFB"/>
    <w:rsid w:val="04371554"/>
    <w:rsid w:val="043915B3"/>
    <w:rsid w:val="043A2165"/>
    <w:rsid w:val="043D41DA"/>
    <w:rsid w:val="043E05F8"/>
    <w:rsid w:val="043E50BF"/>
    <w:rsid w:val="04401D01"/>
    <w:rsid w:val="044314E3"/>
    <w:rsid w:val="044817A1"/>
    <w:rsid w:val="044B04CB"/>
    <w:rsid w:val="044C21A7"/>
    <w:rsid w:val="044E2395"/>
    <w:rsid w:val="044F3A8F"/>
    <w:rsid w:val="045009BD"/>
    <w:rsid w:val="04503ADD"/>
    <w:rsid w:val="04577F3C"/>
    <w:rsid w:val="045E22FB"/>
    <w:rsid w:val="045E2AFC"/>
    <w:rsid w:val="04611E12"/>
    <w:rsid w:val="04663487"/>
    <w:rsid w:val="04667C5C"/>
    <w:rsid w:val="04696F75"/>
    <w:rsid w:val="046A204B"/>
    <w:rsid w:val="046C6C15"/>
    <w:rsid w:val="046D4891"/>
    <w:rsid w:val="046F17DB"/>
    <w:rsid w:val="046F6344"/>
    <w:rsid w:val="04705DCB"/>
    <w:rsid w:val="04710A20"/>
    <w:rsid w:val="0473585C"/>
    <w:rsid w:val="0474338C"/>
    <w:rsid w:val="04757568"/>
    <w:rsid w:val="0477175E"/>
    <w:rsid w:val="047B4BCE"/>
    <w:rsid w:val="048214E2"/>
    <w:rsid w:val="04826763"/>
    <w:rsid w:val="04853535"/>
    <w:rsid w:val="04876394"/>
    <w:rsid w:val="0488375D"/>
    <w:rsid w:val="04901C00"/>
    <w:rsid w:val="0491697D"/>
    <w:rsid w:val="049342D6"/>
    <w:rsid w:val="0494559D"/>
    <w:rsid w:val="0497269B"/>
    <w:rsid w:val="049875D8"/>
    <w:rsid w:val="049B2A44"/>
    <w:rsid w:val="049C4B65"/>
    <w:rsid w:val="049D1259"/>
    <w:rsid w:val="049D7F6E"/>
    <w:rsid w:val="049F3F93"/>
    <w:rsid w:val="04A04030"/>
    <w:rsid w:val="04A10862"/>
    <w:rsid w:val="04A1119B"/>
    <w:rsid w:val="04A20EFA"/>
    <w:rsid w:val="04A60288"/>
    <w:rsid w:val="04AC2D91"/>
    <w:rsid w:val="04AD4F0C"/>
    <w:rsid w:val="04B07357"/>
    <w:rsid w:val="04BA4FF4"/>
    <w:rsid w:val="04C03745"/>
    <w:rsid w:val="04C10375"/>
    <w:rsid w:val="04C11FC9"/>
    <w:rsid w:val="04C2528E"/>
    <w:rsid w:val="04C3108D"/>
    <w:rsid w:val="04C323C5"/>
    <w:rsid w:val="04C44F03"/>
    <w:rsid w:val="04C55E24"/>
    <w:rsid w:val="04C72646"/>
    <w:rsid w:val="04C84B9D"/>
    <w:rsid w:val="04CB3CF6"/>
    <w:rsid w:val="04CD3526"/>
    <w:rsid w:val="04CE02F3"/>
    <w:rsid w:val="04CF6999"/>
    <w:rsid w:val="04CF7732"/>
    <w:rsid w:val="04D008D9"/>
    <w:rsid w:val="04D15ED9"/>
    <w:rsid w:val="04D21858"/>
    <w:rsid w:val="04D22883"/>
    <w:rsid w:val="04D23CD4"/>
    <w:rsid w:val="04D53D31"/>
    <w:rsid w:val="04D628E7"/>
    <w:rsid w:val="04D66DF3"/>
    <w:rsid w:val="04DB60A7"/>
    <w:rsid w:val="04DF0EFC"/>
    <w:rsid w:val="04E05C6F"/>
    <w:rsid w:val="04E15C5D"/>
    <w:rsid w:val="04E42D41"/>
    <w:rsid w:val="04E57CE4"/>
    <w:rsid w:val="04E60A57"/>
    <w:rsid w:val="04E657C6"/>
    <w:rsid w:val="04E855A7"/>
    <w:rsid w:val="04EB23FD"/>
    <w:rsid w:val="04EB4E25"/>
    <w:rsid w:val="04ED28EB"/>
    <w:rsid w:val="04ED70F4"/>
    <w:rsid w:val="04EE6F91"/>
    <w:rsid w:val="04F02D33"/>
    <w:rsid w:val="04F15CC0"/>
    <w:rsid w:val="04F22001"/>
    <w:rsid w:val="04F24AF1"/>
    <w:rsid w:val="04F319E1"/>
    <w:rsid w:val="04F3338F"/>
    <w:rsid w:val="04F41865"/>
    <w:rsid w:val="04F41CC3"/>
    <w:rsid w:val="04F829B9"/>
    <w:rsid w:val="04F91C6D"/>
    <w:rsid w:val="04FA2FAB"/>
    <w:rsid w:val="04FA5DF4"/>
    <w:rsid w:val="04FD1376"/>
    <w:rsid w:val="04FE0A7A"/>
    <w:rsid w:val="05007298"/>
    <w:rsid w:val="05011EEB"/>
    <w:rsid w:val="05023F6F"/>
    <w:rsid w:val="0502788F"/>
    <w:rsid w:val="05027F1F"/>
    <w:rsid w:val="050442FE"/>
    <w:rsid w:val="05062FFD"/>
    <w:rsid w:val="05072CBF"/>
    <w:rsid w:val="05097633"/>
    <w:rsid w:val="05097949"/>
    <w:rsid w:val="050B0A25"/>
    <w:rsid w:val="050C3FCC"/>
    <w:rsid w:val="050C4645"/>
    <w:rsid w:val="050E3E7F"/>
    <w:rsid w:val="05103A24"/>
    <w:rsid w:val="05144D36"/>
    <w:rsid w:val="0518530E"/>
    <w:rsid w:val="051D5CA6"/>
    <w:rsid w:val="051E4BA5"/>
    <w:rsid w:val="0521085C"/>
    <w:rsid w:val="05236BE2"/>
    <w:rsid w:val="0524489E"/>
    <w:rsid w:val="05266717"/>
    <w:rsid w:val="052C74F2"/>
    <w:rsid w:val="05303904"/>
    <w:rsid w:val="05326C4F"/>
    <w:rsid w:val="05335486"/>
    <w:rsid w:val="05335BF6"/>
    <w:rsid w:val="053A0AE6"/>
    <w:rsid w:val="053A2CB2"/>
    <w:rsid w:val="053A54DD"/>
    <w:rsid w:val="053D5600"/>
    <w:rsid w:val="053D6E60"/>
    <w:rsid w:val="053E28B2"/>
    <w:rsid w:val="053F1984"/>
    <w:rsid w:val="05403238"/>
    <w:rsid w:val="05405CA9"/>
    <w:rsid w:val="054341BF"/>
    <w:rsid w:val="0545195B"/>
    <w:rsid w:val="054D3481"/>
    <w:rsid w:val="054D69A7"/>
    <w:rsid w:val="054F3678"/>
    <w:rsid w:val="05501DE9"/>
    <w:rsid w:val="05517280"/>
    <w:rsid w:val="055568A7"/>
    <w:rsid w:val="05564DA5"/>
    <w:rsid w:val="055A3856"/>
    <w:rsid w:val="055A686A"/>
    <w:rsid w:val="055B6DD9"/>
    <w:rsid w:val="055C3841"/>
    <w:rsid w:val="055D4D1B"/>
    <w:rsid w:val="055D5210"/>
    <w:rsid w:val="055E4D3B"/>
    <w:rsid w:val="0560192A"/>
    <w:rsid w:val="056043BB"/>
    <w:rsid w:val="05645D27"/>
    <w:rsid w:val="05683794"/>
    <w:rsid w:val="056878C2"/>
    <w:rsid w:val="05696C8B"/>
    <w:rsid w:val="056A4048"/>
    <w:rsid w:val="056D2181"/>
    <w:rsid w:val="05701191"/>
    <w:rsid w:val="057063C3"/>
    <w:rsid w:val="05715E52"/>
    <w:rsid w:val="057233CF"/>
    <w:rsid w:val="057359E0"/>
    <w:rsid w:val="057361DA"/>
    <w:rsid w:val="057548EA"/>
    <w:rsid w:val="05762A7D"/>
    <w:rsid w:val="057A09B0"/>
    <w:rsid w:val="057C3C4F"/>
    <w:rsid w:val="057D5CF8"/>
    <w:rsid w:val="05817114"/>
    <w:rsid w:val="05827411"/>
    <w:rsid w:val="05832114"/>
    <w:rsid w:val="05883DF0"/>
    <w:rsid w:val="058A6A2B"/>
    <w:rsid w:val="058E7522"/>
    <w:rsid w:val="058F2B83"/>
    <w:rsid w:val="05906237"/>
    <w:rsid w:val="05935A22"/>
    <w:rsid w:val="05953571"/>
    <w:rsid w:val="05981895"/>
    <w:rsid w:val="059844B2"/>
    <w:rsid w:val="059D4218"/>
    <w:rsid w:val="059F0BA4"/>
    <w:rsid w:val="05A04428"/>
    <w:rsid w:val="05A27F12"/>
    <w:rsid w:val="05A3296C"/>
    <w:rsid w:val="05A33B7E"/>
    <w:rsid w:val="05A36671"/>
    <w:rsid w:val="05A47718"/>
    <w:rsid w:val="05A875D2"/>
    <w:rsid w:val="05AC766E"/>
    <w:rsid w:val="05AF07AE"/>
    <w:rsid w:val="05B13414"/>
    <w:rsid w:val="05B179E1"/>
    <w:rsid w:val="05B3264F"/>
    <w:rsid w:val="05B62C43"/>
    <w:rsid w:val="05B667B0"/>
    <w:rsid w:val="05B800E3"/>
    <w:rsid w:val="05BA3D22"/>
    <w:rsid w:val="05BA6EC9"/>
    <w:rsid w:val="05C3447F"/>
    <w:rsid w:val="05C4330F"/>
    <w:rsid w:val="05C54A11"/>
    <w:rsid w:val="05C64A3D"/>
    <w:rsid w:val="05C669D8"/>
    <w:rsid w:val="05C74694"/>
    <w:rsid w:val="05CA7E37"/>
    <w:rsid w:val="05CF0D27"/>
    <w:rsid w:val="05D05B55"/>
    <w:rsid w:val="05D05C6A"/>
    <w:rsid w:val="05D11604"/>
    <w:rsid w:val="05D2713D"/>
    <w:rsid w:val="05D32C84"/>
    <w:rsid w:val="05D564A0"/>
    <w:rsid w:val="05D90371"/>
    <w:rsid w:val="05D90904"/>
    <w:rsid w:val="05D92E38"/>
    <w:rsid w:val="05DB33D7"/>
    <w:rsid w:val="05E01EC8"/>
    <w:rsid w:val="05E3637D"/>
    <w:rsid w:val="05E55980"/>
    <w:rsid w:val="05E55E86"/>
    <w:rsid w:val="05E60D2E"/>
    <w:rsid w:val="05E90CAE"/>
    <w:rsid w:val="05E94146"/>
    <w:rsid w:val="05EB3AC1"/>
    <w:rsid w:val="05ED6A84"/>
    <w:rsid w:val="05EF1AB1"/>
    <w:rsid w:val="05F14789"/>
    <w:rsid w:val="05F16F9F"/>
    <w:rsid w:val="05F22945"/>
    <w:rsid w:val="05F72E11"/>
    <w:rsid w:val="05F7407B"/>
    <w:rsid w:val="05F8355F"/>
    <w:rsid w:val="05F938DF"/>
    <w:rsid w:val="05FB77C5"/>
    <w:rsid w:val="05FC1FB7"/>
    <w:rsid w:val="05FC37A2"/>
    <w:rsid w:val="05FE6ACF"/>
    <w:rsid w:val="060173DD"/>
    <w:rsid w:val="06021259"/>
    <w:rsid w:val="06037A52"/>
    <w:rsid w:val="06053518"/>
    <w:rsid w:val="06056D43"/>
    <w:rsid w:val="060C62F9"/>
    <w:rsid w:val="060D5012"/>
    <w:rsid w:val="06101E06"/>
    <w:rsid w:val="06102415"/>
    <w:rsid w:val="06102875"/>
    <w:rsid w:val="06137D99"/>
    <w:rsid w:val="06187015"/>
    <w:rsid w:val="061871FF"/>
    <w:rsid w:val="0619493A"/>
    <w:rsid w:val="061D1F5E"/>
    <w:rsid w:val="061E22C2"/>
    <w:rsid w:val="0621504D"/>
    <w:rsid w:val="06233F5C"/>
    <w:rsid w:val="062A2027"/>
    <w:rsid w:val="062C7230"/>
    <w:rsid w:val="062D158C"/>
    <w:rsid w:val="062E784B"/>
    <w:rsid w:val="06372294"/>
    <w:rsid w:val="06377D9F"/>
    <w:rsid w:val="06381909"/>
    <w:rsid w:val="0639277B"/>
    <w:rsid w:val="063956B4"/>
    <w:rsid w:val="063F28A5"/>
    <w:rsid w:val="0642516B"/>
    <w:rsid w:val="06433513"/>
    <w:rsid w:val="06451480"/>
    <w:rsid w:val="0646018B"/>
    <w:rsid w:val="064775D3"/>
    <w:rsid w:val="064C5B8A"/>
    <w:rsid w:val="064D2D9A"/>
    <w:rsid w:val="064D50F7"/>
    <w:rsid w:val="064E5732"/>
    <w:rsid w:val="06504BAE"/>
    <w:rsid w:val="06537A32"/>
    <w:rsid w:val="06577132"/>
    <w:rsid w:val="06585287"/>
    <w:rsid w:val="065F0E82"/>
    <w:rsid w:val="065F357E"/>
    <w:rsid w:val="06617B5A"/>
    <w:rsid w:val="0663402B"/>
    <w:rsid w:val="06643E95"/>
    <w:rsid w:val="06672199"/>
    <w:rsid w:val="06693230"/>
    <w:rsid w:val="06696DE8"/>
    <w:rsid w:val="066A32E8"/>
    <w:rsid w:val="066B071B"/>
    <w:rsid w:val="066B2805"/>
    <w:rsid w:val="066C1BC8"/>
    <w:rsid w:val="066D5A61"/>
    <w:rsid w:val="066F24B6"/>
    <w:rsid w:val="066F34E0"/>
    <w:rsid w:val="066F7AFA"/>
    <w:rsid w:val="06713E0F"/>
    <w:rsid w:val="06720E7B"/>
    <w:rsid w:val="067376F0"/>
    <w:rsid w:val="06744C4F"/>
    <w:rsid w:val="0676059E"/>
    <w:rsid w:val="067B1047"/>
    <w:rsid w:val="068243EE"/>
    <w:rsid w:val="06827BBB"/>
    <w:rsid w:val="068328F6"/>
    <w:rsid w:val="0684276D"/>
    <w:rsid w:val="06845A01"/>
    <w:rsid w:val="068845B7"/>
    <w:rsid w:val="068914D4"/>
    <w:rsid w:val="068A7EE4"/>
    <w:rsid w:val="068B2266"/>
    <w:rsid w:val="068B3A9D"/>
    <w:rsid w:val="068C5CDA"/>
    <w:rsid w:val="068E5E6D"/>
    <w:rsid w:val="06946391"/>
    <w:rsid w:val="06950A81"/>
    <w:rsid w:val="06962FEB"/>
    <w:rsid w:val="069934E1"/>
    <w:rsid w:val="069A36E2"/>
    <w:rsid w:val="069E48F7"/>
    <w:rsid w:val="069E5147"/>
    <w:rsid w:val="069F0D46"/>
    <w:rsid w:val="06A154D6"/>
    <w:rsid w:val="06A202F9"/>
    <w:rsid w:val="06A80EB1"/>
    <w:rsid w:val="06A82EE4"/>
    <w:rsid w:val="06A93047"/>
    <w:rsid w:val="06AA318B"/>
    <w:rsid w:val="06AB4B20"/>
    <w:rsid w:val="06AB7C52"/>
    <w:rsid w:val="06AD29E5"/>
    <w:rsid w:val="06AE1D1F"/>
    <w:rsid w:val="06AE7E20"/>
    <w:rsid w:val="06B264B9"/>
    <w:rsid w:val="06B624EE"/>
    <w:rsid w:val="06B716AB"/>
    <w:rsid w:val="06B75E75"/>
    <w:rsid w:val="06B916E0"/>
    <w:rsid w:val="06BA0492"/>
    <w:rsid w:val="06BB7643"/>
    <w:rsid w:val="06C04EB2"/>
    <w:rsid w:val="06C11480"/>
    <w:rsid w:val="06C259E7"/>
    <w:rsid w:val="06C35037"/>
    <w:rsid w:val="06C90973"/>
    <w:rsid w:val="06CB4AEF"/>
    <w:rsid w:val="06CF6A10"/>
    <w:rsid w:val="06D50D6C"/>
    <w:rsid w:val="06D653E6"/>
    <w:rsid w:val="06D659C6"/>
    <w:rsid w:val="06D73AFB"/>
    <w:rsid w:val="06D90178"/>
    <w:rsid w:val="06D94A47"/>
    <w:rsid w:val="06DA18CB"/>
    <w:rsid w:val="06DA247B"/>
    <w:rsid w:val="06DB44BC"/>
    <w:rsid w:val="06DD3017"/>
    <w:rsid w:val="06E43383"/>
    <w:rsid w:val="06E51817"/>
    <w:rsid w:val="06E5238D"/>
    <w:rsid w:val="06E523B9"/>
    <w:rsid w:val="06E6190B"/>
    <w:rsid w:val="06E656DB"/>
    <w:rsid w:val="06E97E9F"/>
    <w:rsid w:val="06EA22F1"/>
    <w:rsid w:val="06EA355F"/>
    <w:rsid w:val="06EA6880"/>
    <w:rsid w:val="06ED3839"/>
    <w:rsid w:val="06ED487F"/>
    <w:rsid w:val="06ED55C0"/>
    <w:rsid w:val="06F310D9"/>
    <w:rsid w:val="06F34AE0"/>
    <w:rsid w:val="06F53476"/>
    <w:rsid w:val="06F55921"/>
    <w:rsid w:val="06F64A2D"/>
    <w:rsid w:val="06FA10E4"/>
    <w:rsid w:val="06FC636C"/>
    <w:rsid w:val="06FC7480"/>
    <w:rsid w:val="06FF5200"/>
    <w:rsid w:val="07001E66"/>
    <w:rsid w:val="07007F21"/>
    <w:rsid w:val="07023C82"/>
    <w:rsid w:val="07060332"/>
    <w:rsid w:val="070615EB"/>
    <w:rsid w:val="070949EF"/>
    <w:rsid w:val="070D0740"/>
    <w:rsid w:val="070F2353"/>
    <w:rsid w:val="07115C84"/>
    <w:rsid w:val="071170C1"/>
    <w:rsid w:val="07121FF3"/>
    <w:rsid w:val="071354E2"/>
    <w:rsid w:val="07143FF3"/>
    <w:rsid w:val="07173819"/>
    <w:rsid w:val="0717414E"/>
    <w:rsid w:val="071B349E"/>
    <w:rsid w:val="071E0097"/>
    <w:rsid w:val="071F7773"/>
    <w:rsid w:val="07211D16"/>
    <w:rsid w:val="07214F55"/>
    <w:rsid w:val="072407A5"/>
    <w:rsid w:val="07257521"/>
    <w:rsid w:val="072822BB"/>
    <w:rsid w:val="07295335"/>
    <w:rsid w:val="072B50F1"/>
    <w:rsid w:val="072B7C02"/>
    <w:rsid w:val="072C5183"/>
    <w:rsid w:val="072E35DD"/>
    <w:rsid w:val="073005C4"/>
    <w:rsid w:val="07306B73"/>
    <w:rsid w:val="07312C55"/>
    <w:rsid w:val="07337034"/>
    <w:rsid w:val="07344F44"/>
    <w:rsid w:val="07374D2C"/>
    <w:rsid w:val="07392595"/>
    <w:rsid w:val="073A306F"/>
    <w:rsid w:val="073B0107"/>
    <w:rsid w:val="073C015A"/>
    <w:rsid w:val="073E0170"/>
    <w:rsid w:val="073F2E07"/>
    <w:rsid w:val="07400C67"/>
    <w:rsid w:val="07405E5A"/>
    <w:rsid w:val="074469A4"/>
    <w:rsid w:val="07453CE5"/>
    <w:rsid w:val="07454C9C"/>
    <w:rsid w:val="07471BA6"/>
    <w:rsid w:val="07474774"/>
    <w:rsid w:val="0748791E"/>
    <w:rsid w:val="074977B1"/>
    <w:rsid w:val="074D2AD1"/>
    <w:rsid w:val="074F51AA"/>
    <w:rsid w:val="0752360E"/>
    <w:rsid w:val="075365E4"/>
    <w:rsid w:val="075377DB"/>
    <w:rsid w:val="07570818"/>
    <w:rsid w:val="07591F98"/>
    <w:rsid w:val="075A27BB"/>
    <w:rsid w:val="075A6DED"/>
    <w:rsid w:val="075B418C"/>
    <w:rsid w:val="075C4116"/>
    <w:rsid w:val="075D3A53"/>
    <w:rsid w:val="075E0F70"/>
    <w:rsid w:val="075F63D0"/>
    <w:rsid w:val="0760012F"/>
    <w:rsid w:val="076527EC"/>
    <w:rsid w:val="07667679"/>
    <w:rsid w:val="07667F9B"/>
    <w:rsid w:val="076A392B"/>
    <w:rsid w:val="076B7433"/>
    <w:rsid w:val="076C3BA1"/>
    <w:rsid w:val="07731015"/>
    <w:rsid w:val="07743514"/>
    <w:rsid w:val="077659AB"/>
    <w:rsid w:val="07776EA9"/>
    <w:rsid w:val="077862DE"/>
    <w:rsid w:val="077A02EF"/>
    <w:rsid w:val="077A1D56"/>
    <w:rsid w:val="077A26D3"/>
    <w:rsid w:val="077A5E0F"/>
    <w:rsid w:val="077E310C"/>
    <w:rsid w:val="077E558A"/>
    <w:rsid w:val="077F7F64"/>
    <w:rsid w:val="0781175D"/>
    <w:rsid w:val="07811959"/>
    <w:rsid w:val="07831598"/>
    <w:rsid w:val="078453AC"/>
    <w:rsid w:val="07847A0A"/>
    <w:rsid w:val="078505B2"/>
    <w:rsid w:val="078523CF"/>
    <w:rsid w:val="07853D89"/>
    <w:rsid w:val="078663A5"/>
    <w:rsid w:val="07871A3B"/>
    <w:rsid w:val="0787619C"/>
    <w:rsid w:val="0788450E"/>
    <w:rsid w:val="078E3022"/>
    <w:rsid w:val="079139C0"/>
    <w:rsid w:val="079158AF"/>
    <w:rsid w:val="07973141"/>
    <w:rsid w:val="0797321E"/>
    <w:rsid w:val="07984F28"/>
    <w:rsid w:val="07987085"/>
    <w:rsid w:val="07995985"/>
    <w:rsid w:val="07996FF7"/>
    <w:rsid w:val="079B3BCB"/>
    <w:rsid w:val="079B7CBF"/>
    <w:rsid w:val="079C4CF9"/>
    <w:rsid w:val="079E56B9"/>
    <w:rsid w:val="079F7A63"/>
    <w:rsid w:val="07A154B9"/>
    <w:rsid w:val="07A31B34"/>
    <w:rsid w:val="07A63F44"/>
    <w:rsid w:val="07AB2FD6"/>
    <w:rsid w:val="07AB3836"/>
    <w:rsid w:val="07AC79D7"/>
    <w:rsid w:val="07AF5889"/>
    <w:rsid w:val="07B077BA"/>
    <w:rsid w:val="07B3206A"/>
    <w:rsid w:val="07BD02F9"/>
    <w:rsid w:val="07BE68FA"/>
    <w:rsid w:val="07BF04AD"/>
    <w:rsid w:val="07BF44C2"/>
    <w:rsid w:val="07C309D3"/>
    <w:rsid w:val="07C431AF"/>
    <w:rsid w:val="07C440E6"/>
    <w:rsid w:val="07C74DD9"/>
    <w:rsid w:val="07C90445"/>
    <w:rsid w:val="07CA3333"/>
    <w:rsid w:val="07CC75FB"/>
    <w:rsid w:val="07D00373"/>
    <w:rsid w:val="07D40F95"/>
    <w:rsid w:val="07D42BA2"/>
    <w:rsid w:val="07D61D1F"/>
    <w:rsid w:val="07D66722"/>
    <w:rsid w:val="07D71932"/>
    <w:rsid w:val="07DB2CD2"/>
    <w:rsid w:val="07DF0C65"/>
    <w:rsid w:val="07E026FD"/>
    <w:rsid w:val="07E22409"/>
    <w:rsid w:val="07E302D7"/>
    <w:rsid w:val="07E30B22"/>
    <w:rsid w:val="07E569E6"/>
    <w:rsid w:val="07E900E9"/>
    <w:rsid w:val="07EA25E8"/>
    <w:rsid w:val="07EA4437"/>
    <w:rsid w:val="07EC0613"/>
    <w:rsid w:val="07ED44BF"/>
    <w:rsid w:val="07EF64EE"/>
    <w:rsid w:val="07F27D08"/>
    <w:rsid w:val="07F36C70"/>
    <w:rsid w:val="07F4457C"/>
    <w:rsid w:val="07F44A1A"/>
    <w:rsid w:val="07F84EC7"/>
    <w:rsid w:val="07F86635"/>
    <w:rsid w:val="08000F2F"/>
    <w:rsid w:val="080133D5"/>
    <w:rsid w:val="0801425C"/>
    <w:rsid w:val="08020409"/>
    <w:rsid w:val="08033463"/>
    <w:rsid w:val="0803780B"/>
    <w:rsid w:val="08046A13"/>
    <w:rsid w:val="080654AC"/>
    <w:rsid w:val="08084435"/>
    <w:rsid w:val="080855C4"/>
    <w:rsid w:val="08086343"/>
    <w:rsid w:val="080B3A4A"/>
    <w:rsid w:val="080B68CA"/>
    <w:rsid w:val="080E331E"/>
    <w:rsid w:val="080E39FB"/>
    <w:rsid w:val="080F165F"/>
    <w:rsid w:val="080F1EBB"/>
    <w:rsid w:val="08114C5B"/>
    <w:rsid w:val="081609EF"/>
    <w:rsid w:val="08161FA7"/>
    <w:rsid w:val="081777FD"/>
    <w:rsid w:val="081970BE"/>
    <w:rsid w:val="081C1745"/>
    <w:rsid w:val="081C4B97"/>
    <w:rsid w:val="081D32BE"/>
    <w:rsid w:val="081D4527"/>
    <w:rsid w:val="081E35EB"/>
    <w:rsid w:val="08205AAC"/>
    <w:rsid w:val="082719E1"/>
    <w:rsid w:val="08297B6D"/>
    <w:rsid w:val="082A2946"/>
    <w:rsid w:val="082A559E"/>
    <w:rsid w:val="082B23C1"/>
    <w:rsid w:val="082C1C2A"/>
    <w:rsid w:val="082E74A0"/>
    <w:rsid w:val="083000A5"/>
    <w:rsid w:val="083036DC"/>
    <w:rsid w:val="0831004B"/>
    <w:rsid w:val="08341CE3"/>
    <w:rsid w:val="083602D2"/>
    <w:rsid w:val="08376A89"/>
    <w:rsid w:val="08376B9D"/>
    <w:rsid w:val="083A2BF6"/>
    <w:rsid w:val="0842008D"/>
    <w:rsid w:val="084408B0"/>
    <w:rsid w:val="0844564B"/>
    <w:rsid w:val="084475A3"/>
    <w:rsid w:val="08455ACC"/>
    <w:rsid w:val="08482641"/>
    <w:rsid w:val="084905C8"/>
    <w:rsid w:val="084A5568"/>
    <w:rsid w:val="084D1D2F"/>
    <w:rsid w:val="084E30AE"/>
    <w:rsid w:val="084E5419"/>
    <w:rsid w:val="084F08AD"/>
    <w:rsid w:val="085073D6"/>
    <w:rsid w:val="08517249"/>
    <w:rsid w:val="085269B3"/>
    <w:rsid w:val="08527C87"/>
    <w:rsid w:val="08533A93"/>
    <w:rsid w:val="08565C3A"/>
    <w:rsid w:val="08566978"/>
    <w:rsid w:val="085822F6"/>
    <w:rsid w:val="085B06D9"/>
    <w:rsid w:val="085E7606"/>
    <w:rsid w:val="08632DBC"/>
    <w:rsid w:val="08701AB1"/>
    <w:rsid w:val="087256ED"/>
    <w:rsid w:val="08745F2C"/>
    <w:rsid w:val="08767DA0"/>
    <w:rsid w:val="087A1915"/>
    <w:rsid w:val="087B543A"/>
    <w:rsid w:val="08802306"/>
    <w:rsid w:val="08806206"/>
    <w:rsid w:val="08807C8D"/>
    <w:rsid w:val="08852386"/>
    <w:rsid w:val="08875A02"/>
    <w:rsid w:val="088E4F10"/>
    <w:rsid w:val="088F68D8"/>
    <w:rsid w:val="08922E5E"/>
    <w:rsid w:val="08941BFF"/>
    <w:rsid w:val="0897407F"/>
    <w:rsid w:val="08987615"/>
    <w:rsid w:val="0899531C"/>
    <w:rsid w:val="089C69EE"/>
    <w:rsid w:val="08A11FB9"/>
    <w:rsid w:val="08A17EB3"/>
    <w:rsid w:val="08A73E49"/>
    <w:rsid w:val="08A952A7"/>
    <w:rsid w:val="08AA239C"/>
    <w:rsid w:val="08AE5B2E"/>
    <w:rsid w:val="08AF43CD"/>
    <w:rsid w:val="08AF4F06"/>
    <w:rsid w:val="08B311CE"/>
    <w:rsid w:val="08B40229"/>
    <w:rsid w:val="08B501BB"/>
    <w:rsid w:val="08B55E14"/>
    <w:rsid w:val="08B60B4F"/>
    <w:rsid w:val="08B66D5E"/>
    <w:rsid w:val="08BD1B3D"/>
    <w:rsid w:val="08BD5FC4"/>
    <w:rsid w:val="08BE0BD0"/>
    <w:rsid w:val="08BE7DB7"/>
    <w:rsid w:val="08C27CCB"/>
    <w:rsid w:val="08C31B9A"/>
    <w:rsid w:val="08C374BD"/>
    <w:rsid w:val="08C402B3"/>
    <w:rsid w:val="08C47563"/>
    <w:rsid w:val="08C60A80"/>
    <w:rsid w:val="08C94A39"/>
    <w:rsid w:val="08CA5643"/>
    <w:rsid w:val="08CC450E"/>
    <w:rsid w:val="08CD3486"/>
    <w:rsid w:val="08D0501A"/>
    <w:rsid w:val="08D3732A"/>
    <w:rsid w:val="08D40B53"/>
    <w:rsid w:val="08D72B44"/>
    <w:rsid w:val="08D8432E"/>
    <w:rsid w:val="08DA70AF"/>
    <w:rsid w:val="08DB0D47"/>
    <w:rsid w:val="08DE36DC"/>
    <w:rsid w:val="08DF7E6E"/>
    <w:rsid w:val="08E109A4"/>
    <w:rsid w:val="08E172A8"/>
    <w:rsid w:val="08E21F58"/>
    <w:rsid w:val="08E4580A"/>
    <w:rsid w:val="08E57D8C"/>
    <w:rsid w:val="08E60197"/>
    <w:rsid w:val="08E81EFB"/>
    <w:rsid w:val="08E93739"/>
    <w:rsid w:val="08E96DFD"/>
    <w:rsid w:val="08EE1538"/>
    <w:rsid w:val="08EE1A59"/>
    <w:rsid w:val="08EE39EB"/>
    <w:rsid w:val="08F0278D"/>
    <w:rsid w:val="08F04563"/>
    <w:rsid w:val="08F051E3"/>
    <w:rsid w:val="08F3158F"/>
    <w:rsid w:val="08F3589C"/>
    <w:rsid w:val="08F46BAF"/>
    <w:rsid w:val="08F65CC5"/>
    <w:rsid w:val="08F74D32"/>
    <w:rsid w:val="08F87172"/>
    <w:rsid w:val="08FA2847"/>
    <w:rsid w:val="08FA6E7F"/>
    <w:rsid w:val="08FD4F5D"/>
    <w:rsid w:val="08FE5054"/>
    <w:rsid w:val="08FE686D"/>
    <w:rsid w:val="08FF300C"/>
    <w:rsid w:val="08FF300D"/>
    <w:rsid w:val="09001539"/>
    <w:rsid w:val="09032583"/>
    <w:rsid w:val="090759ED"/>
    <w:rsid w:val="09093027"/>
    <w:rsid w:val="090C0A8E"/>
    <w:rsid w:val="090D3E1D"/>
    <w:rsid w:val="090E72E7"/>
    <w:rsid w:val="090F5CE3"/>
    <w:rsid w:val="09114A71"/>
    <w:rsid w:val="09121B1D"/>
    <w:rsid w:val="09125011"/>
    <w:rsid w:val="09150BC0"/>
    <w:rsid w:val="091519A9"/>
    <w:rsid w:val="09157C43"/>
    <w:rsid w:val="091B0A41"/>
    <w:rsid w:val="092170AF"/>
    <w:rsid w:val="09252EAB"/>
    <w:rsid w:val="09270D01"/>
    <w:rsid w:val="09296C8D"/>
    <w:rsid w:val="092A29D0"/>
    <w:rsid w:val="092A61A6"/>
    <w:rsid w:val="092C63F9"/>
    <w:rsid w:val="0930567C"/>
    <w:rsid w:val="093204DF"/>
    <w:rsid w:val="09344F1C"/>
    <w:rsid w:val="09361232"/>
    <w:rsid w:val="093C082D"/>
    <w:rsid w:val="09441EFD"/>
    <w:rsid w:val="09442A5F"/>
    <w:rsid w:val="09442C22"/>
    <w:rsid w:val="094E3A95"/>
    <w:rsid w:val="094F2EE9"/>
    <w:rsid w:val="0951542F"/>
    <w:rsid w:val="09533F3D"/>
    <w:rsid w:val="09561C40"/>
    <w:rsid w:val="095749A8"/>
    <w:rsid w:val="0959548A"/>
    <w:rsid w:val="095A6208"/>
    <w:rsid w:val="095C000D"/>
    <w:rsid w:val="095F50CF"/>
    <w:rsid w:val="096017F7"/>
    <w:rsid w:val="09615B89"/>
    <w:rsid w:val="096274AF"/>
    <w:rsid w:val="09635810"/>
    <w:rsid w:val="096503DE"/>
    <w:rsid w:val="096637AC"/>
    <w:rsid w:val="09666054"/>
    <w:rsid w:val="096666E2"/>
    <w:rsid w:val="0968048B"/>
    <w:rsid w:val="096B0AD9"/>
    <w:rsid w:val="096C3AB8"/>
    <w:rsid w:val="096C78F4"/>
    <w:rsid w:val="096E57E9"/>
    <w:rsid w:val="09702631"/>
    <w:rsid w:val="09714882"/>
    <w:rsid w:val="09724474"/>
    <w:rsid w:val="09732DB4"/>
    <w:rsid w:val="097560AE"/>
    <w:rsid w:val="097770B7"/>
    <w:rsid w:val="09794C9A"/>
    <w:rsid w:val="097A2C87"/>
    <w:rsid w:val="097A4D5A"/>
    <w:rsid w:val="097D220C"/>
    <w:rsid w:val="097D463F"/>
    <w:rsid w:val="09800AE4"/>
    <w:rsid w:val="098039EA"/>
    <w:rsid w:val="0980605E"/>
    <w:rsid w:val="09816C22"/>
    <w:rsid w:val="098269EC"/>
    <w:rsid w:val="09830D7C"/>
    <w:rsid w:val="09853B17"/>
    <w:rsid w:val="09865930"/>
    <w:rsid w:val="09893D67"/>
    <w:rsid w:val="098B11E2"/>
    <w:rsid w:val="098B5D8E"/>
    <w:rsid w:val="098D46F7"/>
    <w:rsid w:val="098E2FC3"/>
    <w:rsid w:val="098F03D1"/>
    <w:rsid w:val="09903DDF"/>
    <w:rsid w:val="099341B8"/>
    <w:rsid w:val="099359F0"/>
    <w:rsid w:val="09955714"/>
    <w:rsid w:val="099A3395"/>
    <w:rsid w:val="099D1AED"/>
    <w:rsid w:val="099F2ACE"/>
    <w:rsid w:val="09A560C8"/>
    <w:rsid w:val="09A70FC3"/>
    <w:rsid w:val="09AC4B55"/>
    <w:rsid w:val="09AD74DF"/>
    <w:rsid w:val="09B05C72"/>
    <w:rsid w:val="09B1151C"/>
    <w:rsid w:val="09B134EE"/>
    <w:rsid w:val="09B24F6C"/>
    <w:rsid w:val="09B43BD9"/>
    <w:rsid w:val="09B51253"/>
    <w:rsid w:val="09B66417"/>
    <w:rsid w:val="09B9304F"/>
    <w:rsid w:val="09B94057"/>
    <w:rsid w:val="09B96523"/>
    <w:rsid w:val="09BB1EB0"/>
    <w:rsid w:val="09C020C1"/>
    <w:rsid w:val="09C63FCF"/>
    <w:rsid w:val="09C754C4"/>
    <w:rsid w:val="09CA7786"/>
    <w:rsid w:val="09CE7D72"/>
    <w:rsid w:val="09CF3234"/>
    <w:rsid w:val="09D13404"/>
    <w:rsid w:val="09D340DF"/>
    <w:rsid w:val="09D55AB7"/>
    <w:rsid w:val="09D620B1"/>
    <w:rsid w:val="09D769BE"/>
    <w:rsid w:val="09D857CE"/>
    <w:rsid w:val="09DA481A"/>
    <w:rsid w:val="09DB1023"/>
    <w:rsid w:val="09DF5963"/>
    <w:rsid w:val="09E32F07"/>
    <w:rsid w:val="09EA0087"/>
    <w:rsid w:val="09EB4334"/>
    <w:rsid w:val="09EE089D"/>
    <w:rsid w:val="09F00D2D"/>
    <w:rsid w:val="09F2036D"/>
    <w:rsid w:val="09F21A13"/>
    <w:rsid w:val="09F25A90"/>
    <w:rsid w:val="09F27F09"/>
    <w:rsid w:val="09F40193"/>
    <w:rsid w:val="09F84B20"/>
    <w:rsid w:val="09FA3682"/>
    <w:rsid w:val="09FA62EB"/>
    <w:rsid w:val="09FE4D41"/>
    <w:rsid w:val="0A007AA4"/>
    <w:rsid w:val="0A032DCD"/>
    <w:rsid w:val="0A051105"/>
    <w:rsid w:val="0A062EF6"/>
    <w:rsid w:val="0A076A6F"/>
    <w:rsid w:val="0A08481B"/>
    <w:rsid w:val="0A0B267F"/>
    <w:rsid w:val="0A113F85"/>
    <w:rsid w:val="0A174F68"/>
    <w:rsid w:val="0A1B338D"/>
    <w:rsid w:val="0A1B6366"/>
    <w:rsid w:val="0A1C3246"/>
    <w:rsid w:val="0A1F320A"/>
    <w:rsid w:val="0A202A37"/>
    <w:rsid w:val="0A233EF0"/>
    <w:rsid w:val="0A262AA2"/>
    <w:rsid w:val="0A2645DD"/>
    <w:rsid w:val="0A2920F1"/>
    <w:rsid w:val="0A2944FB"/>
    <w:rsid w:val="0A2A7766"/>
    <w:rsid w:val="0A2D6A91"/>
    <w:rsid w:val="0A312677"/>
    <w:rsid w:val="0A341D76"/>
    <w:rsid w:val="0A371413"/>
    <w:rsid w:val="0A387935"/>
    <w:rsid w:val="0A3B2AB1"/>
    <w:rsid w:val="0A4067C5"/>
    <w:rsid w:val="0A414FA7"/>
    <w:rsid w:val="0A417226"/>
    <w:rsid w:val="0A422898"/>
    <w:rsid w:val="0A4335C7"/>
    <w:rsid w:val="0A4358E1"/>
    <w:rsid w:val="0A4421A1"/>
    <w:rsid w:val="0A446E6A"/>
    <w:rsid w:val="0A4548CB"/>
    <w:rsid w:val="0A4621CB"/>
    <w:rsid w:val="0A4814AF"/>
    <w:rsid w:val="0A4E0C27"/>
    <w:rsid w:val="0A532230"/>
    <w:rsid w:val="0A5A334B"/>
    <w:rsid w:val="0A600516"/>
    <w:rsid w:val="0A6017DB"/>
    <w:rsid w:val="0A616811"/>
    <w:rsid w:val="0A622C65"/>
    <w:rsid w:val="0A686862"/>
    <w:rsid w:val="0A691B2E"/>
    <w:rsid w:val="0A6930FD"/>
    <w:rsid w:val="0A6A0CF5"/>
    <w:rsid w:val="0A6A127F"/>
    <w:rsid w:val="0A6A2DCE"/>
    <w:rsid w:val="0A6B6E48"/>
    <w:rsid w:val="0A6C313E"/>
    <w:rsid w:val="0A703AA4"/>
    <w:rsid w:val="0A706AC0"/>
    <w:rsid w:val="0A71204A"/>
    <w:rsid w:val="0A733DCC"/>
    <w:rsid w:val="0A7528FF"/>
    <w:rsid w:val="0A780B15"/>
    <w:rsid w:val="0A796365"/>
    <w:rsid w:val="0A797088"/>
    <w:rsid w:val="0A7A39AF"/>
    <w:rsid w:val="0A7A784E"/>
    <w:rsid w:val="0A7F42FD"/>
    <w:rsid w:val="0A805F89"/>
    <w:rsid w:val="0A8166BE"/>
    <w:rsid w:val="0A84124C"/>
    <w:rsid w:val="0A882C7C"/>
    <w:rsid w:val="0A890332"/>
    <w:rsid w:val="0A8A0ACC"/>
    <w:rsid w:val="0A8A16BF"/>
    <w:rsid w:val="0A8B104F"/>
    <w:rsid w:val="0A8C28E0"/>
    <w:rsid w:val="0A907BB5"/>
    <w:rsid w:val="0A9162BE"/>
    <w:rsid w:val="0A9352A5"/>
    <w:rsid w:val="0A940172"/>
    <w:rsid w:val="0A952559"/>
    <w:rsid w:val="0A9673DB"/>
    <w:rsid w:val="0A9A7656"/>
    <w:rsid w:val="0A9B7E1D"/>
    <w:rsid w:val="0A9D778E"/>
    <w:rsid w:val="0A9E6036"/>
    <w:rsid w:val="0A9E76D5"/>
    <w:rsid w:val="0AA0292D"/>
    <w:rsid w:val="0AA1329C"/>
    <w:rsid w:val="0AA74868"/>
    <w:rsid w:val="0AA8296C"/>
    <w:rsid w:val="0AAA3280"/>
    <w:rsid w:val="0AAC00CF"/>
    <w:rsid w:val="0AB10146"/>
    <w:rsid w:val="0AB25AFB"/>
    <w:rsid w:val="0AB350B6"/>
    <w:rsid w:val="0AB70E64"/>
    <w:rsid w:val="0ABB6659"/>
    <w:rsid w:val="0ABC468C"/>
    <w:rsid w:val="0AC12283"/>
    <w:rsid w:val="0AC1276D"/>
    <w:rsid w:val="0AC2084C"/>
    <w:rsid w:val="0AC95DA0"/>
    <w:rsid w:val="0ACC3FF0"/>
    <w:rsid w:val="0ACD52EC"/>
    <w:rsid w:val="0ACE4939"/>
    <w:rsid w:val="0ACF1B9C"/>
    <w:rsid w:val="0AD06232"/>
    <w:rsid w:val="0AD07C41"/>
    <w:rsid w:val="0AD316AF"/>
    <w:rsid w:val="0AD3386C"/>
    <w:rsid w:val="0AD84C01"/>
    <w:rsid w:val="0AD94003"/>
    <w:rsid w:val="0ADA233B"/>
    <w:rsid w:val="0ADE4005"/>
    <w:rsid w:val="0AE35007"/>
    <w:rsid w:val="0AE43B31"/>
    <w:rsid w:val="0AE604D4"/>
    <w:rsid w:val="0AE709D7"/>
    <w:rsid w:val="0AE76CDC"/>
    <w:rsid w:val="0AE91C6E"/>
    <w:rsid w:val="0AF14592"/>
    <w:rsid w:val="0AF256F1"/>
    <w:rsid w:val="0AF4678D"/>
    <w:rsid w:val="0AF64164"/>
    <w:rsid w:val="0AF73705"/>
    <w:rsid w:val="0AF84500"/>
    <w:rsid w:val="0AFB5FBE"/>
    <w:rsid w:val="0AFE3CBC"/>
    <w:rsid w:val="0B012EAB"/>
    <w:rsid w:val="0B0638C5"/>
    <w:rsid w:val="0B065FF9"/>
    <w:rsid w:val="0B075D0F"/>
    <w:rsid w:val="0B080DAD"/>
    <w:rsid w:val="0B0A5060"/>
    <w:rsid w:val="0B0C6562"/>
    <w:rsid w:val="0B0C7349"/>
    <w:rsid w:val="0B0D2C52"/>
    <w:rsid w:val="0B0F3282"/>
    <w:rsid w:val="0B1166AF"/>
    <w:rsid w:val="0B164A70"/>
    <w:rsid w:val="0B1B6BA4"/>
    <w:rsid w:val="0B1D1674"/>
    <w:rsid w:val="0B1D3028"/>
    <w:rsid w:val="0B1E2C6C"/>
    <w:rsid w:val="0B2026F6"/>
    <w:rsid w:val="0B23034B"/>
    <w:rsid w:val="0B231C60"/>
    <w:rsid w:val="0B244DDD"/>
    <w:rsid w:val="0B273877"/>
    <w:rsid w:val="0B2A55DD"/>
    <w:rsid w:val="0B2B3660"/>
    <w:rsid w:val="0B2B67E7"/>
    <w:rsid w:val="0B2C6B3C"/>
    <w:rsid w:val="0B2F79AD"/>
    <w:rsid w:val="0B3007E8"/>
    <w:rsid w:val="0B301A85"/>
    <w:rsid w:val="0B302689"/>
    <w:rsid w:val="0B303F26"/>
    <w:rsid w:val="0B305CDD"/>
    <w:rsid w:val="0B317159"/>
    <w:rsid w:val="0B3330C3"/>
    <w:rsid w:val="0B362A03"/>
    <w:rsid w:val="0B372A9B"/>
    <w:rsid w:val="0B39370C"/>
    <w:rsid w:val="0B3B4974"/>
    <w:rsid w:val="0B3E1475"/>
    <w:rsid w:val="0B427FD2"/>
    <w:rsid w:val="0B433E5E"/>
    <w:rsid w:val="0B480977"/>
    <w:rsid w:val="0B493507"/>
    <w:rsid w:val="0B494C61"/>
    <w:rsid w:val="0B4B083C"/>
    <w:rsid w:val="0B4C086B"/>
    <w:rsid w:val="0B4C265E"/>
    <w:rsid w:val="0B4D1F46"/>
    <w:rsid w:val="0B4E1935"/>
    <w:rsid w:val="0B564C9E"/>
    <w:rsid w:val="0B586A02"/>
    <w:rsid w:val="0B591E50"/>
    <w:rsid w:val="0B59789E"/>
    <w:rsid w:val="0B5A4F42"/>
    <w:rsid w:val="0B5B5F07"/>
    <w:rsid w:val="0B5C4BFA"/>
    <w:rsid w:val="0B5D5C1B"/>
    <w:rsid w:val="0B5E1594"/>
    <w:rsid w:val="0B615715"/>
    <w:rsid w:val="0B620954"/>
    <w:rsid w:val="0B655A26"/>
    <w:rsid w:val="0B656093"/>
    <w:rsid w:val="0B65731B"/>
    <w:rsid w:val="0B660BE6"/>
    <w:rsid w:val="0B680E96"/>
    <w:rsid w:val="0B683D80"/>
    <w:rsid w:val="0B6A4A5F"/>
    <w:rsid w:val="0B6D557B"/>
    <w:rsid w:val="0B6F2010"/>
    <w:rsid w:val="0B7442CD"/>
    <w:rsid w:val="0B77254D"/>
    <w:rsid w:val="0B7742D7"/>
    <w:rsid w:val="0B78001A"/>
    <w:rsid w:val="0B793CDB"/>
    <w:rsid w:val="0B7A51E1"/>
    <w:rsid w:val="0B7D1F0E"/>
    <w:rsid w:val="0B7F720E"/>
    <w:rsid w:val="0B801573"/>
    <w:rsid w:val="0B8145C5"/>
    <w:rsid w:val="0B823BE9"/>
    <w:rsid w:val="0B8A124C"/>
    <w:rsid w:val="0B8A46A6"/>
    <w:rsid w:val="0B8D4364"/>
    <w:rsid w:val="0B8D634F"/>
    <w:rsid w:val="0B930E15"/>
    <w:rsid w:val="0B93676F"/>
    <w:rsid w:val="0B9627B5"/>
    <w:rsid w:val="0B9717AC"/>
    <w:rsid w:val="0B98380E"/>
    <w:rsid w:val="0B9A08CF"/>
    <w:rsid w:val="0B9B3B28"/>
    <w:rsid w:val="0B9C2FFE"/>
    <w:rsid w:val="0B9C5371"/>
    <w:rsid w:val="0B9D568C"/>
    <w:rsid w:val="0B9D7884"/>
    <w:rsid w:val="0B9F5255"/>
    <w:rsid w:val="0BA331E9"/>
    <w:rsid w:val="0BA34312"/>
    <w:rsid w:val="0BA4301D"/>
    <w:rsid w:val="0BA55A0C"/>
    <w:rsid w:val="0BAD3485"/>
    <w:rsid w:val="0BAD3916"/>
    <w:rsid w:val="0BAD653F"/>
    <w:rsid w:val="0BB11E9B"/>
    <w:rsid w:val="0BB12BF0"/>
    <w:rsid w:val="0BB20CFC"/>
    <w:rsid w:val="0BB446DC"/>
    <w:rsid w:val="0BB821BA"/>
    <w:rsid w:val="0BBA0EDE"/>
    <w:rsid w:val="0BBA17C3"/>
    <w:rsid w:val="0BBA54E3"/>
    <w:rsid w:val="0BBB0745"/>
    <w:rsid w:val="0BBC1D07"/>
    <w:rsid w:val="0BBC689F"/>
    <w:rsid w:val="0BBF51B6"/>
    <w:rsid w:val="0BC01604"/>
    <w:rsid w:val="0BC1741D"/>
    <w:rsid w:val="0BC204E8"/>
    <w:rsid w:val="0BC43607"/>
    <w:rsid w:val="0BC4420D"/>
    <w:rsid w:val="0BC60849"/>
    <w:rsid w:val="0BC632EE"/>
    <w:rsid w:val="0BC76191"/>
    <w:rsid w:val="0BC765B3"/>
    <w:rsid w:val="0BC831C3"/>
    <w:rsid w:val="0BCA6B2C"/>
    <w:rsid w:val="0BCD2892"/>
    <w:rsid w:val="0BCD368D"/>
    <w:rsid w:val="0BD25534"/>
    <w:rsid w:val="0BD26CFF"/>
    <w:rsid w:val="0BD65ADB"/>
    <w:rsid w:val="0BDD0D06"/>
    <w:rsid w:val="0BDD56DE"/>
    <w:rsid w:val="0BDE6C30"/>
    <w:rsid w:val="0BE039EE"/>
    <w:rsid w:val="0BE06A18"/>
    <w:rsid w:val="0BE33E02"/>
    <w:rsid w:val="0BE34FE5"/>
    <w:rsid w:val="0BE4217A"/>
    <w:rsid w:val="0BE90A22"/>
    <w:rsid w:val="0BEA100C"/>
    <w:rsid w:val="0BEB54E6"/>
    <w:rsid w:val="0BEC658D"/>
    <w:rsid w:val="0BEC78F8"/>
    <w:rsid w:val="0BED4BE7"/>
    <w:rsid w:val="0BEF3094"/>
    <w:rsid w:val="0BF11DDC"/>
    <w:rsid w:val="0BF23455"/>
    <w:rsid w:val="0BF30C02"/>
    <w:rsid w:val="0BF371BB"/>
    <w:rsid w:val="0BF41E22"/>
    <w:rsid w:val="0BF43C5B"/>
    <w:rsid w:val="0BF6263E"/>
    <w:rsid w:val="0BF7490B"/>
    <w:rsid w:val="0BFA5335"/>
    <w:rsid w:val="0BFB55A5"/>
    <w:rsid w:val="0BFC0DB9"/>
    <w:rsid w:val="0BFD499D"/>
    <w:rsid w:val="0BFF1356"/>
    <w:rsid w:val="0C015C8F"/>
    <w:rsid w:val="0C0213CD"/>
    <w:rsid w:val="0C027CC5"/>
    <w:rsid w:val="0C04344D"/>
    <w:rsid w:val="0C043E73"/>
    <w:rsid w:val="0C0478A7"/>
    <w:rsid w:val="0C055D30"/>
    <w:rsid w:val="0C06470E"/>
    <w:rsid w:val="0C080303"/>
    <w:rsid w:val="0C084B53"/>
    <w:rsid w:val="0C0A49D7"/>
    <w:rsid w:val="0C0D46FF"/>
    <w:rsid w:val="0C10267A"/>
    <w:rsid w:val="0C122EF8"/>
    <w:rsid w:val="0C150D7E"/>
    <w:rsid w:val="0C1A54A4"/>
    <w:rsid w:val="0C1C2A11"/>
    <w:rsid w:val="0C1C43FF"/>
    <w:rsid w:val="0C210B22"/>
    <w:rsid w:val="0C232E91"/>
    <w:rsid w:val="0C25194B"/>
    <w:rsid w:val="0C282025"/>
    <w:rsid w:val="0C285127"/>
    <w:rsid w:val="0C2A11D6"/>
    <w:rsid w:val="0C2B46DC"/>
    <w:rsid w:val="0C2C7252"/>
    <w:rsid w:val="0C2D6960"/>
    <w:rsid w:val="0C3176D2"/>
    <w:rsid w:val="0C34498D"/>
    <w:rsid w:val="0C3C2D02"/>
    <w:rsid w:val="0C3C6797"/>
    <w:rsid w:val="0C3E22F1"/>
    <w:rsid w:val="0C3F0723"/>
    <w:rsid w:val="0C4167A3"/>
    <w:rsid w:val="0C4359D7"/>
    <w:rsid w:val="0C45407A"/>
    <w:rsid w:val="0C477A9B"/>
    <w:rsid w:val="0C482C64"/>
    <w:rsid w:val="0C4B1017"/>
    <w:rsid w:val="0C4C0F70"/>
    <w:rsid w:val="0C4E392D"/>
    <w:rsid w:val="0C520C25"/>
    <w:rsid w:val="0C533F97"/>
    <w:rsid w:val="0C536370"/>
    <w:rsid w:val="0C540C92"/>
    <w:rsid w:val="0C5720F3"/>
    <w:rsid w:val="0C581200"/>
    <w:rsid w:val="0C583CB1"/>
    <w:rsid w:val="0C58473D"/>
    <w:rsid w:val="0C595E01"/>
    <w:rsid w:val="0C5B2775"/>
    <w:rsid w:val="0C5D4399"/>
    <w:rsid w:val="0C615B7C"/>
    <w:rsid w:val="0C624F54"/>
    <w:rsid w:val="0C655593"/>
    <w:rsid w:val="0C671C42"/>
    <w:rsid w:val="0C671FA6"/>
    <w:rsid w:val="0C67453E"/>
    <w:rsid w:val="0C6F21D3"/>
    <w:rsid w:val="0C765197"/>
    <w:rsid w:val="0C7A472A"/>
    <w:rsid w:val="0C7B09A4"/>
    <w:rsid w:val="0C7D2379"/>
    <w:rsid w:val="0C7D2F96"/>
    <w:rsid w:val="0C825F26"/>
    <w:rsid w:val="0C836663"/>
    <w:rsid w:val="0C8429D8"/>
    <w:rsid w:val="0C864CDE"/>
    <w:rsid w:val="0C871B90"/>
    <w:rsid w:val="0C8D5767"/>
    <w:rsid w:val="0C907908"/>
    <w:rsid w:val="0C9106AA"/>
    <w:rsid w:val="0C930ADC"/>
    <w:rsid w:val="0C994463"/>
    <w:rsid w:val="0C9C0893"/>
    <w:rsid w:val="0C9E2EEB"/>
    <w:rsid w:val="0C9E695F"/>
    <w:rsid w:val="0CA46FBB"/>
    <w:rsid w:val="0CA47A27"/>
    <w:rsid w:val="0CA520F3"/>
    <w:rsid w:val="0CA54458"/>
    <w:rsid w:val="0CA57D0C"/>
    <w:rsid w:val="0CA91F8A"/>
    <w:rsid w:val="0CAA70E2"/>
    <w:rsid w:val="0CAB7547"/>
    <w:rsid w:val="0CAF6B08"/>
    <w:rsid w:val="0CB147FE"/>
    <w:rsid w:val="0CB55FDE"/>
    <w:rsid w:val="0CB66CBC"/>
    <w:rsid w:val="0CB70FA6"/>
    <w:rsid w:val="0CB725C8"/>
    <w:rsid w:val="0CB75CBC"/>
    <w:rsid w:val="0CB959B1"/>
    <w:rsid w:val="0CBA196A"/>
    <w:rsid w:val="0CBA1CF6"/>
    <w:rsid w:val="0CBB66DD"/>
    <w:rsid w:val="0CBC0875"/>
    <w:rsid w:val="0CBC1478"/>
    <w:rsid w:val="0CC320F8"/>
    <w:rsid w:val="0CC530F1"/>
    <w:rsid w:val="0CC85727"/>
    <w:rsid w:val="0CC85A93"/>
    <w:rsid w:val="0CCA1CA9"/>
    <w:rsid w:val="0CCC54F2"/>
    <w:rsid w:val="0CD07F00"/>
    <w:rsid w:val="0CD14DD4"/>
    <w:rsid w:val="0CD655E6"/>
    <w:rsid w:val="0CD85240"/>
    <w:rsid w:val="0CDA5C99"/>
    <w:rsid w:val="0CDC2066"/>
    <w:rsid w:val="0CDE31F2"/>
    <w:rsid w:val="0CDE78CA"/>
    <w:rsid w:val="0CDF0753"/>
    <w:rsid w:val="0CE154F7"/>
    <w:rsid w:val="0CE15716"/>
    <w:rsid w:val="0CE20809"/>
    <w:rsid w:val="0CE43EFD"/>
    <w:rsid w:val="0CE66A97"/>
    <w:rsid w:val="0CE71D5F"/>
    <w:rsid w:val="0CEB5875"/>
    <w:rsid w:val="0CEC492A"/>
    <w:rsid w:val="0CEC7208"/>
    <w:rsid w:val="0CF341ED"/>
    <w:rsid w:val="0CF502E3"/>
    <w:rsid w:val="0CF60A21"/>
    <w:rsid w:val="0CF7320D"/>
    <w:rsid w:val="0CF7624E"/>
    <w:rsid w:val="0CF94C04"/>
    <w:rsid w:val="0CF96740"/>
    <w:rsid w:val="0CFA23D1"/>
    <w:rsid w:val="0CFA3CF5"/>
    <w:rsid w:val="0CFD655D"/>
    <w:rsid w:val="0CFF0FCA"/>
    <w:rsid w:val="0D0264BB"/>
    <w:rsid w:val="0D0857B2"/>
    <w:rsid w:val="0D0859B2"/>
    <w:rsid w:val="0D087D34"/>
    <w:rsid w:val="0D0E35A9"/>
    <w:rsid w:val="0D0E5D01"/>
    <w:rsid w:val="0D1344AA"/>
    <w:rsid w:val="0D137236"/>
    <w:rsid w:val="0D16161D"/>
    <w:rsid w:val="0D174750"/>
    <w:rsid w:val="0D19123E"/>
    <w:rsid w:val="0D195D16"/>
    <w:rsid w:val="0D1B48C5"/>
    <w:rsid w:val="0D1B7D6E"/>
    <w:rsid w:val="0D1F7037"/>
    <w:rsid w:val="0D211DD3"/>
    <w:rsid w:val="0D221A96"/>
    <w:rsid w:val="0D241A7A"/>
    <w:rsid w:val="0D2848D3"/>
    <w:rsid w:val="0D29788F"/>
    <w:rsid w:val="0D32045D"/>
    <w:rsid w:val="0D365412"/>
    <w:rsid w:val="0D392D96"/>
    <w:rsid w:val="0D3A72F4"/>
    <w:rsid w:val="0D3D12F9"/>
    <w:rsid w:val="0D3E4E6E"/>
    <w:rsid w:val="0D404162"/>
    <w:rsid w:val="0D4345EF"/>
    <w:rsid w:val="0D436547"/>
    <w:rsid w:val="0D444180"/>
    <w:rsid w:val="0D4F7749"/>
    <w:rsid w:val="0D500A19"/>
    <w:rsid w:val="0D5200D3"/>
    <w:rsid w:val="0D5312E1"/>
    <w:rsid w:val="0D582A35"/>
    <w:rsid w:val="0D594B4A"/>
    <w:rsid w:val="0D5C665D"/>
    <w:rsid w:val="0D5D6899"/>
    <w:rsid w:val="0D61186E"/>
    <w:rsid w:val="0D651B50"/>
    <w:rsid w:val="0D676B6F"/>
    <w:rsid w:val="0D682DFF"/>
    <w:rsid w:val="0D6A6A9A"/>
    <w:rsid w:val="0D6B4174"/>
    <w:rsid w:val="0D6C0752"/>
    <w:rsid w:val="0D6C3813"/>
    <w:rsid w:val="0D7944D6"/>
    <w:rsid w:val="0D795867"/>
    <w:rsid w:val="0D7D63D4"/>
    <w:rsid w:val="0D7E09E4"/>
    <w:rsid w:val="0D7F55C1"/>
    <w:rsid w:val="0D8223EB"/>
    <w:rsid w:val="0D8465BE"/>
    <w:rsid w:val="0D874CCE"/>
    <w:rsid w:val="0D8A5DD7"/>
    <w:rsid w:val="0D8B4F0F"/>
    <w:rsid w:val="0D8E4F97"/>
    <w:rsid w:val="0D8E5D33"/>
    <w:rsid w:val="0D903B85"/>
    <w:rsid w:val="0D941F6C"/>
    <w:rsid w:val="0D95120C"/>
    <w:rsid w:val="0D963538"/>
    <w:rsid w:val="0D984E1F"/>
    <w:rsid w:val="0D9B3689"/>
    <w:rsid w:val="0D9B62F1"/>
    <w:rsid w:val="0D9E36A6"/>
    <w:rsid w:val="0D9E6EA8"/>
    <w:rsid w:val="0DA145B7"/>
    <w:rsid w:val="0DA2436B"/>
    <w:rsid w:val="0DA45B3C"/>
    <w:rsid w:val="0DA67537"/>
    <w:rsid w:val="0DA80720"/>
    <w:rsid w:val="0DA938F2"/>
    <w:rsid w:val="0DAC1F72"/>
    <w:rsid w:val="0DAD041B"/>
    <w:rsid w:val="0DAE1119"/>
    <w:rsid w:val="0DAF1B19"/>
    <w:rsid w:val="0DAF5299"/>
    <w:rsid w:val="0DB36447"/>
    <w:rsid w:val="0DB7515C"/>
    <w:rsid w:val="0DB82D03"/>
    <w:rsid w:val="0DBA1F29"/>
    <w:rsid w:val="0DBA7CF7"/>
    <w:rsid w:val="0DBB4FC1"/>
    <w:rsid w:val="0DBC02F3"/>
    <w:rsid w:val="0DBC08C3"/>
    <w:rsid w:val="0DBC7919"/>
    <w:rsid w:val="0DBD193B"/>
    <w:rsid w:val="0DBE48CC"/>
    <w:rsid w:val="0DBF2D9E"/>
    <w:rsid w:val="0DBF5AA0"/>
    <w:rsid w:val="0DC22C4E"/>
    <w:rsid w:val="0DC90119"/>
    <w:rsid w:val="0DC9087C"/>
    <w:rsid w:val="0DCC3FDF"/>
    <w:rsid w:val="0DCD656D"/>
    <w:rsid w:val="0DCD74F2"/>
    <w:rsid w:val="0DD1674B"/>
    <w:rsid w:val="0DD24CBD"/>
    <w:rsid w:val="0DD554D3"/>
    <w:rsid w:val="0DD70664"/>
    <w:rsid w:val="0DD75F94"/>
    <w:rsid w:val="0DD86C67"/>
    <w:rsid w:val="0DDA3A03"/>
    <w:rsid w:val="0DDB7786"/>
    <w:rsid w:val="0DDD5E13"/>
    <w:rsid w:val="0DDF698A"/>
    <w:rsid w:val="0DE06BAA"/>
    <w:rsid w:val="0DE11112"/>
    <w:rsid w:val="0DE13693"/>
    <w:rsid w:val="0DE170B1"/>
    <w:rsid w:val="0DE85C90"/>
    <w:rsid w:val="0DEA1019"/>
    <w:rsid w:val="0DEA71CD"/>
    <w:rsid w:val="0DEB1EE5"/>
    <w:rsid w:val="0DEB6CA4"/>
    <w:rsid w:val="0DEE20C6"/>
    <w:rsid w:val="0DEF2FCF"/>
    <w:rsid w:val="0DF01547"/>
    <w:rsid w:val="0DF30302"/>
    <w:rsid w:val="0DF42C21"/>
    <w:rsid w:val="0DF54E68"/>
    <w:rsid w:val="0DF74186"/>
    <w:rsid w:val="0DFA45E9"/>
    <w:rsid w:val="0DFD0687"/>
    <w:rsid w:val="0DFF2569"/>
    <w:rsid w:val="0DFF3D39"/>
    <w:rsid w:val="0E0025E0"/>
    <w:rsid w:val="0E035504"/>
    <w:rsid w:val="0E043085"/>
    <w:rsid w:val="0E086089"/>
    <w:rsid w:val="0E0A1CDE"/>
    <w:rsid w:val="0E0D1C28"/>
    <w:rsid w:val="0E0F385D"/>
    <w:rsid w:val="0E113D4E"/>
    <w:rsid w:val="0E137274"/>
    <w:rsid w:val="0E1652CD"/>
    <w:rsid w:val="0E175FE6"/>
    <w:rsid w:val="0E180C20"/>
    <w:rsid w:val="0E19077C"/>
    <w:rsid w:val="0E191734"/>
    <w:rsid w:val="0E1C1CEF"/>
    <w:rsid w:val="0E1E2091"/>
    <w:rsid w:val="0E1F4EC8"/>
    <w:rsid w:val="0E20304E"/>
    <w:rsid w:val="0E2141B7"/>
    <w:rsid w:val="0E21789D"/>
    <w:rsid w:val="0E220811"/>
    <w:rsid w:val="0E2338BB"/>
    <w:rsid w:val="0E2410FB"/>
    <w:rsid w:val="0E24583B"/>
    <w:rsid w:val="0E2612AE"/>
    <w:rsid w:val="0E264788"/>
    <w:rsid w:val="0E2C1332"/>
    <w:rsid w:val="0E30171A"/>
    <w:rsid w:val="0E3039BE"/>
    <w:rsid w:val="0E303C9C"/>
    <w:rsid w:val="0E32002B"/>
    <w:rsid w:val="0E33592A"/>
    <w:rsid w:val="0E357B88"/>
    <w:rsid w:val="0E383148"/>
    <w:rsid w:val="0E3D23BE"/>
    <w:rsid w:val="0E3D3300"/>
    <w:rsid w:val="0E3F3A39"/>
    <w:rsid w:val="0E3F7D68"/>
    <w:rsid w:val="0E44424C"/>
    <w:rsid w:val="0E464E6C"/>
    <w:rsid w:val="0E466DF7"/>
    <w:rsid w:val="0E472A42"/>
    <w:rsid w:val="0E4A6275"/>
    <w:rsid w:val="0E4C6262"/>
    <w:rsid w:val="0E4E3C84"/>
    <w:rsid w:val="0E517054"/>
    <w:rsid w:val="0E5238BD"/>
    <w:rsid w:val="0E52675F"/>
    <w:rsid w:val="0E550D4B"/>
    <w:rsid w:val="0E556653"/>
    <w:rsid w:val="0E5B1E0D"/>
    <w:rsid w:val="0E5C50FF"/>
    <w:rsid w:val="0E5F4E69"/>
    <w:rsid w:val="0E610896"/>
    <w:rsid w:val="0E62449B"/>
    <w:rsid w:val="0E634A54"/>
    <w:rsid w:val="0E636614"/>
    <w:rsid w:val="0E693E52"/>
    <w:rsid w:val="0E6A658E"/>
    <w:rsid w:val="0E6F58AE"/>
    <w:rsid w:val="0E713AD1"/>
    <w:rsid w:val="0E732EFB"/>
    <w:rsid w:val="0E774C45"/>
    <w:rsid w:val="0E786B5F"/>
    <w:rsid w:val="0E7A1951"/>
    <w:rsid w:val="0E7B4BB5"/>
    <w:rsid w:val="0E7C16CA"/>
    <w:rsid w:val="0E7E539B"/>
    <w:rsid w:val="0E7F0C18"/>
    <w:rsid w:val="0E80464B"/>
    <w:rsid w:val="0E8371DE"/>
    <w:rsid w:val="0E852199"/>
    <w:rsid w:val="0E85707A"/>
    <w:rsid w:val="0E892A7C"/>
    <w:rsid w:val="0E8A4BD8"/>
    <w:rsid w:val="0E8C0EA8"/>
    <w:rsid w:val="0E8C522F"/>
    <w:rsid w:val="0E8D4784"/>
    <w:rsid w:val="0E8D75E0"/>
    <w:rsid w:val="0E8F53A9"/>
    <w:rsid w:val="0E8F72A4"/>
    <w:rsid w:val="0E9013CB"/>
    <w:rsid w:val="0E937235"/>
    <w:rsid w:val="0E9416D0"/>
    <w:rsid w:val="0E960B89"/>
    <w:rsid w:val="0E96680C"/>
    <w:rsid w:val="0E97331A"/>
    <w:rsid w:val="0E987AA2"/>
    <w:rsid w:val="0E9D09E6"/>
    <w:rsid w:val="0EA10CC0"/>
    <w:rsid w:val="0EA11786"/>
    <w:rsid w:val="0EA22B26"/>
    <w:rsid w:val="0EA22D25"/>
    <w:rsid w:val="0EA302A6"/>
    <w:rsid w:val="0EA32ED9"/>
    <w:rsid w:val="0EA575AF"/>
    <w:rsid w:val="0EA83DE2"/>
    <w:rsid w:val="0EAB35EC"/>
    <w:rsid w:val="0EAB384C"/>
    <w:rsid w:val="0EAE18DB"/>
    <w:rsid w:val="0EAE620F"/>
    <w:rsid w:val="0EAF6076"/>
    <w:rsid w:val="0EB068B7"/>
    <w:rsid w:val="0EB2003B"/>
    <w:rsid w:val="0EB50E15"/>
    <w:rsid w:val="0EB5165C"/>
    <w:rsid w:val="0EB62AF5"/>
    <w:rsid w:val="0EB80742"/>
    <w:rsid w:val="0EB80C58"/>
    <w:rsid w:val="0EB844D3"/>
    <w:rsid w:val="0EB84B67"/>
    <w:rsid w:val="0EBA5677"/>
    <w:rsid w:val="0EBB45A8"/>
    <w:rsid w:val="0EBC42F1"/>
    <w:rsid w:val="0EBD348F"/>
    <w:rsid w:val="0EBE6C5A"/>
    <w:rsid w:val="0EC05932"/>
    <w:rsid w:val="0EC23AE5"/>
    <w:rsid w:val="0EC266A9"/>
    <w:rsid w:val="0EC50FA3"/>
    <w:rsid w:val="0EC824DC"/>
    <w:rsid w:val="0EC84432"/>
    <w:rsid w:val="0ECA51F9"/>
    <w:rsid w:val="0ECA569D"/>
    <w:rsid w:val="0ECA56FA"/>
    <w:rsid w:val="0ECB6F0D"/>
    <w:rsid w:val="0ECC43D7"/>
    <w:rsid w:val="0ECE0736"/>
    <w:rsid w:val="0ECE2068"/>
    <w:rsid w:val="0ECF4CDC"/>
    <w:rsid w:val="0ED1614D"/>
    <w:rsid w:val="0ED44AFB"/>
    <w:rsid w:val="0ED65CC6"/>
    <w:rsid w:val="0ED7202D"/>
    <w:rsid w:val="0ED80FE6"/>
    <w:rsid w:val="0EDF070C"/>
    <w:rsid w:val="0EDF3839"/>
    <w:rsid w:val="0EE37F56"/>
    <w:rsid w:val="0EE95990"/>
    <w:rsid w:val="0EEA3BBF"/>
    <w:rsid w:val="0EEC0D45"/>
    <w:rsid w:val="0EEF7CC4"/>
    <w:rsid w:val="0EF155DD"/>
    <w:rsid w:val="0EF1685F"/>
    <w:rsid w:val="0EF176B7"/>
    <w:rsid w:val="0EF40D99"/>
    <w:rsid w:val="0EF454D2"/>
    <w:rsid w:val="0EF8116E"/>
    <w:rsid w:val="0EF9330B"/>
    <w:rsid w:val="0EFB3D7F"/>
    <w:rsid w:val="0F0053BA"/>
    <w:rsid w:val="0F07214A"/>
    <w:rsid w:val="0F07519A"/>
    <w:rsid w:val="0F085CF9"/>
    <w:rsid w:val="0F0A4FE9"/>
    <w:rsid w:val="0F0A62C5"/>
    <w:rsid w:val="0F0B37CD"/>
    <w:rsid w:val="0F0B4A0D"/>
    <w:rsid w:val="0F0D7EC4"/>
    <w:rsid w:val="0F0E583D"/>
    <w:rsid w:val="0F0F19E1"/>
    <w:rsid w:val="0F11448F"/>
    <w:rsid w:val="0F1277BA"/>
    <w:rsid w:val="0F17339A"/>
    <w:rsid w:val="0F195630"/>
    <w:rsid w:val="0F1A7AC2"/>
    <w:rsid w:val="0F22335C"/>
    <w:rsid w:val="0F227AAF"/>
    <w:rsid w:val="0F23400E"/>
    <w:rsid w:val="0F260B46"/>
    <w:rsid w:val="0F281D30"/>
    <w:rsid w:val="0F2C06AB"/>
    <w:rsid w:val="0F2E457E"/>
    <w:rsid w:val="0F2F0ECB"/>
    <w:rsid w:val="0F306A64"/>
    <w:rsid w:val="0F315AF0"/>
    <w:rsid w:val="0F342F13"/>
    <w:rsid w:val="0F35149F"/>
    <w:rsid w:val="0F390651"/>
    <w:rsid w:val="0F3A76A4"/>
    <w:rsid w:val="0F3B3326"/>
    <w:rsid w:val="0F3F3AF1"/>
    <w:rsid w:val="0F404C0B"/>
    <w:rsid w:val="0F433D90"/>
    <w:rsid w:val="0F4B6801"/>
    <w:rsid w:val="0F524D87"/>
    <w:rsid w:val="0F534CA2"/>
    <w:rsid w:val="0F542927"/>
    <w:rsid w:val="0F554A68"/>
    <w:rsid w:val="0F5701D4"/>
    <w:rsid w:val="0F5B2F66"/>
    <w:rsid w:val="0F5C2796"/>
    <w:rsid w:val="0F5E0FBA"/>
    <w:rsid w:val="0F5E1E85"/>
    <w:rsid w:val="0F5F5478"/>
    <w:rsid w:val="0F6258DB"/>
    <w:rsid w:val="0F660C97"/>
    <w:rsid w:val="0F664501"/>
    <w:rsid w:val="0F6A22DE"/>
    <w:rsid w:val="0F6A2823"/>
    <w:rsid w:val="0F6D3089"/>
    <w:rsid w:val="0F6D7F0B"/>
    <w:rsid w:val="0F6E010A"/>
    <w:rsid w:val="0F6E70AC"/>
    <w:rsid w:val="0F787E2C"/>
    <w:rsid w:val="0F787FE3"/>
    <w:rsid w:val="0F797C47"/>
    <w:rsid w:val="0F7A1BB1"/>
    <w:rsid w:val="0F7A1CD1"/>
    <w:rsid w:val="0F7B3FE6"/>
    <w:rsid w:val="0F7F7554"/>
    <w:rsid w:val="0F800416"/>
    <w:rsid w:val="0F824842"/>
    <w:rsid w:val="0F82710D"/>
    <w:rsid w:val="0F84170E"/>
    <w:rsid w:val="0F87150E"/>
    <w:rsid w:val="0F8A1C5E"/>
    <w:rsid w:val="0F8A56FB"/>
    <w:rsid w:val="0F8C59C8"/>
    <w:rsid w:val="0F8C728D"/>
    <w:rsid w:val="0F8D2ECB"/>
    <w:rsid w:val="0F8D729C"/>
    <w:rsid w:val="0F8E7BBB"/>
    <w:rsid w:val="0F9037D6"/>
    <w:rsid w:val="0F907E97"/>
    <w:rsid w:val="0F911D93"/>
    <w:rsid w:val="0F924181"/>
    <w:rsid w:val="0F950395"/>
    <w:rsid w:val="0F962C36"/>
    <w:rsid w:val="0F981A8A"/>
    <w:rsid w:val="0F9A1E7F"/>
    <w:rsid w:val="0F9B0F77"/>
    <w:rsid w:val="0F9B40C6"/>
    <w:rsid w:val="0F9E4537"/>
    <w:rsid w:val="0F9E6FD7"/>
    <w:rsid w:val="0FA16CB0"/>
    <w:rsid w:val="0FA25B6E"/>
    <w:rsid w:val="0FA5707E"/>
    <w:rsid w:val="0FA602DF"/>
    <w:rsid w:val="0FA6666F"/>
    <w:rsid w:val="0FA9241C"/>
    <w:rsid w:val="0FAB390F"/>
    <w:rsid w:val="0FAF2F4B"/>
    <w:rsid w:val="0FB20D08"/>
    <w:rsid w:val="0FB23102"/>
    <w:rsid w:val="0FB3128B"/>
    <w:rsid w:val="0FB33811"/>
    <w:rsid w:val="0FB35074"/>
    <w:rsid w:val="0FB540C2"/>
    <w:rsid w:val="0FB566B4"/>
    <w:rsid w:val="0FB860AB"/>
    <w:rsid w:val="0FBA0975"/>
    <w:rsid w:val="0FBC203C"/>
    <w:rsid w:val="0FBC435F"/>
    <w:rsid w:val="0FBF0716"/>
    <w:rsid w:val="0FBF6698"/>
    <w:rsid w:val="0FBF7175"/>
    <w:rsid w:val="0FC0456E"/>
    <w:rsid w:val="0FC14E21"/>
    <w:rsid w:val="0FC17C25"/>
    <w:rsid w:val="0FC267C5"/>
    <w:rsid w:val="0FC44D38"/>
    <w:rsid w:val="0FC51B64"/>
    <w:rsid w:val="0FC64829"/>
    <w:rsid w:val="0FC84174"/>
    <w:rsid w:val="0FCA206B"/>
    <w:rsid w:val="0FCA3E14"/>
    <w:rsid w:val="0FD071CF"/>
    <w:rsid w:val="0FD63104"/>
    <w:rsid w:val="0FD93891"/>
    <w:rsid w:val="0FD95A6E"/>
    <w:rsid w:val="0FDE446E"/>
    <w:rsid w:val="0FDE7E5F"/>
    <w:rsid w:val="0FDF25A4"/>
    <w:rsid w:val="0FE051FB"/>
    <w:rsid w:val="0FE30BBC"/>
    <w:rsid w:val="0FE90601"/>
    <w:rsid w:val="0FEE4314"/>
    <w:rsid w:val="0FF0506D"/>
    <w:rsid w:val="0FF10BC2"/>
    <w:rsid w:val="0FF30F12"/>
    <w:rsid w:val="0FF37E45"/>
    <w:rsid w:val="0FF55AAE"/>
    <w:rsid w:val="0FF5654C"/>
    <w:rsid w:val="0FF71C82"/>
    <w:rsid w:val="0FFB5396"/>
    <w:rsid w:val="0FFF5FF1"/>
    <w:rsid w:val="0FFF7DAF"/>
    <w:rsid w:val="10011F81"/>
    <w:rsid w:val="10014D42"/>
    <w:rsid w:val="10016F20"/>
    <w:rsid w:val="100D2F8D"/>
    <w:rsid w:val="100E2CD2"/>
    <w:rsid w:val="10125EBB"/>
    <w:rsid w:val="10126832"/>
    <w:rsid w:val="1016494B"/>
    <w:rsid w:val="10166293"/>
    <w:rsid w:val="101A2872"/>
    <w:rsid w:val="101C0ADC"/>
    <w:rsid w:val="101F3094"/>
    <w:rsid w:val="10215FC3"/>
    <w:rsid w:val="102248D3"/>
    <w:rsid w:val="1024165C"/>
    <w:rsid w:val="102720F5"/>
    <w:rsid w:val="102C579A"/>
    <w:rsid w:val="102D63C6"/>
    <w:rsid w:val="10302FC4"/>
    <w:rsid w:val="1030595D"/>
    <w:rsid w:val="10350D08"/>
    <w:rsid w:val="1038174F"/>
    <w:rsid w:val="10383A1D"/>
    <w:rsid w:val="10385FEB"/>
    <w:rsid w:val="10387DE8"/>
    <w:rsid w:val="1039337D"/>
    <w:rsid w:val="103D4AB6"/>
    <w:rsid w:val="103E05C1"/>
    <w:rsid w:val="103F6FB9"/>
    <w:rsid w:val="104158D1"/>
    <w:rsid w:val="104A1C45"/>
    <w:rsid w:val="104A267C"/>
    <w:rsid w:val="104B4D76"/>
    <w:rsid w:val="104C02D1"/>
    <w:rsid w:val="104F5D7D"/>
    <w:rsid w:val="10573C88"/>
    <w:rsid w:val="10586D77"/>
    <w:rsid w:val="10593667"/>
    <w:rsid w:val="105C5AEF"/>
    <w:rsid w:val="105C76FB"/>
    <w:rsid w:val="105E7D59"/>
    <w:rsid w:val="105F74F3"/>
    <w:rsid w:val="10613128"/>
    <w:rsid w:val="1062528D"/>
    <w:rsid w:val="10634FD5"/>
    <w:rsid w:val="106A3914"/>
    <w:rsid w:val="106C3F7D"/>
    <w:rsid w:val="106C4781"/>
    <w:rsid w:val="106D3E1D"/>
    <w:rsid w:val="106E0C39"/>
    <w:rsid w:val="106E1F25"/>
    <w:rsid w:val="10703815"/>
    <w:rsid w:val="10704B4D"/>
    <w:rsid w:val="1070755A"/>
    <w:rsid w:val="10711DFA"/>
    <w:rsid w:val="10712781"/>
    <w:rsid w:val="10733F70"/>
    <w:rsid w:val="10774E7B"/>
    <w:rsid w:val="10782EEE"/>
    <w:rsid w:val="10793897"/>
    <w:rsid w:val="107B3A27"/>
    <w:rsid w:val="10817014"/>
    <w:rsid w:val="108262EC"/>
    <w:rsid w:val="10856515"/>
    <w:rsid w:val="10857ED7"/>
    <w:rsid w:val="108744B2"/>
    <w:rsid w:val="1088666A"/>
    <w:rsid w:val="108B4BE3"/>
    <w:rsid w:val="108B5581"/>
    <w:rsid w:val="108E6318"/>
    <w:rsid w:val="108F0C59"/>
    <w:rsid w:val="109203D2"/>
    <w:rsid w:val="10937C11"/>
    <w:rsid w:val="10955425"/>
    <w:rsid w:val="10960E3B"/>
    <w:rsid w:val="10974C34"/>
    <w:rsid w:val="10994071"/>
    <w:rsid w:val="10995C02"/>
    <w:rsid w:val="109E0671"/>
    <w:rsid w:val="109E0C40"/>
    <w:rsid w:val="10A5357D"/>
    <w:rsid w:val="10A80A8C"/>
    <w:rsid w:val="10A83370"/>
    <w:rsid w:val="10AB43B5"/>
    <w:rsid w:val="10AB51B4"/>
    <w:rsid w:val="10AD465C"/>
    <w:rsid w:val="10AF10D5"/>
    <w:rsid w:val="10B03316"/>
    <w:rsid w:val="10B256F5"/>
    <w:rsid w:val="10B30450"/>
    <w:rsid w:val="10B52291"/>
    <w:rsid w:val="10B553EE"/>
    <w:rsid w:val="10B62E16"/>
    <w:rsid w:val="10B72E1B"/>
    <w:rsid w:val="10B73D93"/>
    <w:rsid w:val="10BA4129"/>
    <w:rsid w:val="10BB5783"/>
    <w:rsid w:val="10BB7DF9"/>
    <w:rsid w:val="10BC46F4"/>
    <w:rsid w:val="10BC5507"/>
    <w:rsid w:val="10BE495C"/>
    <w:rsid w:val="10BF17F8"/>
    <w:rsid w:val="10C54956"/>
    <w:rsid w:val="10C6368E"/>
    <w:rsid w:val="10C91FE8"/>
    <w:rsid w:val="10CC2E3F"/>
    <w:rsid w:val="10CD75CE"/>
    <w:rsid w:val="10D03053"/>
    <w:rsid w:val="10D54540"/>
    <w:rsid w:val="10D61925"/>
    <w:rsid w:val="10D6332C"/>
    <w:rsid w:val="10D827AF"/>
    <w:rsid w:val="10D86DD4"/>
    <w:rsid w:val="10D90C04"/>
    <w:rsid w:val="10DA16AF"/>
    <w:rsid w:val="10DA3C50"/>
    <w:rsid w:val="10DC0670"/>
    <w:rsid w:val="10DE1D87"/>
    <w:rsid w:val="10DE40C5"/>
    <w:rsid w:val="10DF7B93"/>
    <w:rsid w:val="10E17FB3"/>
    <w:rsid w:val="10E217C2"/>
    <w:rsid w:val="10E4694F"/>
    <w:rsid w:val="10E902E6"/>
    <w:rsid w:val="10E90796"/>
    <w:rsid w:val="10E95757"/>
    <w:rsid w:val="10EA479F"/>
    <w:rsid w:val="10EF1C28"/>
    <w:rsid w:val="10EF278A"/>
    <w:rsid w:val="10EF4FA7"/>
    <w:rsid w:val="10F055AF"/>
    <w:rsid w:val="10F15124"/>
    <w:rsid w:val="10F15ECE"/>
    <w:rsid w:val="10F31D0B"/>
    <w:rsid w:val="10F51072"/>
    <w:rsid w:val="10F57912"/>
    <w:rsid w:val="10F71AF1"/>
    <w:rsid w:val="10F91B32"/>
    <w:rsid w:val="10F95D23"/>
    <w:rsid w:val="10FA0065"/>
    <w:rsid w:val="10FA0722"/>
    <w:rsid w:val="10FB6459"/>
    <w:rsid w:val="10FE436E"/>
    <w:rsid w:val="10FF3DB5"/>
    <w:rsid w:val="110123B8"/>
    <w:rsid w:val="11012DA4"/>
    <w:rsid w:val="11042C0F"/>
    <w:rsid w:val="11055FB2"/>
    <w:rsid w:val="110675C8"/>
    <w:rsid w:val="110B40BB"/>
    <w:rsid w:val="111215DD"/>
    <w:rsid w:val="11137E58"/>
    <w:rsid w:val="11183760"/>
    <w:rsid w:val="11185E6F"/>
    <w:rsid w:val="11192FBE"/>
    <w:rsid w:val="111969E6"/>
    <w:rsid w:val="111C137B"/>
    <w:rsid w:val="111E782C"/>
    <w:rsid w:val="11203F90"/>
    <w:rsid w:val="1124048C"/>
    <w:rsid w:val="11257007"/>
    <w:rsid w:val="11257D30"/>
    <w:rsid w:val="11316B56"/>
    <w:rsid w:val="113207D3"/>
    <w:rsid w:val="11333AF5"/>
    <w:rsid w:val="113A0141"/>
    <w:rsid w:val="113E4DB4"/>
    <w:rsid w:val="11406E19"/>
    <w:rsid w:val="1143768A"/>
    <w:rsid w:val="1144439E"/>
    <w:rsid w:val="11451DB2"/>
    <w:rsid w:val="1148391D"/>
    <w:rsid w:val="114A1D72"/>
    <w:rsid w:val="114C767D"/>
    <w:rsid w:val="114D3202"/>
    <w:rsid w:val="1155780D"/>
    <w:rsid w:val="11560755"/>
    <w:rsid w:val="115678AE"/>
    <w:rsid w:val="115716A7"/>
    <w:rsid w:val="1157614F"/>
    <w:rsid w:val="11597AE3"/>
    <w:rsid w:val="115A05F7"/>
    <w:rsid w:val="115B0CDB"/>
    <w:rsid w:val="115E497A"/>
    <w:rsid w:val="115F2776"/>
    <w:rsid w:val="1161261C"/>
    <w:rsid w:val="11614CD4"/>
    <w:rsid w:val="11644B9F"/>
    <w:rsid w:val="1166289A"/>
    <w:rsid w:val="116A014B"/>
    <w:rsid w:val="116A4EA4"/>
    <w:rsid w:val="116F1242"/>
    <w:rsid w:val="116F2EC3"/>
    <w:rsid w:val="11723862"/>
    <w:rsid w:val="1172684C"/>
    <w:rsid w:val="11754972"/>
    <w:rsid w:val="11760673"/>
    <w:rsid w:val="11762CAD"/>
    <w:rsid w:val="11771F52"/>
    <w:rsid w:val="117742D2"/>
    <w:rsid w:val="11797054"/>
    <w:rsid w:val="117A69A4"/>
    <w:rsid w:val="117D20B4"/>
    <w:rsid w:val="117D68C6"/>
    <w:rsid w:val="117F1C6C"/>
    <w:rsid w:val="117F3191"/>
    <w:rsid w:val="11800B64"/>
    <w:rsid w:val="1187338C"/>
    <w:rsid w:val="11901038"/>
    <w:rsid w:val="119035BC"/>
    <w:rsid w:val="11932CCB"/>
    <w:rsid w:val="11932ECB"/>
    <w:rsid w:val="11984197"/>
    <w:rsid w:val="11986760"/>
    <w:rsid w:val="119904AB"/>
    <w:rsid w:val="119C5C78"/>
    <w:rsid w:val="11A161C2"/>
    <w:rsid w:val="11A5502F"/>
    <w:rsid w:val="11A63559"/>
    <w:rsid w:val="11A71C51"/>
    <w:rsid w:val="11A76DB3"/>
    <w:rsid w:val="11AA623C"/>
    <w:rsid w:val="11AD25D2"/>
    <w:rsid w:val="11AF2EB3"/>
    <w:rsid w:val="11B11722"/>
    <w:rsid w:val="11B27136"/>
    <w:rsid w:val="11B358E1"/>
    <w:rsid w:val="11B55968"/>
    <w:rsid w:val="11B701C7"/>
    <w:rsid w:val="11BB2AEC"/>
    <w:rsid w:val="11BD1B5A"/>
    <w:rsid w:val="11BF1962"/>
    <w:rsid w:val="11C20B40"/>
    <w:rsid w:val="11C254AB"/>
    <w:rsid w:val="11C32BDD"/>
    <w:rsid w:val="11C53A4B"/>
    <w:rsid w:val="11CE7E83"/>
    <w:rsid w:val="11D1397E"/>
    <w:rsid w:val="11D2649B"/>
    <w:rsid w:val="11D51026"/>
    <w:rsid w:val="11D61D70"/>
    <w:rsid w:val="11D61F22"/>
    <w:rsid w:val="11D80D8C"/>
    <w:rsid w:val="11D81E81"/>
    <w:rsid w:val="11D9003D"/>
    <w:rsid w:val="11D96108"/>
    <w:rsid w:val="11DB0C75"/>
    <w:rsid w:val="11DB3DB7"/>
    <w:rsid w:val="11DC4E9F"/>
    <w:rsid w:val="11DD3079"/>
    <w:rsid w:val="11DD5322"/>
    <w:rsid w:val="11E25DCC"/>
    <w:rsid w:val="11E36A43"/>
    <w:rsid w:val="11E76ABF"/>
    <w:rsid w:val="11E816EC"/>
    <w:rsid w:val="11EA1E6D"/>
    <w:rsid w:val="11EB6100"/>
    <w:rsid w:val="11ED15F9"/>
    <w:rsid w:val="11ED2869"/>
    <w:rsid w:val="11EE3D39"/>
    <w:rsid w:val="11EE7239"/>
    <w:rsid w:val="11EF0F47"/>
    <w:rsid w:val="11EF1893"/>
    <w:rsid w:val="11F047FA"/>
    <w:rsid w:val="11F75B44"/>
    <w:rsid w:val="11F8013A"/>
    <w:rsid w:val="11F80531"/>
    <w:rsid w:val="11F9267D"/>
    <w:rsid w:val="11FA2CD8"/>
    <w:rsid w:val="11FA54BE"/>
    <w:rsid w:val="11FD2E83"/>
    <w:rsid w:val="11FE07A7"/>
    <w:rsid w:val="11FF6062"/>
    <w:rsid w:val="12004A40"/>
    <w:rsid w:val="12013871"/>
    <w:rsid w:val="12014A86"/>
    <w:rsid w:val="1202763A"/>
    <w:rsid w:val="120A3402"/>
    <w:rsid w:val="120B159D"/>
    <w:rsid w:val="12110F88"/>
    <w:rsid w:val="12140D58"/>
    <w:rsid w:val="1215084D"/>
    <w:rsid w:val="1217788C"/>
    <w:rsid w:val="1218344A"/>
    <w:rsid w:val="1218660D"/>
    <w:rsid w:val="12195217"/>
    <w:rsid w:val="121C1FC7"/>
    <w:rsid w:val="121D129D"/>
    <w:rsid w:val="121E03A5"/>
    <w:rsid w:val="121F2912"/>
    <w:rsid w:val="12200261"/>
    <w:rsid w:val="1220264E"/>
    <w:rsid w:val="122212EA"/>
    <w:rsid w:val="12235E46"/>
    <w:rsid w:val="12241531"/>
    <w:rsid w:val="122558E0"/>
    <w:rsid w:val="122933BE"/>
    <w:rsid w:val="12294114"/>
    <w:rsid w:val="122C2492"/>
    <w:rsid w:val="122D015C"/>
    <w:rsid w:val="122F34F7"/>
    <w:rsid w:val="123059B7"/>
    <w:rsid w:val="123178DC"/>
    <w:rsid w:val="123266F6"/>
    <w:rsid w:val="123361DC"/>
    <w:rsid w:val="123732B8"/>
    <w:rsid w:val="12377A9A"/>
    <w:rsid w:val="12377BA5"/>
    <w:rsid w:val="123B634C"/>
    <w:rsid w:val="123E32E0"/>
    <w:rsid w:val="12427F4D"/>
    <w:rsid w:val="12430E5F"/>
    <w:rsid w:val="12430E94"/>
    <w:rsid w:val="12444C93"/>
    <w:rsid w:val="12490417"/>
    <w:rsid w:val="124A175C"/>
    <w:rsid w:val="124C57C9"/>
    <w:rsid w:val="12503830"/>
    <w:rsid w:val="125166E3"/>
    <w:rsid w:val="12517568"/>
    <w:rsid w:val="125223F3"/>
    <w:rsid w:val="125319C6"/>
    <w:rsid w:val="12541108"/>
    <w:rsid w:val="12544D7D"/>
    <w:rsid w:val="125533BE"/>
    <w:rsid w:val="125574BF"/>
    <w:rsid w:val="12580D57"/>
    <w:rsid w:val="12583F2D"/>
    <w:rsid w:val="125933C4"/>
    <w:rsid w:val="125E4185"/>
    <w:rsid w:val="125F7D83"/>
    <w:rsid w:val="12600278"/>
    <w:rsid w:val="12654437"/>
    <w:rsid w:val="12673B88"/>
    <w:rsid w:val="126862C6"/>
    <w:rsid w:val="12696084"/>
    <w:rsid w:val="126A151D"/>
    <w:rsid w:val="126B1A1A"/>
    <w:rsid w:val="126C5F32"/>
    <w:rsid w:val="126D18A5"/>
    <w:rsid w:val="126E0BEC"/>
    <w:rsid w:val="127018B1"/>
    <w:rsid w:val="127554F5"/>
    <w:rsid w:val="12761C7A"/>
    <w:rsid w:val="1276345A"/>
    <w:rsid w:val="127A7F29"/>
    <w:rsid w:val="127C0B58"/>
    <w:rsid w:val="127C0C6A"/>
    <w:rsid w:val="127E0371"/>
    <w:rsid w:val="127F6C51"/>
    <w:rsid w:val="127F76FB"/>
    <w:rsid w:val="12856B6B"/>
    <w:rsid w:val="1287738C"/>
    <w:rsid w:val="128925AC"/>
    <w:rsid w:val="128B2143"/>
    <w:rsid w:val="128B733E"/>
    <w:rsid w:val="128C4E6E"/>
    <w:rsid w:val="128D67A6"/>
    <w:rsid w:val="128D6D89"/>
    <w:rsid w:val="128D75CF"/>
    <w:rsid w:val="1290176F"/>
    <w:rsid w:val="12930675"/>
    <w:rsid w:val="1298356A"/>
    <w:rsid w:val="129A51A6"/>
    <w:rsid w:val="129F0287"/>
    <w:rsid w:val="129F0581"/>
    <w:rsid w:val="129F07BE"/>
    <w:rsid w:val="129F35B6"/>
    <w:rsid w:val="12A24CBA"/>
    <w:rsid w:val="12A33F0C"/>
    <w:rsid w:val="12AB208A"/>
    <w:rsid w:val="12AC0186"/>
    <w:rsid w:val="12AF7FA4"/>
    <w:rsid w:val="12B041C2"/>
    <w:rsid w:val="12B25F7D"/>
    <w:rsid w:val="12B50B56"/>
    <w:rsid w:val="12B71887"/>
    <w:rsid w:val="12B735C1"/>
    <w:rsid w:val="12B73AE9"/>
    <w:rsid w:val="12B760D8"/>
    <w:rsid w:val="12B947E4"/>
    <w:rsid w:val="12BE0993"/>
    <w:rsid w:val="12C82B49"/>
    <w:rsid w:val="12CA1B06"/>
    <w:rsid w:val="12CA7EFC"/>
    <w:rsid w:val="12D07896"/>
    <w:rsid w:val="12D27A0C"/>
    <w:rsid w:val="12D35980"/>
    <w:rsid w:val="12D711F9"/>
    <w:rsid w:val="12D77FBF"/>
    <w:rsid w:val="12D859C5"/>
    <w:rsid w:val="12DA3559"/>
    <w:rsid w:val="12DB523F"/>
    <w:rsid w:val="12DB7633"/>
    <w:rsid w:val="12DC64A6"/>
    <w:rsid w:val="12DE3ECF"/>
    <w:rsid w:val="12DF6237"/>
    <w:rsid w:val="12E21B7B"/>
    <w:rsid w:val="12E21C2B"/>
    <w:rsid w:val="12E34DFD"/>
    <w:rsid w:val="12E43646"/>
    <w:rsid w:val="12E60920"/>
    <w:rsid w:val="12E67997"/>
    <w:rsid w:val="12E863C8"/>
    <w:rsid w:val="12EA5968"/>
    <w:rsid w:val="12EE1124"/>
    <w:rsid w:val="12EF5D6D"/>
    <w:rsid w:val="12F22530"/>
    <w:rsid w:val="12F6113C"/>
    <w:rsid w:val="12FA3F1A"/>
    <w:rsid w:val="12FB7C97"/>
    <w:rsid w:val="12FD74CD"/>
    <w:rsid w:val="1304752A"/>
    <w:rsid w:val="130537F7"/>
    <w:rsid w:val="1305390D"/>
    <w:rsid w:val="1306172B"/>
    <w:rsid w:val="130734EA"/>
    <w:rsid w:val="130903EB"/>
    <w:rsid w:val="130A7393"/>
    <w:rsid w:val="130A7EAE"/>
    <w:rsid w:val="130D5DA9"/>
    <w:rsid w:val="13111CAD"/>
    <w:rsid w:val="1311536C"/>
    <w:rsid w:val="13115AA2"/>
    <w:rsid w:val="13130746"/>
    <w:rsid w:val="13142BBD"/>
    <w:rsid w:val="13165A6D"/>
    <w:rsid w:val="13165AB8"/>
    <w:rsid w:val="1319528C"/>
    <w:rsid w:val="131A2A4B"/>
    <w:rsid w:val="131A6E2A"/>
    <w:rsid w:val="131B414A"/>
    <w:rsid w:val="131B57B7"/>
    <w:rsid w:val="132038D0"/>
    <w:rsid w:val="13247745"/>
    <w:rsid w:val="132548D2"/>
    <w:rsid w:val="1325497A"/>
    <w:rsid w:val="13262762"/>
    <w:rsid w:val="1328446F"/>
    <w:rsid w:val="13291DD5"/>
    <w:rsid w:val="132A75DF"/>
    <w:rsid w:val="132B0765"/>
    <w:rsid w:val="13300D74"/>
    <w:rsid w:val="13321466"/>
    <w:rsid w:val="133477D4"/>
    <w:rsid w:val="13356FBB"/>
    <w:rsid w:val="13367F34"/>
    <w:rsid w:val="133A3ACB"/>
    <w:rsid w:val="133A6EEB"/>
    <w:rsid w:val="133B13BC"/>
    <w:rsid w:val="133D339C"/>
    <w:rsid w:val="133E7F7F"/>
    <w:rsid w:val="133F2884"/>
    <w:rsid w:val="13432660"/>
    <w:rsid w:val="13456730"/>
    <w:rsid w:val="134654A9"/>
    <w:rsid w:val="13490603"/>
    <w:rsid w:val="134A1CDE"/>
    <w:rsid w:val="134B6F70"/>
    <w:rsid w:val="13501085"/>
    <w:rsid w:val="13502A43"/>
    <w:rsid w:val="135045E5"/>
    <w:rsid w:val="13513CE6"/>
    <w:rsid w:val="135339B7"/>
    <w:rsid w:val="135403F7"/>
    <w:rsid w:val="135405FB"/>
    <w:rsid w:val="13562463"/>
    <w:rsid w:val="135758FA"/>
    <w:rsid w:val="135768C4"/>
    <w:rsid w:val="13576DDD"/>
    <w:rsid w:val="135B7772"/>
    <w:rsid w:val="135C5091"/>
    <w:rsid w:val="135D0B0D"/>
    <w:rsid w:val="135E171D"/>
    <w:rsid w:val="135F6976"/>
    <w:rsid w:val="136276EF"/>
    <w:rsid w:val="1367129D"/>
    <w:rsid w:val="136915F7"/>
    <w:rsid w:val="13695463"/>
    <w:rsid w:val="136B7975"/>
    <w:rsid w:val="136D09F3"/>
    <w:rsid w:val="136D444D"/>
    <w:rsid w:val="136F026B"/>
    <w:rsid w:val="13712201"/>
    <w:rsid w:val="1376588F"/>
    <w:rsid w:val="1377479F"/>
    <w:rsid w:val="137B51D1"/>
    <w:rsid w:val="137C4E1E"/>
    <w:rsid w:val="13802C84"/>
    <w:rsid w:val="13806353"/>
    <w:rsid w:val="138144C2"/>
    <w:rsid w:val="13820CE7"/>
    <w:rsid w:val="138C1A99"/>
    <w:rsid w:val="138E6739"/>
    <w:rsid w:val="13920936"/>
    <w:rsid w:val="13920D0E"/>
    <w:rsid w:val="1394643D"/>
    <w:rsid w:val="13953E77"/>
    <w:rsid w:val="13972BAA"/>
    <w:rsid w:val="139A08AC"/>
    <w:rsid w:val="139D242E"/>
    <w:rsid w:val="139D5CB5"/>
    <w:rsid w:val="139E01B8"/>
    <w:rsid w:val="139E5F88"/>
    <w:rsid w:val="13A0426E"/>
    <w:rsid w:val="13A26472"/>
    <w:rsid w:val="13A50AFD"/>
    <w:rsid w:val="13A60D46"/>
    <w:rsid w:val="13A71391"/>
    <w:rsid w:val="13A82943"/>
    <w:rsid w:val="13A96C9F"/>
    <w:rsid w:val="13AB2216"/>
    <w:rsid w:val="13AC526E"/>
    <w:rsid w:val="13B0015A"/>
    <w:rsid w:val="13B15DC1"/>
    <w:rsid w:val="13B1735A"/>
    <w:rsid w:val="13B27291"/>
    <w:rsid w:val="13B30179"/>
    <w:rsid w:val="13B35B42"/>
    <w:rsid w:val="13B413A9"/>
    <w:rsid w:val="13BA5037"/>
    <w:rsid w:val="13C04880"/>
    <w:rsid w:val="13C0698C"/>
    <w:rsid w:val="13C107E0"/>
    <w:rsid w:val="13C350FB"/>
    <w:rsid w:val="13C7370F"/>
    <w:rsid w:val="13C92E50"/>
    <w:rsid w:val="13CC5F77"/>
    <w:rsid w:val="13CD1DA8"/>
    <w:rsid w:val="13CD257D"/>
    <w:rsid w:val="13CD7B3E"/>
    <w:rsid w:val="13CE0B7D"/>
    <w:rsid w:val="13D071AC"/>
    <w:rsid w:val="13D13875"/>
    <w:rsid w:val="13D62FE6"/>
    <w:rsid w:val="13D706CC"/>
    <w:rsid w:val="13D8673C"/>
    <w:rsid w:val="13DA2C1D"/>
    <w:rsid w:val="13DA59FC"/>
    <w:rsid w:val="13DB65CF"/>
    <w:rsid w:val="13DB6F14"/>
    <w:rsid w:val="13E9576E"/>
    <w:rsid w:val="13EA7EF4"/>
    <w:rsid w:val="13EB1862"/>
    <w:rsid w:val="13EE2508"/>
    <w:rsid w:val="13F06A0B"/>
    <w:rsid w:val="13F21235"/>
    <w:rsid w:val="13F506A0"/>
    <w:rsid w:val="13F5540F"/>
    <w:rsid w:val="13F61C9A"/>
    <w:rsid w:val="13F73081"/>
    <w:rsid w:val="13F85318"/>
    <w:rsid w:val="13F86BD0"/>
    <w:rsid w:val="13F94B7F"/>
    <w:rsid w:val="13FA4BD8"/>
    <w:rsid w:val="13FB1D01"/>
    <w:rsid w:val="13FB3B1D"/>
    <w:rsid w:val="14023D72"/>
    <w:rsid w:val="14032954"/>
    <w:rsid w:val="14033076"/>
    <w:rsid w:val="1406162B"/>
    <w:rsid w:val="140650F7"/>
    <w:rsid w:val="14067BC4"/>
    <w:rsid w:val="140819B9"/>
    <w:rsid w:val="14083FF9"/>
    <w:rsid w:val="140936F3"/>
    <w:rsid w:val="140A2EDD"/>
    <w:rsid w:val="140E248B"/>
    <w:rsid w:val="140F2EAB"/>
    <w:rsid w:val="140F3C1E"/>
    <w:rsid w:val="14100D66"/>
    <w:rsid w:val="1413279B"/>
    <w:rsid w:val="14141E14"/>
    <w:rsid w:val="14147FC2"/>
    <w:rsid w:val="1415068B"/>
    <w:rsid w:val="14157A3A"/>
    <w:rsid w:val="1416063D"/>
    <w:rsid w:val="14163EF2"/>
    <w:rsid w:val="141721C2"/>
    <w:rsid w:val="14190884"/>
    <w:rsid w:val="1419152A"/>
    <w:rsid w:val="14196CDE"/>
    <w:rsid w:val="141A4DA1"/>
    <w:rsid w:val="141E075F"/>
    <w:rsid w:val="141F1B13"/>
    <w:rsid w:val="14201F6E"/>
    <w:rsid w:val="14233E77"/>
    <w:rsid w:val="14290111"/>
    <w:rsid w:val="142A5065"/>
    <w:rsid w:val="14302CD8"/>
    <w:rsid w:val="14304B9E"/>
    <w:rsid w:val="143201CE"/>
    <w:rsid w:val="14375492"/>
    <w:rsid w:val="143A1908"/>
    <w:rsid w:val="143A3C26"/>
    <w:rsid w:val="143B28C5"/>
    <w:rsid w:val="143C6C50"/>
    <w:rsid w:val="143D31C4"/>
    <w:rsid w:val="14475DBC"/>
    <w:rsid w:val="144A076C"/>
    <w:rsid w:val="144C0580"/>
    <w:rsid w:val="144C5B42"/>
    <w:rsid w:val="145411E0"/>
    <w:rsid w:val="14543004"/>
    <w:rsid w:val="145B0646"/>
    <w:rsid w:val="145B4EE8"/>
    <w:rsid w:val="145D3B81"/>
    <w:rsid w:val="145E51F7"/>
    <w:rsid w:val="14601769"/>
    <w:rsid w:val="14607C48"/>
    <w:rsid w:val="14627615"/>
    <w:rsid w:val="1465306F"/>
    <w:rsid w:val="146574C3"/>
    <w:rsid w:val="14663F3E"/>
    <w:rsid w:val="14664A03"/>
    <w:rsid w:val="146650AB"/>
    <w:rsid w:val="14672F7D"/>
    <w:rsid w:val="146D680B"/>
    <w:rsid w:val="146D7682"/>
    <w:rsid w:val="146E0875"/>
    <w:rsid w:val="146F233D"/>
    <w:rsid w:val="147250DC"/>
    <w:rsid w:val="147258E3"/>
    <w:rsid w:val="147427EF"/>
    <w:rsid w:val="14755DF9"/>
    <w:rsid w:val="14774853"/>
    <w:rsid w:val="147C302D"/>
    <w:rsid w:val="147C5959"/>
    <w:rsid w:val="147D3773"/>
    <w:rsid w:val="14802B8C"/>
    <w:rsid w:val="14812B1C"/>
    <w:rsid w:val="148579D0"/>
    <w:rsid w:val="14864D4F"/>
    <w:rsid w:val="14870B9B"/>
    <w:rsid w:val="14885601"/>
    <w:rsid w:val="14892576"/>
    <w:rsid w:val="148944AB"/>
    <w:rsid w:val="148B27FC"/>
    <w:rsid w:val="148B5112"/>
    <w:rsid w:val="148C058D"/>
    <w:rsid w:val="148E361F"/>
    <w:rsid w:val="148E4D4C"/>
    <w:rsid w:val="148E5C53"/>
    <w:rsid w:val="14902EF8"/>
    <w:rsid w:val="14933404"/>
    <w:rsid w:val="14933FB2"/>
    <w:rsid w:val="14941E08"/>
    <w:rsid w:val="14942F86"/>
    <w:rsid w:val="14954D48"/>
    <w:rsid w:val="1496009D"/>
    <w:rsid w:val="14980ECA"/>
    <w:rsid w:val="149E652E"/>
    <w:rsid w:val="149F3C8D"/>
    <w:rsid w:val="14A2720D"/>
    <w:rsid w:val="14A35837"/>
    <w:rsid w:val="14A574E9"/>
    <w:rsid w:val="14A75A4D"/>
    <w:rsid w:val="14A8473C"/>
    <w:rsid w:val="14AB255E"/>
    <w:rsid w:val="14AB557A"/>
    <w:rsid w:val="14AB5BF6"/>
    <w:rsid w:val="14AC75CD"/>
    <w:rsid w:val="14B10BD4"/>
    <w:rsid w:val="14B60CBC"/>
    <w:rsid w:val="14B61DB7"/>
    <w:rsid w:val="14B70356"/>
    <w:rsid w:val="14B92CDF"/>
    <w:rsid w:val="14B937BB"/>
    <w:rsid w:val="14BB107B"/>
    <w:rsid w:val="14BC0CB0"/>
    <w:rsid w:val="14BD102A"/>
    <w:rsid w:val="14BD28A9"/>
    <w:rsid w:val="14C20655"/>
    <w:rsid w:val="14C44C72"/>
    <w:rsid w:val="14C52B48"/>
    <w:rsid w:val="14C85B7B"/>
    <w:rsid w:val="14CB79E9"/>
    <w:rsid w:val="14CC439F"/>
    <w:rsid w:val="14CC7A2B"/>
    <w:rsid w:val="14CD6FB2"/>
    <w:rsid w:val="14D201B0"/>
    <w:rsid w:val="14D500DE"/>
    <w:rsid w:val="14D90756"/>
    <w:rsid w:val="14DA5705"/>
    <w:rsid w:val="14DF0E2D"/>
    <w:rsid w:val="14E25955"/>
    <w:rsid w:val="14E627B0"/>
    <w:rsid w:val="14E6391C"/>
    <w:rsid w:val="14E736C9"/>
    <w:rsid w:val="14EB13F5"/>
    <w:rsid w:val="14EC07CA"/>
    <w:rsid w:val="14ED2374"/>
    <w:rsid w:val="14EE517F"/>
    <w:rsid w:val="14EF6F27"/>
    <w:rsid w:val="14F6436C"/>
    <w:rsid w:val="14F650A9"/>
    <w:rsid w:val="14F74FFC"/>
    <w:rsid w:val="14F76ABA"/>
    <w:rsid w:val="14F77DC2"/>
    <w:rsid w:val="14FA49AB"/>
    <w:rsid w:val="14FC0FCA"/>
    <w:rsid w:val="14FC38C2"/>
    <w:rsid w:val="14FD11B4"/>
    <w:rsid w:val="14FD360E"/>
    <w:rsid w:val="14FD637D"/>
    <w:rsid w:val="14FE3942"/>
    <w:rsid w:val="14FE76C3"/>
    <w:rsid w:val="150149AA"/>
    <w:rsid w:val="150243AC"/>
    <w:rsid w:val="15035CCD"/>
    <w:rsid w:val="150466B0"/>
    <w:rsid w:val="15046E6C"/>
    <w:rsid w:val="15052FF7"/>
    <w:rsid w:val="1505416C"/>
    <w:rsid w:val="15061955"/>
    <w:rsid w:val="15066945"/>
    <w:rsid w:val="1507071A"/>
    <w:rsid w:val="15093A31"/>
    <w:rsid w:val="150A1492"/>
    <w:rsid w:val="150A487F"/>
    <w:rsid w:val="150C24A3"/>
    <w:rsid w:val="150D4961"/>
    <w:rsid w:val="15103652"/>
    <w:rsid w:val="15125FA7"/>
    <w:rsid w:val="15146D8A"/>
    <w:rsid w:val="15190EFF"/>
    <w:rsid w:val="151A6D53"/>
    <w:rsid w:val="151B5994"/>
    <w:rsid w:val="151C0873"/>
    <w:rsid w:val="151C0AEB"/>
    <w:rsid w:val="151E1FFE"/>
    <w:rsid w:val="151F22D0"/>
    <w:rsid w:val="15223497"/>
    <w:rsid w:val="152248DF"/>
    <w:rsid w:val="152355F8"/>
    <w:rsid w:val="1524555D"/>
    <w:rsid w:val="15250D98"/>
    <w:rsid w:val="15257380"/>
    <w:rsid w:val="15257FAB"/>
    <w:rsid w:val="15266EB3"/>
    <w:rsid w:val="152677BD"/>
    <w:rsid w:val="152678C8"/>
    <w:rsid w:val="15277F18"/>
    <w:rsid w:val="15280E79"/>
    <w:rsid w:val="15285802"/>
    <w:rsid w:val="15295985"/>
    <w:rsid w:val="152965D4"/>
    <w:rsid w:val="15306B2F"/>
    <w:rsid w:val="1532004E"/>
    <w:rsid w:val="153205B5"/>
    <w:rsid w:val="15340C3F"/>
    <w:rsid w:val="15342AB4"/>
    <w:rsid w:val="15396B1F"/>
    <w:rsid w:val="153A2994"/>
    <w:rsid w:val="153C20B9"/>
    <w:rsid w:val="153C6E11"/>
    <w:rsid w:val="153D04AB"/>
    <w:rsid w:val="153D2DB1"/>
    <w:rsid w:val="153E0AA2"/>
    <w:rsid w:val="153E2F27"/>
    <w:rsid w:val="153F754B"/>
    <w:rsid w:val="15413989"/>
    <w:rsid w:val="154228F9"/>
    <w:rsid w:val="15443B98"/>
    <w:rsid w:val="154905CB"/>
    <w:rsid w:val="1549493F"/>
    <w:rsid w:val="154B68F2"/>
    <w:rsid w:val="154D089B"/>
    <w:rsid w:val="154F4403"/>
    <w:rsid w:val="15537656"/>
    <w:rsid w:val="155404BB"/>
    <w:rsid w:val="15550C09"/>
    <w:rsid w:val="15553ECE"/>
    <w:rsid w:val="155623AE"/>
    <w:rsid w:val="15570124"/>
    <w:rsid w:val="155773D0"/>
    <w:rsid w:val="1558015C"/>
    <w:rsid w:val="1558260E"/>
    <w:rsid w:val="155A3C37"/>
    <w:rsid w:val="155C1228"/>
    <w:rsid w:val="15605D75"/>
    <w:rsid w:val="1561782D"/>
    <w:rsid w:val="15617920"/>
    <w:rsid w:val="156443AD"/>
    <w:rsid w:val="15653D88"/>
    <w:rsid w:val="15661A4A"/>
    <w:rsid w:val="15664B7F"/>
    <w:rsid w:val="156A3994"/>
    <w:rsid w:val="156A4696"/>
    <w:rsid w:val="156F2DBE"/>
    <w:rsid w:val="15741FFB"/>
    <w:rsid w:val="15771CE4"/>
    <w:rsid w:val="15771E2D"/>
    <w:rsid w:val="157857BC"/>
    <w:rsid w:val="15785F33"/>
    <w:rsid w:val="157B2A54"/>
    <w:rsid w:val="157D6ACD"/>
    <w:rsid w:val="157E08AE"/>
    <w:rsid w:val="157E437F"/>
    <w:rsid w:val="157F6C53"/>
    <w:rsid w:val="158054BB"/>
    <w:rsid w:val="15811239"/>
    <w:rsid w:val="1584044D"/>
    <w:rsid w:val="158562B1"/>
    <w:rsid w:val="1587560D"/>
    <w:rsid w:val="15890BE6"/>
    <w:rsid w:val="15893419"/>
    <w:rsid w:val="158B58B2"/>
    <w:rsid w:val="158E273C"/>
    <w:rsid w:val="15902A16"/>
    <w:rsid w:val="159162A3"/>
    <w:rsid w:val="15916FD5"/>
    <w:rsid w:val="15920727"/>
    <w:rsid w:val="15940AF5"/>
    <w:rsid w:val="15952F49"/>
    <w:rsid w:val="159B4BB5"/>
    <w:rsid w:val="159B6262"/>
    <w:rsid w:val="159E40C9"/>
    <w:rsid w:val="159E7B0F"/>
    <w:rsid w:val="15A12F51"/>
    <w:rsid w:val="15A45A14"/>
    <w:rsid w:val="15A849FF"/>
    <w:rsid w:val="15AA427E"/>
    <w:rsid w:val="15AB4DCF"/>
    <w:rsid w:val="15AB7BBB"/>
    <w:rsid w:val="15AC6D4E"/>
    <w:rsid w:val="15B11CA2"/>
    <w:rsid w:val="15B20B24"/>
    <w:rsid w:val="15B75D51"/>
    <w:rsid w:val="15B83DBE"/>
    <w:rsid w:val="15B876AE"/>
    <w:rsid w:val="15BA7F8B"/>
    <w:rsid w:val="15BC6FF6"/>
    <w:rsid w:val="15C108EC"/>
    <w:rsid w:val="15C10E8E"/>
    <w:rsid w:val="15C15D5C"/>
    <w:rsid w:val="15C22E14"/>
    <w:rsid w:val="15C510DF"/>
    <w:rsid w:val="15C62DED"/>
    <w:rsid w:val="15CA0DEF"/>
    <w:rsid w:val="15CC0512"/>
    <w:rsid w:val="15CC142A"/>
    <w:rsid w:val="15CE075C"/>
    <w:rsid w:val="15CF1EE5"/>
    <w:rsid w:val="15D0071F"/>
    <w:rsid w:val="15D24E6F"/>
    <w:rsid w:val="15D44E8A"/>
    <w:rsid w:val="15D44F69"/>
    <w:rsid w:val="15D5060B"/>
    <w:rsid w:val="15D76DDE"/>
    <w:rsid w:val="15D95573"/>
    <w:rsid w:val="15DB252B"/>
    <w:rsid w:val="15DB40FB"/>
    <w:rsid w:val="15DB5FEE"/>
    <w:rsid w:val="15DB663F"/>
    <w:rsid w:val="15DC740E"/>
    <w:rsid w:val="15DD060C"/>
    <w:rsid w:val="15DD1B45"/>
    <w:rsid w:val="15DD6274"/>
    <w:rsid w:val="15DF2CB3"/>
    <w:rsid w:val="15E135EE"/>
    <w:rsid w:val="15E32ABD"/>
    <w:rsid w:val="15E83C83"/>
    <w:rsid w:val="15E945AA"/>
    <w:rsid w:val="15E96C21"/>
    <w:rsid w:val="15EA3F25"/>
    <w:rsid w:val="15EA4E68"/>
    <w:rsid w:val="15EC5802"/>
    <w:rsid w:val="15EF030B"/>
    <w:rsid w:val="15EF5979"/>
    <w:rsid w:val="15F07EE4"/>
    <w:rsid w:val="15F12B51"/>
    <w:rsid w:val="15F709DF"/>
    <w:rsid w:val="15FE2090"/>
    <w:rsid w:val="15FE7FA7"/>
    <w:rsid w:val="1606667D"/>
    <w:rsid w:val="16066F93"/>
    <w:rsid w:val="16080C60"/>
    <w:rsid w:val="160D60BA"/>
    <w:rsid w:val="160E500D"/>
    <w:rsid w:val="160F31D8"/>
    <w:rsid w:val="16120404"/>
    <w:rsid w:val="161400E4"/>
    <w:rsid w:val="16153233"/>
    <w:rsid w:val="16170CF0"/>
    <w:rsid w:val="16185E90"/>
    <w:rsid w:val="161B430B"/>
    <w:rsid w:val="161C7016"/>
    <w:rsid w:val="161D272B"/>
    <w:rsid w:val="161D6DA3"/>
    <w:rsid w:val="16216D03"/>
    <w:rsid w:val="1623405D"/>
    <w:rsid w:val="162B4BC6"/>
    <w:rsid w:val="162C68B2"/>
    <w:rsid w:val="162E6B8F"/>
    <w:rsid w:val="162E6C97"/>
    <w:rsid w:val="162F1F5C"/>
    <w:rsid w:val="162F4034"/>
    <w:rsid w:val="16323484"/>
    <w:rsid w:val="16325D1E"/>
    <w:rsid w:val="16334E73"/>
    <w:rsid w:val="16347103"/>
    <w:rsid w:val="163820BE"/>
    <w:rsid w:val="16386123"/>
    <w:rsid w:val="16397283"/>
    <w:rsid w:val="163A11BE"/>
    <w:rsid w:val="163B3D83"/>
    <w:rsid w:val="163D191F"/>
    <w:rsid w:val="163D3030"/>
    <w:rsid w:val="163D773D"/>
    <w:rsid w:val="16410D68"/>
    <w:rsid w:val="16414CAD"/>
    <w:rsid w:val="164169E9"/>
    <w:rsid w:val="16454829"/>
    <w:rsid w:val="16460809"/>
    <w:rsid w:val="164747DD"/>
    <w:rsid w:val="164C76C3"/>
    <w:rsid w:val="164E3841"/>
    <w:rsid w:val="165006B3"/>
    <w:rsid w:val="16515D49"/>
    <w:rsid w:val="165163B4"/>
    <w:rsid w:val="16516F11"/>
    <w:rsid w:val="16537229"/>
    <w:rsid w:val="165502AF"/>
    <w:rsid w:val="16550CFE"/>
    <w:rsid w:val="16577D45"/>
    <w:rsid w:val="1659613F"/>
    <w:rsid w:val="165A5096"/>
    <w:rsid w:val="165F61DD"/>
    <w:rsid w:val="16674BA1"/>
    <w:rsid w:val="16690BEF"/>
    <w:rsid w:val="166C2DA6"/>
    <w:rsid w:val="166E6DD6"/>
    <w:rsid w:val="16736032"/>
    <w:rsid w:val="16753D80"/>
    <w:rsid w:val="16770759"/>
    <w:rsid w:val="16783D39"/>
    <w:rsid w:val="167934E8"/>
    <w:rsid w:val="167A02EF"/>
    <w:rsid w:val="167A646C"/>
    <w:rsid w:val="167A707A"/>
    <w:rsid w:val="167E3EFC"/>
    <w:rsid w:val="167F52CC"/>
    <w:rsid w:val="16802DC7"/>
    <w:rsid w:val="168212A8"/>
    <w:rsid w:val="1682405F"/>
    <w:rsid w:val="16831016"/>
    <w:rsid w:val="16850E10"/>
    <w:rsid w:val="16856829"/>
    <w:rsid w:val="1686172C"/>
    <w:rsid w:val="16865330"/>
    <w:rsid w:val="16893EA1"/>
    <w:rsid w:val="168D6184"/>
    <w:rsid w:val="168E2F3E"/>
    <w:rsid w:val="16901F0A"/>
    <w:rsid w:val="16916A4D"/>
    <w:rsid w:val="169351B2"/>
    <w:rsid w:val="16941FDF"/>
    <w:rsid w:val="16953ACE"/>
    <w:rsid w:val="16972AAC"/>
    <w:rsid w:val="169A4704"/>
    <w:rsid w:val="169B09C7"/>
    <w:rsid w:val="169B3C41"/>
    <w:rsid w:val="169F369E"/>
    <w:rsid w:val="16A31288"/>
    <w:rsid w:val="16A57BEC"/>
    <w:rsid w:val="16A9071B"/>
    <w:rsid w:val="16AA25CB"/>
    <w:rsid w:val="16AA581C"/>
    <w:rsid w:val="16AB385C"/>
    <w:rsid w:val="16AE56B8"/>
    <w:rsid w:val="16B0325E"/>
    <w:rsid w:val="16B071CA"/>
    <w:rsid w:val="16B10805"/>
    <w:rsid w:val="16B16104"/>
    <w:rsid w:val="16B16A24"/>
    <w:rsid w:val="16B209C0"/>
    <w:rsid w:val="16B27C47"/>
    <w:rsid w:val="16B303A4"/>
    <w:rsid w:val="16B51713"/>
    <w:rsid w:val="16B53CE5"/>
    <w:rsid w:val="16B620DE"/>
    <w:rsid w:val="16B74EEB"/>
    <w:rsid w:val="16B77657"/>
    <w:rsid w:val="16B849CE"/>
    <w:rsid w:val="16BC4AB0"/>
    <w:rsid w:val="16BF4F03"/>
    <w:rsid w:val="16C133FB"/>
    <w:rsid w:val="16C25733"/>
    <w:rsid w:val="16C5041C"/>
    <w:rsid w:val="16C51C3F"/>
    <w:rsid w:val="16C52C89"/>
    <w:rsid w:val="16C749EB"/>
    <w:rsid w:val="16CA571A"/>
    <w:rsid w:val="16CB3344"/>
    <w:rsid w:val="16CD1272"/>
    <w:rsid w:val="16D139CF"/>
    <w:rsid w:val="16D26221"/>
    <w:rsid w:val="16D265ED"/>
    <w:rsid w:val="16D43FED"/>
    <w:rsid w:val="16D44CF6"/>
    <w:rsid w:val="16D6073C"/>
    <w:rsid w:val="16D61713"/>
    <w:rsid w:val="16D952AD"/>
    <w:rsid w:val="16D96EA2"/>
    <w:rsid w:val="16DC7116"/>
    <w:rsid w:val="16DD23EC"/>
    <w:rsid w:val="16E376ED"/>
    <w:rsid w:val="16E761F7"/>
    <w:rsid w:val="16E8362E"/>
    <w:rsid w:val="16E849F4"/>
    <w:rsid w:val="16EA1E43"/>
    <w:rsid w:val="16EA5288"/>
    <w:rsid w:val="16EB074F"/>
    <w:rsid w:val="16EE0B89"/>
    <w:rsid w:val="16F036B0"/>
    <w:rsid w:val="16F15201"/>
    <w:rsid w:val="16F16274"/>
    <w:rsid w:val="16F63265"/>
    <w:rsid w:val="16F6433E"/>
    <w:rsid w:val="16F71DF5"/>
    <w:rsid w:val="16F746E3"/>
    <w:rsid w:val="16F81B53"/>
    <w:rsid w:val="16F931AB"/>
    <w:rsid w:val="16FA2FB5"/>
    <w:rsid w:val="16FA4A3D"/>
    <w:rsid w:val="16FB4E1A"/>
    <w:rsid w:val="16FC5E2F"/>
    <w:rsid w:val="16FE0C13"/>
    <w:rsid w:val="16FF55FC"/>
    <w:rsid w:val="17001B74"/>
    <w:rsid w:val="17005A08"/>
    <w:rsid w:val="17024810"/>
    <w:rsid w:val="17034F0A"/>
    <w:rsid w:val="17047848"/>
    <w:rsid w:val="1707311D"/>
    <w:rsid w:val="17076E93"/>
    <w:rsid w:val="17094C2D"/>
    <w:rsid w:val="170A5690"/>
    <w:rsid w:val="170B1259"/>
    <w:rsid w:val="170C1B12"/>
    <w:rsid w:val="170D1A6B"/>
    <w:rsid w:val="17144DB1"/>
    <w:rsid w:val="171665BE"/>
    <w:rsid w:val="17182DAA"/>
    <w:rsid w:val="171A0CDA"/>
    <w:rsid w:val="171B6FCA"/>
    <w:rsid w:val="171B7EB8"/>
    <w:rsid w:val="171D0345"/>
    <w:rsid w:val="171D3C16"/>
    <w:rsid w:val="171E4E46"/>
    <w:rsid w:val="171F35C5"/>
    <w:rsid w:val="172175C2"/>
    <w:rsid w:val="172258EB"/>
    <w:rsid w:val="172438A1"/>
    <w:rsid w:val="17251154"/>
    <w:rsid w:val="17255E8F"/>
    <w:rsid w:val="1726264D"/>
    <w:rsid w:val="172C3131"/>
    <w:rsid w:val="172C6C02"/>
    <w:rsid w:val="172D5ADA"/>
    <w:rsid w:val="172E15BF"/>
    <w:rsid w:val="172E6CA4"/>
    <w:rsid w:val="17333C6C"/>
    <w:rsid w:val="173344F4"/>
    <w:rsid w:val="17347B69"/>
    <w:rsid w:val="173745BC"/>
    <w:rsid w:val="173A7A3B"/>
    <w:rsid w:val="173C56BB"/>
    <w:rsid w:val="174209FE"/>
    <w:rsid w:val="17433A3C"/>
    <w:rsid w:val="1744782E"/>
    <w:rsid w:val="174563EE"/>
    <w:rsid w:val="17462CA3"/>
    <w:rsid w:val="174A15E8"/>
    <w:rsid w:val="174A5EE5"/>
    <w:rsid w:val="174C07B9"/>
    <w:rsid w:val="174C51F7"/>
    <w:rsid w:val="174E18C0"/>
    <w:rsid w:val="174E2D23"/>
    <w:rsid w:val="175045F7"/>
    <w:rsid w:val="17511409"/>
    <w:rsid w:val="17522605"/>
    <w:rsid w:val="17525268"/>
    <w:rsid w:val="17531112"/>
    <w:rsid w:val="17544C05"/>
    <w:rsid w:val="17572E45"/>
    <w:rsid w:val="17582E8F"/>
    <w:rsid w:val="17584928"/>
    <w:rsid w:val="17587109"/>
    <w:rsid w:val="1760005E"/>
    <w:rsid w:val="17601688"/>
    <w:rsid w:val="176113B5"/>
    <w:rsid w:val="176164A0"/>
    <w:rsid w:val="176168F1"/>
    <w:rsid w:val="17633ECD"/>
    <w:rsid w:val="17640AF5"/>
    <w:rsid w:val="176477D8"/>
    <w:rsid w:val="17660A58"/>
    <w:rsid w:val="1767237C"/>
    <w:rsid w:val="17681647"/>
    <w:rsid w:val="176B1D73"/>
    <w:rsid w:val="17712860"/>
    <w:rsid w:val="17713BAD"/>
    <w:rsid w:val="17714FA7"/>
    <w:rsid w:val="17735F4C"/>
    <w:rsid w:val="177734F6"/>
    <w:rsid w:val="177B4225"/>
    <w:rsid w:val="177C195B"/>
    <w:rsid w:val="177F21E2"/>
    <w:rsid w:val="17813913"/>
    <w:rsid w:val="17813C62"/>
    <w:rsid w:val="178505D3"/>
    <w:rsid w:val="178A030E"/>
    <w:rsid w:val="178A7F35"/>
    <w:rsid w:val="178B48E8"/>
    <w:rsid w:val="178C43F4"/>
    <w:rsid w:val="178F551C"/>
    <w:rsid w:val="17912BBD"/>
    <w:rsid w:val="179201AE"/>
    <w:rsid w:val="17926805"/>
    <w:rsid w:val="17927173"/>
    <w:rsid w:val="1795064F"/>
    <w:rsid w:val="17971470"/>
    <w:rsid w:val="179B3C08"/>
    <w:rsid w:val="179B5C0A"/>
    <w:rsid w:val="179D38A8"/>
    <w:rsid w:val="179F0B19"/>
    <w:rsid w:val="179F3BF8"/>
    <w:rsid w:val="17A25B65"/>
    <w:rsid w:val="17A37BD7"/>
    <w:rsid w:val="17A43EC4"/>
    <w:rsid w:val="17A55B31"/>
    <w:rsid w:val="17A82383"/>
    <w:rsid w:val="17A85125"/>
    <w:rsid w:val="17A93E5E"/>
    <w:rsid w:val="17AA7809"/>
    <w:rsid w:val="17AB5303"/>
    <w:rsid w:val="17AD659E"/>
    <w:rsid w:val="17AD77DE"/>
    <w:rsid w:val="17AD7C39"/>
    <w:rsid w:val="17AF7A22"/>
    <w:rsid w:val="17B47C0C"/>
    <w:rsid w:val="17B93612"/>
    <w:rsid w:val="17B958F2"/>
    <w:rsid w:val="17B95BE7"/>
    <w:rsid w:val="17BE1217"/>
    <w:rsid w:val="17C11CFE"/>
    <w:rsid w:val="17C13A0C"/>
    <w:rsid w:val="17C76896"/>
    <w:rsid w:val="17C930AB"/>
    <w:rsid w:val="17CA1AF4"/>
    <w:rsid w:val="17CA1F61"/>
    <w:rsid w:val="17CE69F2"/>
    <w:rsid w:val="17CE72B2"/>
    <w:rsid w:val="17CF1FFE"/>
    <w:rsid w:val="17D10EDB"/>
    <w:rsid w:val="17D41288"/>
    <w:rsid w:val="17D54356"/>
    <w:rsid w:val="17D7623C"/>
    <w:rsid w:val="17DB61EB"/>
    <w:rsid w:val="17DC662C"/>
    <w:rsid w:val="17DF5A2C"/>
    <w:rsid w:val="17E3120E"/>
    <w:rsid w:val="17E31EAB"/>
    <w:rsid w:val="17E52ABA"/>
    <w:rsid w:val="17E747B8"/>
    <w:rsid w:val="17E97376"/>
    <w:rsid w:val="17EA3831"/>
    <w:rsid w:val="17EA4125"/>
    <w:rsid w:val="17EE483F"/>
    <w:rsid w:val="17F22BB4"/>
    <w:rsid w:val="17F757DE"/>
    <w:rsid w:val="17FB55CD"/>
    <w:rsid w:val="17FD1303"/>
    <w:rsid w:val="17FD5414"/>
    <w:rsid w:val="17FF21A4"/>
    <w:rsid w:val="18021123"/>
    <w:rsid w:val="180852E7"/>
    <w:rsid w:val="180948E7"/>
    <w:rsid w:val="180A34C8"/>
    <w:rsid w:val="180C0876"/>
    <w:rsid w:val="180C68A3"/>
    <w:rsid w:val="180E1108"/>
    <w:rsid w:val="180E2033"/>
    <w:rsid w:val="180E2875"/>
    <w:rsid w:val="180F58BE"/>
    <w:rsid w:val="18103A09"/>
    <w:rsid w:val="18110C56"/>
    <w:rsid w:val="18127E2A"/>
    <w:rsid w:val="18134BA0"/>
    <w:rsid w:val="181500B6"/>
    <w:rsid w:val="181559B3"/>
    <w:rsid w:val="181734C1"/>
    <w:rsid w:val="181A080B"/>
    <w:rsid w:val="181D259F"/>
    <w:rsid w:val="181D5D69"/>
    <w:rsid w:val="181F5AD2"/>
    <w:rsid w:val="1822399C"/>
    <w:rsid w:val="18247801"/>
    <w:rsid w:val="18272449"/>
    <w:rsid w:val="18272DFF"/>
    <w:rsid w:val="18284C66"/>
    <w:rsid w:val="182C16D7"/>
    <w:rsid w:val="182C1B8F"/>
    <w:rsid w:val="182D07E5"/>
    <w:rsid w:val="182E2112"/>
    <w:rsid w:val="18326380"/>
    <w:rsid w:val="18375612"/>
    <w:rsid w:val="18383593"/>
    <w:rsid w:val="183C0594"/>
    <w:rsid w:val="184069D9"/>
    <w:rsid w:val="18410FE0"/>
    <w:rsid w:val="18433C35"/>
    <w:rsid w:val="1844668F"/>
    <w:rsid w:val="184837EB"/>
    <w:rsid w:val="18485D83"/>
    <w:rsid w:val="18493D66"/>
    <w:rsid w:val="184A4B7B"/>
    <w:rsid w:val="184E4C20"/>
    <w:rsid w:val="185077F6"/>
    <w:rsid w:val="185117AC"/>
    <w:rsid w:val="1851754D"/>
    <w:rsid w:val="185235CF"/>
    <w:rsid w:val="18561E00"/>
    <w:rsid w:val="18587E72"/>
    <w:rsid w:val="18592822"/>
    <w:rsid w:val="185B06BA"/>
    <w:rsid w:val="185B2E95"/>
    <w:rsid w:val="185C0E6B"/>
    <w:rsid w:val="185E5447"/>
    <w:rsid w:val="185E6CF7"/>
    <w:rsid w:val="185F4276"/>
    <w:rsid w:val="185F4A9E"/>
    <w:rsid w:val="18614810"/>
    <w:rsid w:val="18624012"/>
    <w:rsid w:val="18647218"/>
    <w:rsid w:val="186474EF"/>
    <w:rsid w:val="18664307"/>
    <w:rsid w:val="186A40FC"/>
    <w:rsid w:val="186C0A9E"/>
    <w:rsid w:val="186C2900"/>
    <w:rsid w:val="186C3435"/>
    <w:rsid w:val="186D0568"/>
    <w:rsid w:val="1871396E"/>
    <w:rsid w:val="187204D5"/>
    <w:rsid w:val="187732E3"/>
    <w:rsid w:val="18797F2F"/>
    <w:rsid w:val="187D7FE6"/>
    <w:rsid w:val="187E37D4"/>
    <w:rsid w:val="187F2AC7"/>
    <w:rsid w:val="18807B76"/>
    <w:rsid w:val="188157AF"/>
    <w:rsid w:val="188408E4"/>
    <w:rsid w:val="18847140"/>
    <w:rsid w:val="188528B4"/>
    <w:rsid w:val="18866016"/>
    <w:rsid w:val="18876BD5"/>
    <w:rsid w:val="18884976"/>
    <w:rsid w:val="18901A61"/>
    <w:rsid w:val="18903C51"/>
    <w:rsid w:val="18961EB2"/>
    <w:rsid w:val="18976CFC"/>
    <w:rsid w:val="18982B1E"/>
    <w:rsid w:val="18992974"/>
    <w:rsid w:val="189A02CC"/>
    <w:rsid w:val="189A632C"/>
    <w:rsid w:val="189E3C97"/>
    <w:rsid w:val="189F23A9"/>
    <w:rsid w:val="189F7457"/>
    <w:rsid w:val="18A075CB"/>
    <w:rsid w:val="18A4215E"/>
    <w:rsid w:val="18AA2CEE"/>
    <w:rsid w:val="18AB1813"/>
    <w:rsid w:val="18AB46ED"/>
    <w:rsid w:val="18AE7F0F"/>
    <w:rsid w:val="18B143C6"/>
    <w:rsid w:val="18B16E80"/>
    <w:rsid w:val="18B34D64"/>
    <w:rsid w:val="18B36FB8"/>
    <w:rsid w:val="18B57D11"/>
    <w:rsid w:val="18B739E3"/>
    <w:rsid w:val="18B76C27"/>
    <w:rsid w:val="18B82FF9"/>
    <w:rsid w:val="18BD653D"/>
    <w:rsid w:val="18BE1B1D"/>
    <w:rsid w:val="18C1532C"/>
    <w:rsid w:val="18C224DB"/>
    <w:rsid w:val="18C37C3A"/>
    <w:rsid w:val="18C4047B"/>
    <w:rsid w:val="18C511C0"/>
    <w:rsid w:val="18C64B28"/>
    <w:rsid w:val="18C71DEF"/>
    <w:rsid w:val="18C742A0"/>
    <w:rsid w:val="18C8161D"/>
    <w:rsid w:val="18C8206A"/>
    <w:rsid w:val="18C910BF"/>
    <w:rsid w:val="18CA4E44"/>
    <w:rsid w:val="18CB3868"/>
    <w:rsid w:val="18CC6B85"/>
    <w:rsid w:val="18CD1E25"/>
    <w:rsid w:val="18CD3C6D"/>
    <w:rsid w:val="18CD67BE"/>
    <w:rsid w:val="18CE301D"/>
    <w:rsid w:val="18D37386"/>
    <w:rsid w:val="18D40B09"/>
    <w:rsid w:val="18D536CC"/>
    <w:rsid w:val="18D84471"/>
    <w:rsid w:val="18D84BEA"/>
    <w:rsid w:val="18DB2972"/>
    <w:rsid w:val="18DB7FC5"/>
    <w:rsid w:val="18DC4180"/>
    <w:rsid w:val="18DC4B70"/>
    <w:rsid w:val="18DE116E"/>
    <w:rsid w:val="18E173A3"/>
    <w:rsid w:val="18E643BD"/>
    <w:rsid w:val="18EC5604"/>
    <w:rsid w:val="18ED4333"/>
    <w:rsid w:val="18ED4C6A"/>
    <w:rsid w:val="18EE1D27"/>
    <w:rsid w:val="18EE47F9"/>
    <w:rsid w:val="18F1116A"/>
    <w:rsid w:val="18F20D86"/>
    <w:rsid w:val="18F257FE"/>
    <w:rsid w:val="18F54F12"/>
    <w:rsid w:val="18F65E8B"/>
    <w:rsid w:val="18F67B42"/>
    <w:rsid w:val="18F80DDB"/>
    <w:rsid w:val="18FB3F1E"/>
    <w:rsid w:val="18FD3E1C"/>
    <w:rsid w:val="18FF6C74"/>
    <w:rsid w:val="19002A08"/>
    <w:rsid w:val="19010DA5"/>
    <w:rsid w:val="1902465F"/>
    <w:rsid w:val="19026E98"/>
    <w:rsid w:val="19041851"/>
    <w:rsid w:val="19065E52"/>
    <w:rsid w:val="19096C44"/>
    <w:rsid w:val="190B1726"/>
    <w:rsid w:val="190C69F7"/>
    <w:rsid w:val="190D1E45"/>
    <w:rsid w:val="191057B7"/>
    <w:rsid w:val="19114EE0"/>
    <w:rsid w:val="191372A7"/>
    <w:rsid w:val="19151323"/>
    <w:rsid w:val="19161D24"/>
    <w:rsid w:val="191723DA"/>
    <w:rsid w:val="19192461"/>
    <w:rsid w:val="19192F30"/>
    <w:rsid w:val="19195509"/>
    <w:rsid w:val="191E276E"/>
    <w:rsid w:val="191F471D"/>
    <w:rsid w:val="192228CE"/>
    <w:rsid w:val="19223B76"/>
    <w:rsid w:val="192371C0"/>
    <w:rsid w:val="19242513"/>
    <w:rsid w:val="19263B70"/>
    <w:rsid w:val="192B0506"/>
    <w:rsid w:val="192B0D52"/>
    <w:rsid w:val="192B7DEB"/>
    <w:rsid w:val="192E2796"/>
    <w:rsid w:val="192E6CF3"/>
    <w:rsid w:val="1931052D"/>
    <w:rsid w:val="193301B1"/>
    <w:rsid w:val="19337A67"/>
    <w:rsid w:val="193474D7"/>
    <w:rsid w:val="19385B62"/>
    <w:rsid w:val="19394BF7"/>
    <w:rsid w:val="19411F08"/>
    <w:rsid w:val="19414D80"/>
    <w:rsid w:val="19417A41"/>
    <w:rsid w:val="19421584"/>
    <w:rsid w:val="19423CAC"/>
    <w:rsid w:val="1942664E"/>
    <w:rsid w:val="19445C35"/>
    <w:rsid w:val="194619A8"/>
    <w:rsid w:val="19472BA4"/>
    <w:rsid w:val="194B1A6C"/>
    <w:rsid w:val="194E1CDC"/>
    <w:rsid w:val="19503330"/>
    <w:rsid w:val="195070DA"/>
    <w:rsid w:val="19512B60"/>
    <w:rsid w:val="1953322A"/>
    <w:rsid w:val="19555579"/>
    <w:rsid w:val="19587D6D"/>
    <w:rsid w:val="195B3DD8"/>
    <w:rsid w:val="195B7517"/>
    <w:rsid w:val="195C2936"/>
    <w:rsid w:val="195D1619"/>
    <w:rsid w:val="195D787C"/>
    <w:rsid w:val="195E3E0C"/>
    <w:rsid w:val="195F08B4"/>
    <w:rsid w:val="19644789"/>
    <w:rsid w:val="19670A22"/>
    <w:rsid w:val="19670E32"/>
    <w:rsid w:val="196777DC"/>
    <w:rsid w:val="1969082D"/>
    <w:rsid w:val="196B0410"/>
    <w:rsid w:val="196C2929"/>
    <w:rsid w:val="196F5353"/>
    <w:rsid w:val="19724925"/>
    <w:rsid w:val="19725C6D"/>
    <w:rsid w:val="19736AD9"/>
    <w:rsid w:val="19741C18"/>
    <w:rsid w:val="1974277D"/>
    <w:rsid w:val="1974459C"/>
    <w:rsid w:val="197719CF"/>
    <w:rsid w:val="197A2A8F"/>
    <w:rsid w:val="197A54DF"/>
    <w:rsid w:val="197C75AC"/>
    <w:rsid w:val="197D6411"/>
    <w:rsid w:val="19806AE7"/>
    <w:rsid w:val="198922BF"/>
    <w:rsid w:val="198A0753"/>
    <w:rsid w:val="198A1D1D"/>
    <w:rsid w:val="198D7F2C"/>
    <w:rsid w:val="198E225B"/>
    <w:rsid w:val="198F1973"/>
    <w:rsid w:val="19915BAE"/>
    <w:rsid w:val="19915C67"/>
    <w:rsid w:val="19922714"/>
    <w:rsid w:val="19924598"/>
    <w:rsid w:val="19977B63"/>
    <w:rsid w:val="19992E6F"/>
    <w:rsid w:val="19994360"/>
    <w:rsid w:val="19996B57"/>
    <w:rsid w:val="199B5BE2"/>
    <w:rsid w:val="199C10B5"/>
    <w:rsid w:val="199C6E4B"/>
    <w:rsid w:val="199D379F"/>
    <w:rsid w:val="199D47B8"/>
    <w:rsid w:val="199D7FDD"/>
    <w:rsid w:val="199E0436"/>
    <w:rsid w:val="19A013B8"/>
    <w:rsid w:val="19A25962"/>
    <w:rsid w:val="19A350F4"/>
    <w:rsid w:val="19A403A0"/>
    <w:rsid w:val="19A4044B"/>
    <w:rsid w:val="19A63EBA"/>
    <w:rsid w:val="19A6543E"/>
    <w:rsid w:val="19AC1DC8"/>
    <w:rsid w:val="19AD1FDB"/>
    <w:rsid w:val="19B21C7D"/>
    <w:rsid w:val="19B27899"/>
    <w:rsid w:val="19B37D18"/>
    <w:rsid w:val="19B41E5D"/>
    <w:rsid w:val="19B52379"/>
    <w:rsid w:val="19B8175B"/>
    <w:rsid w:val="19BA2760"/>
    <w:rsid w:val="19BA58C8"/>
    <w:rsid w:val="19BC44D6"/>
    <w:rsid w:val="19BD0AD8"/>
    <w:rsid w:val="19BE4FFD"/>
    <w:rsid w:val="19C56834"/>
    <w:rsid w:val="19C80724"/>
    <w:rsid w:val="19CC368D"/>
    <w:rsid w:val="19CE3450"/>
    <w:rsid w:val="19CF1671"/>
    <w:rsid w:val="19CF4A1E"/>
    <w:rsid w:val="19D16B31"/>
    <w:rsid w:val="19D2797D"/>
    <w:rsid w:val="19D54CA4"/>
    <w:rsid w:val="19DA3D86"/>
    <w:rsid w:val="19DB0CA7"/>
    <w:rsid w:val="19E079C2"/>
    <w:rsid w:val="19E201A9"/>
    <w:rsid w:val="19E252C3"/>
    <w:rsid w:val="19E311AA"/>
    <w:rsid w:val="19E50177"/>
    <w:rsid w:val="19E84E0E"/>
    <w:rsid w:val="19EB32B6"/>
    <w:rsid w:val="19F0607A"/>
    <w:rsid w:val="19F227D2"/>
    <w:rsid w:val="19F4259D"/>
    <w:rsid w:val="19F50B4E"/>
    <w:rsid w:val="19F809EA"/>
    <w:rsid w:val="19F83051"/>
    <w:rsid w:val="19FA0D8A"/>
    <w:rsid w:val="19FF062B"/>
    <w:rsid w:val="1A032382"/>
    <w:rsid w:val="1A070A9A"/>
    <w:rsid w:val="1A09126D"/>
    <w:rsid w:val="1A091FF1"/>
    <w:rsid w:val="1A0C3C1D"/>
    <w:rsid w:val="1A0E49F0"/>
    <w:rsid w:val="1A10013A"/>
    <w:rsid w:val="1A1317D0"/>
    <w:rsid w:val="1A152D92"/>
    <w:rsid w:val="1A163A77"/>
    <w:rsid w:val="1A1A1DDC"/>
    <w:rsid w:val="1A1A79B2"/>
    <w:rsid w:val="1A1B0185"/>
    <w:rsid w:val="1A274032"/>
    <w:rsid w:val="1A29043D"/>
    <w:rsid w:val="1A290522"/>
    <w:rsid w:val="1A2A1E13"/>
    <w:rsid w:val="1A2A715F"/>
    <w:rsid w:val="1A2B4800"/>
    <w:rsid w:val="1A2D2CFE"/>
    <w:rsid w:val="1A2D7FDA"/>
    <w:rsid w:val="1A2E6052"/>
    <w:rsid w:val="1A310751"/>
    <w:rsid w:val="1A315189"/>
    <w:rsid w:val="1A332270"/>
    <w:rsid w:val="1A34711E"/>
    <w:rsid w:val="1A366884"/>
    <w:rsid w:val="1A374812"/>
    <w:rsid w:val="1A381365"/>
    <w:rsid w:val="1A3B628D"/>
    <w:rsid w:val="1A3F79DC"/>
    <w:rsid w:val="1A4016EF"/>
    <w:rsid w:val="1A402042"/>
    <w:rsid w:val="1A417587"/>
    <w:rsid w:val="1A466526"/>
    <w:rsid w:val="1A471AF8"/>
    <w:rsid w:val="1A4863FD"/>
    <w:rsid w:val="1A4977A6"/>
    <w:rsid w:val="1A4A5E7A"/>
    <w:rsid w:val="1A4B3AAA"/>
    <w:rsid w:val="1A4F5B98"/>
    <w:rsid w:val="1A500D6D"/>
    <w:rsid w:val="1A5050AB"/>
    <w:rsid w:val="1A535003"/>
    <w:rsid w:val="1A53658E"/>
    <w:rsid w:val="1A5762AE"/>
    <w:rsid w:val="1A586D76"/>
    <w:rsid w:val="1A5B32DB"/>
    <w:rsid w:val="1A5C70DC"/>
    <w:rsid w:val="1A605E00"/>
    <w:rsid w:val="1A610F9D"/>
    <w:rsid w:val="1A654739"/>
    <w:rsid w:val="1A6548E1"/>
    <w:rsid w:val="1A672520"/>
    <w:rsid w:val="1A6B2F8E"/>
    <w:rsid w:val="1A6B3824"/>
    <w:rsid w:val="1A6C60E8"/>
    <w:rsid w:val="1A6E6CC8"/>
    <w:rsid w:val="1A6F618B"/>
    <w:rsid w:val="1A704312"/>
    <w:rsid w:val="1A726D60"/>
    <w:rsid w:val="1A764574"/>
    <w:rsid w:val="1A7A6097"/>
    <w:rsid w:val="1A7B6AA7"/>
    <w:rsid w:val="1A7E67BE"/>
    <w:rsid w:val="1A817BC5"/>
    <w:rsid w:val="1A822F49"/>
    <w:rsid w:val="1A845FE0"/>
    <w:rsid w:val="1A884298"/>
    <w:rsid w:val="1A8A1EAE"/>
    <w:rsid w:val="1A8D00C5"/>
    <w:rsid w:val="1A9051CC"/>
    <w:rsid w:val="1A925990"/>
    <w:rsid w:val="1A9466E9"/>
    <w:rsid w:val="1A952A08"/>
    <w:rsid w:val="1A977F9E"/>
    <w:rsid w:val="1A980EAE"/>
    <w:rsid w:val="1A991F5C"/>
    <w:rsid w:val="1AA0188A"/>
    <w:rsid w:val="1AA040D7"/>
    <w:rsid w:val="1AA4597C"/>
    <w:rsid w:val="1AA57AC7"/>
    <w:rsid w:val="1AA717EC"/>
    <w:rsid w:val="1AA76CE0"/>
    <w:rsid w:val="1AA81480"/>
    <w:rsid w:val="1AA820D2"/>
    <w:rsid w:val="1AA8337B"/>
    <w:rsid w:val="1AAC3D45"/>
    <w:rsid w:val="1AB04157"/>
    <w:rsid w:val="1AB42C93"/>
    <w:rsid w:val="1AB66327"/>
    <w:rsid w:val="1AB76197"/>
    <w:rsid w:val="1AB90B45"/>
    <w:rsid w:val="1ABA0872"/>
    <w:rsid w:val="1ABE588F"/>
    <w:rsid w:val="1ABE64F4"/>
    <w:rsid w:val="1ABF0EBC"/>
    <w:rsid w:val="1AC03EB5"/>
    <w:rsid w:val="1AC0564B"/>
    <w:rsid w:val="1AC17101"/>
    <w:rsid w:val="1AC5061C"/>
    <w:rsid w:val="1AC73722"/>
    <w:rsid w:val="1AC757C9"/>
    <w:rsid w:val="1ACA7D27"/>
    <w:rsid w:val="1ACF70DC"/>
    <w:rsid w:val="1AD05D6F"/>
    <w:rsid w:val="1AD13036"/>
    <w:rsid w:val="1AD34A49"/>
    <w:rsid w:val="1AD611C0"/>
    <w:rsid w:val="1AD72889"/>
    <w:rsid w:val="1AD7366F"/>
    <w:rsid w:val="1ADC2FCF"/>
    <w:rsid w:val="1AE00540"/>
    <w:rsid w:val="1AE55C10"/>
    <w:rsid w:val="1AE71988"/>
    <w:rsid w:val="1AEA6DBC"/>
    <w:rsid w:val="1AEB008E"/>
    <w:rsid w:val="1AEB3D9A"/>
    <w:rsid w:val="1AEB3F3F"/>
    <w:rsid w:val="1AEC23A9"/>
    <w:rsid w:val="1AEF6253"/>
    <w:rsid w:val="1AF12C6A"/>
    <w:rsid w:val="1AF17A78"/>
    <w:rsid w:val="1AF71656"/>
    <w:rsid w:val="1AFB39BE"/>
    <w:rsid w:val="1AFE7058"/>
    <w:rsid w:val="1AFF56F7"/>
    <w:rsid w:val="1B002445"/>
    <w:rsid w:val="1B004AD7"/>
    <w:rsid w:val="1B00653C"/>
    <w:rsid w:val="1B02660D"/>
    <w:rsid w:val="1B02683B"/>
    <w:rsid w:val="1B035660"/>
    <w:rsid w:val="1B0755B7"/>
    <w:rsid w:val="1B0E78AE"/>
    <w:rsid w:val="1B114799"/>
    <w:rsid w:val="1B1201B5"/>
    <w:rsid w:val="1B126A6C"/>
    <w:rsid w:val="1B13184B"/>
    <w:rsid w:val="1B1370C7"/>
    <w:rsid w:val="1B152423"/>
    <w:rsid w:val="1B175262"/>
    <w:rsid w:val="1B176471"/>
    <w:rsid w:val="1B194601"/>
    <w:rsid w:val="1B1B7A75"/>
    <w:rsid w:val="1B1C7FBA"/>
    <w:rsid w:val="1B1D5514"/>
    <w:rsid w:val="1B1F4FAB"/>
    <w:rsid w:val="1B201B72"/>
    <w:rsid w:val="1B202099"/>
    <w:rsid w:val="1B2037FD"/>
    <w:rsid w:val="1B217A18"/>
    <w:rsid w:val="1B2379B5"/>
    <w:rsid w:val="1B244519"/>
    <w:rsid w:val="1B247DB5"/>
    <w:rsid w:val="1B256979"/>
    <w:rsid w:val="1B256C6A"/>
    <w:rsid w:val="1B260500"/>
    <w:rsid w:val="1B2879FE"/>
    <w:rsid w:val="1B2931B1"/>
    <w:rsid w:val="1B2B28F6"/>
    <w:rsid w:val="1B2C535A"/>
    <w:rsid w:val="1B2C559D"/>
    <w:rsid w:val="1B2F5970"/>
    <w:rsid w:val="1B3163B3"/>
    <w:rsid w:val="1B355D59"/>
    <w:rsid w:val="1B36457C"/>
    <w:rsid w:val="1B384C3A"/>
    <w:rsid w:val="1B387984"/>
    <w:rsid w:val="1B3952F3"/>
    <w:rsid w:val="1B3A25A0"/>
    <w:rsid w:val="1B3D16DA"/>
    <w:rsid w:val="1B3D53CD"/>
    <w:rsid w:val="1B3E4C8F"/>
    <w:rsid w:val="1B3F36EA"/>
    <w:rsid w:val="1B3F48A2"/>
    <w:rsid w:val="1B4146B6"/>
    <w:rsid w:val="1B422CFD"/>
    <w:rsid w:val="1B422EDC"/>
    <w:rsid w:val="1B431A00"/>
    <w:rsid w:val="1B4456FD"/>
    <w:rsid w:val="1B450D9D"/>
    <w:rsid w:val="1B452A11"/>
    <w:rsid w:val="1B4551A8"/>
    <w:rsid w:val="1B466425"/>
    <w:rsid w:val="1B480D97"/>
    <w:rsid w:val="1B4838C1"/>
    <w:rsid w:val="1B487270"/>
    <w:rsid w:val="1B491F9E"/>
    <w:rsid w:val="1B4B19A3"/>
    <w:rsid w:val="1B4B2A2B"/>
    <w:rsid w:val="1B4B7538"/>
    <w:rsid w:val="1B4C4E9C"/>
    <w:rsid w:val="1B4E3040"/>
    <w:rsid w:val="1B4F3A8D"/>
    <w:rsid w:val="1B505596"/>
    <w:rsid w:val="1B516B36"/>
    <w:rsid w:val="1B5208E4"/>
    <w:rsid w:val="1B5236E6"/>
    <w:rsid w:val="1B535887"/>
    <w:rsid w:val="1B535B28"/>
    <w:rsid w:val="1B53745E"/>
    <w:rsid w:val="1B541BA0"/>
    <w:rsid w:val="1B57586C"/>
    <w:rsid w:val="1B5806DF"/>
    <w:rsid w:val="1B5927C2"/>
    <w:rsid w:val="1B5978D1"/>
    <w:rsid w:val="1B5C41AD"/>
    <w:rsid w:val="1B5E69BE"/>
    <w:rsid w:val="1B5E776B"/>
    <w:rsid w:val="1B5F32DE"/>
    <w:rsid w:val="1B601D63"/>
    <w:rsid w:val="1B60605D"/>
    <w:rsid w:val="1B607655"/>
    <w:rsid w:val="1B6121F7"/>
    <w:rsid w:val="1B615EF5"/>
    <w:rsid w:val="1B616CBF"/>
    <w:rsid w:val="1B626EFE"/>
    <w:rsid w:val="1B680220"/>
    <w:rsid w:val="1B694553"/>
    <w:rsid w:val="1B6A30F9"/>
    <w:rsid w:val="1B6A70BC"/>
    <w:rsid w:val="1B6A75BE"/>
    <w:rsid w:val="1B6E5DBD"/>
    <w:rsid w:val="1B7241C4"/>
    <w:rsid w:val="1B726E93"/>
    <w:rsid w:val="1B772942"/>
    <w:rsid w:val="1B791E13"/>
    <w:rsid w:val="1B7A658E"/>
    <w:rsid w:val="1B7B129E"/>
    <w:rsid w:val="1B822161"/>
    <w:rsid w:val="1B836B29"/>
    <w:rsid w:val="1B84447C"/>
    <w:rsid w:val="1B846CAE"/>
    <w:rsid w:val="1B850BFC"/>
    <w:rsid w:val="1B856E6F"/>
    <w:rsid w:val="1B884FB3"/>
    <w:rsid w:val="1B8B28D0"/>
    <w:rsid w:val="1B8B7E96"/>
    <w:rsid w:val="1B8E7813"/>
    <w:rsid w:val="1B8F1945"/>
    <w:rsid w:val="1B8F302C"/>
    <w:rsid w:val="1B917D2B"/>
    <w:rsid w:val="1B926816"/>
    <w:rsid w:val="1B93468A"/>
    <w:rsid w:val="1B953562"/>
    <w:rsid w:val="1B965493"/>
    <w:rsid w:val="1B9B6182"/>
    <w:rsid w:val="1B9C4FEB"/>
    <w:rsid w:val="1B9D1904"/>
    <w:rsid w:val="1BA15EA1"/>
    <w:rsid w:val="1BA27CB3"/>
    <w:rsid w:val="1BA4592D"/>
    <w:rsid w:val="1BA779A4"/>
    <w:rsid w:val="1BA967C3"/>
    <w:rsid w:val="1BAB2E60"/>
    <w:rsid w:val="1BAF6027"/>
    <w:rsid w:val="1BB02BE3"/>
    <w:rsid w:val="1BB3484B"/>
    <w:rsid w:val="1BB527BF"/>
    <w:rsid w:val="1BB5521D"/>
    <w:rsid w:val="1BB60497"/>
    <w:rsid w:val="1BB70EA0"/>
    <w:rsid w:val="1BB71359"/>
    <w:rsid w:val="1BBA312A"/>
    <w:rsid w:val="1BBA6217"/>
    <w:rsid w:val="1BBB1575"/>
    <w:rsid w:val="1BBB2E45"/>
    <w:rsid w:val="1BBB2F03"/>
    <w:rsid w:val="1BBC1256"/>
    <w:rsid w:val="1BBC1B34"/>
    <w:rsid w:val="1BBC78E7"/>
    <w:rsid w:val="1BBC797E"/>
    <w:rsid w:val="1BBF32B7"/>
    <w:rsid w:val="1BBF6233"/>
    <w:rsid w:val="1BC26E4A"/>
    <w:rsid w:val="1BC616E2"/>
    <w:rsid w:val="1BC674A1"/>
    <w:rsid w:val="1BC84C89"/>
    <w:rsid w:val="1BC90D18"/>
    <w:rsid w:val="1BCB59FB"/>
    <w:rsid w:val="1BD17F87"/>
    <w:rsid w:val="1BD23C6D"/>
    <w:rsid w:val="1BD307C2"/>
    <w:rsid w:val="1BD51999"/>
    <w:rsid w:val="1BD70B36"/>
    <w:rsid w:val="1BDA5872"/>
    <w:rsid w:val="1BDB1282"/>
    <w:rsid w:val="1BDB2784"/>
    <w:rsid w:val="1BDC1DB1"/>
    <w:rsid w:val="1BDF09EE"/>
    <w:rsid w:val="1BE02496"/>
    <w:rsid w:val="1BE14EC9"/>
    <w:rsid w:val="1BE233DC"/>
    <w:rsid w:val="1BE62B57"/>
    <w:rsid w:val="1BE65886"/>
    <w:rsid w:val="1BE72E80"/>
    <w:rsid w:val="1BE73C24"/>
    <w:rsid w:val="1BE907BC"/>
    <w:rsid w:val="1BEB6F1B"/>
    <w:rsid w:val="1BED055C"/>
    <w:rsid w:val="1BED4D62"/>
    <w:rsid w:val="1BEE153C"/>
    <w:rsid w:val="1BF1231D"/>
    <w:rsid w:val="1BF166B5"/>
    <w:rsid w:val="1BF17D29"/>
    <w:rsid w:val="1BF343C3"/>
    <w:rsid w:val="1BF439DC"/>
    <w:rsid w:val="1BF56B6F"/>
    <w:rsid w:val="1BF60723"/>
    <w:rsid w:val="1BF804AD"/>
    <w:rsid w:val="1BFA4202"/>
    <w:rsid w:val="1BFE1751"/>
    <w:rsid w:val="1BFE1DE1"/>
    <w:rsid w:val="1BFF77A2"/>
    <w:rsid w:val="1C001C36"/>
    <w:rsid w:val="1C02466D"/>
    <w:rsid w:val="1C03312A"/>
    <w:rsid w:val="1C06741D"/>
    <w:rsid w:val="1C077424"/>
    <w:rsid w:val="1C09048A"/>
    <w:rsid w:val="1C0B0897"/>
    <w:rsid w:val="1C0D42F4"/>
    <w:rsid w:val="1C106A28"/>
    <w:rsid w:val="1C1231A9"/>
    <w:rsid w:val="1C1300FF"/>
    <w:rsid w:val="1C164298"/>
    <w:rsid w:val="1C1D481C"/>
    <w:rsid w:val="1C1F035F"/>
    <w:rsid w:val="1C1F3DCD"/>
    <w:rsid w:val="1C2029BD"/>
    <w:rsid w:val="1C207845"/>
    <w:rsid w:val="1C230115"/>
    <w:rsid w:val="1C245C45"/>
    <w:rsid w:val="1C261470"/>
    <w:rsid w:val="1C261E75"/>
    <w:rsid w:val="1C2C2A36"/>
    <w:rsid w:val="1C2D257D"/>
    <w:rsid w:val="1C2D7579"/>
    <w:rsid w:val="1C303F78"/>
    <w:rsid w:val="1C325A91"/>
    <w:rsid w:val="1C375976"/>
    <w:rsid w:val="1C3E416F"/>
    <w:rsid w:val="1C3E4E35"/>
    <w:rsid w:val="1C420DEA"/>
    <w:rsid w:val="1C421B39"/>
    <w:rsid w:val="1C433D1B"/>
    <w:rsid w:val="1C485E21"/>
    <w:rsid w:val="1C4A30E6"/>
    <w:rsid w:val="1C4B11E0"/>
    <w:rsid w:val="1C4C03F2"/>
    <w:rsid w:val="1C4F0A4F"/>
    <w:rsid w:val="1C4F52F8"/>
    <w:rsid w:val="1C5839C5"/>
    <w:rsid w:val="1C5A7957"/>
    <w:rsid w:val="1C5B0936"/>
    <w:rsid w:val="1C5B0B36"/>
    <w:rsid w:val="1C5F5596"/>
    <w:rsid w:val="1C604565"/>
    <w:rsid w:val="1C6357E5"/>
    <w:rsid w:val="1C6916AC"/>
    <w:rsid w:val="1C6A062A"/>
    <w:rsid w:val="1C6A1E2B"/>
    <w:rsid w:val="1C6E1396"/>
    <w:rsid w:val="1C6F0CDE"/>
    <w:rsid w:val="1C6F1D12"/>
    <w:rsid w:val="1C714AC2"/>
    <w:rsid w:val="1C720F75"/>
    <w:rsid w:val="1C730A32"/>
    <w:rsid w:val="1C753070"/>
    <w:rsid w:val="1C761EFA"/>
    <w:rsid w:val="1C7A7B1D"/>
    <w:rsid w:val="1C7D3B20"/>
    <w:rsid w:val="1C7E3E31"/>
    <w:rsid w:val="1C822546"/>
    <w:rsid w:val="1C835F09"/>
    <w:rsid w:val="1C837198"/>
    <w:rsid w:val="1C871ACF"/>
    <w:rsid w:val="1C8A65DA"/>
    <w:rsid w:val="1C8E069D"/>
    <w:rsid w:val="1C8E663F"/>
    <w:rsid w:val="1C904B50"/>
    <w:rsid w:val="1C9074A1"/>
    <w:rsid w:val="1C9417BA"/>
    <w:rsid w:val="1C9526F5"/>
    <w:rsid w:val="1C956EAB"/>
    <w:rsid w:val="1C970879"/>
    <w:rsid w:val="1C971421"/>
    <w:rsid w:val="1C9761FB"/>
    <w:rsid w:val="1C98144F"/>
    <w:rsid w:val="1C981A79"/>
    <w:rsid w:val="1C98796C"/>
    <w:rsid w:val="1C996E68"/>
    <w:rsid w:val="1C9A6C31"/>
    <w:rsid w:val="1C9A7754"/>
    <w:rsid w:val="1C9E31CA"/>
    <w:rsid w:val="1C9F270B"/>
    <w:rsid w:val="1CA321F5"/>
    <w:rsid w:val="1CA360AC"/>
    <w:rsid w:val="1CA465B1"/>
    <w:rsid w:val="1CA46BCA"/>
    <w:rsid w:val="1CA47439"/>
    <w:rsid w:val="1CA678B4"/>
    <w:rsid w:val="1CA76FA8"/>
    <w:rsid w:val="1CAA6818"/>
    <w:rsid w:val="1CAE06CA"/>
    <w:rsid w:val="1CAF48A0"/>
    <w:rsid w:val="1CAF764B"/>
    <w:rsid w:val="1CB00F65"/>
    <w:rsid w:val="1CB17536"/>
    <w:rsid w:val="1CB26A46"/>
    <w:rsid w:val="1CB30F2E"/>
    <w:rsid w:val="1CB609B7"/>
    <w:rsid w:val="1CB70C9E"/>
    <w:rsid w:val="1CBA381E"/>
    <w:rsid w:val="1CBA7D9F"/>
    <w:rsid w:val="1CBB5394"/>
    <w:rsid w:val="1CBC7B18"/>
    <w:rsid w:val="1CBD35B9"/>
    <w:rsid w:val="1CC006D5"/>
    <w:rsid w:val="1CC10D09"/>
    <w:rsid w:val="1CC50169"/>
    <w:rsid w:val="1CC75648"/>
    <w:rsid w:val="1CCB2C5C"/>
    <w:rsid w:val="1CCD51B3"/>
    <w:rsid w:val="1CCE7310"/>
    <w:rsid w:val="1CD236B4"/>
    <w:rsid w:val="1CD41102"/>
    <w:rsid w:val="1CD4402D"/>
    <w:rsid w:val="1CD711B6"/>
    <w:rsid w:val="1CD74528"/>
    <w:rsid w:val="1CD805E8"/>
    <w:rsid w:val="1CD90761"/>
    <w:rsid w:val="1CDA633C"/>
    <w:rsid w:val="1CDC5E15"/>
    <w:rsid w:val="1CDC787C"/>
    <w:rsid w:val="1CDD4CE5"/>
    <w:rsid w:val="1CDE3E58"/>
    <w:rsid w:val="1CDF1F8B"/>
    <w:rsid w:val="1CE02150"/>
    <w:rsid w:val="1CE04BDD"/>
    <w:rsid w:val="1CE15D68"/>
    <w:rsid w:val="1CE227A4"/>
    <w:rsid w:val="1CE51BE2"/>
    <w:rsid w:val="1CE6183D"/>
    <w:rsid w:val="1CE61E8E"/>
    <w:rsid w:val="1CEB3464"/>
    <w:rsid w:val="1CEB62BC"/>
    <w:rsid w:val="1CEC6CB7"/>
    <w:rsid w:val="1CEE4935"/>
    <w:rsid w:val="1CEF043B"/>
    <w:rsid w:val="1CEF3708"/>
    <w:rsid w:val="1CEF5179"/>
    <w:rsid w:val="1CF01563"/>
    <w:rsid w:val="1CF11FD1"/>
    <w:rsid w:val="1CF136B9"/>
    <w:rsid w:val="1CF21F7B"/>
    <w:rsid w:val="1CF24D4A"/>
    <w:rsid w:val="1CF30A51"/>
    <w:rsid w:val="1CF4424C"/>
    <w:rsid w:val="1CF47EA6"/>
    <w:rsid w:val="1CF967CD"/>
    <w:rsid w:val="1CFD2DD9"/>
    <w:rsid w:val="1D0055F9"/>
    <w:rsid w:val="1D014D8C"/>
    <w:rsid w:val="1D0161B6"/>
    <w:rsid w:val="1D021C82"/>
    <w:rsid w:val="1D033A4A"/>
    <w:rsid w:val="1D0421D1"/>
    <w:rsid w:val="1D0522F0"/>
    <w:rsid w:val="1D0B3204"/>
    <w:rsid w:val="1D0E249C"/>
    <w:rsid w:val="1D0E688C"/>
    <w:rsid w:val="1D0F5C73"/>
    <w:rsid w:val="1D0F76B2"/>
    <w:rsid w:val="1D152EF5"/>
    <w:rsid w:val="1D1579CF"/>
    <w:rsid w:val="1D164095"/>
    <w:rsid w:val="1D195B0D"/>
    <w:rsid w:val="1D1A40E6"/>
    <w:rsid w:val="1D1B1182"/>
    <w:rsid w:val="1D1E1211"/>
    <w:rsid w:val="1D1F2CC5"/>
    <w:rsid w:val="1D20257A"/>
    <w:rsid w:val="1D202641"/>
    <w:rsid w:val="1D210A16"/>
    <w:rsid w:val="1D23758B"/>
    <w:rsid w:val="1D264184"/>
    <w:rsid w:val="1D284373"/>
    <w:rsid w:val="1D2903AF"/>
    <w:rsid w:val="1D2D6AF8"/>
    <w:rsid w:val="1D3059DD"/>
    <w:rsid w:val="1D313D9E"/>
    <w:rsid w:val="1D351719"/>
    <w:rsid w:val="1D384F74"/>
    <w:rsid w:val="1D3A0411"/>
    <w:rsid w:val="1D3A52D4"/>
    <w:rsid w:val="1D3A64EE"/>
    <w:rsid w:val="1D3B39DF"/>
    <w:rsid w:val="1D3C4794"/>
    <w:rsid w:val="1D3D797F"/>
    <w:rsid w:val="1D3F4AC0"/>
    <w:rsid w:val="1D406AF7"/>
    <w:rsid w:val="1D414DA6"/>
    <w:rsid w:val="1D422112"/>
    <w:rsid w:val="1D431E80"/>
    <w:rsid w:val="1D461203"/>
    <w:rsid w:val="1D4634F9"/>
    <w:rsid w:val="1D46474A"/>
    <w:rsid w:val="1D4959FB"/>
    <w:rsid w:val="1D4A2075"/>
    <w:rsid w:val="1D4A4EB1"/>
    <w:rsid w:val="1D4D3511"/>
    <w:rsid w:val="1D4D6318"/>
    <w:rsid w:val="1D4E4112"/>
    <w:rsid w:val="1D5223F6"/>
    <w:rsid w:val="1D526050"/>
    <w:rsid w:val="1D5310C5"/>
    <w:rsid w:val="1D550FFF"/>
    <w:rsid w:val="1D567F34"/>
    <w:rsid w:val="1D5743CD"/>
    <w:rsid w:val="1D5879AF"/>
    <w:rsid w:val="1D5A3BAC"/>
    <w:rsid w:val="1D5B40D9"/>
    <w:rsid w:val="1D5C6A19"/>
    <w:rsid w:val="1D5E4B96"/>
    <w:rsid w:val="1D5F4685"/>
    <w:rsid w:val="1D610BA3"/>
    <w:rsid w:val="1D616392"/>
    <w:rsid w:val="1D641FF2"/>
    <w:rsid w:val="1D6436B5"/>
    <w:rsid w:val="1D655334"/>
    <w:rsid w:val="1D671303"/>
    <w:rsid w:val="1D6A5C2D"/>
    <w:rsid w:val="1D6A7808"/>
    <w:rsid w:val="1D6C0C86"/>
    <w:rsid w:val="1D743E4C"/>
    <w:rsid w:val="1D7503AB"/>
    <w:rsid w:val="1D7536D4"/>
    <w:rsid w:val="1D791374"/>
    <w:rsid w:val="1D7A38AD"/>
    <w:rsid w:val="1D7A5161"/>
    <w:rsid w:val="1D7C17E3"/>
    <w:rsid w:val="1D7C4F63"/>
    <w:rsid w:val="1D7C7983"/>
    <w:rsid w:val="1D7E2D3F"/>
    <w:rsid w:val="1D7E2EB5"/>
    <w:rsid w:val="1D7F027F"/>
    <w:rsid w:val="1D7F6920"/>
    <w:rsid w:val="1D84039E"/>
    <w:rsid w:val="1D8553E4"/>
    <w:rsid w:val="1D871F3E"/>
    <w:rsid w:val="1D8C463A"/>
    <w:rsid w:val="1D8C50A6"/>
    <w:rsid w:val="1D8C7E13"/>
    <w:rsid w:val="1D8D00BA"/>
    <w:rsid w:val="1D926853"/>
    <w:rsid w:val="1D95597F"/>
    <w:rsid w:val="1D975609"/>
    <w:rsid w:val="1D99022B"/>
    <w:rsid w:val="1D9B014C"/>
    <w:rsid w:val="1D9B0E8A"/>
    <w:rsid w:val="1D9B11ED"/>
    <w:rsid w:val="1D9B2F9F"/>
    <w:rsid w:val="1D9F2ADF"/>
    <w:rsid w:val="1DA43AEC"/>
    <w:rsid w:val="1DA44C1C"/>
    <w:rsid w:val="1DAA38A4"/>
    <w:rsid w:val="1DAE17FD"/>
    <w:rsid w:val="1DAE1939"/>
    <w:rsid w:val="1DB1135C"/>
    <w:rsid w:val="1DB2084F"/>
    <w:rsid w:val="1DB3727C"/>
    <w:rsid w:val="1DB37BFE"/>
    <w:rsid w:val="1DB61252"/>
    <w:rsid w:val="1DB620F4"/>
    <w:rsid w:val="1DB9466B"/>
    <w:rsid w:val="1DC13402"/>
    <w:rsid w:val="1DC579B6"/>
    <w:rsid w:val="1DC70DE9"/>
    <w:rsid w:val="1DCA41C0"/>
    <w:rsid w:val="1DCB6855"/>
    <w:rsid w:val="1DCC284E"/>
    <w:rsid w:val="1DCE4418"/>
    <w:rsid w:val="1DCE6056"/>
    <w:rsid w:val="1DCF792B"/>
    <w:rsid w:val="1DD056BE"/>
    <w:rsid w:val="1DD5027B"/>
    <w:rsid w:val="1DD76C4B"/>
    <w:rsid w:val="1DDA322C"/>
    <w:rsid w:val="1DDA7332"/>
    <w:rsid w:val="1DDB1027"/>
    <w:rsid w:val="1DDB63E6"/>
    <w:rsid w:val="1DDD06AE"/>
    <w:rsid w:val="1DDD0831"/>
    <w:rsid w:val="1DDD4EF9"/>
    <w:rsid w:val="1DE9176F"/>
    <w:rsid w:val="1DE93B7B"/>
    <w:rsid w:val="1DE94801"/>
    <w:rsid w:val="1DEB2E40"/>
    <w:rsid w:val="1DEB36C6"/>
    <w:rsid w:val="1DED5E7B"/>
    <w:rsid w:val="1DF27BC0"/>
    <w:rsid w:val="1DF36CFC"/>
    <w:rsid w:val="1DF945FE"/>
    <w:rsid w:val="1DFF2C2B"/>
    <w:rsid w:val="1E0007CB"/>
    <w:rsid w:val="1E0133A5"/>
    <w:rsid w:val="1E0577E2"/>
    <w:rsid w:val="1E097B7F"/>
    <w:rsid w:val="1E0A0DDB"/>
    <w:rsid w:val="1E1050EF"/>
    <w:rsid w:val="1E13111F"/>
    <w:rsid w:val="1E187521"/>
    <w:rsid w:val="1E19383E"/>
    <w:rsid w:val="1E1D48F7"/>
    <w:rsid w:val="1E2347B6"/>
    <w:rsid w:val="1E246E5C"/>
    <w:rsid w:val="1E2505D1"/>
    <w:rsid w:val="1E293D01"/>
    <w:rsid w:val="1E2972CA"/>
    <w:rsid w:val="1E2A7628"/>
    <w:rsid w:val="1E2B2FE5"/>
    <w:rsid w:val="1E2E11EE"/>
    <w:rsid w:val="1E2F3D9A"/>
    <w:rsid w:val="1E300C8B"/>
    <w:rsid w:val="1E317667"/>
    <w:rsid w:val="1E366AC5"/>
    <w:rsid w:val="1E383666"/>
    <w:rsid w:val="1E3A45E1"/>
    <w:rsid w:val="1E3C27BE"/>
    <w:rsid w:val="1E3C3623"/>
    <w:rsid w:val="1E3D4743"/>
    <w:rsid w:val="1E3F2BCC"/>
    <w:rsid w:val="1E3F6C04"/>
    <w:rsid w:val="1E414496"/>
    <w:rsid w:val="1E4148DC"/>
    <w:rsid w:val="1E436FC2"/>
    <w:rsid w:val="1E487EA3"/>
    <w:rsid w:val="1E49174D"/>
    <w:rsid w:val="1E491757"/>
    <w:rsid w:val="1E49788C"/>
    <w:rsid w:val="1E4C3C43"/>
    <w:rsid w:val="1E4E55FD"/>
    <w:rsid w:val="1E4E7AC7"/>
    <w:rsid w:val="1E510B1E"/>
    <w:rsid w:val="1E5211B7"/>
    <w:rsid w:val="1E5569C6"/>
    <w:rsid w:val="1E557417"/>
    <w:rsid w:val="1E565410"/>
    <w:rsid w:val="1E565801"/>
    <w:rsid w:val="1E582AB4"/>
    <w:rsid w:val="1E596698"/>
    <w:rsid w:val="1E5A2337"/>
    <w:rsid w:val="1E5A3D67"/>
    <w:rsid w:val="1E5A7F7E"/>
    <w:rsid w:val="1E5C4150"/>
    <w:rsid w:val="1E5F2ED5"/>
    <w:rsid w:val="1E6060E9"/>
    <w:rsid w:val="1E607AAF"/>
    <w:rsid w:val="1E636306"/>
    <w:rsid w:val="1E67566A"/>
    <w:rsid w:val="1E691B57"/>
    <w:rsid w:val="1E6A207D"/>
    <w:rsid w:val="1E6B0430"/>
    <w:rsid w:val="1E7012BF"/>
    <w:rsid w:val="1E720753"/>
    <w:rsid w:val="1E731144"/>
    <w:rsid w:val="1E7512DD"/>
    <w:rsid w:val="1E751F3F"/>
    <w:rsid w:val="1E774082"/>
    <w:rsid w:val="1E7B5E5D"/>
    <w:rsid w:val="1E7F2C1C"/>
    <w:rsid w:val="1E81206A"/>
    <w:rsid w:val="1E8253DE"/>
    <w:rsid w:val="1E847C7D"/>
    <w:rsid w:val="1E8506AA"/>
    <w:rsid w:val="1E8813FA"/>
    <w:rsid w:val="1E885324"/>
    <w:rsid w:val="1E8D4BA2"/>
    <w:rsid w:val="1E8E5211"/>
    <w:rsid w:val="1E8F1768"/>
    <w:rsid w:val="1E934106"/>
    <w:rsid w:val="1E9426EB"/>
    <w:rsid w:val="1E9456AF"/>
    <w:rsid w:val="1E965E18"/>
    <w:rsid w:val="1E99019A"/>
    <w:rsid w:val="1E9A4CBE"/>
    <w:rsid w:val="1E9C58FE"/>
    <w:rsid w:val="1E9C71C3"/>
    <w:rsid w:val="1EA05CA6"/>
    <w:rsid w:val="1EA252D3"/>
    <w:rsid w:val="1EA26DFA"/>
    <w:rsid w:val="1EA56F80"/>
    <w:rsid w:val="1EA74F5D"/>
    <w:rsid w:val="1EA76EC5"/>
    <w:rsid w:val="1EB241B6"/>
    <w:rsid w:val="1EB60C0E"/>
    <w:rsid w:val="1EB61C17"/>
    <w:rsid w:val="1EB91810"/>
    <w:rsid w:val="1EB939E2"/>
    <w:rsid w:val="1EC176FE"/>
    <w:rsid w:val="1EC33D1B"/>
    <w:rsid w:val="1EC46BC8"/>
    <w:rsid w:val="1EC509AC"/>
    <w:rsid w:val="1ECA4192"/>
    <w:rsid w:val="1ECB139F"/>
    <w:rsid w:val="1ECF3313"/>
    <w:rsid w:val="1ECF552B"/>
    <w:rsid w:val="1ED17BC6"/>
    <w:rsid w:val="1ED44D07"/>
    <w:rsid w:val="1EDA2DF3"/>
    <w:rsid w:val="1EDB1D9A"/>
    <w:rsid w:val="1EDB73B7"/>
    <w:rsid w:val="1EDC0ECD"/>
    <w:rsid w:val="1EDD58E1"/>
    <w:rsid w:val="1EDE6932"/>
    <w:rsid w:val="1EE17287"/>
    <w:rsid w:val="1EE239C4"/>
    <w:rsid w:val="1EE329CF"/>
    <w:rsid w:val="1EE405CF"/>
    <w:rsid w:val="1EE42B10"/>
    <w:rsid w:val="1EE529DA"/>
    <w:rsid w:val="1EE61249"/>
    <w:rsid w:val="1EE62508"/>
    <w:rsid w:val="1EE7608E"/>
    <w:rsid w:val="1EEA1BB9"/>
    <w:rsid w:val="1EEB23F1"/>
    <w:rsid w:val="1EEC375B"/>
    <w:rsid w:val="1EEF3E13"/>
    <w:rsid w:val="1EF24D90"/>
    <w:rsid w:val="1EF558B1"/>
    <w:rsid w:val="1EF70FEF"/>
    <w:rsid w:val="1EF72B4B"/>
    <w:rsid w:val="1EF81C84"/>
    <w:rsid w:val="1EF81CDE"/>
    <w:rsid w:val="1EFA0982"/>
    <w:rsid w:val="1EFA4416"/>
    <w:rsid w:val="1EFB13A5"/>
    <w:rsid w:val="1EFC5C9F"/>
    <w:rsid w:val="1EFC66D1"/>
    <w:rsid w:val="1EFD7C75"/>
    <w:rsid w:val="1EFD7DC2"/>
    <w:rsid w:val="1EFE1E76"/>
    <w:rsid w:val="1F001AD6"/>
    <w:rsid w:val="1F002AA5"/>
    <w:rsid w:val="1F033D4C"/>
    <w:rsid w:val="1F040366"/>
    <w:rsid w:val="1F06685B"/>
    <w:rsid w:val="1F086D24"/>
    <w:rsid w:val="1F09081A"/>
    <w:rsid w:val="1F0A04E4"/>
    <w:rsid w:val="1F0A65EE"/>
    <w:rsid w:val="1F1A4513"/>
    <w:rsid w:val="1F1B1AED"/>
    <w:rsid w:val="1F1C033D"/>
    <w:rsid w:val="1F1F6D37"/>
    <w:rsid w:val="1F216FC4"/>
    <w:rsid w:val="1F220B09"/>
    <w:rsid w:val="1F2403B6"/>
    <w:rsid w:val="1F2540B1"/>
    <w:rsid w:val="1F274A45"/>
    <w:rsid w:val="1F2D3462"/>
    <w:rsid w:val="1F2F5A0C"/>
    <w:rsid w:val="1F306657"/>
    <w:rsid w:val="1F310DE0"/>
    <w:rsid w:val="1F314611"/>
    <w:rsid w:val="1F370680"/>
    <w:rsid w:val="1F3B143E"/>
    <w:rsid w:val="1F3B15EE"/>
    <w:rsid w:val="1F3D0667"/>
    <w:rsid w:val="1F3E025C"/>
    <w:rsid w:val="1F3F0CCC"/>
    <w:rsid w:val="1F4005B5"/>
    <w:rsid w:val="1F4077F2"/>
    <w:rsid w:val="1F4163E4"/>
    <w:rsid w:val="1F480E33"/>
    <w:rsid w:val="1F493659"/>
    <w:rsid w:val="1F4A7F54"/>
    <w:rsid w:val="1F4B2826"/>
    <w:rsid w:val="1F4D6BCF"/>
    <w:rsid w:val="1F4F2BF9"/>
    <w:rsid w:val="1F5155CA"/>
    <w:rsid w:val="1F535192"/>
    <w:rsid w:val="1F5428C3"/>
    <w:rsid w:val="1F5611DC"/>
    <w:rsid w:val="1F564D66"/>
    <w:rsid w:val="1F5738E8"/>
    <w:rsid w:val="1F576439"/>
    <w:rsid w:val="1F58028A"/>
    <w:rsid w:val="1F5859EA"/>
    <w:rsid w:val="1F5C4139"/>
    <w:rsid w:val="1F5C4935"/>
    <w:rsid w:val="1F5D5891"/>
    <w:rsid w:val="1F5E38FA"/>
    <w:rsid w:val="1F621B9F"/>
    <w:rsid w:val="1F66760C"/>
    <w:rsid w:val="1F6814F5"/>
    <w:rsid w:val="1F6D23E9"/>
    <w:rsid w:val="1F6D6D4E"/>
    <w:rsid w:val="1F6D7F8B"/>
    <w:rsid w:val="1F6E01A7"/>
    <w:rsid w:val="1F716AFD"/>
    <w:rsid w:val="1F74672C"/>
    <w:rsid w:val="1F754FBC"/>
    <w:rsid w:val="1F7A0C74"/>
    <w:rsid w:val="1F832626"/>
    <w:rsid w:val="1F84058E"/>
    <w:rsid w:val="1F844301"/>
    <w:rsid w:val="1F856CD0"/>
    <w:rsid w:val="1F860CB1"/>
    <w:rsid w:val="1F86428D"/>
    <w:rsid w:val="1F875CF1"/>
    <w:rsid w:val="1F881BC9"/>
    <w:rsid w:val="1F893694"/>
    <w:rsid w:val="1F8951D5"/>
    <w:rsid w:val="1F8B6B51"/>
    <w:rsid w:val="1F8F0A43"/>
    <w:rsid w:val="1F907867"/>
    <w:rsid w:val="1F911C09"/>
    <w:rsid w:val="1F92153E"/>
    <w:rsid w:val="1F936648"/>
    <w:rsid w:val="1F9508FF"/>
    <w:rsid w:val="1F993E7E"/>
    <w:rsid w:val="1F9B058A"/>
    <w:rsid w:val="1F9E0412"/>
    <w:rsid w:val="1FA14BDB"/>
    <w:rsid w:val="1FA24F7A"/>
    <w:rsid w:val="1FA33240"/>
    <w:rsid w:val="1FA3644E"/>
    <w:rsid w:val="1FA3776B"/>
    <w:rsid w:val="1FA63FEA"/>
    <w:rsid w:val="1FA714C4"/>
    <w:rsid w:val="1FAB0719"/>
    <w:rsid w:val="1FB069D5"/>
    <w:rsid w:val="1FB11947"/>
    <w:rsid w:val="1FB14484"/>
    <w:rsid w:val="1FB30B6A"/>
    <w:rsid w:val="1FBA64E6"/>
    <w:rsid w:val="1FBB2159"/>
    <w:rsid w:val="1FBC067B"/>
    <w:rsid w:val="1FBE14DE"/>
    <w:rsid w:val="1FBE2642"/>
    <w:rsid w:val="1FBE587C"/>
    <w:rsid w:val="1FBF080B"/>
    <w:rsid w:val="1FC00382"/>
    <w:rsid w:val="1FC02572"/>
    <w:rsid w:val="1FC226EA"/>
    <w:rsid w:val="1FC37EC6"/>
    <w:rsid w:val="1FC71365"/>
    <w:rsid w:val="1FC97A6F"/>
    <w:rsid w:val="1FCB65D7"/>
    <w:rsid w:val="1FCD28FB"/>
    <w:rsid w:val="1FCD2BB3"/>
    <w:rsid w:val="1FCF34A6"/>
    <w:rsid w:val="1FCF6984"/>
    <w:rsid w:val="1FD14D77"/>
    <w:rsid w:val="1FD26DBE"/>
    <w:rsid w:val="1FD34958"/>
    <w:rsid w:val="1FD70EEA"/>
    <w:rsid w:val="1FD86F0E"/>
    <w:rsid w:val="1FD92658"/>
    <w:rsid w:val="1FDA134D"/>
    <w:rsid w:val="1FDA71D3"/>
    <w:rsid w:val="1FDA7F6A"/>
    <w:rsid w:val="1FE10573"/>
    <w:rsid w:val="1FE435BB"/>
    <w:rsid w:val="1FE6036B"/>
    <w:rsid w:val="1FE730C3"/>
    <w:rsid w:val="1FE74838"/>
    <w:rsid w:val="1FE87A67"/>
    <w:rsid w:val="1FE97296"/>
    <w:rsid w:val="1FEA3F68"/>
    <w:rsid w:val="1FEB27C7"/>
    <w:rsid w:val="1FEC5B99"/>
    <w:rsid w:val="1FEC62E9"/>
    <w:rsid w:val="1FF42F28"/>
    <w:rsid w:val="1FF7358E"/>
    <w:rsid w:val="1FF92FD0"/>
    <w:rsid w:val="1FF96C4E"/>
    <w:rsid w:val="1FFA63B0"/>
    <w:rsid w:val="1FFC1466"/>
    <w:rsid w:val="1FFC6B4D"/>
    <w:rsid w:val="1FFE6180"/>
    <w:rsid w:val="1FFE694E"/>
    <w:rsid w:val="20047791"/>
    <w:rsid w:val="20076FF8"/>
    <w:rsid w:val="20080590"/>
    <w:rsid w:val="20094159"/>
    <w:rsid w:val="200B61FA"/>
    <w:rsid w:val="200D2C92"/>
    <w:rsid w:val="200D3984"/>
    <w:rsid w:val="20101BE2"/>
    <w:rsid w:val="201156E7"/>
    <w:rsid w:val="2013473E"/>
    <w:rsid w:val="20146DB4"/>
    <w:rsid w:val="201A401C"/>
    <w:rsid w:val="201B0FD1"/>
    <w:rsid w:val="201B56D6"/>
    <w:rsid w:val="201E58DC"/>
    <w:rsid w:val="2022091A"/>
    <w:rsid w:val="202230BC"/>
    <w:rsid w:val="202315AD"/>
    <w:rsid w:val="20236745"/>
    <w:rsid w:val="20244F0C"/>
    <w:rsid w:val="20252130"/>
    <w:rsid w:val="20255D4B"/>
    <w:rsid w:val="20293987"/>
    <w:rsid w:val="20297D7D"/>
    <w:rsid w:val="202E5400"/>
    <w:rsid w:val="202F3A5F"/>
    <w:rsid w:val="202F49F2"/>
    <w:rsid w:val="20302CDC"/>
    <w:rsid w:val="20327D97"/>
    <w:rsid w:val="203346C0"/>
    <w:rsid w:val="203A4D20"/>
    <w:rsid w:val="203B3031"/>
    <w:rsid w:val="203C5E6B"/>
    <w:rsid w:val="203D69B8"/>
    <w:rsid w:val="203E4E7C"/>
    <w:rsid w:val="203F310B"/>
    <w:rsid w:val="2040764C"/>
    <w:rsid w:val="2041143F"/>
    <w:rsid w:val="2041652A"/>
    <w:rsid w:val="2043508C"/>
    <w:rsid w:val="20436BE0"/>
    <w:rsid w:val="204457D5"/>
    <w:rsid w:val="2045328F"/>
    <w:rsid w:val="20492A61"/>
    <w:rsid w:val="2049596C"/>
    <w:rsid w:val="204D348B"/>
    <w:rsid w:val="205222C3"/>
    <w:rsid w:val="2055248A"/>
    <w:rsid w:val="20553618"/>
    <w:rsid w:val="20572A4B"/>
    <w:rsid w:val="205D5DF6"/>
    <w:rsid w:val="205E6F74"/>
    <w:rsid w:val="205F1124"/>
    <w:rsid w:val="20637710"/>
    <w:rsid w:val="206524A7"/>
    <w:rsid w:val="20656226"/>
    <w:rsid w:val="206734E2"/>
    <w:rsid w:val="20695E2F"/>
    <w:rsid w:val="206C087F"/>
    <w:rsid w:val="206F4154"/>
    <w:rsid w:val="206F42A7"/>
    <w:rsid w:val="206F77FE"/>
    <w:rsid w:val="20730DB1"/>
    <w:rsid w:val="20743564"/>
    <w:rsid w:val="207605CC"/>
    <w:rsid w:val="207712C1"/>
    <w:rsid w:val="20771E4A"/>
    <w:rsid w:val="207F7E88"/>
    <w:rsid w:val="208017CF"/>
    <w:rsid w:val="20803E7D"/>
    <w:rsid w:val="2080447B"/>
    <w:rsid w:val="2081348D"/>
    <w:rsid w:val="20813B79"/>
    <w:rsid w:val="20821205"/>
    <w:rsid w:val="2082355A"/>
    <w:rsid w:val="2084043B"/>
    <w:rsid w:val="20846BAD"/>
    <w:rsid w:val="208B0E25"/>
    <w:rsid w:val="208B4A20"/>
    <w:rsid w:val="208C3731"/>
    <w:rsid w:val="208C3A24"/>
    <w:rsid w:val="208D7CBA"/>
    <w:rsid w:val="208E237F"/>
    <w:rsid w:val="208F5E77"/>
    <w:rsid w:val="20913148"/>
    <w:rsid w:val="20925AA0"/>
    <w:rsid w:val="20930FB0"/>
    <w:rsid w:val="209342F1"/>
    <w:rsid w:val="20966E57"/>
    <w:rsid w:val="2099372B"/>
    <w:rsid w:val="209A09D9"/>
    <w:rsid w:val="209D4D22"/>
    <w:rsid w:val="209E6131"/>
    <w:rsid w:val="20A13136"/>
    <w:rsid w:val="20A16B30"/>
    <w:rsid w:val="20A16C2B"/>
    <w:rsid w:val="20A61174"/>
    <w:rsid w:val="20A96674"/>
    <w:rsid w:val="20AD7706"/>
    <w:rsid w:val="20AE6459"/>
    <w:rsid w:val="20B0423D"/>
    <w:rsid w:val="20B11C56"/>
    <w:rsid w:val="20B3115D"/>
    <w:rsid w:val="20B32C15"/>
    <w:rsid w:val="20B426D6"/>
    <w:rsid w:val="20B42D5F"/>
    <w:rsid w:val="20B8271D"/>
    <w:rsid w:val="20B86073"/>
    <w:rsid w:val="20B95126"/>
    <w:rsid w:val="20BA239B"/>
    <w:rsid w:val="20BC1B4E"/>
    <w:rsid w:val="20BC1D1D"/>
    <w:rsid w:val="20BC3881"/>
    <w:rsid w:val="20C06E45"/>
    <w:rsid w:val="20C26E64"/>
    <w:rsid w:val="20C40179"/>
    <w:rsid w:val="20C65AC4"/>
    <w:rsid w:val="20C94FBD"/>
    <w:rsid w:val="20CA5EA0"/>
    <w:rsid w:val="20CB5665"/>
    <w:rsid w:val="20CD4F76"/>
    <w:rsid w:val="20D15C42"/>
    <w:rsid w:val="20D20A8E"/>
    <w:rsid w:val="20D266C9"/>
    <w:rsid w:val="20D53DFE"/>
    <w:rsid w:val="20D54935"/>
    <w:rsid w:val="20D60776"/>
    <w:rsid w:val="20D657DC"/>
    <w:rsid w:val="20D65D99"/>
    <w:rsid w:val="20D7312D"/>
    <w:rsid w:val="20DA0FFC"/>
    <w:rsid w:val="20DD0722"/>
    <w:rsid w:val="20DF1CE7"/>
    <w:rsid w:val="20DF7882"/>
    <w:rsid w:val="20E047B1"/>
    <w:rsid w:val="20E141C2"/>
    <w:rsid w:val="20E221AD"/>
    <w:rsid w:val="20E603E8"/>
    <w:rsid w:val="20E66E4A"/>
    <w:rsid w:val="20E8230E"/>
    <w:rsid w:val="20E908EE"/>
    <w:rsid w:val="20E95E72"/>
    <w:rsid w:val="20E96AE7"/>
    <w:rsid w:val="20EA1891"/>
    <w:rsid w:val="20ED287F"/>
    <w:rsid w:val="20F0405E"/>
    <w:rsid w:val="20F10909"/>
    <w:rsid w:val="20F3010E"/>
    <w:rsid w:val="20F70C3B"/>
    <w:rsid w:val="20F81E62"/>
    <w:rsid w:val="20FB3CF9"/>
    <w:rsid w:val="20FC2B88"/>
    <w:rsid w:val="20FD3A7D"/>
    <w:rsid w:val="20FE5923"/>
    <w:rsid w:val="2102233F"/>
    <w:rsid w:val="210578C0"/>
    <w:rsid w:val="210840B2"/>
    <w:rsid w:val="210864F1"/>
    <w:rsid w:val="210D1569"/>
    <w:rsid w:val="210D70B2"/>
    <w:rsid w:val="210E0E39"/>
    <w:rsid w:val="210F264D"/>
    <w:rsid w:val="210F4236"/>
    <w:rsid w:val="21133EE9"/>
    <w:rsid w:val="21166704"/>
    <w:rsid w:val="211766C9"/>
    <w:rsid w:val="21193B9B"/>
    <w:rsid w:val="211A1F9F"/>
    <w:rsid w:val="211C39F7"/>
    <w:rsid w:val="211D5C8F"/>
    <w:rsid w:val="211E61A6"/>
    <w:rsid w:val="21203DF6"/>
    <w:rsid w:val="21205A69"/>
    <w:rsid w:val="212625A8"/>
    <w:rsid w:val="212651F6"/>
    <w:rsid w:val="2126605E"/>
    <w:rsid w:val="21283EC9"/>
    <w:rsid w:val="2129020D"/>
    <w:rsid w:val="212B4696"/>
    <w:rsid w:val="212B7330"/>
    <w:rsid w:val="212B797C"/>
    <w:rsid w:val="212C4F30"/>
    <w:rsid w:val="212D4E3C"/>
    <w:rsid w:val="212E1027"/>
    <w:rsid w:val="213026F6"/>
    <w:rsid w:val="213052A0"/>
    <w:rsid w:val="213074CD"/>
    <w:rsid w:val="213254BE"/>
    <w:rsid w:val="21345329"/>
    <w:rsid w:val="2136019D"/>
    <w:rsid w:val="21391290"/>
    <w:rsid w:val="213B11C7"/>
    <w:rsid w:val="213C1B1A"/>
    <w:rsid w:val="213D4A63"/>
    <w:rsid w:val="213D6194"/>
    <w:rsid w:val="213E71C7"/>
    <w:rsid w:val="2140007B"/>
    <w:rsid w:val="214137D1"/>
    <w:rsid w:val="214816B5"/>
    <w:rsid w:val="214A7B74"/>
    <w:rsid w:val="214C391B"/>
    <w:rsid w:val="214F26FD"/>
    <w:rsid w:val="21503037"/>
    <w:rsid w:val="2153414C"/>
    <w:rsid w:val="21554532"/>
    <w:rsid w:val="21576240"/>
    <w:rsid w:val="21577E0F"/>
    <w:rsid w:val="215907A1"/>
    <w:rsid w:val="21594073"/>
    <w:rsid w:val="215B4C68"/>
    <w:rsid w:val="215C258C"/>
    <w:rsid w:val="215D409C"/>
    <w:rsid w:val="215E547A"/>
    <w:rsid w:val="215F0E79"/>
    <w:rsid w:val="215F5798"/>
    <w:rsid w:val="21647C09"/>
    <w:rsid w:val="21652D45"/>
    <w:rsid w:val="21660761"/>
    <w:rsid w:val="21665D04"/>
    <w:rsid w:val="216C345D"/>
    <w:rsid w:val="216E225D"/>
    <w:rsid w:val="216F0655"/>
    <w:rsid w:val="217118F2"/>
    <w:rsid w:val="21730FC1"/>
    <w:rsid w:val="21737B33"/>
    <w:rsid w:val="21760C33"/>
    <w:rsid w:val="217739F4"/>
    <w:rsid w:val="21800973"/>
    <w:rsid w:val="21851F2D"/>
    <w:rsid w:val="218962F6"/>
    <w:rsid w:val="218A3FBF"/>
    <w:rsid w:val="218B1AAB"/>
    <w:rsid w:val="218C1901"/>
    <w:rsid w:val="218C586F"/>
    <w:rsid w:val="218F53CF"/>
    <w:rsid w:val="219010D6"/>
    <w:rsid w:val="21901430"/>
    <w:rsid w:val="21907364"/>
    <w:rsid w:val="21921528"/>
    <w:rsid w:val="219263E2"/>
    <w:rsid w:val="21941225"/>
    <w:rsid w:val="21945842"/>
    <w:rsid w:val="219604CD"/>
    <w:rsid w:val="21997CD7"/>
    <w:rsid w:val="219A0091"/>
    <w:rsid w:val="219B03A0"/>
    <w:rsid w:val="219E6068"/>
    <w:rsid w:val="21A02138"/>
    <w:rsid w:val="21A46F9C"/>
    <w:rsid w:val="21A60DBF"/>
    <w:rsid w:val="21A6335F"/>
    <w:rsid w:val="21A63705"/>
    <w:rsid w:val="21A71E51"/>
    <w:rsid w:val="21A7568D"/>
    <w:rsid w:val="21AC1273"/>
    <w:rsid w:val="21AC60BE"/>
    <w:rsid w:val="21AE2C68"/>
    <w:rsid w:val="21B1186D"/>
    <w:rsid w:val="21B275B3"/>
    <w:rsid w:val="21B358DC"/>
    <w:rsid w:val="21B37849"/>
    <w:rsid w:val="21BB17EF"/>
    <w:rsid w:val="21BD3089"/>
    <w:rsid w:val="21BD3381"/>
    <w:rsid w:val="21BE06DA"/>
    <w:rsid w:val="21BE2669"/>
    <w:rsid w:val="21BF2D21"/>
    <w:rsid w:val="21BF76A5"/>
    <w:rsid w:val="21C4251A"/>
    <w:rsid w:val="21C72494"/>
    <w:rsid w:val="21C73774"/>
    <w:rsid w:val="21C953AC"/>
    <w:rsid w:val="21CA3188"/>
    <w:rsid w:val="21CC2055"/>
    <w:rsid w:val="21CC58B9"/>
    <w:rsid w:val="21D758CF"/>
    <w:rsid w:val="21DA7353"/>
    <w:rsid w:val="21DC3648"/>
    <w:rsid w:val="21DD032A"/>
    <w:rsid w:val="21DE3673"/>
    <w:rsid w:val="21E06B98"/>
    <w:rsid w:val="21E20563"/>
    <w:rsid w:val="21E503DF"/>
    <w:rsid w:val="21E80B89"/>
    <w:rsid w:val="21ED0385"/>
    <w:rsid w:val="21ED1CEE"/>
    <w:rsid w:val="21F0378C"/>
    <w:rsid w:val="21F54B84"/>
    <w:rsid w:val="21F60881"/>
    <w:rsid w:val="21FA1E9D"/>
    <w:rsid w:val="21FA6203"/>
    <w:rsid w:val="21FB6AA6"/>
    <w:rsid w:val="21FD1E03"/>
    <w:rsid w:val="21FF050E"/>
    <w:rsid w:val="220031CB"/>
    <w:rsid w:val="22016E25"/>
    <w:rsid w:val="2205700B"/>
    <w:rsid w:val="2206086E"/>
    <w:rsid w:val="220713B5"/>
    <w:rsid w:val="220A4FB5"/>
    <w:rsid w:val="220B1706"/>
    <w:rsid w:val="220F3870"/>
    <w:rsid w:val="220F4018"/>
    <w:rsid w:val="22100959"/>
    <w:rsid w:val="22116B57"/>
    <w:rsid w:val="221277A6"/>
    <w:rsid w:val="22137762"/>
    <w:rsid w:val="221504E6"/>
    <w:rsid w:val="22163C47"/>
    <w:rsid w:val="22176F14"/>
    <w:rsid w:val="221C2500"/>
    <w:rsid w:val="221D441D"/>
    <w:rsid w:val="222043D3"/>
    <w:rsid w:val="222061BF"/>
    <w:rsid w:val="22216287"/>
    <w:rsid w:val="222205C9"/>
    <w:rsid w:val="2227409B"/>
    <w:rsid w:val="22275E09"/>
    <w:rsid w:val="22284FBE"/>
    <w:rsid w:val="222D4FD8"/>
    <w:rsid w:val="222F6F8F"/>
    <w:rsid w:val="22302B10"/>
    <w:rsid w:val="22320626"/>
    <w:rsid w:val="22346EAB"/>
    <w:rsid w:val="223831CE"/>
    <w:rsid w:val="22385E94"/>
    <w:rsid w:val="22393E63"/>
    <w:rsid w:val="223A6296"/>
    <w:rsid w:val="223B3215"/>
    <w:rsid w:val="223B47AC"/>
    <w:rsid w:val="223D75B7"/>
    <w:rsid w:val="223E3564"/>
    <w:rsid w:val="223F6E12"/>
    <w:rsid w:val="2244223C"/>
    <w:rsid w:val="22454780"/>
    <w:rsid w:val="224679DF"/>
    <w:rsid w:val="224A26C7"/>
    <w:rsid w:val="224B3C7C"/>
    <w:rsid w:val="224D5819"/>
    <w:rsid w:val="22501340"/>
    <w:rsid w:val="2252057E"/>
    <w:rsid w:val="2254152B"/>
    <w:rsid w:val="225450F6"/>
    <w:rsid w:val="225475EE"/>
    <w:rsid w:val="2256286B"/>
    <w:rsid w:val="22567414"/>
    <w:rsid w:val="225B0DCA"/>
    <w:rsid w:val="225C57F7"/>
    <w:rsid w:val="22615CA9"/>
    <w:rsid w:val="2263030A"/>
    <w:rsid w:val="22653089"/>
    <w:rsid w:val="226710AB"/>
    <w:rsid w:val="22672C49"/>
    <w:rsid w:val="22683D68"/>
    <w:rsid w:val="226A792E"/>
    <w:rsid w:val="226A7E3C"/>
    <w:rsid w:val="226C3923"/>
    <w:rsid w:val="226E13C4"/>
    <w:rsid w:val="2271617F"/>
    <w:rsid w:val="2272169B"/>
    <w:rsid w:val="227246EA"/>
    <w:rsid w:val="2274105B"/>
    <w:rsid w:val="227459B3"/>
    <w:rsid w:val="22751B5F"/>
    <w:rsid w:val="227523DE"/>
    <w:rsid w:val="22772B56"/>
    <w:rsid w:val="22773277"/>
    <w:rsid w:val="22784E5B"/>
    <w:rsid w:val="227C192B"/>
    <w:rsid w:val="22811D23"/>
    <w:rsid w:val="228173BE"/>
    <w:rsid w:val="22821F03"/>
    <w:rsid w:val="2284702E"/>
    <w:rsid w:val="22862149"/>
    <w:rsid w:val="22862D42"/>
    <w:rsid w:val="228707BB"/>
    <w:rsid w:val="22884F9D"/>
    <w:rsid w:val="228900A0"/>
    <w:rsid w:val="228A70AB"/>
    <w:rsid w:val="228C0E13"/>
    <w:rsid w:val="228C1C18"/>
    <w:rsid w:val="2290064A"/>
    <w:rsid w:val="22927A6F"/>
    <w:rsid w:val="22986B5E"/>
    <w:rsid w:val="229931AA"/>
    <w:rsid w:val="229932BA"/>
    <w:rsid w:val="229B328E"/>
    <w:rsid w:val="229D2F3C"/>
    <w:rsid w:val="229F557B"/>
    <w:rsid w:val="22A4003B"/>
    <w:rsid w:val="22A4194F"/>
    <w:rsid w:val="22A44B85"/>
    <w:rsid w:val="22A54A65"/>
    <w:rsid w:val="22A63166"/>
    <w:rsid w:val="22A711F5"/>
    <w:rsid w:val="22A73B4C"/>
    <w:rsid w:val="22A75E57"/>
    <w:rsid w:val="22A84DA7"/>
    <w:rsid w:val="22A938F3"/>
    <w:rsid w:val="22AB4366"/>
    <w:rsid w:val="22AE6A86"/>
    <w:rsid w:val="22AF7E69"/>
    <w:rsid w:val="22B36124"/>
    <w:rsid w:val="22B47ACE"/>
    <w:rsid w:val="22B910AC"/>
    <w:rsid w:val="22B91CB0"/>
    <w:rsid w:val="22BA21E8"/>
    <w:rsid w:val="22BB0294"/>
    <w:rsid w:val="22BC2532"/>
    <w:rsid w:val="22BC6155"/>
    <w:rsid w:val="22C03D87"/>
    <w:rsid w:val="22C15103"/>
    <w:rsid w:val="22C23789"/>
    <w:rsid w:val="22C2589B"/>
    <w:rsid w:val="22C30EC2"/>
    <w:rsid w:val="22C51FAD"/>
    <w:rsid w:val="22C96D31"/>
    <w:rsid w:val="22CA136A"/>
    <w:rsid w:val="22CB47C6"/>
    <w:rsid w:val="22CD51D8"/>
    <w:rsid w:val="22CE28D8"/>
    <w:rsid w:val="22CF28AC"/>
    <w:rsid w:val="22D17EB6"/>
    <w:rsid w:val="22D21FAB"/>
    <w:rsid w:val="22D41A3D"/>
    <w:rsid w:val="22D4638A"/>
    <w:rsid w:val="22D629E9"/>
    <w:rsid w:val="22D73972"/>
    <w:rsid w:val="22D859F4"/>
    <w:rsid w:val="22DC4D7E"/>
    <w:rsid w:val="22DD12DB"/>
    <w:rsid w:val="22DF4F9C"/>
    <w:rsid w:val="22E3443E"/>
    <w:rsid w:val="22E80F92"/>
    <w:rsid w:val="22EA3878"/>
    <w:rsid w:val="22ED5A19"/>
    <w:rsid w:val="22F07CF0"/>
    <w:rsid w:val="22F10816"/>
    <w:rsid w:val="22F13108"/>
    <w:rsid w:val="22F171E0"/>
    <w:rsid w:val="22F40C6C"/>
    <w:rsid w:val="22F50467"/>
    <w:rsid w:val="22F5459D"/>
    <w:rsid w:val="22F75DB7"/>
    <w:rsid w:val="22FA08EA"/>
    <w:rsid w:val="22FB7370"/>
    <w:rsid w:val="22FF5F57"/>
    <w:rsid w:val="23007B77"/>
    <w:rsid w:val="23023E39"/>
    <w:rsid w:val="23033F2A"/>
    <w:rsid w:val="23052DEB"/>
    <w:rsid w:val="23063448"/>
    <w:rsid w:val="23064203"/>
    <w:rsid w:val="23067777"/>
    <w:rsid w:val="23084716"/>
    <w:rsid w:val="230941EC"/>
    <w:rsid w:val="230A2151"/>
    <w:rsid w:val="230A5CA1"/>
    <w:rsid w:val="230B0C1D"/>
    <w:rsid w:val="230F7C39"/>
    <w:rsid w:val="231141F4"/>
    <w:rsid w:val="231358A6"/>
    <w:rsid w:val="23140648"/>
    <w:rsid w:val="23144263"/>
    <w:rsid w:val="231459B1"/>
    <w:rsid w:val="2315784B"/>
    <w:rsid w:val="2316114C"/>
    <w:rsid w:val="23181ADA"/>
    <w:rsid w:val="23196099"/>
    <w:rsid w:val="231B5999"/>
    <w:rsid w:val="231C4E35"/>
    <w:rsid w:val="231D064A"/>
    <w:rsid w:val="2321017D"/>
    <w:rsid w:val="23220099"/>
    <w:rsid w:val="232214AD"/>
    <w:rsid w:val="23275A4F"/>
    <w:rsid w:val="2327760C"/>
    <w:rsid w:val="23291F2F"/>
    <w:rsid w:val="232B2104"/>
    <w:rsid w:val="232D0A72"/>
    <w:rsid w:val="232E5D19"/>
    <w:rsid w:val="23331B1A"/>
    <w:rsid w:val="23361104"/>
    <w:rsid w:val="23365DEF"/>
    <w:rsid w:val="23373911"/>
    <w:rsid w:val="233753A8"/>
    <w:rsid w:val="23395007"/>
    <w:rsid w:val="233A6D5D"/>
    <w:rsid w:val="233A79C6"/>
    <w:rsid w:val="233B13A0"/>
    <w:rsid w:val="233C20D2"/>
    <w:rsid w:val="233D6270"/>
    <w:rsid w:val="233E271C"/>
    <w:rsid w:val="233E3E86"/>
    <w:rsid w:val="233F69DF"/>
    <w:rsid w:val="2341070F"/>
    <w:rsid w:val="2342416A"/>
    <w:rsid w:val="234640C0"/>
    <w:rsid w:val="23473F6B"/>
    <w:rsid w:val="23476F9D"/>
    <w:rsid w:val="23492324"/>
    <w:rsid w:val="234A7A04"/>
    <w:rsid w:val="234C106A"/>
    <w:rsid w:val="23513720"/>
    <w:rsid w:val="2353667B"/>
    <w:rsid w:val="235377E4"/>
    <w:rsid w:val="23537DCA"/>
    <w:rsid w:val="235569AA"/>
    <w:rsid w:val="23562105"/>
    <w:rsid w:val="23581A14"/>
    <w:rsid w:val="23593D4A"/>
    <w:rsid w:val="235E3C5F"/>
    <w:rsid w:val="235E7311"/>
    <w:rsid w:val="2360413E"/>
    <w:rsid w:val="23613A01"/>
    <w:rsid w:val="2365016C"/>
    <w:rsid w:val="23651041"/>
    <w:rsid w:val="23652243"/>
    <w:rsid w:val="236533E8"/>
    <w:rsid w:val="2365782D"/>
    <w:rsid w:val="2366343A"/>
    <w:rsid w:val="236811A6"/>
    <w:rsid w:val="2369393C"/>
    <w:rsid w:val="236A41F3"/>
    <w:rsid w:val="236A714B"/>
    <w:rsid w:val="236C51A4"/>
    <w:rsid w:val="236D1A2C"/>
    <w:rsid w:val="236D1FF5"/>
    <w:rsid w:val="237056B5"/>
    <w:rsid w:val="23735978"/>
    <w:rsid w:val="23754AE5"/>
    <w:rsid w:val="23781276"/>
    <w:rsid w:val="23792E4F"/>
    <w:rsid w:val="237A7290"/>
    <w:rsid w:val="237C712E"/>
    <w:rsid w:val="237D5AFF"/>
    <w:rsid w:val="237E1642"/>
    <w:rsid w:val="23826C5E"/>
    <w:rsid w:val="238517A4"/>
    <w:rsid w:val="23870158"/>
    <w:rsid w:val="2389150F"/>
    <w:rsid w:val="23894CA7"/>
    <w:rsid w:val="238B39E6"/>
    <w:rsid w:val="238D7CD6"/>
    <w:rsid w:val="239127BB"/>
    <w:rsid w:val="23917C8C"/>
    <w:rsid w:val="239215B8"/>
    <w:rsid w:val="23924B83"/>
    <w:rsid w:val="23994901"/>
    <w:rsid w:val="239A54DF"/>
    <w:rsid w:val="239A76EF"/>
    <w:rsid w:val="239B3F6F"/>
    <w:rsid w:val="239D091B"/>
    <w:rsid w:val="239D3A22"/>
    <w:rsid w:val="239E329D"/>
    <w:rsid w:val="23A742DD"/>
    <w:rsid w:val="23A75EDD"/>
    <w:rsid w:val="23AA62E2"/>
    <w:rsid w:val="23AB19A6"/>
    <w:rsid w:val="23AE7084"/>
    <w:rsid w:val="23B00528"/>
    <w:rsid w:val="23B151D6"/>
    <w:rsid w:val="23B25C47"/>
    <w:rsid w:val="23B3084D"/>
    <w:rsid w:val="23B363C5"/>
    <w:rsid w:val="23B627CE"/>
    <w:rsid w:val="23BA13B6"/>
    <w:rsid w:val="23BD22BA"/>
    <w:rsid w:val="23BE49BF"/>
    <w:rsid w:val="23C07C96"/>
    <w:rsid w:val="23C1384B"/>
    <w:rsid w:val="23C23E41"/>
    <w:rsid w:val="23C31D48"/>
    <w:rsid w:val="23C64C82"/>
    <w:rsid w:val="23C9058B"/>
    <w:rsid w:val="23CB29F5"/>
    <w:rsid w:val="23CB2C19"/>
    <w:rsid w:val="23CE72D6"/>
    <w:rsid w:val="23CF23B1"/>
    <w:rsid w:val="23D33FD2"/>
    <w:rsid w:val="23D448E9"/>
    <w:rsid w:val="23D62AA3"/>
    <w:rsid w:val="23D66BF5"/>
    <w:rsid w:val="23DC2343"/>
    <w:rsid w:val="23DF3582"/>
    <w:rsid w:val="23DF5966"/>
    <w:rsid w:val="23E148C5"/>
    <w:rsid w:val="23E657B1"/>
    <w:rsid w:val="23E7625B"/>
    <w:rsid w:val="23EB3D22"/>
    <w:rsid w:val="23EC5AF8"/>
    <w:rsid w:val="23ED3E39"/>
    <w:rsid w:val="23EF7511"/>
    <w:rsid w:val="23F00B3A"/>
    <w:rsid w:val="23F222DF"/>
    <w:rsid w:val="23F34179"/>
    <w:rsid w:val="23F56B44"/>
    <w:rsid w:val="23F60787"/>
    <w:rsid w:val="23F64659"/>
    <w:rsid w:val="23F83B07"/>
    <w:rsid w:val="23FA333C"/>
    <w:rsid w:val="23FE14DF"/>
    <w:rsid w:val="23FE3610"/>
    <w:rsid w:val="23FF4F83"/>
    <w:rsid w:val="24000A50"/>
    <w:rsid w:val="2400217F"/>
    <w:rsid w:val="24043993"/>
    <w:rsid w:val="240446A0"/>
    <w:rsid w:val="240923E3"/>
    <w:rsid w:val="240A1DDB"/>
    <w:rsid w:val="240A3423"/>
    <w:rsid w:val="240A684A"/>
    <w:rsid w:val="240D420E"/>
    <w:rsid w:val="240F6E81"/>
    <w:rsid w:val="24143614"/>
    <w:rsid w:val="2417544A"/>
    <w:rsid w:val="24197F0D"/>
    <w:rsid w:val="241B2D8D"/>
    <w:rsid w:val="241C0818"/>
    <w:rsid w:val="241C3626"/>
    <w:rsid w:val="241D095F"/>
    <w:rsid w:val="241F0524"/>
    <w:rsid w:val="24202525"/>
    <w:rsid w:val="24206461"/>
    <w:rsid w:val="24211F26"/>
    <w:rsid w:val="24224CBC"/>
    <w:rsid w:val="24233EFC"/>
    <w:rsid w:val="242A0316"/>
    <w:rsid w:val="242A1B02"/>
    <w:rsid w:val="242B3CDB"/>
    <w:rsid w:val="242B736A"/>
    <w:rsid w:val="242C0DA3"/>
    <w:rsid w:val="242D22F7"/>
    <w:rsid w:val="2436249A"/>
    <w:rsid w:val="24372273"/>
    <w:rsid w:val="243753C8"/>
    <w:rsid w:val="243A48B8"/>
    <w:rsid w:val="243B4D79"/>
    <w:rsid w:val="243C1F4A"/>
    <w:rsid w:val="243C363B"/>
    <w:rsid w:val="243F6A9D"/>
    <w:rsid w:val="244171C8"/>
    <w:rsid w:val="24472413"/>
    <w:rsid w:val="2448186E"/>
    <w:rsid w:val="244E09CC"/>
    <w:rsid w:val="244E68FD"/>
    <w:rsid w:val="244F7C0D"/>
    <w:rsid w:val="245025BF"/>
    <w:rsid w:val="245179F1"/>
    <w:rsid w:val="24523C9B"/>
    <w:rsid w:val="24533C22"/>
    <w:rsid w:val="24583F5E"/>
    <w:rsid w:val="245D2392"/>
    <w:rsid w:val="245D2DC5"/>
    <w:rsid w:val="245F705B"/>
    <w:rsid w:val="24601B33"/>
    <w:rsid w:val="246106FD"/>
    <w:rsid w:val="24620837"/>
    <w:rsid w:val="24652351"/>
    <w:rsid w:val="24657AC5"/>
    <w:rsid w:val="24667C70"/>
    <w:rsid w:val="24672A87"/>
    <w:rsid w:val="246A5145"/>
    <w:rsid w:val="246D31D3"/>
    <w:rsid w:val="246E115C"/>
    <w:rsid w:val="246E6CD8"/>
    <w:rsid w:val="2472614D"/>
    <w:rsid w:val="247457A6"/>
    <w:rsid w:val="24753EAC"/>
    <w:rsid w:val="24777EB2"/>
    <w:rsid w:val="247B4907"/>
    <w:rsid w:val="24835E98"/>
    <w:rsid w:val="248428BD"/>
    <w:rsid w:val="24847C3A"/>
    <w:rsid w:val="24851810"/>
    <w:rsid w:val="24867DE9"/>
    <w:rsid w:val="24877E64"/>
    <w:rsid w:val="24882292"/>
    <w:rsid w:val="24895F7D"/>
    <w:rsid w:val="24897F59"/>
    <w:rsid w:val="248B6F92"/>
    <w:rsid w:val="248C2BFC"/>
    <w:rsid w:val="248C5DD3"/>
    <w:rsid w:val="248E43A1"/>
    <w:rsid w:val="24915C5C"/>
    <w:rsid w:val="2492021D"/>
    <w:rsid w:val="249516DC"/>
    <w:rsid w:val="24970DAC"/>
    <w:rsid w:val="24974180"/>
    <w:rsid w:val="249865AD"/>
    <w:rsid w:val="24994A76"/>
    <w:rsid w:val="249B60BA"/>
    <w:rsid w:val="249E6EBE"/>
    <w:rsid w:val="249F7C88"/>
    <w:rsid w:val="24A279FA"/>
    <w:rsid w:val="24A86518"/>
    <w:rsid w:val="24A9760D"/>
    <w:rsid w:val="24AB1A30"/>
    <w:rsid w:val="24AB5100"/>
    <w:rsid w:val="24AB79E3"/>
    <w:rsid w:val="24AC2B2C"/>
    <w:rsid w:val="24AE010B"/>
    <w:rsid w:val="24AE58F8"/>
    <w:rsid w:val="24AF45F2"/>
    <w:rsid w:val="24B06160"/>
    <w:rsid w:val="24B52569"/>
    <w:rsid w:val="24B70C2D"/>
    <w:rsid w:val="24BC0721"/>
    <w:rsid w:val="24BC29CD"/>
    <w:rsid w:val="24BF00B2"/>
    <w:rsid w:val="24BF6C67"/>
    <w:rsid w:val="24C247E9"/>
    <w:rsid w:val="24C27150"/>
    <w:rsid w:val="24C33F4D"/>
    <w:rsid w:val="24C4288F"/>
    <w:rsid w:val="24C67E0F"/>
    <w:rsid w:val="24C83543"/>
    <w:rsid w:val="24C858F6"/>
    <w:rsid w:val="24CD19E0"/>
    <w:rsid w:val="24CE272D"/>
    <w:rsid w:val="24CF658B"/>
    <w:rsid w:val="24D066DB"/>
    <w:rsid w:val="24D1677F"/>
    <w:rsid w:val="24D23E2B"/>
    <w:rsid w:val="24D47EA5"/>
    <w:rsid w:val="24D72865"/>
    <w:rsid w:val="24DE426F"/>
    <w:rsid w:val="24E558C2"/>
    <w:rsid w:val="24E77793"/>
    <w:rsid w:val="24E977A2"/>
    <w:rsid w:val="24EC550B"/>
    <w:rsid w:val="24EC5CB5"/>
    <w:rsid w:val="24F01168"/>
    <w:rsid w:val="24F430ED"/>
    <w:rsid w:val="24F461C9"/>
    <w:rsid w:val="24F549F6"/>
    <w:rsid w:val="24F71452"/>
    <w:rsid w:val="24F71641"/>
    <w:rsid w:val="24FC6736"/>
    <w:rsid w:val="24FD57F3"/>
    <w:rsid w:val="24FF5FEE"/>
    <w:rsid w:val="25001E2A"/>
    <w:rsid w:val="25020E84"/>
    <w:rsid w:val="25033C52"/>
    <w:rsid w:val="2507599C"/>
    <w:rsid w:val="250849C7"/>
    <w:rsid w:val="2508748D"/>
    <w:rsid w:val="250A6915"/>
    <w:rsid w:val="250C0608"/>
    <w:rsid w:val="250C7751"/>
    <w:rsid w:val="250E5F94"/>
    <w:rsid w:val="2511373C"/>
    <w:rsid w:val="25113F19"/>
    <w:rsid w:val="251412E6"/>
    <w:rsid w:val="25165249"/>
    <w:rsid w:val="251A2723"/>
    <w:rsid w:val="251B58CD"/>
    <w:rsid w:val="251E19B2"/>
    <w:rsid w:val="251E1C10"/>
    <w:rsid w:val="251E38CF"/>
    <w:rsid w:val="252372E2"/>
    <w:rsid w:val="25261893"/>
    <w:rsid w:val="25266599"/>
    <w:rsid w:val="25271127"/>
    <w:rsid w:val="25286186"/>
    <w:rsid w:val="252B07AD"/>
    <w:rsid w:val="252C0F26"/>
    <w:rsid w:val="252E4470"/>
    <w:rsid w:val="252F299A"/>
    <w:rsid w:val="2531044F"/>
    <w:rsid w:val="2532221C"/>
    <w:rsid w:val="2535374E"/>
    <w:rsid w:val="253633C0"/>
    <w:rsid w:val="2536697B"/>
    <w:rsid w:val="25382220"/>
    <w:rsid w:val="253925C7"/>
    <w:rsid w:val="25395856"/>
    <w:rsid w:val="253C6A66"/>
    <w:rsid w:val="25410FC2"/>
    <w:rsid w:val="25414D09"/>
    <w:rsid w:val="2548649D"/>
    <w:rsid w:val="254D281B"/>
    <w:rsid w:val="254E4487"/>
    <w:rsid w:val="255017B3"/>
    <w:rsid w:val="2552185C"/>
    <w:rsid w:val="25526C0C"/>
    <w:rsid w:val="255402A5"/>
    <w:rsid w:val="25592658"/>
    <w:rsid w:val="25661E1D"/>
    <w:rsid w:val="256664E0"/>
    <w:rsid w:val="25672848"/>
    <w:rsid w:val="2567668A"/>
    <w:rsid w:val="25681AD2"/>
    <w:rsid w:val="2569224C"/>
    <w:rsid w:val="256A650C"/>
    <w:rsid w:val="256A6D23"/>
    <w:rsid w:val="256C4849"/>
    <w:rsid w:val="257003C6"/>
    <w:rsid w:val="2575656F"/>
    <w:rsid w:val="2576277F"/>
    <w:rsid w:val="25775108"/>
    <w:rsid w:val="25783B76"/>
    <w:rsid w:val="25791BD6"/>
    <w:rsid w:val="257A5767"/>
    <w:rsid w:val="257D1A2A"/>
    <w:rsid w:val="257E00B0"/>
    <w:rsid w:val="257E24D0"/>
    <w:rsid w:val="257E29C0"/>
    <w:rsid w:val="258018F3"/>
    <w:rsid w:val="258317DD"/>
    <w:rsid w:val="258544DD"/>
    <w:rsid w:val="258811BC"/>
    <w:rsid w:val="258866F1"/>
    <w:rsid w:val="25896ED3"/>
    <w:rsid w:val="258A4116"/>
    <w:rsid w:val="258A5EB6"/>
    <w:rsid w:val="258D61EA"/>
    <w:rsid w:val="258E2BD9"/>
    <w:rsid w:val="25920556"/>
    <w:rsid w:val="25951313"/>
    <w:rsid w:val="25954250"/>
    <w:rsid w:val="25963685"/>
    <w:rsid w:val="25971242"/>
    <w:rsid w:val="259A4F20"/>
    <w:rsid w:val="259C0F22"/>
    <w:rsid w:val="259F1CD6"/>
    <w:rsid w:val="25A0024E"/>
    <w:rsid w:val="25A00E92"/>
    <w:rsid w:val="25A068E5"/>
    <w:rsid w:val="25A07E00"/>
    <w:rsid w:val="25A43210"/>
    <w:rsid w:val="25A959EC"/>
    <w:rsid w:val="25AB75E7"/>
    <w:rsid w:val="25AF3943"/>
    <w:rsid w:val="25B03897"/>
    <w:rsid w:val="25B215EA"/>
    <w:rsid w:val="25B331EC"/>
    <w:rsid w:val="25B423B8"/>
    <w:rsid w:val="25B46764"/>
    <w:rsid w:val="25B81BE9"/>
    <w:rsid w:val="25B85E92"/>
    <w:rsid w:val="25BB2298"/>
    <w:rsid w:val="25BB2CB4"/>
    <w:rsid w:val="25C00DD8"/>
    <w:rsid w:val="25C139EE"/>
    <w:rsid w:val="25C207BE"/>
    <w:rsid w:val="25C22B63"/>
    <w:rsid w:val="25C717D2"/>
    <w:rsid w:val="25C87578"/>
    <w:rsid w:val="25CC1397"/>
    <w:rsid w:val="25CC27CC"/>
    <w:rsid w:val="25CC2AB6"/>
    <w:rsid w:val="25CD48DD"/>
    <w:rsid w:val="25CD6701"/>
    <w:rsid w:val="25D10165"/>
    <w:rsid w:val="25D11AE3"/>
    <w:rsid w:val="25D179B2"/>
    <w:rsid w:val="25D2166C"/>
    <w:rsid w:val="25D33985"/>
    <w:rsid w:val="25D409E9"/>
    <w:rsid w:val="25D43362"/>
    <w:rsid w:val="25D53ED1"/>
    <w:rsid w:val="25D70BAE"/>
    <w:rsid w:val="25D86B18"/>
    <w:rsid w:val="25DA2834"/>
    <w:rsid w:val="25DD4F43"/>
    <w:rsid w:val="25DE4516"/>
    <w:rsid w:val="25E02EEE"/>
    <w:rsid w:val="25E05997"/>
    <w:rsid w:val="25E10F4C"/>
    <w:rsid w:val="25E26894"/>
    <w:rsid w:val="25E32DE3"/>
    <w:rsid w:val="25E76975"/>
    <w:rsid w:val="25E8179A"/>
    <w:rsid w:val="25E87744"/>
    <w:rsid w:val="25EA4573"/>
    <w:rsid w:val="25EC40C9"/>
    <w:rsid w:val="25EF228B"/>
    <w:rsid w:val="25F01D93"/>
    <w:rsid w:val="25F14582"/>
    <w:rsid w:val="25F319D2"/>
    <w:rsid w:val="25F93ACD"/>
    <w:rsid w:val="25FC174A"/>
    <w:rsid w:val="25FE4BDF"/>
    <w:rsid w:val="260174A5"/>
    <w:rsid w:val="26024E33"/>
    <w:rsid w:val="26027F0B"/>
    <w:rsid w:val="260B4D73"/>
    <w:rsid w:val="260D34F3"/>
    <w:rsid w:val="260F4F9F"/>
    <w:rsid w:val="26105850"/>
    <w:rsid w:val="2611132D"/>
    <w:rsid w:val="26114EF6"/>
    <w:rsid w:val="26122D9D"/>
    <w:rsid w:val="26130016"/>
    <w:rsid w:val="26146F3F"/>
    <w:rsid w:val="26167059"/>
    <w:rsid w:val="261729E6"/>
    <w:rsid w:val="261A2F32"/>
    <w:rsid w:val="261E07C1"/>
    <w:rsid w:val="261F5C4F"/>
    <w:rsid w:val="26205D3C"/>
    <w:rsid w:val="26212409"/>
    <w:rsid w:val="26272006"/>
    <w:rsid w:val="26291063"/>
    <w:rsid w:val="262B3650"/>
    <w:rsid w:val="262B456E"/>
    <w:rsid w:val="262B632D"/>
    <w:rsid w:val="262B663E"/>
    <w:rsid w:val="262B6CB0"/>
    <w:rsid w:val="262C3424"/>
    <w:rsid w:val="26302E39"/>
    <w:rsid w:val="263120C8"/>
    <w:rsid w:val="2631647D"/>
    <w:rsid w:val="26320D3D"/>
    <w:rsid w:val="26340287"/>
    <w:rsid w:val="2634163D"/>
    <w:rsid w:val="26343242"/>
    <w:rsid w:val="26372ED5"/>
    <w:rsid w:val="263866BF"/>
    <w:rsid w:val="263A63D0"/>
    <w:rsid w:val="263A6F3C"/>
    <w:rsid w:val="263B6CC1"/>
    <w:rsid w:val="263C6EBD"/>
    <w:rsid w:val="263D1C60"/>
    <w:rsid w:val="263F2EB7"/>
    <w:rsid w:val="26441016"/>
    <w:rsid w:val="2644258C"/>
    <w:rsid w:val="264519F0"/>
    <w:rsid w:val="26454B6A"/>
    <w:rsid w:val="26455F22"/>
    <w:rsid w:val="26461FAA"/>
    <w:rsid w:val="26464DF9"/>
    <w:rsid w:val="26483514"/>
    <w:rsid w:val="264A5007"/>
    <w:rsid w:val="264C3AAC"/>
    <w:rsid w:val="264F4787"/>
    <w:rsid w:val="265045E8"/>
    <w:rsid w:val="26505CF5"/>
    <w:rsid w:val="265167FA"/>
    <w:rsid w:val="26550AD9"/>
    <w:rsid w:val="26575E4B"/>
    <w:rsid w:val="265761EB"/>
    <w:rsid w:val="26593BD4"/>
    <w:rsid w:val="265D30A3"/>
    <w:rsid w:val="2662092D"/>
    <w:rsid w:val="26622EE2"/>
    <w:rsid w:val="26660AF6"/>
    <w:rsid w:val="266A5F46"/>
    <w:rsid w:val="266C1A83"/>
    <w:rsid w:val="266F67F9"/>
    <w:rsid w:val="2671369E"/>
    <w:rsid w:val="26727B69"/>
    <w:rsid w:val="26755675"/>
    <w:rsid w:val="26771790"/>
    <w:rsid w:val="26775500"/>
    <w:rsid w:val="26787C79"/>
    <w:rsid w:val="26797825"/>
    <w:rsid w:val="267B25D4"/>
    <w:rsid w:val="267B616D"/>
    <w:rsid w:val="26802DBB"/>
    <w:rsid w:val="268072D0"/>
    <w:rsid w:val="2685349F"/>
    <w:rsid w:val="2685733F"/>
    <w:rsid w:val="26882176"/>
    <w:rsid w:val="26883C1B"/>
    <w:rsid w:val="268A1F6B"/>
    <w:rsid w:val="268C21D2"/>
    <w:rsid w:val="268C6F03"/>
    <w:rsid w:val="268C74FA"/>
    <w:rsid w:val="268F701E"/>
    <w:rsid w:val="26903B73"/>
    <w:rsid w:val="26907BF1"/>
    <w:rsid w:val="26910660"/>
    <w:rsid w:val="26910F01"/>
    <w:rsid w:val="26942F42"/>
    <w:rsid w:val="26980A14"/>
    <w:rsid w:val="2699359C"/>
    <w:rsid w:val="269E1CD9"/>
    <w:rsid w:val="26A304C6"/>
    <w:rsid w:val="26A33069"/>
    <w:rsid w:val="26A61F70"/>
    <w:rsid w:val="26AA0739"/>
    <w:rsid w:val="26AA5779"/>
    <w:rsid w:val="26AB4D68"/>
    <w:rsid w:val="26AF25A2"/>
    <w:rsid w:val="26AF6B71"/>
    <w:rsid w:val="26B44B5F"/>
    <w:rsid w:val="26B83922"/>
    <w:rsid w:val="26BA188B"/>
    <w:rsid w:val="26BA396D"/>
    <w:rsid w:val="26BB68B3"/>
    <w:rsid w:val="26BE417B"/>
    <w:rsid w:val="26BF4F30"/>
    <w:rsid w:val="26BF7EBF"/>
    <w:rsid w:val="26C04114"/>
    <w:rsid w:val="26C12CE5"/>
    <w:rsid w:val="26C14DF4"/>
    <w:rsid w:val="26C174FF"/>
    <w:rsid w:val="26C274F5"/>
    <w:rsid w:val="26C43F72"/>
    <w:rsid w:val="26C6104C"/>
    <w:rsid w:val="26C975BC"/>
    <w:rsid w:val="26CA1A14"/>
    <w:rsid w:val="26CA28F2"/>
    <w:rsid w:val="26CA4B20"/>
    <w:rsid w:val="26CE2721"/>
    <w:rsid w:val="26D03A2D"/>
    <w:rsid w:val="26D161EE"/>
    <w:rsid w:val="26D254D5"/>
    <w:rsid w:val="26D423F5"/>
    <w:rsid w:val="26D92518"/>
    <w:rsid w:val="26D9625F"/>
    <w:rsid w:val="26DA2B64"/>
    <w:rsid w:val="26DB2113"/>
    <w:rsid w:val="26DC30BC"/>
    <w:rsid w:val="26DC7819"/>
    <w:rsid w:val="26DD0672"/>
    <w:rsid w:val="26DD24F7"/>
    <w:rsid w:val="26DD7423"/>
    <w:rsid w:val="26DE383E"/>
    <w:rsid w:val="26DF51ED"/>
    <w:rsid w:val="26E336D6"/>
    <w:rsid w:val="26E7183D"/>
    <w:rsid w:val="26E750E9"/>
    <w:rsid w:val="26E8267A"/>
    <w:rsid w:val="26E96556"/>
    <w:rsid w:val="26ED42DE"/>
    <w:rsid w:val="26ED4D41"/>
    <w:rsid w:val="26EE1102"/>
    <w:rsid w:val="26EE73FC"/>
    <w:rsid w:val="26F707F7"/>
    <w:rsid w:val="26F86813"/>
    <w:rsid w:val="26FA07B0"/>
    <w:rsid w:val="26FB4257"/>
    <w:rsid w:val="26FB7238"/>
    <w:rsid w:val="26FB7DF3"/>
    <w:rsid w:val="26FF5BC3"/>
    <w:rsid w:val="270150C1"/>
    <w:rsid w:val="27015489"/>
    <w:rsid w:val="270370A0"/>
    <w:rsid w:val="270723AD"/>
    <w:rsid w:val="270771D9"/>
    <w:rsid w:val="27092857"/>
    <w:rsid w:val="270B1C02"/>
    <w:rsid w:val="270C1D05"/>
    <w:rsid w:val="270F5A4B"/>
    <w:rsid w:val="271668E2"/>
    <w:rsid w:val="27174D99"/>
    <w:rsid w:val="2718154E"/>
    <w:rsid w:val="271A56DE"/>
    <w:rsid w:val="271C4AC9"/>
    <w:rsid w:val="271C76CC"/>
    <w:rsid w:val="271D4559"/>
    <w:rsid w:val="271E48F7"/>
    <w:rsid w:val="27211A81"/>
    <w:rsid w:val="27213230"/>
    <w:rsid w:val="27224228"/>
    <w:rsid w:val="27233265"/>
    <w:rsid w:val="27282DD2"/>
    <w:rsid w:val="272A4DED"/>
    <w:rsid w:val="272C266A"/>
    <w:rsid w:val="272C7798"/>
    <w:rsid w:val="272D0F9F"/>
    <w:rsid w:val="272D33AB"/>
    <w:rsid w:val="272D6121"/>
    <w:rsid w:val="27304038"/>
    <w:rsid w:val="27315EBA"/>
    <w:rsid w:val="27334D3A"/>
    <w:rsid w:val="27346DD7"/>
    <w:rsid w:val="27372475"/>
    <w:rsid w:val="2738590F"/>
    <w:rsid w:val="27387AAA"/>
    <w:rsid w:val="273B6F65"/>
    <w:rsid w:val="273C19CF"/>
    <w:rsid w:val="273D051E"/>
    <w:rsid w:val="273D1F66"/>
    <w:rsid w:val="273D66F1"/>
    <w:rsid w:val="27401873"/>
    <w:rsid w:val="274160AF"/>
    <w:rsid w:val="27421DC6"/>
    <w:rsid w:val="2745512B"/>
    <w:rsid w:val="27460C54"/>
    <w:rsid w:val="27463AF8"/>
    <w:rsid w:val="274B5F43"/>
    <w:rsid w:val="274E058B"/>
    <w:rsid w:val="274E60C1"/>
    <w:rsid w:val="274E6F1B"/>
    <w:rsid w:val="27504D3D"/>
    <w:rsid w:val="27521991"/>
    <w:rsid w:val="2752739E"/>
    <w:rsid w:val="2753491C"/>
    <w:rsid w:val="27547654"/>
    <w:rsid w:val="27573DEF"/>
    <w:rsid w:val="275914B0"/>
    <w:rsid w:val="275C0E0C"/>
    <w:rsid w:val="275C7FBB"/>
    <w:rsid w:val="275F0101"/>
    <w:rsid w:val="27616819"/>
    <w:rsid w:val="276249DA"/>
    <w:rsid w:val="276679AC"/>
    <w:rsid w:val="27673B1C"/>
    <w:rsid w:val="276752B5"/>
    <w:rsid w:val="276C0BA2"/>
    <w:rsid w:val="276D7B96"/>
    <w:rsid w:val="27734754"/>
    <w:rsid w:val="27744752"/>
    <w:rsid w:val="277802E6"/>
    <w:rsid w:val="27785F02"/>
    <w:rsid w:val="2778704F"/>
    <w:rsid w:val="277B3F6E"/>
    <w:rsid w:val="277E309C"/>
    <w:rsid w:val="277E6743"/>
    <w:rsid w:val="278201AF"/>
    <w:rsid w:val="27833657"/>
    <w:rsid w:val="2784123D"/>
    <w:rsid w:val="27845DAF"/>
    <w:rsid w:val="2785761A"/>
    <w:rsid w:val="27863504"/>
    <w:rsid w:val="27871201"/>
    <w:rsid w:val="27874901"/>
    <w:rsid w:val="27896786"/>
    <w:rsid w:val="278E4CE0"/>
    <w:rsid w:val="27954F63"/>
    <w:rsid w:val="279562EE"/>
    <w:rsid w:val="2796325F"/>
    <w:rsid w:val="27975EDD"/>
    <w:rsid w:val="27981CEE"/>
    <w:rsid w:val="27991427"/>
    <w:rsid w:val="279C128C"/>
    <w:rsid w:val="279D3AFA"/>
    <w:rsid w:val="27A030C2"/>
    <w:rsid w:val="27A24D16"/>
    <w:rsid w:val="27A41EC1"/>
    <w:rsid w:val="27A77D2E"/>
    <w:rsid w:val="27A77E3E"/>
    <w:rsid w:val="27A814A7"/>
    <w:rsid w:val="27A8508F"/>
    <w:rsid w:val="27A9283C"/>
    <w:rsid w:val="27AA063A"/>
    <w:rsid w:val="27AC1281"/>
    <w:rsid w:val="27B058BF"/>
    <w:rsid w:val="27B22396"/>
    <w:rsid w:val="27B36EDA"/>
    <w:rsid w:val="27BA6A7B"/>
    <w:rsid w:val="27BE039E"/>
    <w:rsid w:val="27BE4920"/>
    <w:rsid w:val="27C20AEA"/>
    <w:rsid w:val="27C230C9"/>
    <w:rsid w:val="27C863FF"/>
    <w:rsid w:val="27C87971"/>
    <w:rsid w:val="27CB623F"/>
    <w:rsid w:val="27D17726"/>
    <w:rsid w:val="27D54EE8"/>
    <w:rsid w:val="27D55E7E"/>
    <w:rsid w:val="27D56EC6"/>
    <w:rsid w:val="27D820E5"/>
    <w:rsid w:val="27DD2055"/>
    <w:rsid w:val="27DD68B2"/>
    <w:rsid w:val="27E160A8"/>
    <w:rsid w:val="27E20ACC"/>
    <w:rsid w:val="27E6004D"/>
    <w:rsid w:val="27E73F49"/>
    <w:rsid w:val="27E81F70"/>
    <w:rsid w:val="27E92F90"/>
    <w:rsid w:val="27E94249"/>
    <w:rsid w:val="27EB6C8F"/>
    <w:rsid w:val="27ED039A"/>
    <w:rsid w:val="27EE0596"/>
    <w:rsid w:val="27F20539"/>
    <w:rsid w:val="27F3513A"/>
    <w:rsid w:val="27F449B3"/>
    <w:rsid w:val="27F505B7"/>
    <w:rsid w:val="27F71743"/>
    <w:rsid w:val="27F77E47"/>
    <w:rsid w:val="27FB606F"/>
    <w:rsid w:val="27FC505E"/>
    <w:rsid w:val="28010BC8"/>
    <w:rsid w:val="280218EC"/>
    <w:rsid w:val="28062BD3"/>
    <w:rsid w:val="28083E30"/>
    <w:rsid w:val="280B11F3"/>
    <w:rsid w:val="28102D79"/>
    <w:rsid w:val="281447DC"/>
    <w:rsid w:val="281805C0"/>
    <w:rsid w:val="28184990"/>
    <w:rsid w:val="28192472"/>
    <w:rsid w:val="281C3242"/>
    <w:rsid w:val="281C42BA"/>
    <w:rsid w:val="281D1C43"/>
    <w:rsid w:val="281D3CA1"/>
    <w:rsid w:val="28225CF7"/>
    <w:rsid w:val="282342F5"/>
    <w:rsid w:val="28261638"/>
    <w:rsid w:val="28263BF4"/>
    <w:rsid w:val="282939E1"/>
    <w:rsid w:val="282A1AC7"/>
    <w:rsid w:val="282B2F7A"/>
    <w:rsid w:val="282D0F72"/>
    <w:rsid w:val="28335A48"/>
    <w:rsid w:val="283E33CE"/>
    <w:rsid w:val="283E5A9D"/>
    <w:rsid w:val="28435A6B"/>
    <w:rsid w:val="28462E0C"/>
    <w:rsid w:val="28486B80"/>
    <w:rsid w:val="2849734A"/>
    <w:rsid w:val="284E1D8E"/>
    <w:rsid w:val="284E1E22"/>
    <w:rsid w:val="28501880"/>
    <w:rsid w:val="2853414D"/>
    <w:rsid w:val="285351B4"/>
    <w:rsid w:val="28546303"/>
    <w:rsid w:val="28552691"/>
    <w:rsid w:val="2858592B"/>
    <w:rsid w:val="28592902"/>
    <w:rsid w:val="285B1A98"/>
    <w:rsid w:val="285B5466"/>
    <w:rsid w:val="285C5DFF"/>
    <w:rsid w:val="285D491E"/>
    <w:rsid w:val="285F75A7"/>
    <w:rsid w:val="285F7E79"/>
    <w:rsid w:val="28643840"/>
    <w:rsid w:val="28643A51"/>
    <w:rsid w:val="28643AE9"/>
    <w:rsid w:val="286567B5"/>
    <w:rsid w:val="286732A8"/>
    <w:rsid w:val="28673BB5"/>
    <w:rsid w:val="286A18EA"/>
    <w:rsid w:val="286D1A3E"/>
    <w:rsid w:val="286D1CE1"/>
    <w:rsid w:val="286F026A"/>
    <w:rsid w:val="286F0AF0"/>
    <w:rsid w:val="28711FFF"/>
    <w:rsid w:val="28712C2C"/>
    <w:rsid w:val="28766E56"/>
    <w:rsid w:val="28772338"/>
    <w:rsid w:val="287767C5"/>
    <w:rsid w:val="28780B13"/>
    <w:rsid w:val="287D3EE2"/>
    <w:rsid w:val="287E0F48"/>
    <w:rsid w:val="287F05B2"/>
    <w:rsid w:val="287F6222"/>
    <w:rsid w:val="28857AA5"/>
    <w:rsid w:val="28884B4A"/>
    <w:rsid w:val="28896EAC"/>
    <w:rsid w:val="288A3AB6"/>
    <w:rsid w:val="288E0A9C"/>
    <w:rsid w:val="288F001E"/>
    <w:rsid w:val="288F6143"/>
    <w:rsid w:val="28930EF5"/>
    <w:rsid w:val="2896087A"/>
    <w:rsid w:val="28967CB0"/>
    <w:rsid w:val="28992B48"/>
    <w:rsid w:val="289970B6"/>
    <w:rsid w:val="289D1710"/>
    <w:rsid w:val="289E1FCF"/>
    <w:rsid w:val="28A2134E"/>
    <w:rsid w:val="28A3425A"/>
    <w:rsid w:val="28A87980"/>
    <w:rsid w:val="28AB1810"/>
    <w:rsid w:val="28AE6520"/>
    <w:rsid w:val="28B14AAF"/>
    <w:rsid w:val="28B51157"/>
    <w:rsid w:val="28B5223D"/>
    <w:rsid w:val="28B6061E"/>
    <w:rsid w:val="28B70ABF"/>
    <w:rsid w:val="28B76D32"/>
    <w:rsid w:val="28B93E9B"/>
    <w:rsid w:val="28B9716B"/>
    <w:rsid w:val="28BC0423"/>
    <w:rsid w:val="28BC6DB6"/>
    <w:rsid w:val="28BE1837"/>
    <w:rsid w:val="28C04FC9"/>
    <w:rsid w:val="28C07C81"/>
    <w:rsid w:val="28C219ED"/>
    <w:rsid w:val="28C24FEB"/>
    <w:rsid w:val="28C31B2F"/>
    <w:rsid w:val="28D04150"/>
    <w:rsid w:val="28D41642"/>
    <w:rsid w:val="28D570CF"/>
    <w:rsid w:val="28DA4BB7"/>
    <w:rsid w:val="28DB1C1F"/>
    <w:rsid w:val="28DD746D"/>
    <w:rsid w:val="28E01E0A"/>
    <w:rsid w:val="28E11298"/>
    <w:rsid w:val="28E21605"/>
    <w:rsid w:val="28E3366F"/>
    <w:rsid w:val="28E9328B"/>
    <w:rsid w:val="28EA79BB"/>
    <w:rsid w:val="28EB0EDA"/>
    <w:rsid w:val="28EB2FA8"/>
    <w:rsid w:val="28EB3A8B"/>
    <w:rsid w:val="28EC1026"/>
    <w:rsid w:val="28ED1067"/>
    <w:rsid w:val="28ED1B15"/>
    <w:rsid w:val="28EE5608"/>
    <w:rsid w:val="28EF12A2"/>
    <w:rsid w:val="28F141E3"/>
    <w:rsid w:val="28F30A5E"/>
    <w:rsid w:val="28F3598F"/>
    <w:rsid w:val="28F434CA"/>
    <w:rsid w:val="28F834D8"/>
    <w:rsid w:val="28F86402"/>
    <w:rsid w:val="28F92274"/>
    <w:rsid w:val="28F97CDC"/>
    <w:rsid w:val="28FA4C0F"/>
    <w:rsid w:val="28FD187D"/>
    <w:rsid w:val="28FF63C7"/>
    <w:rsid w:val="29000E66"/>
    <w:rsid w:val="290079FD"/>
    <w:rsid w:val="29015F97"/>
    <w:rsid w:val="2902774C"/>
    <w:rsid w:val="290472DD"/>
    <w:rsid w:val="2905076F"/>
    <w:rsid w:val="290709E3"/>
    <w:rsid w:val="29074C65"/>
    <w:rsid w:val="29094FF4"/>
    <w:rsid w:val="290A3BDB"/>
    <w:rsid w:val="290B2796"/>
    <w:rsid w:val="290B39F4"/>
    <w:rsid w:val="290C4D77"/>
    <w:rsid w:val="290E53B0"/>
    <w:rsid w:val="29103740"/>
    <w:rsid w:val="29105BC4"/>
    <w:rsid w:val="29107C9D"/>
    <w:rsid w:val="291244AD"/>
    <w:rsid w:val="29164290"/>
    <w:rsid w:val="291819FB"/>
    <w:rsid w:val="29191938"/>
    <w:rsid w:val="291A2660"/>
    <w:rsid w:val="291B73D5"/>
    <w:rsid w:val="29204B72"/>
    <w:rsid w:val="29211404"/>
    <w:rsid w:val="292474E8"/>
    <w:rsid w:val="29254711"/>
    <w:rsid w:val="292556BE"/>
    <w:rsid w:val="29262384"/>
    <w:rsid w:val="29273CE4"/>
    <w:rsid w:val="29285338"/>
    <w:rsid w:val="292A6D7B"/>
    <w:rsid w:val="292C3D56"/>
    <w:rsid w:val="292D6F6D"/>
    <w:rsid w:val="292E3879"/>
    <w:rsid w:val="29304246"/>
    <w:rsid w:val="2930647C"/>
    <w:rsid w:val="29311FA3"/>
    <w:rsid w:val="29313113"/>
    <w:rsid w:val="29330959"/>
    <w:rsid w:val="293361C3"/>
    <w:rsid w:val="29340364"/>
    <w:rsid w:val="29343052"/>
    <w:rsid w:val="29385791"/>
    <w:rsid w:val="293C0481"/>
    <w:rsid w:val="293C4224"/>
    <w:rsid w:val="293E0C61"/>
    <w:rsid w:val="293E1065"/>
    <w:rsid w:val="293E2836"/>
    <w:rsid w:val="29410DDB"/>
    <w:rsid w:val="2942416E"/>
    <w:rsid w:val="2942481B"/>
    <w:rsid w:val="29425349"/>
    <w:rsid w:val="29472E02"/>
    <w:rsid w:val="294734BB"/>
    <w:rsid w:val="2949294F"/>
    <w:rsid w:val="294A2D66"/>
    <w:rsid w:val="294C0E8E"/>
    <w:rsid w:val="294C2D7F"/>
    <w:rsid w:val="294E09B0"/>
    <w:rsid w:val="294F7F5E"/>
    <w:rsid w:val="295177E4"/>
    <w:rsid w:val="29520812"/>
    <w:rsid w:val="295230C2"/>
    <w:rsid w:val="29556908"/>
    <w:rsid w:val="295877CC"/>
    <w:rsid w:val="29623492"/>
    <w:rsid w:val="2962758B"/>
    <w:rsid w:val="296A3E42"/>
    <w:rsid w:val="296B5EA6"/>
    <w:rsid w:val="296C7154"/>
    <w:rsid w:val="296D307D"/>
    <w:rsid w:val="296F5CAE"/>
    <w:rsid w:val="297128A8"/>
    <w:rsid w:val="297560F7"/>
    <w:rsid w:val="2976183D"/>
    <w:rsid w:val="29766E28"/>
    <w:rsid w:val="2979648F"/>
    <w:rsid w:val="297A49C8"/>
    <w:rsid w:val="297B18E5"/>
    <w:rsid w:val="297B6F7C"/>
    <w:rsid w:val="297C1E77"/>
    <w:rsid w:val="297D33AF"/>
    <w:rsid w:val="297E1441"/>
    <w:rsid w:val="29845FBB"/>
    <w:rsid w:val="29852EBC"/>
    <w:rsid w:val="298863E4"/>
    <w:rsid w:val="2989509D"/>
    <w:rsid w:val="298A31FA"/>
    <w:rsid w:val="298A7843"/>
    <w:rsid w:val="2991361C"/>
    <w:rsid w:val="29991316"/>
    <w:rsid w:val="299C0281"/>
    <w:rsid w:val="299C6702"/>
    <w:rsid w:val="299F2177"/>
    <w:rsid w:val="299F593C"/>
    <w:rsid w:val="29A46E3C"/>
    <w:rsid w:val="29A47D92"/>
    <w:rsid w:val="29AA0AAB"/>
    <w:rsid w:val="29AE2206"/>
    <w:rsid w:val="29AF3A27"/>
    <w:rsid w:val="29B040C6"/>
    <w:rsid w:val="29B63455"/>
    <w:rsid w:val="29B76124"/>
    <w:rsid w:val="29BB5230"/>
    <w:rsid w:val="29BD2B76"/>
    <w:rsid w:val="29C00707"/>
    <w:rsid w:val="29C053E2"/>
    <w:rsid w:val="29C07639"/>
    <w:rsid w:val="29C173C1"/>
    <w:rsid w:val="29C31420"/>
    <w:rsid w:val="29C53564"/>
    <w:rsid w:val="29C560BB"/>
    <w:rsid w:val="29C74308"/>
    <w:rsid w:val="29C914DE"/>
    <w:rsid w:val="29C97793"/>
    <w:rsid w:val="29CA3BC5"/>
    <w:rsid w:val="29CE51DB"/>
    <w:rsid w:val="29D23DB6"/>
    <w:rsid w:val="29D3266D"/>
    <w:rsid w:val="29D440A5"/>
    <w:rsid w:val="29D831E0"/>
    <w:rsid w:val="29D93637"/>
    <w:rsid w:val="29DA6AE2"/>
    <w:rsid w:val="29DB3840"/>
    <w:rsid w:val="29DD043D"/>
    <w:rsid w:val="29E3152C"/>
    <w:rsid w:val="29E3743C"/>
    <w:rsid w:val="29E57CA6"/>
    <w:rsid w:val="29E60351"/>
    <w:rsid w:val="29E7087D"/>
    <w:rsid w:val="29E717F7"/>
    <w:rsid w:val="29EB6E3E"/>
    <w:rsid w:val="29EE2E9E"/>
    <w:rsid w:val="29EE5505"/>
    <w:rsid w:val="29F02788"/>
    <w:rsid w:val="29F37061"/>
    <w:rsid w:val="29F529D1"/>
    <w:rsid w:val="29F70DD1"/>
    <w:rsid w:val="29F761B3"/>
    <w:rsid w:val="29F814A1"/>
    <w:rsid w:val="29F90F7E"/>
    <w:rsid w:val="29FA3D75"/>
    <w:rsid w:val="29FA7B2D"/>
    <w:rsid w:val="29FB032D"/>
    <w:rsid w:val="29FD1684"/>
    <w:rsid w:val="29FF4E62"/>
    <w:rsid w:val="2A012C77"/>
    <w:rsid w:val="2A022C00"/>
    <w:rsid w:val="2A027780"/>
    <w:rsid w:val="2A041C74"/>
    <w:rsid w:val="2A052E40"/>
    <w:rsid w:val="2A057A15"/>
    <w:rsid w:val="2A057D55"/>
    <w:rsid w:val="2A0638C1"/>
    <w:rsid w:val="2A097A70"/>
    <w:rsid w:val="2A0F4E1D"/>
    <w:rsid w:val="2A10013E"/>
    <w:rsid w:val="2A10484B"/>
    <w:rsid w:val="2A107A05"/>
    <w:rsid w:val="2A113FCA"/>
    <w:rsid w:val="2A147E26"/>
    <w:rsid w:val="2A155276"/>
    <w:rsid w:val="2A163082"/>
    <w:rsid w:val="2A1638DD"/>
    <w:rsid w:val="2A1647F4"/>
    <w:rsid w:val="2A164AEB"/>
    <w:rsid w:val="2A182E99"/>
    <w:rsid w:val="2A1B454B"/>
    <w:rsid w:val="2A1C490C"/>
    <w:rsid w:val="2A1E442C"/>
    <w:rsid w:val="2A200F02"/>
    <w:rsid w:val="2A203FC4"/>
    <w:rsid w:val="2A215C38"/>
    <w:rsid w:val="2A237E88"/>
    <w:rsid w:val="2A243F06"/>
    <w:rsid w:val="2A275D44"/>
    <w:rsid w:val="2A283A31"/>
    <w:rsid w:val="2A286730"/>
    <w:rsid w:val="2A29166C"/>
    <w:rsid w:val="2A2C0274"/>
    <w:rsid w:val="2A2D1C12"/>
    <w:rsid w:val="2A2E2D70"/>
    <w:rsid w:val="2A3C71B6"/>
    <w:rsid w:val="2A455D08"/>
    <w:rsid w:val="2A457240"/>
    <w:rsid w:val="2A461BC0"/>
    <w:rsid w:val="2A4817A9"/>
    <w:rsid w:val="2A4860B1"/>
    <w:rsid w:val="2A48695B"/>
    <w:rsid w:val="2A49423F"/>
    <w:rsid w:val="2A4A429F"/>
    <w:rsid w:val="2A4C2664"/>
    <w:rsid w:val="2A4D6DAE"/>
    <w:rsid w:val="2A4E116C"/>
    <w:rsid w:val="2A4F74BC"/>
    <w:rsid w:val="2A501105"/>
    <w:rsid w:val="2A520DF5"/>
    <w:rsid w:val="2A527D4E"/>
    <w:rsid w:val="2A536A42"/>
    <w:rsid w:val="2A544D0D"/>
    <w:rsid w:val="2A5B29E2"/>
    <w:rsid w:val="2A601226"/>
    <w:rsid w:val="2A60363F"/>
    <w:rsid w:val="2A603920"/>
    <w:rsid w:val="2A623F9F"/>
    <w:rsid w:val="2A624AC4"/>
    <w:rsid w:val="2A625A3D"/>
    <w:rsid w:val="2A636C18"/>
    <w:rsid w:val="2A6666D8"/>
    <w:rsid w:val="2A68181F"/>
    <w:rsid w:val="2A693BB6"/>
    <w:rsid w:val="2A6D113C"/>
    <w:rsid w:val="2A6E0EA8"/>
    <w:rsid w:val="2A6F42E0"/>
    <w:rsid w:val="2A6F62E6"/>
    <w:rsid w:val="2A7032A0"/>
    <w:rsid w:val="2A714780"/>
    <w:rsid w:val="2A722859"/>
    <w:rsid w:val="2A7242F4"/>
    <w:rsid w:val="2A7264DB"/>
    <w:rsid w:val="2A740AE9"/>
    <w:rsid w:val="2A741919"/>
    <w:rsid w:val="2A7A001B"/>
    <w:rsid w:val="2A7D0D55"/>
    <w:rsid w:val="2A7E4D57"/>
    <w:rsid w:val="2A820C7C"/>
    <w:rsid w:val="2A830DEE"/>
    <w:rsid w:val="2A863DA7"/>
    <w:rsid w:val="2A8A0E4A"/>
    <w:rsid w:val="2A8F0CBC"/>
    <w:rsid w:val="2A8F1941"/>
    <w:rsid w:val="2A904CA0"/>
    <w:rsid w:val="2A907F7B"/>
    <w:rsid w:val="2A9137BA"/>
    <w:rsid w:val="2A9140C6"/>
    <w:rsid w:val="2A93487D"/>
    <w:rsid w:val="2A952D26"/>
    <w:rsid w:val="2A956CA2"/>
    <w:rsid w:val="2A970342"/>
    <w:rsid w:val="2A9941CF"/>
    <w:rsid w:val="2A9951FA"/>
    <w:rsid w:val="2A995A83"/>
    <w:rsid w:val="2A9A7B04"/>
    <w:rsid w:val="2A9B27F1"/>
    <w:rsid w:val="2A9C2104"/>
    <w:rsid w:val="2A9C4D12"/>
    <w:rsid w:val="2A9D1703"/>
    <w:rsid w:val="2A9D32FE"/>
    <w:rsid w:val="2AA13200"/>
    <w:rsid w:val="2AA13B90"/>
    <w:rsid w:val="2AA461C9"/>
    <w:rsid w:val="2AA57072"/>
    <w:rsid w:val="2AA904E7"/>
    <w:rsid w:val="2AA95F16"/>
    <w:rsid w:val="2AAB1CB3"/>
    <w:rsid w:val="2AAB2861"/>
    <w:rsid w:val="2AAB73B7"/>
    <w:rsid w:val="2AB011CF"/>
    <w:rsid w:val="2AB076CB"/>
    <w:rsid w:val="2AB512DC"/>
    <w:rsid w:val="2AB609BB"/>
    <w:rsid w:val="2ABA31CE"/>
    <w:rsid w:val="2ABB6510"/>
    <w:rsid w:val="2ABC1647"/>
    <w:rsid w:val="2ABC5D92"/>
    <w:rsid w:val="2AC36632"/>
    <w:rsid w:val="2AC825A1"/>
    <w:rsid w:val="2ACA173C"/>
    <w:rsid w:val="2ACD79D1"/>
    <w:rsid w:val="2ACF0E7C"/>
    <w:rsid w:val="2AD00406"/>
    <w:rsid w:val="2AD12BC7"/>
    <w:rsid w:val="2AD23D5D"/>
    <w:rsid w:val="2AD33D83"/>
    <w:rsid w:val="2AD57319"/>
    <w:rsid w:val="2AD60FE6"/>
    <w:rsid w:val="2AD84CB6"/>
    <w:rsid w:val="2AD97FF1"/>
    <w:rsid w:val="2ADA6AB8"/>
    <w:rsid w:val="2ADB6B4B"/>
    <w:rsid w:val="2ADD4B5B"/>
    <w:rsid w:val="2ADD5046"/>
    <w:rsid w:val="2ADD58B7"/>
    <w:rsid w:val="2ADF147F"/>
    <w:rsid w:val="2ADF5708"/>
    <w:rsid w:val="2ADF7B36"/>
    <w:rsid w:val="2AE313C8"/>
    <w:rsid w:val="2AE3795E"/>
    <w:rsid w:val="2AE4318C"/>
    <w:rsid w:val="2AE62ECA"/>
    <w:rsid w:val="2AEA4614"/>
    <w:rsid w:val="2AEA5EF3"/>
    <w:rsid w:val="2AEB1344"/>
    <w:rsid w:val="2AED7A7E"/>
    <w:rsid w:val="2AEE5EB9"/>
    <w:rsid w:val="2AEF2022"/>
    <w:rsid w:val="2AF17EE2"/>
    <w:rsid w:val="2AF341CC"/>
    <w:rsid w:val="2AF37DFE"/>
    <w:rsid w:val="2AF42196"/>
    <w:rsid w:val="2AF820FF"/>
    <w:rsid w:val="2AF90BF4"/>
    <w:rsid w:val="2AFB2C3F"/>
    <w:rsid w:val="2AFD1908"/>
    <w:rsid w:val="2AFE513C"/>
    <w:rsid w:val="2AFF0B1E"/>
    <w:rsid w:val="2B010ED4"/>
    <w:rsid w:val="2B016F67"/>
    <w:rsid w:val="2B020888"/>
    <w:rsid w:val="2B024B1C"/>
    <w:rsid w:val="2B025526"/>
    <w:rsid w:val="2B027774"/>
    <w:rsid w:val="2B091896"/>
    <w:rsid w:val="2B0A5CD2"/>
    <w:rsid w:val="2B0B1D8C"/>
    <w:rsid w:val="2B0D35D1"/>
    <w:rsid w:val="2B0D4560"/>
    <w:rsid w:val="2B0D4B3C"/>
    <w:rsid w:val="2B1406B4"/>
    <w:rsid w:val="2B1742F5"/>
    <w:rsid w:val="2B1E58EA"/>
    <w:rsid w:val="2B1F685F"/>
    <w:rsid w:val="2B217F7A"/>
    <w:rsid w:val="2B222D30"/>
    <w:rsid w:val="2B2377B5"/>
    <w:rsid w:val="2B24631B"/>
    <w:rsid w:val="2B26234C"/>
    <w:rsid w:val="2B263610"/>
    <w:rsid w:val="2B263AED"/>
    <w:rsid w:val="2B290353"/>
    <w:rsid w:val="2B2A249D"/>
    <w:rsid w:val="2B2A45A9"/>
    <w:rsid w:val="2B2C771B"/>
    <w:rsid w:val="2B2D2CFE"/>
    <w:rsid w:val="2B2F6124"/>
    <w:rsid w:val="2B317EA9"/>
    <w:rsid w:val="2B3574B5"/>
    <w:rsid w:val="2B383DC2"/>
    <w:rsid w:val="2B3D2873"/>
    <w:rsid w:val="2B40073C"/>
    <w:rsid w:val="2B427153"/>
    <w:rsid w:val="2B432470"/>
    <w:rsid w:val="2B440D05"/>
    <w:rsid w:val="2B444078"/>
    <w:rsid w:val="2B452AA2"/>
    <w:rsid w:val="2B4A3F1F"/>
    <w:rsid w:val="2B4B084E"/>
    <w:rsid w:val="2B4B3186"/>
    <w:rsid w:val="2B4D57E4"/>
    <w:rsid w:val="2B5441F5"/>
    <w:rsid w:val="2B5471D1"/>
    <w:rsid w:val="2B563EE5"/>
    <w:rsid w:val="2B577BD1"/>
    <w:rsid w:val="2B58104C"/>
    <w:rsid w:val="2B585C88"/>
    <w:rsid w:val="2B592410"/>
    <w:rsid w:val="2B592E2F"/>
    <w:rsid w:val="2B596FD9"/>
    <w:rsid w:val="2B5C5A16"/>
    <w:rsid w:val="2B5C7C0E"/>
    <w:rsid w:val="2B5E23D6"/>
    <w:rsid w:val="2B5F5E0C"/>
    <w:rsid w:val="2B617315"/>
    <w:rsid w:val="2B627718"/>
    <w:rsid w:val="2B6515A9"/>
    <w:rsid w:val="2B687288"/>
    <w:rsid w:val="2B6D156B"/>
    <w:rsid w:val="2B6D7652"/>
    <w:rsid w:val="2B6E1041"/>
    <w:rsid w:val="2B6F55D9"/>
    <w:rsid w:val="2B6F5DA8"/>
    <w:rsid w:val="2B7056B6"/>
    <w:rsid w:val="2B713FA7"/>
    <w:rsid w:val="2B754B9B"/>
    <w:rsid w:val="2B755DC1"/>
    <w:rsid w:val="2B76563E"/>
    <w:rsid w:val="2B796964"/>
    <w:rsid w:val="2B7A400E"/>
    <w:rsid w:val="2B7B70F6"/>
    <w:rsid w:val="2B801282"/>
    <w:rsid w:val="2B817762"/>
    <w:rsid w:val="2B846CCB"/>
    <w:rsid w:val="2B871B63"/>
    <w:rsid w:val="2B880C09"/>
    <w:rsid w:val="2B8A03BA"/>
    <w:rsid w:val="2B8A10C8"/>
    <w:rsid w:val="2B8E266E"/>
    <w:rsid w:val="2B8F33BE"/>
    <w:rsid w:val="2B904578"/>
    <w:rsid w:val="2B953D91"/>
    <w:rsid w:val="2B973482"/>
    <w:rsid w:val="2B977B11"/>
    <w:rsid w:val="2B9947A7"/>
    <w:rsid w:val="2B9E07A8"/>
    <w:rsid w:val="2B9E6B59"/>
    <w:rsid w:val="2B9F1E23"/>
    <w:rsid w:val="2B9F39C2"/>
    <w:rsid w:val="2BA32FA5"/>
    <w:rsid w:val="2BA50755"/>
    <w:rsid w:val="2BA5194B"/>
    <w:rsid w:val="2BA538C2"/>
    <w:rsid w:val="2BA62621"/>
    <w:rsid w:val="2BA711C4"/>
    <w:rsid w:val="2BAD761E"/>
    <w:rsid w:val="2BB16ABB"/>
    <w:rsid w:val="2BB37688"/>
    <w:rsid w:val="2BB414F2"/>
    <w:rsid w:val="2BB4173C"/>
    <w:rsid w:val="2BB64466"/>
    <w:rsid w:val="2BB810C8"/>
    <w:rsid w:val="2BBA1A6A"/>
    <w:rsid w:val="2BBE57C6"/>
    <w:rsid w:val="2BBF63B5"/>
    <w:rsid w:val="2BC40876"/>
    <w:rsid w:val="2BC731A2"/>
    <w:rsid w:val="2BC731A5"/>
    <w:rsid w:val="2BC82FBD"/>
    <w:rsid w:val="2BC925C7"/>
    <w:rsid w:val="2BCA1A40"/>
    <w:rsid w:val="2BCB23C9"/>
    <w:rsid w:val="2BCD1652"/>
    <w:rsid w:val="2BCD5214"/>
    <w:rsid w:val="2BCF3CF2"/>
    <w:rsid w:val="2BD14387"/>
    <w:rsid w:val="2BD31E31"/>
    <w:rsid w:val="2BD346D7"/>
    <w:rsid w:val="2BD61FEA"/>
    <w:rsid w:val="2BD6608D"/>
    <w:rsid w:val="2BD670C7"/>
    <w:rsid w:val="2BD92551"/>
    <w:rsid w:val="2BDA5329"/>
    <w:rsid w:val="2BDB7128"/>
    <w:rsid w:val="2BDC035A"/>
    <w:rsid w:val="2BDE28E7"/>
    <w:rsid w:val="2BE605B7"/>
    <w:rsid w:val="2BE67D5F"/>
    <w:rsid w:val="2BE97A0E"/>
    <w:rsid w:val="2BEB2E78"/>
    <w:rsid w:val="2BEF3948"/>
    <w:rsid w:val="2BF07996"/>
    <w:rsid w:val="2BF417BB"/>
    <w:rsid w:val="2BF43191"/>
    <w:rsid w:val="2BF57943"/>
    <w:rsid w:val="2BF63978"/>
    <w:rsid w:val="2BF70830"/>
    <w:rsid w:val="2BF917B6"/>
    <w:rsid w:val="2BF964F7"/>
    <w:rsid w:val="2BFA0939"/>
    <w:rsid w:val="2BFB770C"/>
    <w:rsid w:val="2BFD1BF6"/>
    <w:rsid w:val="2BFD20B8"/>
    <w:rsid w:val="2BFF50E1"/>
    <w:rsid w:val="2C006370"/>
    <w:rsid w:val="2C017F5D"/>
    <w:rsid w:val="2C063B57"/>
    <w:rsid w:val="2C0B5D42"/>
    <w:rsid w:val="2C0D7818"/>
    <w:rsid w:val="2C0E3E07"/>
    <w:rsid w:val="2C1306D3"/>
    <w:rsid w:val="2C17401A"/>
    <w:rsid w:val="2C190290"/>
    <w:rsid w:val="2C1A214F"/>
    <w:rsid w:val="2C1E6A88"/>
    <w:rsid w:val="2C1F09A4"/>
    <w:rsid w:val="2C2506D4"/>
    <w:rsid w:val="2C265942"/>
    <w:rsid w:val="2C274127"/>
    <w:rsid w:val="2C2925CA"/>
    <w:rsid w:val="2C2929BA"/>
    <w:rsid w:val="2C2D0F83"/>
    <w:rsid w:val="2C2D0FE5"/>
    <w:rsid w:val="2C2D23DC"/>
    <w:rsid w:val="2C2F15D1"/>
    <w:rsid w:val="2C342DFC"/>
    <w:rsid w:val="2C3450F8"/>
    <w:rsid w:val="2C36088B"/>
    <w:rsid w:val="2C365D38"/>
    <w:rsid w:val="2C372960"/>
    <w:rsid w:val="2C386CE7"/>
    <w:rsid w:val="2C392415"/>
    <w:rsid w:val="2C3E1E9A"/>
    <w:rsid w:val="2C3F7F1B"/>
    <w:rsid w:val="2C400D42"/>
    <w:rsid w:val="2C404DF0"/>
    <w:rsid w:val="2C46061F"/>
    <w:rsid w:val="2C463F91"/>
    <w:rsid w:val="2C471B3F"/>
    <w:rsid w:val="2C4851D3"/>
    <w:rsid w:val="2C49029F"/>
    <w:rsid w:val="2C4C3BF4"/>
    <w:rsid w:val="2C4D6444"/>
    <w:rsid w:val="2C4F5FB0"/>
    <w:rsid w:val="2C502AED"/>
    <w:rsid w:val="2C5168C4"/>
    <w:rsid w:val="2C537C73"/>
    <w:rsid w:val="2C541B27"/>
    <w:rsid w:val="2C562D54"/>
    <w:rsid w:val="2C585F66"/>
    <w:rsid w:val="2C590C3A"/>
    <w:rsid w:val="2C5A209B"/>
    <w:rsid w:val="2C5E765D"/>
    <w:rsid w:val="2C65673F"/>
    <w:rsid w:val="2C6C1796"/>
    <w:rsid w:val="2C6F4E4C"/>
    <w:rsid w:val="2C700DA9"/>
    <w:rsid w:val="2C7042AB"/>
    <w:rsid w:val="2C7271AD"/>
    <w:rsid w:val="2C730C39"/>
    <w:rsid w:val="2C7528FF"/>
    <w:rsid w:val="2C753F6B"/>
    <w:rsid w:val="2C796053"/>
    <w:rsid w:val="2C7971F4"/>
    <w:rsid w:val="2C7A1A4D"/>
    <w:rsid w:val="2C7A323C"/>
    <w:rsid w:val="2C7B5886"/>
    <w:rsid w:val="2C7C16E7"/>
    <w:rsid w:val="2C7E0967"/>
    <w:rsid w:val="2C80688C"/>
    <w:rsid w:val="2C810157"/>
    <w:rsid w:val="2C8200F0"/>
    <w:rsid w:val="2C821B11"/>
    <w:rsid w:val="2C83614B"/>
    <w:rsid w:val="2C84313E"/>
    <w:rsid w:val="2C863F6C"/>
    <w:rsid w:val="2C8D3BBF"/>
    <w:rsid w:val="2C8E63A8"/>
    <w:rsid w:val="2C8F3EA6"/>
    <w:rsid w:val="2C923306"/>
    <w:rsid w:val="2C936BAE"/>
    <w:rsid w:val="2C95439D"/>
    <w:rsid w:val="2C9607F5"/>
    <w:rsid w:val="2C967E47"/>
    <w:rsid w:val="2C983234"/>
    <w:rsid w:val="2C995BD1"/>
    <w:rsid w:val="2C9A1A81"/>
    <w:rsid w:val="2C9D1948"/>
    <w:rsid w:val="2C9D7B85"/>
    <w:rsid w:val="2C9E2D84"/>
    <w:rsid w:val="2C9F22C8"/>
    <w:rsid w:val="2CA12F34"/>
    <w:rsid w:val="2CA40E68"/>
    <w:rsid w:val="2CA528C1"/>
    <w:rsid w:val="2CA61A1A"/>
    <w:rsid w:val="2CAA0FF0"/>
    <w:rsid w:val="2CAC776B"/>
    <w:rsid w:val="2CAF2D92"/>
    <w:rsid w:val="2CB61AE3"/>
    <w:rsid w:val="2CB65720"/>
    <w:rsid w:val="2CB95DEC"/>
    <w:rsid w:val="2CBA3B07"/>
    <w:rsid w:val="2CBD4529"/>
    <w:rsid w:val="2CBD538F"/>
    <w:rsid w:val="2CC03635"/>
    <w:rsid w:val="2CC03CDB"/>
    <w:rsid w:val="2CC05437"/>
    <w:rsid w:val="2CC30D84"/>
    <w:rsid w:val="2CC76201"/>
    <w:rsid w:val="2CC77027"/>
    <w:rsid w:val="2CC8606F"/>
    <w:rsid w:val="2CCD7F16"/>
    <w:rsid w:val="2CD01E94"/>
    <w:rsid w:val="2CD22B41"/>
    <w:rsid w:val="2CD426E3"/>
    <w:rsid w:val="2CD46AE5"/>
    <w:rsid w:val="2CD60628"/>
    <w:rsid w:val="2CD80D33"/>
    <w:rsid w:val="2CDB3A4B"/>
    <w:rsid w:val="2CDF6BD9"/>
    <w:rsid w:val="2CE00927"/>
    <w:rsid w:val="2CE05EBC"/>
    <w:rsid w:val="2CE14E63"/>
    <w:rsid w:val="2CE72081"/>
    <w:rsid w:val="2CEA6F9F"/>
    <w:rsid w:val="2CEC3822"/>
    <w:rsid w:val="2CF43EBE"/>
    <w:rsid w:val="2CF54EE8"/>
    <w:rsid w:val="2CF6424F"/>
    <w:rsid w:val="2CF74ABC"/>
    <w:rsid w:val="2CF80C7F"/>
    <w:rsid w:val="2CFA7435"/>
    <w:rsid w:val="2CFA7C39"/>
    <w:rsid w:val="2CFE0AD5"/>
    <w:rsid w:val="2CFF78C1"/>
    <w:rsid w:val="2D092C32"/>
    <w:rsid w:val="2D0C0F13"/>
    <w:rsid w:val="2D0C2F2E"/>
    <w:rsid w:val="2D0E3FD7"/>
    <w:rsid w:val="2D1173FC"/>
    <w:rsid w:val="2D1A0FD9"/>
    <w:rsid w:val="2D1B1E2E"/>
    <w:rsid w:val="2D1B3FF2"/>
    <w:rsid w:val="2D1E046F"/>
    <w:rsid w:val="2D1E508C"/>
    <w:rsid w:val="2D1F2B14"/>
    <w:rsid w:val="2D2000A6"/>
    <w:rsid w:val="2D203264"/>
    <w:rsid w:val="2D203D00"/>
    <w:rsid w:val="2D2422ED"/>
    <w:rsid w:val="2D246B8C"/>
    <w:rsid w:val="2D25067F"/>
    <w:rsid w:val="2D256FFF"/>
    <w:rsid w:val="2D265A87"/>
    <w:rsid w:val="2D272854"/>
    <w:rsid w:val="2D276E48"/>
    <w:rsid w:val="2D292A25"/>
    <w:rsid w:val="2D2A223D"/>
    <w:rsid w:val="2D2B0B59"/>
    <w:rsid w:val="2D2C2C9D"/>
    <w:rsid w:val="2D2E7BDF"/>
    <w:rsid w:val="2D320C10"/>
    <w:rsid w:val="2D355D15"/>
    <w:rsid w:val="2D393295"/>
    <w:rsid w:val="2D3C17C9"/>
    <w:rsid w:val="2D3D6EF9"/>
    <w:rsid w:val="2D3F0324"/>
    <w:rsid w:val="2D417F1A"/>
    <w:rsid w:val="2D420A09"/>
    <w:rsid w:val="2D45175C"/>
    <w:rsid w:val="2D492A8D"/>
    <w:rsid w:val="2D4A68EC"/>
    <w:rsid w:val="2D4B57F3"/>
    <w:rsid w:val="2D503B46"/>
    <w:rsid w:val="2D5054EB"/>
    <w:rsid w:val="2D573B94"/>
    <w:rsid w:val="2D593499"/>
    <w:rsid w:val="2D597FC5"/>
    <w:rsid w:val="2D5A6119"/>
    <w:rsid w:val="2D5B606C"/>
    <w:rsid w:val="2D5D2305"/>
    <w:rsid w:val="2D5D3284"/>
    <w:rsid w:val="2D6005A4"/>
    <w:rsid w:val="2D635291"/>
    <w:rsid w:val="2D652327"/>
    <w:rsid w:val="2D671E06"/>
    <w:rsid w:val="2D693317"/>
    <w:rsid w:val="2D6A4BA3"/>
    <w:rsid w:val="2D6D2A53"/>
    <w:rsid w:val="2D6F077C"/>
    <w:rsid w:val="2D71462F"/>
    <w:rsid w:val="2D762018"/>
    <w:rsid w:val="2D7666D7"/>
    <w:rsid w:val="2D775A67"/>
    <w:rsid w:val="2D785DD5"/>
    <w:rsid w:val="2D794FED"/>
    <w:rsid w:val="2D79642F"/>
    <w:rsid w:val="2D7A2078"/>
    <w:rsid w:val="2D7A30B9"/>
    <w:rsid w:val="2D7C1644"/>
    <w:rsid w:val="2D7C795A"/>
    <w:rsid w:val="2D8002FD"/>
    <w:rsid w:val="2D802518"/>
    <w:rsid w:val="2D811A46"/>
    <w:rsid w:val="2D83568C"/>
    <w:rsid w:val="2D850D6E"/>
    <w:rsid w:val="2D8619CE"/>
    <w:rsid w:val="2D875FC8"/>
    <w:rsid w:val="2D8B1311"/>
    <w:rsid w:val="2D8C346D"/>
    <w:rsid w:val="2D8D0AA2"/>
    <w:rsid w:val="2D8E64C6"/>
    <w:rsid w:val="2D8F4B36"/>
    <w:rsid w:val="2D91446D"/>
    <w:rsid w:val="2D9521F6"/>
    <w:rsid w:val="2D960D18"/>
    <w:rsid w:val="2D9A0598"/>
    <w:rsid w:val="2D9D2AE0"/>
    <w:rsid w:val="2DA14D3C"/>
    <w:rsid w:val="2DA206E0"/>
    <w:rsid w:val="2DA32F7E"/>
    <w:rsid w:val="2DA66A44"/>
    <w:rsid w:val="2DA87A41"/>
    <w:rsid w:val="2DAA342D"/>
    <w:rsid w:val="2DAB25C0"/>
    <w:rsid w:val="2DAB5794"/>
    <w:rsid w:val="2DAC1A2B"/>
    <w:rsid w:val="2DAC443E"/>
    <w:rsid w:val="2DAD7FA0"/>
    <w:rsid w:val="2DB0471D"/>
    <w:rsid w:val="2DB8258B"/>
    <w:rsid w:val="2DB90D0F"/>
    <w:rsid w:val="2DB941DC"/>
    <w:rsid w:val="2DBB49E5"/>
    <w:rsid w:val="2DBB57CD"/>
    <w:rsid w:val="2DBD00DD"/>
    <w:rsid w:val="2DBD3F63"/>
    <w:rsid w:val="2DBD4C78"/>
    <w:rsid w:val="2DBF07C4"/>
    <w:rsid w:val="2DC15DDE"/>
    <w:rsid w:val="2DC311AF"/>
    <w:rsid w:val="2DC357F5"/>
    <w:rsid w:val="2DC47C48"/>
    <w:rsid w:val="2DC52251"/>
    <w:rsid w:val="2DCA40F2"/>
    <w:rsid w:val="2DCC4C23"/>
    <w:rsid w:val="2DD04255"/>
    <w:rsid w:val="2DD51CEC"/>
    <w:rsid w:val="2DD8583E"/>
    <w:rsid w:val="2DD90ED3"/>
    <w:rsid w:val="2DDF6A15"/>
    <w:rsid w:val="2DE46D1D"/>
    <w:rsid w:val="2DE66D78"/>
    <w:rsid w:val="2DE735FB"/>
    <w:rsid w:val="2DEC783D"/>
    <w:rsid w:val="2DEE1B12"/>
    <w:rsid w:val="2DF0533A"/>
    <w:rsid w:val="2DF612E2"/>
    <w:rsid w:val="2DF85184"/>
    <w:rsid w:val="2DF96B78"/>
    <w:rsid w:val="2DF97F5F"/>
    <w:rsid w:val="2DFB3E1D"/>
    <w:rsid w:val="2DFF19C1"/>
    <w:rsid w:val="2E0258E5"/>
    <w:rsid w:val="2E0311D7"/>
    <w:rsid w:val="2E045D18"/>
    <w:rsid w:val="2E045D2E"/>
    <w:rsid w:val="2E076891"/>
    <w:rsid w:val="2E0A1369"/>
    <w:rsid w:val="2E0F467B"/>
    <w:rsid w:val="2E110110"/>
    <w:rsid w:val="2E115906"/>
    <w:rsid w:val="2E167FDA"/>
    <w:rsid w:val="2E17209F"/>
    <w:rsid w:val="2E1903DF"/>
    <w:rsid w:val="2E19736C"/>
    <w:rsid w:val="2E1B5A90"/>
    <w:rsid w:val="2E1B66D1"/>
    <w:rsid w:val="2E2218FD"/>
    <w:rsid w:val="2E2601BD"/>
    <w:rsid w:val="2E264F38"/>
    <w:rsid w:val="2E274940"/>
    <w:rsid w:val="2E2752A9"/>
    <w:rsid w:val="2E2A5A27"/>
    <w:rsid w:val="2E2C736B"/>
    <w:rsid w:val="2E2D7825"/>
    <w:rsid w:val="2E2E13F2"/>
    <w:rsid w:val="2E2E53E0"/>
    <w:rsid w:val="2E31005B"/>
    <w:rsid w:val="2E31182C"/>
    <w:rsid w:val="2E3137A6"/>
    <w:rsid w:val="2E350D82"/>
    <w:rsid w:val="2E3718E2"/>
    <w:rsid w:val="2E3742EE"/>
    <w:rsid w:val="2E395970"/>
    <w:rsid w:val="2E3B6740"/>
    <w:rsid w:val="2E3C7968"/>
    <w:rsid w:val="2E3F1F78"/>
    <w:rsid w:val="2E3F5E5A"/>
    <w:rsid w:val="2E436465"/>
    <w:rsid w:val="2E442B6D"/>
    <w:rsid w:val="2E4509CC"/>
    <w:rsid w:val="2E465D88"/>
    <w:rsid w:val="2E4819C1"/>
    <w:rsid w:val="2E4933AD"/>
    <w:rsid w:val="2E4A01A5"/>
    <w:rsid w:val="2E4B3E6B"/>
    <w:rsid w:val="2E4C0F77"/>
    <w:rsid w:val="2E4D504D"/>
    <w:rsid w:val="2E4E0526"/>
    <w:rsid w:val="2E4E1390"/>
    <w:rsid w:val="2E4E65A8"/>
    <w:rsid w:val="2E4F5153"/>
    <w:rsid w:val="2E510B5B"/>
    <w:rsid w:val="2E562323"/>
    <w:rsid w:val="2E5679CA"/>
    <w:rsid w:val="2E567A94"/>
    <w:rsid w:val="2E572E73"/>
    <w:rsid w:val="2E575912"/>
    <w:rsid w:val="2E591DCE"/>
    <w:rsid w:val="2E5A1E9C"/>
    <w:rsid w:val="2E5A4F49"/>
    <w:rsid w:val="2E5C0653"/>
    <w:rsid w:val="2E61227D"/>
    <w:rsid w:val="2E671B79"/>
    <w:rsid w:val="2E676093"/>
    <w:rsid w:val="2E676454"/>
    <w:rsid w:val="2E685B38"/>
    <w:rsid w:val="2E685E6C"/>
    <w:rsid w:val="2E6D0E36"/>
    <w:rsid w:val="2E723AA6"/>
    <w:rsid w:val="2E733CF7"/>
    <w:rsid w:val="2E733FF7"/>
    <w:rsid w:val="2E74391C"/>
    <w:rsid w:val="2E744841"/>
    <w:rsid w:val="2E746DA9"/>
    <w:rsid w:val="2E756135"/>
    <w:rsid w:val="2E756746"/>
    <w:rsid w:val="2E7749DF"/>
    <w:rsid w:val="2E7A0DE6"/>
    <w:rsid w:val="2E7B6B0F"/>
    <w:rsid w:val="2E7B73C6"/>
    <w:rsid w:val="2E7F220B"/>
    <w:rsid w:val="2E846099"/>
    <w:rsid w:val="2E853AB1"/>
    <w:rsid w:val="2E862540"/>
    <w:rsid w:val="2E862B8D"/>
    <w:rsid w:val="2E86317A"/>
    <w:rsid w:val="2E8A4F0B"/>
    <w:rsid w:val="2E8B0C45"/>
    <w:rsid w:val="2E8B2D01"/>
    <w:rsid w:val="2E8D2FDC"/>
    <w:rsid w:val="2E8D32FD"/>
    <w:rsid w:val="2E8D5A1A"/>
    <w:rsid w:val="2E8E0373"/>
    <w:rsid w:val="2E8E6E3F"/>
    <w:rsid w:val="2E920CCE"/>
    <w:rsid w:val="2E9607E3"/>
    <w:rsid w:val="2E983045"/>
    <w:rsid w:val="2EA1679F"/>
    <w:rsid w:val="2EA45CAC"/>
    <w:rsid w:val="2EA45E1C"/>
    <w:rsid w:val="2EA47569"/>
    <w:rsid w:val="2EA67F12"/>
    <w:rsid w:val="2EA921CF"/>
    <w:rsid w:val="2EAA0A2B"/>
    <w:rsid w:val="2EAA36BC"/>
    <w:rsid w:val="2EAE24FE"/>
    <w:rsid w:val="2EAE541B"/>
    <w:rsid w:val="2EB269F2"/>
    <w:rsid w:val="2EBD268A"/>
    <w:rsid w:val="2EBE75EC"/>
    <w:rsid w:val="2EC07D94"/>
    <w:rsid w:val="2EC12437"/>
    <w:rsid w:val="2EC26CEC"/>
    <w:rsid w:val="2EC52458"/>
    <w:rsid w:val="2EC81A02"/>
    <w:rsid w:val="2ECC44ED"/>
    <w:rsid w:val="2ECD4DE4"/>
    <w:rsid w:val="2ECF6D13"/>
    <w:rsid w:val="2ED249C8"/>
    <w:rsid w:val="2ED87438"/>
    <w:rsid w:val="2EDE7BC1"/>
    <w:rsid w:val="2EDF67C3"/>
    <w:rsid w:val="2EE00D5D"/>
    <w:rsid w:val="2EE17C66"/>
    <w:rsid w:val="2EE23DBE"/>
    <w:rsid w:val="2EE66188"/>
    <w:rsid w:val="2EE70077"/>
    <w:rsid w:val="2EE857BF"/>
    <w:rsid w:val="2EE87E1C"/>
    <w:rsid w:val="2EEC1545"/>
    <w:rsid w:val="2EED45ED"/>
    <w:rsid w:val="2EEE31AC"/>
    <w:rsid w:val="2EF236DF"/>
    <w:rsid w:val="2EF2665A"/>
    <w:rsid w:val="2EF436AA"/>
    <w:rsid w:val="2EF620B5"/>
    <w:rsid w:val="2EF663C4"/>
    <w:rsid w:val="2EF667C7"/>
    <w:rsid w:val="2EF67A4D"/>
    <w:rsid w:val="2EFB3C99"/>
    <w:rsid w:val="2EFB697A"/>
    <w:rsid w:val="2EFC1EC4"/>
    <w:rsid w:val="2EFE64B1"/>
    <w:rsid w:val="2F013B72"/>
    <w:rsid w:val="2F02747F"/>
    <w:rsid w:val="2F0541DA"/>
    <w:rsid w:val="2F0571D1"/>
    <w:rsid w:val="2F060D95"/>
    <w:rsid w:val="2F092D3D"/>
    <w:rsid w:val="2F093B3F"/>
    <w:rsid w:val="2F1301F8"/>
    <w:rsid w:val="2F135CD5"/>
    <w:rsid w:val="2F151072"/>
    <w:rsid w:val="2F164280"/>
    <w:rsid w:val="2F173125"/>
    <w:rsid w:val="2F183B3B"/>
    <w:rsid w:val="2F196C37"/>
    <w:rsid w:val="2F1A75E1"/>
    <w:rsid w:val="2F200D3E"/>
    <w:rsid w:val="2F264B9F"/>
    <w:rsid w:val="2F266BEB"/>
    <w:rsid w:val="2F281077"/>
    <w:rsid w:val="2F283B36"/>
    <w:rsid w:val="2F2C641C"/>
    <w:rsid w:val="2F2D48BC"/>
    <w:rsid w:val="2F320D9C"/>
    <w:rsid w:val="2F374AD4"/>
    <w:rsid w:val="2F38069D"/>
    <w:rsid w:val="2F385483"/>
    <w:rsid w:val="2F393277"/>
    <w:rsid w:val="2F3A318D"/>
    <w:rsid w:val="2F3A7CC9"/>
    <w:rsid w:val="2F3B40BA"/>
    <w:rsid w:val="2F3D5D79"/>
    <w:rsid w:val="2F3E722B"/>
    <w:rsid w:val="2F401019"/>
    <w:rsid w:val="2F41205C"/>
    <w:rsid w:val="2F417089"/>
    <w:rsid w:val="2F441EB0"/>
    <w:rsid w:val="2F443F30"/>
    <w:rsid w:val="2F477D72"/>
    <w:rsid w:val="2F49069A"/>
    <w:rsid w:val="2F4E0A37"/>
    <w:rsid w:val="2F4F4A79"/>
    <w:rsid w:val="2F5248E7"/>
    <w:rsid w:val="2F5324E7"/>
    <w:rsid w:val="2F536B3A"/>
    <w:rsid w:val="2F556374"/>
    <w:rsid w:val="2F574B3D"/>
    <w:rsid w:val="2F5A0CDE"/>
    <w:rsid w:val="2F5D32E5"/>
    <w:rsid w:val="2F610445"/>
    <w:rsid w:val="2F61645A"/>
    <w:rsid w:val="2F621CDD"/>
    <w:rsid w:val="2F63572D"/>
    <w:rsid w:val="2F6500EA"/>
    <w:rsid w:val="2F6735A5"/>
    <w:rsid w:val="2F69505F"/>
    <w:rsid w:val="2F696639"/>
    <w:rsid w:val="2F6B544F"/>
    <w:rsid w:val="2F6B788A"/>
    <w:rsid w:val="2F6E7E96"/>
    <w:rsid w:val="2F6F6A7A"/>
    <w:rsid w:val="2F7535E9"/>
    <w:rsid w:val="2F767A76"/>
    <w:rsid w:val="2F79541B"/>
    <w:rsid w:val="2F7C2A3F"/>
    <w:rsid w:val="2F7C3D43"/>
    <w:rsid w:val="2F8053C5"/>
    <w:rsid w:val="2F817987"/>
    <w:rsid w:val="2F851F0F"/>
    <w:rsid w:val="2F85647C"/>
    <w:rsid w:val="2F886283"/>
    <w:rsid w:val="2F8945A9"/>
    <w:rsid w:val="2F89744C"/>
    <w:rsid w:val="2F8B2953"/>
    <w:rsid w:val="2F8C4F69"/>
    <w:rsid w:val="2F921E79"/>
    <w:rsid w:val="2F922BE4"/>
    <w:rsid w:val="2F943BEC"/>
    <w:rsid w:val="2F95673D"/>
    <w:rsid w:val="2F9C0EF6"/>
    <w:rsid w:val="2F9C1DA4"/>
    <w:rsid w:val="2F9D39F0"/>
    <w:rsid w:val="2FA33A42"/>
    <w:rsid w:val="2FA81E71"/>
    <w:rsid w:val="2FA969F5"/>
    <w:rsid w:val="2FA96A82"/>
    <w:rsid w:val="2FAB4CA5"/>
    <w:rsid w:val="2FAB5A4B"/>
    <w:rsid w:val="2FAC1487"/>
    <w:rsid w:val="2FAD55CC"/>
    <w:rsid w:val="2FAD7929"/>
    <w:rsid w:val="2FB921D8"/>
    <w:rsid w:val="2FBA4635"/>
    <w:rsid w:val="2FC065AF"/>
    <w:rsid w:val="2FC2217A"/>
    <w:rsid w:val="2FC85398"/>
    <w:rsid w:val="2FCA7FF9"/>
    <w:rsid w:val="2FCD4ED9"/>
    <w:rsid w:val="2FCD59F4"/>
    <w:rsid w:val="2FD60774"/>
    <w:rsid w:val="2FD9399B"/>
    <w:rsid w:val="2FDA3F85"/>
    <w:rsid w:val="2FDB0642"/>
    <w:rsid w:val="2FDB0A06"/>
    <w:rsid w:val="2FDB2652"/>
    <w:rsid w:val="2FDB5F86"/>
    <w:rsid w:val="2FDC0F12"/>
    <w:rsid w:val="2FDD5006"/>
    <w:rsid w:val="2FDE5642"/>
    <w:rsid w:val="2FE17A2C"/>
    <w:rsid w:val="2FE2681C"/>
    <w:rsid w:val="2FE328C4"/>
    <w:rsid w:val="2FE41F7B"/>
    <w:rsid w:val="2FE66C75"/>
    <w:rsid w:val="2FE70846"/>
    <w:rsid w:val="2FEA4599"/>
    <w:rsid w:val="2FEC19B8"/>
    <w:rsid w:val="2FEC4D03"/>
    <w:rsid w:val="2FED0542"/>
    <w:rsid w:val="2FED0743"/>
    <w:rsid w:val="2FED2259"/>
    <w:rsid w:val="2FED5D3A"/>
    <w:rsid w:val="2FEE36D0"/>
    <w:rsid w:val="2FF14A61"/>
    <w:rsid w:val="2FF236D2"/>
    <w:rsid w:val="2FF60EBB"/>
    <w:rsid w:val="2FF7124F"/>
    <w:rsid w:val="2FFC3BA4"/>
    <w:rsid w:val="3002417B"/>
    <w:rsid w:val="30040DA7"/>
    <w:rsid w:val="300655B7"/>
    <w:rsid w:val="30081473"/>
    <w:rsid w:val="30087E80"/>
    <w:rsid w:val="300A00AD"/>
    <w:rsid w:val="300A2B90"/>
    <w:rsid w:val="300C1082"/>
    <w:rsid w:val="300E775A"/>
    <w:rsid w:val="30115E5E"/>
    <w:rsid w:val="301249E7"/>
    <w:rsid w:val="30136E7B"/>
    <w:rsid w:val="30141FCD"/>
    <w:rsid w:val="30173614"/>
    <w:rsid w:val="30174610"/>
    <w:rsid w:val="3017485F"/>
    <w:rsid w:val="3018762B"/>
    <w:rsid w:val="30197622"/>
    <w:rsid w:val="301A3C76"/>
    <w:rsid w:val="30240014"/>
    <w:rsid w:val="3024683C"/>
    <w:rsid w:val="30257286"/>
    <w:rsid w:val="30271E40"/>
    <w:rsid w:val="302A767A"/>
    <w:rsid w:val="302B7BAE"/>
    <w:rsid w:val="302C7FD6"/>
    <w:rsid w:val="302D2398"/>
    <w:rsid w:val="302F7E51"/>
    <w:rsid w:val="303214D3"/>
    <w:rsid w:val="30332E8F"/>
    <w:rsid w:val="30366B50"/>
    <w:rsid w:val="3038586A"/>
    <w:rsid w:val="303C4C59"/>
    <w:rsid w:val="303C7070"/>
    <w:rsid w:val="303D0300"/>
    <w:rsid w:val="303D5C47"/>
    <w:rsid w:val="303F2445"/>
    <w:rsid w:val="3041048D"/>
    <w:rsid w:val="3041780C"/>
    <w:rsid w:val="30436919"/>
    <w:rsid w:val="30442376"/>
    <w:rsid w:val="30465464"/>
    <w:rsid w:val="304B1F83"/>
    <w:rsid w:val="304E56CD"/>
    <w:rsid w:val="30527F43"/>
    <w:rsid w:val="3054223B"/>
    <w:rsid w:val="305565D6"/>
    <w:rsid w:val="30580665"/>
    <w:rsid w:val="30595128"/>
    <w:rsid w:val="305A1383"/>
    <w:rsid w:val="305E4C4E"/>
    <w:rsid w:val="30602B5C"/>
    <w:rsid w:val="30626FC0"/>
    <w:rsid w:val="3062756C"/>
    <w:rsid w:val="30651591"/>
    <w:rsid w:val="30657FEF"/>
    <w:rsid w:val="3066282A"/>
    <w:rsid w:val="30670993"/>
    <w:rsid w:val="306A5D07"/>
    <w:rsid w:val="306B0463"/>
    <w:rsid w:val="306B0B7F"/>
    <w:rsid w:val="306B2124"/>
    <w:rsid w:val="306E50AF"/>
    <w:rsid w:val="3071266B"/>
    <w:rsid w:val="3075169C"/>
    <w:rsid w:val="307678F8"/>
    <w:rsid w:val="307A2C54"/>
    <w:rsid w:val="307D6351"/>
    <w:rsid w:val="307F1833"/>
    <w:rsid w:val="30845644"/>
    <w:rsid w:val="3086231D"/>
    <w:rsid w:val="308A6867"/>
    <w:rsid w:val="309053D2"/>
    <w:rsid w:val="309077FB"/>
    <w:rsid w:val="309119A8"/>
    <w:rsid w:val="3092588D"/>
    <w:rsid w:val="30930D9B"/>
    <w:rsid w:val="30953A03"/>
    <w:rsid w:val="3096312B"/>
    <w:rsid w:val="309A74C4"/>
    <w:rsid w:val="309F0153"/>
    <w:rsid w:val="30A2487F"/>
    <w:rsid w:val="30A34C24"/>
    <w:rsid w:val="30A5230C"/>
    <w:rsid w:val="30A63BAD"/>
    <w:rsid w:val="30A8180E"/>
    <w:rsid w:val="30A81BF8"/>
    <w:rsid w:val="30A95D12"/>
    <w:rsid w:val="30A96D97"/>
    <w:rsid w:val="30AA1CB8"/>
    <w:rsid w:val="30AB4495"/>
    <w:rsid w:val="30AD5B3E"/>
    <w:rsid w:val="30AE5C8D"/>
    <w:rsid w:val="30B54F4E"/>
    <w:rsid w:val="30B56D65"/>
    <w:rsid w:val="30B76E8B"/>
    <w:rsid w:val="30BD75C0"/>
    <w:rsid w:val="30C12035"/>
    <w:rsid w:val="30C4715E"/>
    <w:rsid w:val="30C7423F"/>
    <w:rsid w:val="30C8598D"/>
    <w:rsid w:val="30CA5A77"/>
    <w:rsid w:val="30CC3D7C"/>
    <w:rsid w:val="30CD24F8"/>
    <w:rsid w:val="30CD4D63"/>
    <w:rsid w:val="30CE5FD3"/>
    <w:rsid w:val="30CE69C3"/>
    <w:rsid w:val="30D15D63"/>
    <w:rsid w:val="30D451D3"/>
    <w:rsid w:val="30D53EF3"/>
    <w:rsid w:val="30D56F83"/>
    <w:rsid w:val="30D80A06"/>
    <w:rsid w:val="30D90FBA"/>
    <w:rsid w:val="30D96333"/>
    <w:rsid w:val="30DB0237"/>
    <w:rsid w:val="30DC0B9E"/>
    <w:rsid w:val="30DC4173"/>
    <w:rsid w:val="30E0752E"/>
    <w:rsid w:val="30E1599E"/>
    <w:rsid w:val="30E3129C"/>
    <w:rsid w:val="30EC1798"/>
    <w:rsid w:val="30ED0785"/>
    <w:rsid w:val="30EF77A6"/>
    <w:rsid w:val="30EF7A6C"/>
    <w:rsid w:val="30F05EFD"/>
    <w:rsid w:val="30F25A06"/>
    <w:rsid w:val="30F26C11"/>
    <w:rsid w:val="30F4704B"/>
    <w:rsid w:val="30F70433"/>
    <w:rsid w:val="30F8256B"/>
    <w:rsid w:val="30F85724"/>
    <w:rsid w:val="30F94B38"/>
    <w:rsid w:val="30FA698D"/>
    <w:rsid w:val="30FB30AA"/>
    <w:rsid w:val="30FE76B8"/>
    <w:rsid w:val="3101634C"/>
    <w:rsid w:val="3103465C"/>
    <w:rsid w:val="31041A49"/>
    <w:rsid w:val="31054686"/>
    <w:rsid w:val="310B2DB2"/>
    <w:rsid w:val="310C18FD"/>
    <w:rsid w:val="310D2E1E"/>
    <w:rsid w:val="31126147"/>
    <w:rsid w:val="31185426"/>
    <w:rsid w:val="311B7E2D"/>
    <w:rsid w:val="311C6C39"/>
    <w:rsid w:val="3120030E"/>
    <w:rsid w:val="312023A6"/>
    <w:rsid w:val="31202CAF"/>
    <w:rsid w:val="31221EBF"/>
    <w:rsid w:val="31227D69"/>
    <w:rsid w:val="31232858"/>
    <w:rsid w:val="3125283A"/>
    <w:rsid w:val="31292511"/>
    <w:rsid w:val="312A24BB"/>
    <w:rsid w:val="312A35E2"/>
    <w:rsid w:val="312A67E3"/>
    <w:rsid w:val="312B4235"/>
    <w:rsid w:val="312B6849"/>
    <w:rsid w:val="312D03AE"/>
    <w:rsid w:val="312F2D62"/>
    <w:rsid w:val="313064B9"/>
    <w:rsid w:val="313523D9"/>
    <w:rsid w:val="31392AD7"/>
    <w:rsid w:val="313C2BC5"/>
    <w:rsid w:val="313D060E"/>
    <w:rsid w:val="31402BD2"/>
    <w:rsid w:val="31444CC1"/>
    <w:rsid w:val="314513CF"/>
    <w:rsid w:val="31457D69"/>
    <w:rsid w:val="314844B7"/>
    <w:rsid w:val="314B043D"/>
    <w:rsid w:val="314C4C30"/>
    <w:rsid w:val="314D2B3E"/>
    <w:rsid w:val="314E5F5F"/>
    <w:rsid w:val="314F5A2C"/>
    <w:rsid w:val="31515385"/>
    <w:rsid w:val="315314C7"/>
    <w:rsid w:val="315668BA"/>
    <w:rsid w:val="31570E61"/>
    <w:rsid w:val="315940E8"/>
    <w:rsid w:val="315B4DBC"/>
    <w:rsid w:val="315B61CA"/>
    <w:rsid w:val="31611ED7"/>
    <w:rsid w:val="31633917"/>
    <w:rsid w:val="316356B9"/>
    <w:rsid w:val="31640A0E"/>
    <w:rsid w:val="3165263E"/>
    <w:rsid w:val="31662ED1"/>
    <w:rsid w:val="31671533"/>
    <w:rsid w:val="316735C7"/>
    <w:rsid w:val="316800F6"/>
    <w:rsid w:val="316940EA"/>
    <w:rsid w:val="31696521"/>
    <w:rsid w:val="316A1C68"/>
    <w:rsid w:val="316C31AB"/>
    <w:rsid w:val="316C5605"/>
    <w:rsid w:val="316E0A5E"/>
    <w:rsid w:val="31702971"/>
    <w:rsid w:val="317069D2"/>
    <w:rsid w:val="31711576"/>
    <w:rsid w:val="3179614E"/>
    <w:rsid w:val="317A1BFD"/>
    <w:rsid w:val="317B2F8F"/>
    <w:rsid w:val="318213CC"/>
    <w:rsid w:val="31824C14"/>
    <w:rsid w:val="31866A3F"/>
    <w:rsid w:val="31873FEF"/>
    <w:rsid w:val="31961AB9"/>
    <w:rsid w:val="319B22F8"/>
    <w:rsid w:val="319C30CC"/>
    <w:rsid w:val="319D720A"/>
    <w:rsid w:val="319F4412"/>
    <w:rsid w:val="31A14D33"/>
    <w:rsid w:val="31A22BAF"/>
    <w:rsid w:val="31A2628F"/>
    <w:rsid w:val="31A36793"/>
    <w:rsid w:val="31A37201"/>
    <w:rsid w:val="31A41A09"/>
    <w:rsid w:val="31A4693F"/>
    <w:rsid w:val="31A622BB"/>
    <w:rsid w:val="31AA0287"/>
    <w:rsid w:val="31AA3EE3"/>
    <w:rsid w:val="31AD39AC"/>
    <w:rsid w:val="31AE09A4"/>
    <w:rsid w:val="31B3370A"/>
    <w:rsid w:val="31B532E3"/>
    <w:rsid w:val="31B64CC8"/>
    <w:rsid w:val="31B86DEE"/>
    <w:rsid w:val="31BA2D82"/>
    <w:rsid w:val="31C07D7A"/>
    <w:rsid w:val="31C15ACF"/>
    <w:rsid w:val="31C16E90"/>
    <w:rsid w:val="31C50717"/>
    <w:rsid w:val="31C5090B"/>
    <w:rsid w:val="31C679B5"/>
    <w:rsid w:val="31C7286E"/>
    <w:rsid w:val="31C95634"/>
    <w:rsid w:val="31CC114F"/>
    <w:rsid w:val="31CD58FA"/>
    <w:rsid w:val="31D05EFC"/>
    <w:rsid w:val="31D16759"/>
    <w:rsid w:val="31D416B3"/>
    <w:rsid w:val="31D60D7D"/>
    <w:rsid w:val="31D64C11"/>
    <w:rsid w:val="31D74AA5"/>
    <w:rsid w:val="31D861C3"/>
    <w:rsid w:val="31D86A5C"/>
    <w:rsid w:val="31D90497"/>
    <w:rsid w:val="31DA3BB9"/>
    <w:rsid w:val="31DE17FA"/>
    <w:rsid w:val="31DF185D"/>
    <w:rsid w:val="31DF205A"/>
    <w:rsid w:val="31DF3D56"/>
    <w:rsid w:val="31E246BF"/>
    <w:rsid w:val="31E5337E"/>
    <w:rsid w:val="31E54809"/>
    <w:rsid w:val="31E54D20"/>
    <w:rsid w:val="31E574DC"/>
    <w:rsid w:val="31E619AD"/>
    <w:rsid w:val="31E705EE"/>
    <w:rsid w:val="31E76DBC"/>
    <w:rsid w:val="31EB4DCE"/>
    <w:rsid w:val="31EE7092"/>
    <w:rsid w:val="31EF0033"/>
    <w:rsid w:val="31F34583"/>
    <w:rsid w:val="31F40B2C"/>
    <w:rsid w:val="31F5003C"/>
    <w:rsid w:val="31F6044A"/>
    <w:rsid w:val="31F86925"/>
    <w:rsid w:val="31FC64DB"/>
    <w:rsid w:val="31FE11BB"/>
    <w:rsid w:val="31FE6F26"/>
    <w:rsid w:val="31FF08B0"/>
    <w:rsid w:val="31FF3986"/>
    <w:rsid w:val="32031D91"/>
    <w:rsid w:val="32046355"/>
    <w:rsid w:val="32051233"/>
    <w:rsid w:val="32071058"/>
    <w:rsid w:val="320A3CA2"/>
    <w:rsid w:val="320E66E7"/>
    <w:rsid w:val="320F2A1D"/>
    <w:rsid w:val="320F30DB"/>
    <w:rsid w:val="32126FAF"/>
    <w:rsid w:val="32137F4B"/>
    <w:rsid w:val="32176E85"/>
    <w:rsid w:val="32182434"/>
    <w:rsid w:val="3218480A"/>
    <w:rsid w:val="32193DE9"/>
    <w:rsid w:val="32197748"/>
    <w:rsid w:val="321A3729"/>
    <w:rsid w:val="321F7778"/>
    <w:rsid w:val="32211EF6"/>
    <w:rsid w:val="32213FC0"/>
    <w:rsid w:val="32215476"/>
    <w:rsid w:val="32223AC3"/>
    <w:rsid w:val="32226B90"/>
    <w:rsid w:val="32234503"/>
    <w:rsid w:val="32251663"/>
    <w:rsid w:val="32255C6D"/>
    <w:rsid w:val="3226415B"/>
    <w:rsid w:val="322A5A65"/>
    <w:rsid w:val="322D6CF7"/>
    <w:rsid w:val="32315619"/>
    <w:rsid w:val="323242C3"/>
    <w:rsid w:val="323255EB"/>
    <w:rsid w:val="32345B68"/>
    <w:rsid w:val="323737C6"/>
    <w:rsid w:val="32384C9B"/>
    <w:rsid w:val="323C1775"/>
    <w:rsid w:val="323E615C"/>
    <w:rsid w:val="323F3D9B"/>
    <w:rsid w:val="32412640"/>
    <w:rsid w:val="32471613"/>
    <w:rsid w:val="324B7EB7"/>
    <w:rsid w:val="324C7851"/>
    <w:rsid w:val="32513046"/>
    <w:rsid w:val="32540DBE"/>
    <w:rsid w:val="325B0877"/>
    <w:rsid w:val="325C3255"/>
    <w:rsid w:val="325E3B5C"/>
    <w:rsid w:val="325F10FC"/>
    <w:rsid w:val="325F6C60"/>
    <w:rsid w:val="32660D63"/>
    <w:rsid w:val="32670475"/>
    <w:rsid w:val="326870F0"/>
    <w:rsid w:val="32690279"/>
    <w:rsid w:val="326A07BA"/>
    <w:rsid w:val="326A5589"/>
    <w:rsid w:val="327173DA"/>
    <w:rsid w:val="32724A24"/>
    <w:rsid w:val="327A6207"/>
    <w:rsid w:val="327D2FE2"/>
    <w:rsid w:val="327F7D0B"/>
    <w:rsid w:val="32821A70"/>
    <w:rsid w:val="328352C2"/>
    <w:rsid w:val="32884926"/>
    <w:rsid w:val="32890804"/>
    <w:rsid w:val="328C1E29"/>
    <w:rsid w:val="328C28FC"/>
    <w:rsid w:val="328D65E1"/>
    <w:rsid w:val="328F15B5"/>
    <w:rsid w:val="32911EC1"/>
    <w:rsid w:val="329318CE"/>
    <w:rsid w:val="329737F2"/>
    <w:rsid w:val="32990C86"/>
    <w:rsid w:val="32996AB0"/>
    <w:rsid w:val="32A118FB"/>
    <w:rsid w:val="32A13161"/>
    <w:rsid w:val="32A742B4"/>
    <w:rsid w:val="32AC2E6E"/>
    <w:rsid w:val="32AE4E4F"/>
    <w:rsid w:val="32B13A55"/>
    <w:rsid w:val="32B14D48"/>
    <w:rsid w:val="32B23FC5"/>
    <w:rsid w:val="32B262D7"/>
    <w:rsid w:val="32B77812"/>
    <w:rsid w:val="32B94CA6"/>
    <w:rsid w:val="32B9613D"/>
    <w:rsid w:val="32BB4DF8"/>
    <w:rsid w:val="32BD4B1C"/>
    <w:rsid w:val="32BD57DE"/>
    <w:rsid w:val="32BD66A8"/>
    <w:rsid w:val="32BF45FE"/>
    <w:rsid w:val="32C102B1"/>
    <w:rsid w:val="32C24ED4"/>
    <w:rsid w:val="32C36BE4"/>
    <w:rsid w:val="32C40764"/>
    <w:rsid w:val="32C43442"/>
    <w:rsid w:val="32C46149"/>
    <w:rsid w:val="32C602CF"/>
    <w:rsid w:val="32C916BA"/>
    <w:rsid w:val="32CB03BD"/>
    <w:rsid w:val="32CB434D"/>
    <w:rsid w:val="32CC580B"/>
    <w:rsid w:val="32CD2BF3"/>
    <w:rsid w:val="32D179DF"/>
    <w:rsid w:val="32D23074"/>
    <w:rsid w:val="32D64BB2"/>
    <w:rsid w:val="32D66468"/>
    <w:rsid w:val="32DD3D3D"/>
    <w:rsid w:val="32DE1267"/>
    <w:rsid w:val="32DE1ABB"/>
    <w:rsid w:val="32E07A9A"/>
    <w:rsid w:val="32E37D64"/>
    <w:rsid w:val="32E736E9"/>
    <w:rsid w:val="32E77603"/>
    <w:rsid w:val="32E94FC9"/>
    <w:rsid w:val="32EA7B10"/>
    <w:rsid w:val="32EB2D9C"/>
    <w:rsid w:val="32ED0B85"/>
    <w:rsid w:val="32F115ED"/>
    <w:rsid w:val="32F4290F"/>
    <w:rsid w:val="32F537E4"/>
    <w:rsid w:val="32F65D72"/>
    <w:rsid w:val="32F75B4A"/>
    <w:rsid w:val="32F86EAF"/>
    <w:rsid w:val="32F903EE"/>
    <w:rsid w:val="32F91C1C"/>
    <w:rsid w:val="32FA1C4E"/>
    <w:rsid w:val="32FD529C"/>
    <w:rsid w:val="32FE2AC2"/>
    <w:rsid w:val="330149D0"/>
    <w:rsid w:val="33024FC3"/>
    <w:rsid w:val="33036D8D"/>
    <w:rsid w:val="3305661B"/>
    <w:rsid w:val="330576AC"/>
    <w:rsid w:val="33083725"/>
    <w:rsid w:val="3309598E"/>
    <w:rsid w:val="3309691B"/>
    <w:rsid w:val="330B3F54"/>
    <w:rsid w:val="330B4762"/>
    <w:rsid w:val="330F3ADB"/>
    <w:rsid w:val="330F6E3C"/>
    <w:rsid w:val="33110063"/>
    <w:rsid w:val="33125449"/>
    <w:rsid w:val="3316741F"/>
    <w:rsid w:val="3318632E"/>
    <w:rsid w:val="33187832"/>
    <w:rsid w:val="3319439D"/>
    <w:rsid w:val="331943C8"/>
    <w:rsid w:val="331958BF"/>
    <w:rsid w:val="331E5DBA"/>
    <w:rsid w:val="3321639D"/>
    <w:rsid w:val="33231DBF"/>
    <w:rsid w:val="33262A6A"/>
    <w:rsid w:val="332878E0"/>
    <w:rsid w:val="332B7D6D"/>
    <w:rsid w:val="332E23C1"/>
    <w:rsid w:val="332F6F63"/>
    <w:rsid w:val="33301B96"/>
    <w:rsid w:val="33314239"/>
    <w:rsid w:val="333568E2"/>
    <w:rsid w:val="3336418B"/>
    <w:rsid w:val="3336605B"/>
    <w:rsid w:val="33376D10"/>
    <w:rsid w:val="33397986"/>
    <w:rsid w:val="333B5035"/>
    <w:rsid w:val="333D5F13"/>
    <w:rsid w:val="333F40F4"/>
    <w:rsid w:val="3342301F"/>
    <w:rsid w:val="33423BCA"/>
    <w:rsid w:val="3346680E"/>
    <w:rsid w:val="33480C5D"/>
    <w:rsid w:val="33486D41"/>
    <w:rsid w:val="334E60AD"/>
    <w:rsid w:val="334F2A2D"/>
    <w:rsid w:val="33500E7B"/>
    <w:rsid w:val="335079E5"/>
    <w:rsid w:val="335324E4"/>
    <w:rsid w:val="335652F6"/>
    <w:rsid w:val="335A5E36"/>
    <w:rsid w:val="335E1BFA"/>
    <w:rsid w:val="335F3E88"/>
    <w:rsid w:val="33620B2C"/>
    <w:rsid w:val="33621A48"/>
    <w:rsid w:val="3364467E"/>
    <w:rsid w:val="3365224C"/>
    <w:rsid w:val="3365758F"/>
    <w:rsid w:val="336853DC"/>
    <w:rsid w:val="33685934"/>
    <w:rsid w:val="336A2ED3"/>
    <w:rsid w:val="3371458F"/>
    <w:rsid w:val="33716511"/>
    <w:rsid w:val="33717DD3"/>
    <w:rsid w:val="337418EF"/>
    <w:rsid w:val="33746F18"/>
    <w:rsid w:val="337752B8"/>
    <w:rsid w:val="33775EC4"/>
    <w:rsid w:val="337D0B50"/>
    <w:rsid w:val="337D6EC2"/>
    <w:rsid w:val="337E6FFB"/>
    <w:rsid w:val="33820B15"/>
    <w:rsid w:val="33895660"/>
    <w:rsid w:val="338A3A81"/>
    <w:rsid w:val="338D538A"/>
    <w:rsid w:val="338F0DC6"/>
    <w:rsid w:val="338F18C1"/>
    <w:rsid w:val="3391440B"/>
    <w:rsid w:val="33933817"/>
    <w:rsid w:val="33970FBE"/>
    <w:rsid w:val="33975F1F"/>
    <w:rsid w:val="33984309"/>
    <w:rsid w:val="339A48A7"/>
    <w:rsid w:val="339E17E9"/>
    <w:rsid w:val="33A1369A"/>
    <w:rsid w:val="33A273FA"/>
    <w:rsid w:val="33A33ECB"/>
    <w:rsid w:val="33A44EF1"/>
    <w:rsid w:val="33A614F2"/>
    <w:rsid w:val="33A70C22"/>
    <w:rsid w:val="33A77FA5"/>
    <w:rsid w:val="33A97231"/>
    <w:rsid w:val="33AB1A6B"/>
    <w:rsid w:val="33AB6EE4"/>
    <w:rsid w:val="33AC0409"/>
    <w:rsid w:val="33AC5F9E"/>
    <w:rsid w:val="33AC7F54"/>
    <w:rsid w:val="33AE3710"/>
    <w:rsid w:val="33AF01DA"/>
    <w:rsid w:val="33B0712F"/>
    <w:rsid w:val="33B70C5C"/>
    <w:rsid w:val="33B8211E"/>
    <w:rsid w:val="33B9336E"/>
    <w:rsid w:val="33BB308B"/>
    <w:rsid w:val="33C53280"/>
    <w:rsid w:val="33CA682B"/>
    <w:rsid w:val="33CB3A71"/>
    <w:rsid w:val="33D10F00"/>
    <w:rsid w:val="33D13A58"/>
    <w:rsid w:val="33D7647C"/>
    <w:rsid w:val="33DA22DB"/>
    <w:rsid w:val="33DB3C4C"/>
    <w:rsid w:val="33DB4DFE"/>
    <w:rsid w:val="33DC4440"/>
    <w:rsid w:val="33DD459F"/>
    <w:rsid w:val="33DD7B4F"/>
    <w:rsid w:val="33E20BAF"/>
    <w:rsid w:val="33E34C6E"/>
    <w:rsid w:val="33E374AA"/>
    <w:rsid w:val="33E41A89"/>
    <w:rsid w:val="33E65333"/>
    <w:rsid w:val="33E733F7"/>
    <w:rsid w:val="33E764B8"/>
    <w:rsid w:val="33EB1B76"/>
    <w:rsid w:val="33EB78E1"/>
    <w:rsid w:val="33EE21CC"/>
    <w:rsid w:val="33EF383A"/>
    <w:rsid w:val="33F1351F"/>
    <w:rsid w:val="33F565A5"/>
    <w:rsid w:val="33F862E0"/>
    <w:rsid w:val="33F964C9"/>
    <w:rsid w:val="33FA60DA"/>
    <w:rsid w:val="33FD23A2"/>
    <w:rsid w:val="33FE3A14"/>
    <w:rsid w:val="33FE7771"/>
    <w:rsid w:val="33FF4BEC"/>
    <w:rsid w:val="340122F1"/>
    <w:rsid w:val="340228ED"/>
    <w:rsid w:val="340258F0"/>
    <w:rsid w:val="34030331"/>
    <w:rsid w:val="34064E39"/>
    <w:rsid w:val="34073EDB"/>
    <w:rsid w:val="34073F82"/>
    <w:rsid w:val="3408794A"/>
    <w:rsid w:val="34097C81"/>
    <w:rsid w:val="340A0768"/>
    <w:rsid w:val="340A2DB2"/>
    <w:rsid w:val="340A2FF6"/>
    <w:rsid w:val="340C10CE"/>
    <w:rsid w:val="340F78F9"/>
    <w:rsid w:val="34146CCB"/>
    <w:rsid w:val="34153F09"/>
    <w:rsid w:val="341720D1"/>
    <w:rsid w:val="341757DE"/>
    <w:rsid w:val="342023BA"/>
    <w:rsid w:val="342438C6"/>
    <w:rsid w:val="342767AA"/>
    <w:rsid w:val="342A4955"/>
    <w:rsid w:val="342B3A41"/>
    <w:rsid w:val="342D0CE7"/>
    <w:rsid w:val="3431461A"/>
    <w:rsid w:val="34322F4D"/>
    <w:rsid w:val="343346A3"/>
    <w:rsid w:val="34334BBB"/>
    <w:rsid w:val="343521A4"/>
    <w:rsid w:val="34360D96"/>
    <w:rsid w:val="3436283B"/>
    <w:rsid w:val="34366563"/>
    <w:rsid w:val="343A4493"/>
    <w:rsid w:val="343A5D19"/>
    <w:rsid w:val="343A7A64"/>
    <w:rsid w:val="343B0738"/>
    <w:rsid w:val="343D3888"/>
    <w:rsid w:val="343D5A18"/>
    <w:rsid w:val="34420239"/>
    <w:rsid w:val="344354EE"/>
    <w:rsid w:val="344D33A4"/>
    <w:rsid w:val="344E1DF3"/>
    <w:rsid w:val="344E5FF7"/>
    <w:rsid w:val="344E63B2"/>
    <w:rsid w:val="344F1A20"/>
    <w:rsid w:val="34504092"/>
    <w:rsid w:val="34511ADE"/>
    <w:rsid w:val="345270F6"/>
    <w:rsid w:val="345622F8"/>
    <w:rsid w:val="345644A6"/>
    <w:rsid w:val="34580496"/>
    <w:rsid w:val="345935D7"/>
    <w:rsid w:val="345A26BC"/>
    <w:rsid w:val="345A5C47"/>
    <w:rsid w:val="345B4C9D"/>
    <w:rsid w:val="34625697"/>
    <w:rsid w:val="346277B9"/>
    <w:rsid w:val="346768BA"/>
    <w:rsid w:val="3469155A"/>
    <w:rsid w:val="34703476"/>
    <w:rsid w:val="34712FB5"/>
    <w:rsid w:val="34725EBC"/>
    <w:rsid w:val="34752B95"/>
    <w:rsid w:val="347A36EB"/>
    <w:rsid w:val="347E3E2F"/>
    <w:rsid w:val="3483058F"/>
    <w:rsid w:val="34854147"/>
    <w:rsid w:val="34856F11"/>
    <w:rsid w:val="348741A3"/>
    <w:rsid w:val="34877F47"/>
    <w:rsid w:val="34894980"/>
    <w:rsid w:val="34896CE6"/>
    <w:rsid w:val="348A307C"/>
    <w:rsid w:val="348A37E9"/>
    <w:rsid w:val="348A7167"/>
    <w:rsid w:val="348E0C81"/>
    <w:rsid w:val="348E5945"/>
    <w:rsid w:val="3490437F"/>
    <w:rsid w:val="349061F8"/>
    <w:rsid w:val="34941A7A"/>
    <w:rsid w:val="34947436"/>
    <w:rsid w:val="34975046"/>
    <w:rsid w:val="34977DEF"/>
    <w:rsid w:val="34980089"/>
    <w:rsid w:val="34986C1B"/>
    <w:rsid w:val="3499724E"/>
    <w:rsid w:val="349A0894"/>
    <w:rsid w:val="349C6799"/>
    <w:rsid w:val="349E6F92"/>
    <w:rsid w:val="349F4759"/>
    <w:rsid w:val="34A37033"/>
    <w:rsid w:val="34A66D8A"/>
    <w:rsid w:val="34A83D05"/>
    <w:rsid w:val="34AB453A"/>
    <w:rsid w:val="34AE26C9"/>
    <w:rsid w:val="34B07CB9"/>
    <w:rsid w:val="34B12617"/>
    <w:rsid w:val="34B323EF"/>
    <w:rsid w:val="34B32C51"/>
    <w:rsid w:val="34B3568E"/>
    <w:rsid w:val="34B46EEB"/>
    <w:rsid w:val="34B47849"/>
    <w:rsid w:val="34B516D5"/>
    <w:rsid w:val="34B86F3B"/>
    <w:rsid w:val="34BB726A"/>
    <w:rsid w:val="34BD0FA4"/>
    <w:rsid w:val="34BE5322"/>
    <w:rsid w:val="34C03FB1"/>
    <w:rsid w:val="34C058AC"/>
    <w:rsid w:val="34C15257"/>
    <w:rsid w:val="34C21F7B"/>
    <w:rsid w:val="34C41381"/>
    <w:rsid w:val="34C47230"/>
    <w:rsid w:val="34C600BC"/>
    <w:rsid w:val="34C804D5"/>
    <w:rsid w:val="34CB48BC"/>
    <w:rsid w:val="34CE721E"/>
    <w:rsid w:val="34D431D9"/>
    <w:rsid w:val="34D70860"/>
    <w:rsid w:val="34D85523"/>
    <w:rsid w:val="34D91F09"/>
    <w:rsid w:val="34DA6048"/>
    <w:rsid w:val="34DE43EE"/>
    <w:rsid w:val="34E00140"/>
    <w:rsid w:val="34E81E00"/>
    <w:rsid w:val="34E92AA9"/>
    <w:rsid w:val="34ED1300"/>
    <w:rsid w:val="34F01F60"/>
    <w:rsid w:val="34F2466D"/>
    <w:rsid w:val="34F31CD7"/>
    <w:rsid w:val="34F611A5"/>
    <w:rsid w:val="34F7209F"/>
    <w:rsid w:val="34F8129C"/>
    <w:rsid w:val="34FF02D5"/>
    <w:rsid w:val="350166B3"/>
    <w:rsid w:val="3503787B"/>
    <w:rsid w:val="350716EF"/>
    <w:rsid w:val="350A3E28"/>
    <w:rsid w:val="350A52F7"/>
    <w:rsid w:val="350C505F"/>
    <w:rsid w:val="350F1E93"/>
    <w:rsid w:val="35107857"/>
    <w:rsid w:val="35145099"/>
    <w:rsid w:val="35154391"/>
    <w:rsid w:val="3517426B"/>
    <w:rsid w:val="35187747"/>
    <w:rsid w:val="35187E02"/>
    <w:rsid w:val="351A5DC4"/>
    <w:rsid w:val="351A67F2"/>
    <w:rsid w:val="351C1809"/>
    <w:rsid w:val="351C3A9B"/>
    <w:rsid w:val="352244AE"/>
    <w:rsid w:val="35230C43"/>
    <w:rsid w:val="35231384"/>
    <w:rsid w:val="352324D0"/>
    <w:rsid w:val="352473A3"/>
    <w:rsid w:val="35281A92"/>
    <w:rsid w:val="35282A2B"/>
    <w:rsid w:val="35294768"/>
    <w:rsid w:val="352A5C9E"/>
    <w:rsid w:val="352E3B06"/>
    <w:rsid w:val="352E3F57"/>
    <w:rsid w:val="352F6ACA"/>
    <w:rsid w:val="35300750"/>
    <w:rsid w:val="353552EF"/>
    <w:rsid w:val="353700FC"/>
    <w:rsid w:val="353A1E43"/>
    <w:rsid w:val="353B46CE"/>
    <w:rsid w:val="353D741F"/>
    <w:rsid w:val="353F2300"/>
    <w:rsid w:val="354371A4"/>
    <w:rsid w:val="354B0D3A"/>
    <w:rsid w:val="354E62CF"/>
    <w:rsid w:val="354E7FF2"/>
    <w:rsid w:val="354F5584"/>
    <w:rsid w:val="35533EED"/>
    <w:rsid w:val="35556628"/>
    <w:rsid w:val="355802E3"/>
    <w:rsid w:val="355B1FAC"/>
    <w:rsid w:val="355B24CC"/>
    <w:rsid w:val="355B7E1B"/>
    <w:rsid w:val="355D2536"/>
    <w:rsid w:val="355F5F8A"/>
    <w:rsid w:val="356039E7"/>
    <w:rsid w:val="35680217"/>
    <w:rsid w:val="356F2A5F"/>
    <w:rsid w:val="357055AB"/>
    <w:rsid w:val="35744153"/>
    <w:rsid w:val="35762B1D"/>
    <w:rsid w:val="35780985"/>
    <w:rsid w:val="357857E1"/>
    <w:rsid w:val="357876C6"/>
    <w:rsid w:val="357A144B"/>
    <w:rsid w:val="357A20B9"/>
    <w:rsid w:val="357E6788"/>
    <w:rsid w:val="357F7931"/>
    <w:rsid w:val="358758C8"/>
    <w:rsid w:val="359244BF"/>
    <w:rsid w:val="35956490"/>
    <w:rsid w:val="359862F8"/>
    <w:rsid w:val="359C4DD6"/>
    <w:rsid w:val="359E7231"/>
    <w:rsid w:val="359E7858"/>
    <w:rsid w:val="35A10292"/>
    <w:rsid w:val="35A20F5A"/>
    <w:rsid w:val="35A220B3"/>
    <w:rsid w:val="35A33B3D"/>
    <w:rsid w:val="35A4514B"/>
    <w:rsid w:val="35A952DD"/>
    <w:rsid w:val="35AB7526"/>
    <w:rsid w:val="35AC02B1"/>
    <w:rsid w:val="35AC5773"/>
    <w:rsid w:val="35AD6580"/>
    <w:rsid w:val="35AE10C9"/>
    <w:rsid w:val="35B060DC"/>
    <w:rsid w:val="35B4139A"/>
    <w:rsid w:val="35B47B16"/>
    <w:rsid w:val="35B71C9D"/>
    <w:rsid w:val="35BA0F90"/>
    <w:rsid w:val="35C33988"/>
    <w:rsid w:val="35C42059"/>
    <w:rsid w:val="35C613FE"/>
    <w:rsid w:val="35C91FCE"/>
    <w:rsid w:val="35CA0653"/>
    <w:rsid w:val="35CA60F0"/>
    <w:rsid w:val="35CD5C4A"/>
    <w:rsid w:val="35CE10EF"/>
    <w:rsid w:val="35CF1758"/>
    <w:rsid w:val="35D14C3D"/>
    <w:rsid w:val="35D82683"/>
    <w:rsid w:val="35DA4616"/>
    <w:rsid w:val="35DB0CAE"/>
    <w:rsid w:val="35DB2619"/>
    <w:rsid w:val="35DC78BE"/>
    <w:rsid w:val="35DE64ED"/>
    <w:rsid w:val="35DF3FA7"/>
    <w:rsid w:val="35E03E6D"/>
    <w:rsid w:val="35E05D35"/>
    <w:rsid w:val="35E918A8"/>
    <w:rsid w:val="35EC7B42"/>
    <w:rsid w:val="35F0533C"/>
    <w:rsid w:val="35F150BE"/>
    <w:rsid w:val="35F21719"/>
    <w:rsid w:val="35F90CF2"/>
    <w:rsid w:val="35FA27F1"/>
    <w:rsid w:val="35FA41CD"/>
    <w:rsid w:val="35FA4DF8"/>
    <w:rsid w:val="35FB02BF"/>
    <w:rsid w:val="35FB3FBC"/>
    <w:rsid w:val="35FB4D37"/>
    <w:rsid w:val="35FB7787"/>
    <w:rsid w:val="35FC01A9"/>
    <w:rsid w:val="35FE1DAC"/>
    <w:rsid w:val="36001BEE"/>
    <w:rsid w:val="360177F7"/>
    <w:rsid w:val="360237F9"/>
    <w:rsid w:val="36030EB7"/>
    <w:rsid w:val="3604023A"/>
    <w:rsid w:val="360447A6"/>
    <w:rsid w:val="36054CED"/>
    <w:rsid w:val="36054ECD"/>
    <w:rsid w:val="36055A95"/>
    <w:rsid w:val="36060EEA"/>
    <w:rsid w:val="36061E4B"/>
    <w:rsid w:val="360737F1"/>
    <w:rsid w:val="36074CD5"/>
    <w:rsid w:val="360854F8"/>
    <w:rsid w:val="360A4BCD"/>
    <w:rsid w:val="360A7559"/>
    <w:rsid w:val="360C2C40"/>
    <w:rsid w:val="360E0F2B"/>
    <w:rsid w:val="36102BC9"/>
    <w:rsid w:val="36111112"/>
    <w:rsid w:val="36123A47"/>
    <w:rsid w:val="36136C9E"/>
    <w:rsid w:val="361433EA"/>
    <w:rsid w:val="36146397"/>
    <w:rsid w:val="36154602"/>
    <w:rsid w:val="36167A65"/>
    <w:rsid w:val="36182859"/>
    <w:rsid w:val="361A5A06"/>
    <w:rsid w:val="361B323D"/>
    <w:rsid w:val="361D7D5B"/>
    <w:rsid w:val="361E59E4"/>
    <w:rsid w:val="36203954"/>
    <w:rsid w:val="36211416"/>
    <w:rsid w:val="36253FA3"/>
    <w:rsid w:val="36293D83"/>
    <w:rsid w:val="3630453C"/>
    <w:rsid w:val="3631253C"/>
    <w:rsid w:val="363136F9"/>
    <w:rsid w:val="363274F2"/>
    <w:rsid w:val="36347FDD"/>
    <w:rsid w:val="36376E6A"/>
    <w:rsid w:val="363857C3"/>
    <w:rsid w:val="363F66CD"/>
    <w:rsid w:val="364047A0"/>
    <w:rsid w:val="36433E4A"/>
    <w:rsid w:val="3644484B"/>
    <w:rsid w:val="36444FD8"/>
    <w:rsid w:val="364636C1"/>
    <w:rsid w:val="36464133"/>
    <w:rsid w:val="364726EF"/>
    <w:rsid w:val="36472B1D"/>
    <w:rsid w:val="3649362A"/>
    <w:rsid w:val="364A1847"/>
    <w:rsid w:val="364A6506"/>
    <w:rsid w:val="364B5EA4"/>
    <w:rsid w:val="364F3A9B"/>
    <w:rsid w:val="36516138"/>
    <w:rsid w:val="36561032"/>
    <w:rsid w:val="36573731"/>
    <w:rsid w:val="365866AE"/>
    <w:rsid w:val="36593827"/>
    <w:rsid w:val="3659433A"/>
    <w:rsid w:val="365B390E"/>
    <w:rsid w:val="365C29C4"/>
    <w:rsid w:val="365D5FF4"/>
    <w:rsid w:val="366363DD"/>
    <w:rsid w:val="366526BE"/>
    <w:rsid w:val="36671E4F"/>
    <w:rsid w:val="366B4378"/>
    <w:rsid w:val="366B6339"/>
    <w:rsid w:val="366B6EFD"/>
    <w:rsid w:val="366D1CC5"/>
    <w:rsid w:val="3672704D"/>
    <w:rsid w:val="36791881"/>
    <w:rsid w:val="367D62AF"/>
    <w:rsid w:val="36813A5D"/>
    <w:rsid w:val="368304C3"/>
    <w:rsid w:val="36831563"/>
    <w:rsid w:val="368454E5"/>
    <w:rsid w:val="368759C0"/>
    <w:rsid w:val="368B08F0"/>
    <w:rsid w:val="368C029B"/>
    <w:rsid w:val="368C0889"/>
    <w:rsid w:val="368E3515"/>
    <w:rsid w:val="368F7EFD"/>
    <w:rsid w:val="36915408"/>
    <w:rsid w:val="369167A1"/>
    <w:rsid w:val="36930D53"/>
    <w:rsid w:val="369408C3"/>
    <w:rsid w:val="36963F6E"/>
    <w:rsid w:val="36983579"/>
    <w:rsid w:val="36985D6E"/>
    <w:rsid w:val="369A65CA"/>
    <w:rsid w:val="369C31DE"/>
    <w:rsid w:val="369D5B8D"/>
    <w:rsid w:val="369D6371"/>
    <w:rsid w:val="369E7F5D"/>
    <w:rsid w:val="369F299B"/>
    <w:rsid w:val="36A21F3B"/>
    <w:rsid w:val="36A6025D"/>
    <w:rsid w:val="36A62D31"/>
    <w:rsid w:val="36A7498A"/>
    <w:rsid w:val="36A813CF"/>
    <w:rsid w:val="36A92ED5"/>
    <w:rsid w:val="36AB6800"/>
    <w:rsid w:val="36B1648B"/>
    <w:rsid w:val="36B2501F"/>
    <w:rsid w:val="36B35D0B"/>
    <w:rsid w:val="36BB31C9"/>
    <w:rsid w:val="36BD6240"/>
    <w:rsid w:val="36C2759C"/>
    <w:rsid w:val="36C30F92"/>
    <w:rsid w:val="36C87C82"/>
    <w:rsid w:val="36C87E53"/>
    <w:rsid w:val="36D052D6"/>
    <w:rsid w:val="36D60BDD"/>
    <w:rsid w:val="36D668BC"/>
    <w:rsid w:val="36D81D26"/>
    <w:rsid w:val="36D956A8"/>
    <w:rsid w:val="36DB0811"/>
    <w:rsid w:val="36DD34EC"/>
    <w:rsid w:val="36DD41C6"/>
    <w:rsid w:val="36DD43E1"/>
    <w:rsid w:val="36DE09E3"/>
    <w:rsid w:val="36E044EA"/>
    <w:rsid w:val="36E121C3"/>
    <w:rsid w:val="36E26C5A"/>
    <w:rsid w:val="36E350D7"/>
    <w:rsid w:val="36E41F4E"/>
    <w:rsid w:val="36E42CEE"/>
    <w:rsid w:val="36E46864"/>
    <w:rsid w:val="36E570D0"/>
    <w:rsid w:val="36E91C64"/>
    <w:rsid w:val="36EC0F75"/>
    <w:rsid w:val="36EC2F30"/>
    <w:rsid w:val="36EC352F"/>
    <w:rsid w:val="36EC3DE4"/>
    <w:rsid w:val="36ED3B57"/>
    <w:rsid w:val="36EF48F4"/>
    <w:rsid w:val="36F647D6"/>
    <w:rsid w:val="36F74EE1"/>
    <w:rsid w:val="36F94073"/>
    <w:rsid w:val="36F9538B"/>
    <w:rsid w:val="36FF7391"/>
    <w:rsid w:val="37004C1A"/>
    <w:rsid w:val="37005EB5"/>
    <w:rsid w:val="37012BB5"/>
    <w:rsid w:val="37022763"/>
    <w:rsid w:val="370266B4"/>
    <w:rsid w:val="3704088B"/>
    <w:rsid w:val="37041189"/>
    <w:rsid w:val="370453B2"/>
    <w:rsid w:val="370840F4"/>
    <w:rsid w:val="370A576F"/>
    <w:rsid w:val="370D0F69"/>
    <w:rsid w:val="37111C09"/>
    <w:rsid w:val="37143990"/>
    <w:rsid w:val="3715137D"/>
    <w:rsid w:val="371C226F"/>
    <w:rsid w:val="371D4862"/>
    <w:rsid w:val="371D4B20"/>
    <w:rsid w:val="371F41CD"/>
    <w:rsid w:val="37201101"/>
    <w:rsid w:val="37203A34"/>
    <w:rsid w:val="37257C1A"/>
    <w:rsid w:val="37262D99"/>
    <w:rsid w:val="372C51EA"/>
    <w:rsid w:val="372D04C9"/>
    <w:rsid w:val="373931A5"/>
    <w:rsid w:val="37397870"/>
    <w:rsid w:val="37397911"/>
    <w:rsid w:val="373C5785"/>
    <w:rsid w:val="373E2128"/>
    <w:rsid w:val="373F5B8A"/>
    <w:rsid w:val="37452ECF"/>
    <w:rsid w:val="37466A7C"/>
    <w:rsid w:val="374C56CA"/>
    <w:rsid w:val="374D48B4"/>
    <w:rsid w:val="374E6C23"/>
    <w:rsid w:val="374F77DC"/>
    <w:rsid w:val="375000DB"/>
    <w:rsid w:val="37507395"/>
    <w:rsid w:val="37511887"/>
    <w:rsid w:val="375124C2"/>
    <w:rsid w:val="37514F7B"/>
    <w:rsid w:val="37522C96"/>
    <w:rsid w:val="37532FA7"/>
    <w:rsid w:val="3755607E"/>
    <w:rsid w:val="37594D5E"/>
    <w:rsid w:val="375A478C"/>
    <w:rsid w:val="375A6434"/>
    <w:rsid w:val="375B2675"/>
    <w:rsid w:val="375B7682"/>
    <w:rsid w:val="375C1A52"/>
    <w:rsid w:val="375C2BA0"/>
    <w:rsid w:val="376157CC"/>
    <w:rsid w:val="37627E9E"/>
    <w:rsid w:val="37635A15"/>
    <w:rsid w:val="37636EDE"/>
    <w:rsid w:val="376532C1"/>
    <w:rsid w:val="3765520F"/>
    <w:rsid w:val="37655DEE"/>
    <w:rsid w:val="3768476B"/>
    <w:rsid w:val="376867FC"/>
    <w:rsid w:val="37692E3F"/>
    <w:rsid w:val="376B0FAE"/>
    <w:rsid w:val="376D6A1D"/>
    <w:rsid w:val="376E7F03"/>
    <w:rsid w:val="376F1F8E"/>
    <w:rsid w:val="377272CA"/>
    <w:rsid w:val="37785679"/>
    <w:rsid w:val="37794A3A"/>
    <w:rsid w:val="377A2D46"/>
    <w:rsid w:val="377A4890"/>
    <w:rsid w:val="377B20F3"/>
    <w:rsid w:val="37804DCA"/>
    <w:rsid w:val="378144B8"/>
    <w:rsid w:val="37823738"/>
    <w:rsid w:val="3784353F"/>
    <w:rsid w:val="37857957"/>
    <w:rsid w:val="378613D3"/>
    <w:rsid w:val="37870C28"/>
    <w:rsid w:val="3787455F"/>
    <w:rsid w:val="37876ED3"/>
    <w:rsid w:val="3788079B"/>
    <w:rsid w:val="37884EFA"/>
    <w:rsid w:val="378A136D"/>
    <w:rsid w:val="378A491D"/>
    <w:rsid w:val="378B199C"/>
    <w:rsid w:val="378D5FD4"/>
    <w:rsid w:val="378E3129"/>
    <w:rsid w:val="37923921"/>
    <w:rsid w:val="379414BA"/>
    <w:rsid w:val="3794156C"/>
    <w:rsid w:val="37945963"/>
    <w:rsid w:val="379466F4"/>
    <w:rsid w:val="37992F5A"/>
    <w:rsid w:val="379A2E4C"/>
    <w:rsid w:val="379B4496"/>
    <w:rsid w:val="379B7CAF"/>
    <w:rsid w:val="37A0126E"/>
    <w:rsid w:val="37A31089"/>
    <w:rsid w:val="37A51CF8"/>
    <w:rsid w:val="37A67435"/>
    <w:rsid w:val="37A832CD"/>
    <w:rsid w:val="37A8443E"/>
    <w:rsid w:val="37A93BA2"/>
    <w:rsid w:val="37A97057"/>
    <w:rsid w:val="37AB343B"/>
    <w:rsid w:val="37AC5AD5"/>
    <w:rsid w:val="37AE5364"/>
    <w:rsid w:val="37B1737B"/>
    <w:rsid w:val="37B17A8C"/>
    <w:rsid w:val="37B23BE6"/>
    <w:rsid w:val="37B37778"/>
    <w:rsid w:val="37B51030"/>
    <w:rsid w:val="37B63984"/>
    <w:rsid w:val="37B66AB3"/>
    <w:rsid w:val="37BA608C"/>
    <w:rsid w:val="37BA69A3"/>
    <w:rsid w:val="37BC65B0"/>
    <w:rsid w:val="37BE40D6"/>
    <w:rsid w:val="37C07BD2"/>
    <w:rsid w:val="37C1268F"/>
    <w:rsid w:val="37C16A3D"/>
    <w:rsid w:val="37C44E61"/>
    <w:rsid w:val="37C61150"/>
    <w:rsid w:val="37C75770"/>
    <w:rsid w:val="37C9052B"/>
    <w:rsid w:val="37C96E4D"/>
    <w:rsid w:val="37CA4349"/>
    <w:rsid w:val="37CA5E0D"/>
    <w:rsid w:val="37CE2239"/>
    <w:rsid w:val="37D043D7"/>
    <w:rsid w:val="37D44376"/>
    <w:rsid w:val="37D658B5"/>
    <w:rsid w:val="37D967AF"/>
    <w:rsid w:val="37DB3247"/>
    <w:rsid w:val="37DB4434"/>
    <w:rsid w:val="37DB5799"/>
    <w:rsid w:val="37DF6EE0"/>
    <w:rsid w:val="37E0497A"/>
    <w:rsid w:val="37E25C07"/>
    <w:rsid w:val="37E52FD1"/>
    <w:rsid w:val="37E72BD2"/>
    <w:rsid w:val="37E93C1B"/>
    <w:rsid w:val="37EA1F42"/>
    <w:rsid w:val="37EA4CDF"/>
    <w:rsid w:val="37ED1069"/>
    <w:rsid w:val="37ED2084"/>
    <w:rsid w:val="37F00B3F"/>
    <w:rsid w:val="37F02AB2"/>
    <w:rsid w:val="37F21E9C"/>
    <w:rsid w:val="37F73084"/>
    <w:rsid w:val="37F86BD7"/>
    <w:rsid w:val="37FC01F1"/>
    <w:rsid w:val="37FD1A26"/>
    <w:rsid w:val="37FE12DF"/>
    <w:rsid w:val="37FE5CA6"/>
    <w:rsid w:val="380046D6"/>
    <w:rsid w:val="38010DC2"/>
    <w:rsid w:val="3801785A"/>
    <w:rsid w:val="380337E3"/>
    <w:rsid w:val="38037C6E"/>
    <w:rsid w:val="38055531"/>
    <w:rsid w:val="380D19FF"/>
    <w:rsid w:val="380E2048"/>
    <w:rsid w:val="380E2651"/>
    <w:rsid w:val="38113499"/>
    <w:rsid w:val="38115A2C"/>
    <w:rsid w:val="38124C3E"/>
    <w:rsid w:val="38151352"/>
    <w:rsid w:val="381605A8"/>
    <w:rsid w:val="38173203"/>
    <w:rsid w:val="381808B4"/>
    <w:rsid w:val="38186E28"/>
    <w:rsid w:val="381B48C9"/>
    <w:rsid w:val="381B5EBE"/>
    <w:rsid w:val="381D2101"/>
    <w:rsid w:val="381E60E2"/>
    <w:rsid w:val="382062B9"/>
    <w:rsid w:val="3821799F"/>
    <w:rsid w:val="3823297E"/>
    <w:rsid w:val="38240DD7"/>
    <w:rsid w:val="38263384"/>
    <w:rsid w:val="38263C27"/>
    <w:rsid w:val="382768DB"/>
    <w:rsid w:val="382848C0"/>
    <w:rsid w:val="38296005"/>
    <w:rsid w:val="382A398C"/>
    <w:rsid w:val="3830370C"/>
    <w:rsid w:val="38305EAD"/>
    <w:rsid w:val="38333C55"/>
    <w:rsid w:val="38345366"/>
    <w:rsid w:val="38346F1D"/>
    <w:rsid w:val="383651E4"/>
    <w:rsid w:val="383837EF"/>
    <w:rsid w:val="38386CAF"/>
    <w:rsid w:val="383A4568"/>
    <w:rsid w:val="384112C7"/>
    <w:rsid w:val="38425DE4"/>
    <w:rsid w:val="38436E9E"/>
    <w:rsid w:val="384644EB"/>
    <w:rsid w:val="38477C25"/>
    <w:rsid w:val="384814B4"/>
    <w:rsid w:val="384830DC"/>
    <w:rsid w:val="38485AD5"/>
    <w:rsid w:val="38491261"/>
    <w:rsid w:val="384E6E89"/>
    <w:rsid w:val="385444DC"/>
    <w:rsid w:val="385456E6"/>
    <w:rsid w:val="385501C1"/>
    <w:rsid w:val="38551F0F"/>
    <w:rsid w:val="38560C1A"/>
    <w:rsid w:val="38586B5B"/>
    <w:rsid w:val="385A6CC0"/>
    <w:rsid w:val="38626DD8"/>
    <w:rsid w:val="3865454B"/>
    <w:rsid w:val="386553DF"/>
    <w:rsid w:val="38683908"/>
    <w:rsid w:val="38685258"/>
    <w:rsid w:val="38694E02"/>
    <w:rsid w:val="386A0905"/>
    <w:rsid w:val="386B32C8"/>
    <w:rsid w:val="386F2CC3"/>
    <w:rsid w:val="38714A36"/>
    <w:rsid w:val="38727B2D"/>
    <w:rsid w:val="38751C5C"/>
    <w:rsid w:val="38771678"/>
    <w:rsid w:val="387A3DD2"/>
    <w:rsid w:val="387B44FD"/>
    <w:rsid w:val="387C31BF"/>
    <w:rsid w:val="38857830"/>
    <w:rsid w:val="38862B4A"/>
    <w:rsid w:val="388B68E3"/>
    <w:rsid w:val="388C1E30"/>
    <w:rsid w:val="388D08D3"/>
    <w:rsid w:val="388D1AD4"/>
    <w:rsid w:val="388E70EA"/>
    <w:rsid w:val="388F1466"/>
    <w:rsid w:val="38921AC9"/>
    <w:rsid w:val="38935188"/>
    <w:rsid w:val="38941480"/>
    <w:rsid w:val="38943C7B"/>
    <w:rsid w:val="389537A1"/>
    <w:rsid w:val="38955617"/>
    <w:rsid w:val="389940DB"/>
    <w:rsid w:val="389D711F"/>
    <w:rsid w:val="389E19B3"/>
    <w:rsid w:val="38A24DA4"/>
    <w:rsid w:val="38A24DAE"/>
    <w:rsid w:val="38A4548B"/>
    <w:rsid w:val="38A54EE2"/>
    <w:rsid w:val="38A55459"/>
    <w:rsid w:val="38A7552B"/>
    <w:rsid w:val="38A8630B"/>
    <w:rsid w:val="38A900DC"/>
    <w:rsid w:val="38AB0432"/>
    <w:rsid w:val="38AB6675"/>
    <w:rsid w:val="38AC7352"/>
    <w:rsid w:val="38AC7F29"/>
    <w:rsid w:val="38AE55D8"/>
    <w:rsid w:val="38AE6CD1"/>
    <w:rsid w:val="38B276A7"/>
    <w:rsid w:val="38B30FD4"/>
    <w:rsid w:val="38B325DC"/>
    <w:rsid w:val="38B416DF"/>
    <w:rsid w:val="38B63CFA"/>
    <w:rsid w:val="38B73FD4"/>
    <w:rsid w:val="38B762EC"/>
    <w:rsid w:val="38B86576"/>
    <w:rsid w:val="38B9405A"/>
    <w:rsid w:val="38BA6702"/>
    <w:rsid w:val="38BC2BB5"/>
    <w:rsid w:val="38BC46AA"/>
    <w:rsid w:val="38C00559"/>
    <w:rsid w:val="38C25641"/>
    <w:rsid w:val="38C30BB7"/>
    <w:rsid w:val="38C321F8"/>
    <w:rsid w:val="38C45CD0"/>
    <w:rsid w:val="38C81179"/>
    <w:rsid w:val="38CA39FC"/>
    <w:rsid w:val="38CD4621"/>
    <w:rsid w:val="38CD791E"/>
    <w:rsid w:val="38D002FC"/>
    <w:rsid w:val="38D24656"/>
    <w:rsid w:val="38D423D0"/>
    <w:rsid w:val="38D56051"/>
    <w:rsid w:val="38D63757"/>
    <w:rsid w:val="38D772DB"/>
    <w:rsid w:val="38D95B47"/>
    <w:rsid w:val="38DD07D3"/>
    <w:rsid w:val="38DF6CDC"/>
    <w:rsid w:val="38E11D81"/>
    <w:rsid w:val="38E147CC"/>
    <w:rsid w:val="38E36C01"/>
    <w:rsid w:val="38E81FA2"/>
    <w:rsid w:val="38E83C72"/>
    <w:rsid w:val="38E86416"/>
    <w:rsid w:val="38E963A0"/>
    <w:rsid w:val="38EA1E05"/>
    <w:rsid w:val="38EB6EF5"/>
    <w:rsid w:val="38ED3FDE"/>
    <w:rsid w:val="38EE3D1A"/>
    <w:rsid w:val="38F26B33"/>
    <w:rsid w:val="38F46501"/>
    <w:rsid w:val="38F73297"/>
    <w:rsid w:val="38F73BF8"/>
    <w:rsid w:val="38F83E79"/>
    <w:rsid w:val="38F85F14"/>
    <w:rsid w:val="38F90E20"/>
    <w:rsid w:val="38FA377A"/>
    <w:rsid w:val="38FB5992"/>
    <w:rsid w:val="39026EB2"/>
    <w:rsid w:val="390456D6"/>
    <w:rsid w:val="390A1598"/>
    <w:rsid w:val="390B4E47"/>
    <w:rsid w:val="390C0580"/>
    <w:rsid w:val="390D2230"/>
    <w:rsid w:val="390F3CE3"/>
    <w:rsid w:val="39104710"/>
    <w:rsid w:val="39117128"/>
    <w:rsid w:val="391329AB"/>
    <w:rsid w:val="3914124C"/>
    <w:rsid w:val="3915285C"/>
    <w:rsid w:val="39165195"/>
    <w:rsid w:val="39165B43"/>
    <w:rsid w:val="391A3E02"/>
    <w:rsid w:val="391B6E97"/>
    <w:rsid w:val="39205382"/>
    <w:rsid w:val="39221880"/>
    <w:rsid w:val="392446A4"/>
    <w:rsid w:val="3926163D"/>
    <w:rsid w:val="39280E7D"/>
    <w:rsid w:val="3928312F"/>
    <w:rsid w:val="3928479A"/>
    <w:rsid w:val="392B5CFD"/>
    <w:rsid w:val="392C0396"/>
    <w:rsid w:val="392E5B58"/>
    <w:rsid w:val="39323CB7"/>
    <w:rsid w:val="393620D5"/>
    <w:rsid w:val="3936349F"/>
    <w:rsid w:val="39367BBF"/>
    <w:rsid w:val="39374384"/>
    <w:rsid w:val="39380B6C"/>
    <w:rsid w:val="393B13EE"/>
    <w:rsid w:val="393D32BB"/>
    <w:rsid w:val="393D3955"/>
    <w:rsid w:val="393F7C4A"/>
    <w:rsid w:val="3940469A"/>
    <w:rsid w:val="394142AE"/>
    <w:rsid w:val="39424429"/>
    <w:rsid w:val="39430742"/>
    <w:rsid w:val="394453A2"/>
    <w:rsid w:val="39452BA9"/>
    <w:rsid w:val="3946705F"/>
    <w:rsid w:val="3946777C"/>
    <w:rsid w:val="394711AA"/>
    <w:rsid w:val="39493225"/>
    <w:rsid w:val="394E4091"/>
    <w:rsid w:val="39502F47"/>
    <w:rsid w:val="39522C1E"/>
    <w:rsid w:val="39545E92"/>
    <w:rsid w:val="39567889"/>
    <w:rsid w:val="395A4095"/>
    <w:rsid w:val="395A626B"/>
    <w:rsid w:val="395B70AF"/>
    <w:rsid w:val="395B7666"/>
    <w:rsid w:val="395C0315"/>
    <w:rsid w:val="395D0CB2"/>
    <w:rsid w:val="395D7FF9"/>
    <w:rsid w:val="395E651C"/>
    <w:rsid w:val="39602CA9"/>
    <w:rsid w:val="39603B05"/>
    <w:rsid w:val="39603ED2"/>
    <w:rsid w:val="396341C8"/>
    <w:rsid w:val="39666456"/>
    <w:rsid w:val="39683670"/>
    <w:rsid w:val="396B384E"/>
    <w:rsid w:val="396E32F3"/>
    <w:rsid w:val="39707B52"/>
    <w:rsid w:val="39720D0D"/>
    <w:rsid w:val="39747066"/>
    <w:rsid w:val="39755157"/>
    <w:rsid w:val="39760F0B"/>
    <w:rsid w:val="39761BBC"/>
    <w:rsid w:val="39783566"/>
    <w:rsid w:val="39785B55"/>
    <w:rsid w:val="397A5679"/>
    <w:rsid w:val="397A753D"/>
    <w:rsid w:val="397B6AE4"/>
    <w:rsid w:val="397E189F"/>
    <w:rsid w:val="39800DD7"/>
    <w:rsid w:val="398308B3"/>
    <w:rsid w:val="39833F78"/>
    <w:rsid w:val="3984134B"/>
    <w:rsid w:val="39846643"/>
    <w:rsid w:val="3985376F"/>
    <w:rsid w:val="398D15DD"/>
    <w:rsid w:val="398E022E"/>
    <w:rsid w:val="398E2BF6"/>
    <w:rsid w:val="3993541D"/>
    <w:rsid w:val="39937DD6"/>
    <w:rsid w:val="399546A7"/>
    <w:rsid w:val="39985693"/>
    <w:rsid w:val="39985786"/>
    <w:rsid w:val="399B3DDF"/>
    <w:rsid w:val="399C6403"/>
    <w:rsid w:val="399F111B"/>
    <w:rsid w:val="39A30880"/>
    <w:rsid w:val="39A56AA0"/>
    <w:rsid w:val="39A8162F"/>
    <w:rsid w:val="39AA7B23"/>
    <w:rsid w:val="39AB45CF"/>
    <w:rsid w:val="39AD2D78"/>
    <w:rsid w:val="39AE304B"/>
    <w:rsid w:val="39B10B70"/>
    <w:rsid w:val="39B3378E"/>
    <w:rsid w:val="39B45ACC"/>
    <w:rsid w:val="39B56179"/>
    <w:rsid w:val="39B70FAF"/>
    <w:rsid w:val="39B80B42"/>
    <w:rsid w:val="39BE666F"/>
    <w:rsid w:val="39BF199D"/>
    <w:rsid w:val="39C045BB"/>
    <w:rsid w:val="39C138D1"/>
    <w:rsid w:val="39C2035E"/>
    <w:rsid w:val="39C25FBB"/>
    <w:rsid w:val="39C7713E"/>
    <w:rsid w:val="39C80285"/>
    <w:rsid w:val="39CD042A"/>
    <w:rsid w:val="39CE4601"/>
    <w:rsid w:val="39CF311B"/>
    <w:rsid w:val="39D166C2"/>
    <w:rsid w:val="39D52332"/>
    <w:rsid w:val="39D6481D"/>
    <w:rsid w:val="39D66CF6"/>
    <w:rsid w:val="39D94223"/>
    <w:rsid w:val="39DA6E50"/>
    <w:rsid w:val="39DC2C52"/>
    <w:rsid w:val="39DE26C0"/>
    <w:rsid w:val="39DF5BA2"/>
    <w:rsid w:val="39E21B1E"/>
    <w:rsid w:val="39E46135"/>
    <w:rsid w:val="39ED7AF6"/>
    <w:rsid w:val="39F1416B"/>
    <w:rsid w:val="39F16687"/>
    <w:rsid w:val="39F17BF5"/>
    <w:rsid w:val="39F33AB9"/>
    <w:rsid w:val="39F43992"/>
    <w:rsid w:val="39F8724A"/>
    <w:rsid w:val="39FB0DE1"/>
    <w:rsid w:val="39FD0803"/>
    <w:rsid w:val="39FD579E"/>
    <w:rsid w:val="39FD6474"/>
    <w:rsid w:val="39FD6607"/>
    <w:rsid w:val="39FE671C"/>
    <w:rsid w:val="3A030131"/>
    <w:rsid w:val="3A0335F4"/>
    <w:rsid w:val="3A055007"/>
    <w:rsid w:val="3A0725FB"/>
    <w:rsid w:val="3A0739B2"/>
    <w:rsid w:val="3A08030E"/>
    <w:rsid w:val="3A094182"/>
    <w:rsid w:val="3A0A41F9"/>
    <w:rsid w:val="3A0B272C"/>
    <w:rsid w:val="3A0D2DF6"/>
    <w:rsid w:val="3A0D411F"/>
    <w:rsid w:val="3A114E84"/>
    <w:rsid w:val="3A130A14"/>
    <w:rsid w:val="3A1375DA"/>
    <w:rsid w:val="3A1501D4"/>
    <w:rsid w:val="3A155628"/>
    <w:rsid w:val="3A1565F5"/>
    <w:rsid w:val="3A1811CA"/>
    <w:rsid w:val="3A1A10AB"/>
    <w:rsid w:val="3A1A5B60"/>
    <w:rsid w:val="3A1B0D85"/>
    <w:rsid w:val="3A1C718A"/>
    <w:rsid w:val="3A1D2332"/>
    <w:rsid w:val="3A200ED2"/>
    <w:rsid w:val="3A235355"/>
    <w:rsid w:val="3A2546AE"/>
    <w:rsid w:val="3A2B2661"/>
    <w:rsid w:val="3A2C317B"/>
    <w:rsid w:val="3A2C68BE"/>
    <w:rsid w:val="3A2D0572"/>
    <w:rsid w:val="3A2D7991"/>
    <w:rsid w:val="3A2E353F"/>
    <w:rsid w:val="3A30708B"/>
    <w:rsid w:val="3A3207DF"/>
    <w:rsid w:val="3A334E25"/>
    <w:rsid w:val="3A357760"/>
    <w:rsid w:val="3A37000C"/>
    <w:rsid w:val="3A37133C"/>
    <w:rsid w:val="3A38024C"/>
    <w:rsid w:val="3A3869B9"/>
    <w:rsid w:val="3A391CF1"/>
    <w:rsid w:val="3A3E2578"/>
    <w:rsid w:val="3A417CC8"/>
    <w:rsid w:val="3A461425"/>
    <w:rsid w:val="3A4A20D4"/>
    <w:rsid w:val="3A4C03D3"/>
    <w:rsid w:val="3A4C2550"/>
    <w:rsid w:val="3A4C3BCA"/>
    <w:rsid w:val="3A4C55CA"/>
    <w:rsid w:val="3A4E1905"/>
    <w:rsid w:val="3A4E5F28"/>
    <w:rsid w:val="3A5106FA"/>
    <w:rsid w:val="3A5330AF"/>
    <w:rsid w:val="3A624BC0"/>
    <w:rsid w:val="3A6343F8"/>
    <w:rsid w:val="3A655326"/>
    <w:rsid w:val="3A65615E"/>
    <w:rsid w:val="3A6625F3"/>
    <w:rsid w:val="3A6B7678"/>
    <w:rsid w:val="3A6C0768"/>
    <w:rsid w:val="3A705540"/>
    <w:rsid w:val="3A746314"/>
    <w:rsid w:val="3A755EE8"/>
    <w:rsid w:val="3A7700E8"/>
    <w:rsid w:val="3A7C59C8"/>
    <w:rsid w:val="3A7D6A34"/>
    <w:rsid w:val="3A8074C0"/>
    <w:rsid w:val="3A8100FA"/>
    <w:rsid w:val="3A874D60"/>
    <w:rsid w:val="3A884387"/>
    <w:rsid w:val="3A8A19B7"/>
    <w:rsid w:val="3A8F5D80"/>
    <w:rsid w:val="3A9304BA"/>
    <w:rsid w:val="3A9423FD"/>
    <w:rsid w:val="3A951F6E"/>
    <w:rsid w:val="3A98423B"/>
    <w:rsid w:val="3A9929E7"/>
    <w:rsid w:val="3A9A0632"/>
    <w:rsid w:val="3A9C578C"/>
    <w:rsid w:val="3A9F10F1"/>
    <w:rsid w:val="3A9F6066"/>
    <w:rsid w:val="3AA00D7F"/>
    <w:rsid w:val="3AA10F2E"/>
    <w:rsid w:val="3AA16DB0"/>
    <w:rsid w:val="3AA1758D"/>
    <w:rsid w:val="3AA242E7"/>
    <w:rsid w:val="3AA26266"/>
    <w:rsid w:val="3AA567D3"/>
    <w:rsid w:val="3AA83000"/>
    <w:rsid w:val="3AAD1F1E"/>
    <w:rsid w:val="3AB071F9"/>
    <w:rsid w:val="3AB55B24"/>
    <w:rsid w:val="3AB8282D"/>
    <w:rsid w:val="3AC5673A"/>
    <w:rsid w:val="3AC635AF"/>
    <w:rsid w:val="3AC90481"/>
    <w:rsid w:val="3ACA0F81"/>
    <w:rsid w:val="3ACD4A42"/>
    <w:rsid w:val="3ACF48BE"/>
    <w:rsid w:val="3AD13CF0"/>
    <w:rsid w:val="3AD43020"/>
    <w:rsid w:val="3ADB2B4F"/>
    <w:rsid w:val="3ADD434F"/>
    <w:rsid w:val="3ADD63FF"/>
    <w:rsid w:val="3ADE2B9C"/>
    <w:rsid w:val="3ADE386E"/>
    <w:rsid w:val="3AE61677"/>
    <w:rsid w:val="3AE622EC"/>
    <w:rsid w:val="3AE67482"/>
    <w:rsid w:val="3AE71B89"/>
    <w:rsid w:val="3AE75B7B"/>
    <w:rsid w:val="3AE94BF2"/>
    <w:rsid w:val="3AEA3F22"/>
    <w:rsid w:val="3AEB64B0"/>
    <w:rsid w:val="3AEC28FD"/>
    <w:rsid w:val="3AF164DA"/>
    <w:rsid w:val="3AF634F1"/>
    <w:rsid w:val="3AF67872"/>
    <w:rsid w:val="3AFD5749"/>
    <w:rsid w:val="3AFE77B4"/>
    <w:rsid w:val="3B00552D"/>
    <w:rsid w:val="3B016A80"/>
    <w:rsid w:val="3B026F94"/>
    <w:rsid w:val="3B051737"/>
    <w:rsid w:val="3B05212C"/>
    <w:rsid w:val="3B057A4E"/>
    <w:rsid w:val="3B065533"/>
    <w:rsid w:val="3B091EC4"/>
    <w:rsid w:val="3B092339"/>
    <w:rsid w:val="3B096423"/>
    <w:rsid w:val="3B0C1AA5"/>
    <w:rsid w:val="3B0E02F4"/>
    <w:rsid w:val="3B111A35"/>
    <w:rsid w:val="3B117131"/>
    <w:rsid w:val="3B121E91"/>
    <w:rsid w:val="3B1356F2"/>
    <w:rsid w:val="3B1A217B"/>
    <w:rsid w:val="3B1A31D8"/>
    <w:rsid w:val="3B1A399F"/>
    <w:rsid w:val="3B1E76E6"/>
    <w:rsid w:val="3B213F6B"/>
    <w:rsid w:val="3B216EBD"/>
    <w:rsid w:val="3B2241F5"/>
    <w:rsid w:val="3B23226B"/>
    <w:rsid w:val="3B241FDE"/>
    <w:rsid w:val="3B242226"/>
    <w:rsid w:val="3B242BFB"/>
    <w:rsid w:val="3B245719"/>
    <w:rsid w:val="3B2458DB"/>
    <w:rsid w:val="3B2467AB"/>
    <w:rsid w:val="3B257543"/>
    <w:rsid w:val="3B2A49E0"/>
    <w:rsid w:val="3B2D4905"/>
    <w:rsid w:val="3B320F78"/>
    <w:rsid w:val="3B327F99"/>
    <w:rsid w:val="3B333C9B"/>
    <w:rsid w:val="3B33775D"/>
    <w:rsid w:val="3B3431AC"/>
    <w:rsid w:val="3B373D0E"/>
    <w:rsid w:val="3B3B4ED4"/>
    <w:rsid w:val="3B3B7E9F"/>
    <w:rsid w:val="3B3C0CA6"/>
    <w:rsid w:val="3B3C5025"/>
    <w:rsid w:val="3B3D7E58"/>
    <w:rsid w:val="3B3F1F32"/>
    <w:rsid w:val="3B3F6DBF"/>
    <w:rsid w:val="3B415D2E"/>
    <w:rsid w:val="3B417821"/>
    <w:rsid w:val="3B42755D"/>
    <w:rsid w:val="3B43404F"/>
    <w:rsid w:val="3B45467F"/>
    <w:rsid w:val="3B454D22"/>
    <w:rsid w:val="3B4716FF"/>
    <w:rsid w:val="3B473A2C"/>
    <w:rsid w:val="3B485EB8"/>
    <w:rsid w:val="3B4B686A"/>
    <w:rsid w:val="3B4E4D26"/>
    <w:rsid w:val="3B4F1E4F"/>
    <w:rsid w:val="3B5115D7"/>
    <w:rsid w:val="3B5160FD"/>
    <w:rsid w:val="3B543912"/>
    <w:rsid w:val="3B5514C7"/>
    <w:rsid w:val="3B5637CC"/>
    <w:rsid w:val="3B565B05"/>
    <w:rsid w:val="3B575C28"/>
    <w:rsid w:val="3B583A75"/>
    <w:rsid w:val="3B590D48"/>
    <w:rsid w:val="3B597092"/>
    <w:rsid w:val="3B5B152D"/>
    <w:rsid w:val="3B5C149D"/>
    <w:rsid w:val="3B5F3424"/>
    <w:rsid w:val="3B61090A"/>
    <w:rsid w:val="3B643070"/>
    <w:rsid w:val="3B6446D8"/>
    <w:rsid w:val="3B666BF4"/>
    <w:rsid w:val="3B6719C0"/>
    <w:rsid w:val="3B6765AB"/>
    <w:rsid w:val="3B6B2A72"/>
    <w:rsid w:val="3B6B48A9"/>
    <w:rsid w:val="3B6C24FA"/>
    <w:rsid w:val="3B724BAA"/>
    <w:rsid w:val="3B735A6D"/>
    <w:rsid w:val="3B742A60"/>
    <w:rsid w:val="3B74383E"/>
    <w:rsid w:val="3B784D5C"/>
    <w:rsid w:val="3B786F68"/>
    <w:rsid w:val="3B7B5E8B"/>
    <w:rsid w:val="3B7E225C"/>
    <w:rsid w:val="3B822052"/>
    <w:rsid w:val="3B835960"/>
    <w:rsid w:val="3B8448A6"/>
    <w:rsid w:val="3B8634AF"/>
    <w:rsid w:val="3B87031F"/>
    <w:rsid w:val="3B8A7AF3"/>
    <w:rsid w:val="3B8B5DD5"/>
    <w:rsid w:val="3B8E40E1"/>
    <w:rsid w:val="3B91268D"/>
    <w:rsid w:val="3B935A77"/>
    <w:rsid w:val="3B962293"/>
    <w:rsid w:val="3B96716E"/>
    <w:rsid w:val="3B974F18"/>
    <w:rsid w:val="3B975BF1"/>
    <w:rsid w:val="3B977259"/>
    <w:rsid w:val="3B9943E5"/>
    <w:rsid w:val="3B9B07C0"/>
    <w:rsid w:val="3B9B5B93"/>
    <w:rsid w:val="3B9E0886"/>
    <w:rsid w:val="3B9E4384"/>
    <w:rsid w:val="3BA169CE"/>
    <w:rsid w:val="3BA23341"/>
    <w:rsid w:val="3BA404EA"/>
    <w:rsid w:val="3BA40581"/>
    <w:rsid w:val="3BA77DAB"/>
    <w:rsid w:val="3BA94757"/>
    <w:rsid w:val="3BAD004F"/>
    <w:rsid w:val="3BAD7B15"/>
    <w:rsid w:val="3BB13FEF"/>
    <w:rsid w:val="3BB168E4"/>
    <w:rsid w:val="3BB33995"/>
    <w:rsid w:val="3BB67DAC"/>
    <w:rsid w:val="3BB82191"/>
    <w:rsid w:val="3BB8676B"/>
    <w:rsid w:val="3BBA1B41"/>
    <w:rsid w:val="3BBA7662"/>
    <w:rsid w:val="3BBD0EEE"/>
    <w:rsid w:val="3BC13DA3"/>
    <w:rsid w:val="3BC45E6B"/>
    <w:rsid w:val="3BC5282B"/>
    <w:rsid w:val="3BC64432"/>
    <w:rsid w:val="3BC70322"/>
    <w:rsid w:val="3BC70C92"/>
    <w:rsid w:val="3BC879CD"/>
    <w:rsid w:val="3BCF0899"/>
    <w:rsid w:val="3BCF3064"/>
    <w:rsid w:val="3BCF3EC9"/>
    <w:rsid w:val="3BD60DB3"/>
    <w:rsid w:val="3BD90B14"/>
    <w:rsid w:val="3BDA5D83"/>
    <w:rsid w:val="3BDA6E74"/>
    <w:rsid w:val="3BDC4B59"/>
    <w:rsid w:val="3BDD67AC"/>
    <w:rsid w:val="3BDE52B9"/>
    <w:rsid w:val="3BDE68DC"/>
    <w:rsid w:val="3BE073B6"/>
    <w:rsid w:val="3BE25D2C"/>
    <w:rsid w:val="3BE528D4"/>
    <w:rsid w:val="3BE71470"/>
    <w:rsid w:val="3BE74B05"/>
    <w:rsid w:val="3BE75396"/>
    <w:rsid w:val="3BE83461"/>
    <w:rsid w:val="3BE84908"/>
    <w:rsid w:val="3BE8636D"/>
    <w:rsid w:val="3BE905C2"/>
    <w:rsid w:val="3BE9117F"/>
    <w:rsid w:val="3BEA5DDE"/>
    <w:rsid w:val="3BEE71F3"/>
    <w:rsid w:val="3BEF1E65"/>
    <w:rsid w:val="3BEF2272"/>
    <w:rsid w:val="3BEF7685"/>
    <w:rsid w:val="3BF006D9"/>
    <w:rsid w:val="3BF328E9"/>
    <w:rsid w:val="3BF4139C"/>
    <w:rsid w:val="3BFD180A"/>
    <w:rsid w:val="3BFE5F28"/>
    <w:rsid w:val="3BFF09C6"/>
    <w:rsid w:val="3C02269C"/>
    <w:rsid w:val="3C0271CD"/>
    <w:rsid w:val="3C035459"/>
    <w:rsid w:val="3C065951"/>
    <w:rsid w:val="3C074400"/>
    <w:rsid w:val="3C076792"/>
    <w:rsid w:val="3C0B0E99"/>
    <w:rsid w:val="3C0B6367"/>
    <w:rsid w:val="3C0C1013"/>
    <w:rsid w:val="3C0F3EC3"/>
    <w:rsid w:val="3C10515C"/>
    <w:rsid w:val="3C11322F"/>
    <w:rsid w:val="3C116B67"/>
    <w:rsid w:val="3C147BD9"/>
    <w:rsid w:val="3C15128A"/>
    <w:rsid w:val="3C160448"/>
    <w:rsid w:val="3C1720F6"/>
    <w:rsid w:val="3C177DB2"/>
    <w:rsid w:val="3C19770E"/>
    <w:rsid w:val="3C1A305E"/>
    <w:rsid w:val="3C1C3E92"/>
    <w:rsid w:val="3C1C72F2"/>
    <w:rsid w:val="3C1F3E20"/>
    <w:rsid w:val="3C2056D6"/>
    <w:rsid w:val="3C216540"/>
    <w:rsid w:val="3C2230A2"/>
    <w:rsid w:val="3C22613E"/>
    <w:rsid w:val="3C240EA3"/>
    <w:rsid w:val="3C266C01"/>
    <w:rsid w:val="3C2964FA"/>
    <w:rsid w:val="3C2B7B76"/>
    <w:rsid w:val="3C2E2C11"/>
    <w:rsid w:val="3C301627"/>
    <w:rsid w:val="3C301AEB"/>
    <w:rsid w:val="3C302A5B"/>
    <w:rsid w:val="3C3221EA"/>
    <w:rsid w:val="3C3326BF"/>
    <w:rsid w:val="3C3500F1"/>
    <w:rsid w:val="3C386A3A"/>
    <w:rsid w:val="3C3907C7"/>
    <w:rsid w:val="3C393452"/>
    <w:rsid w:val="3C3A345E"/>
    <w:rsid w:val="3C3B0007"/>
    <w:rsid w:val="3C3D5DB4"/>
    <w:rsid w:val="3C3D7F02"/>
    <w:rsid w:val="3C43305E"/>
    <w:rsid w:val="3C49114F"/>
    <w:rsid w:val="3C4D4EB5"/>
    <w:rsid w:val="3C4E68C3"/>
    <w:rsid w:val="3C5010AD"/>
    <w:rsid w:val="3C5560A3"/>
    <w:rsid w:val="3C563B4C"/>
    <w:rsid w:val="3C57796F"/>
    <w:rsid w:val="3C582462"/>
    <w:rsid w:val="3C584183"/>
    <w:rsid w:val="3C5D2A0B"/>
    <w:rsid w:val="3C5E7186"/>
    <w:rsid w:val="3C625CCD"/>
    <w:rsid w:val="3C63347A"/>
    <w:rsid w:val="3C6346F4"/>
    <w:rsid w:val="3C641876"/>
    <w:rsid w:val="3C645C7B"/>
    <w:rsid w:val="3C655EC5"/>
    <w:rsid w:val="3C656111"/>
    <w:rsid w:val="3C6566DB"/>
    <w:rsid w:val="3C664CF9"/>
    <w:rsid w:val="3C673E43"/>
    <w:rsid w:val="3C691FDE"/>
    <w:rsid w:val="3C692D01"/>
    <w:rsid w:val="3C6C358B"/>
    <w:rsid w:val="3C6D5C3B"/>
    <w:rsid w:val="3C6F78CA"/>
    <w:rsid w:val="3C7056A0"/>
    <w:rsid w:val="3C7628F3"/>
    <w:rsid w:val="3C77640D"/>
    <w:rsid w:val="3C782371"/>
    <w:rsid w:val="3C783AEF"/>
    <w:rsid w:val="3C796AD8"/>
    <w:rsid w:val="3C7F5192"/>
    <w:rsid w:val="3C802BF2"/>
    <w:rsid w:val="3C815E36"/>
    <w:rsid w:val="3C8604C5"/>
    <w:rsid w:val="3C8977AD"/>
    <w:rsid w:val="3C8A18A0"/>
    <w:rsid w:val="3C8E13E5"/>
    <w:rsid w:val="3C8F3300"/>
    <w:rsid w:val="3C906D34"/>
    <w:rsid w:val="3C907425"/>
    <w:rsid w:val="3C9175AF"/>
    <w:rsid w:val="3C920DF4"/>
    <w:rsid w:val="3C924A35"/>
    <w:rsid w:val="3C932C37"/>
    <w:rsid w:val="3C957908"/>
    <w:rsid w:val="3C971B56"/>
    <w:rsid w:val="3C975DD9"/>
    <w:rsid w:val="3C975DED"/>
    <w:rsid w:val="3CA120A1"/>
    <w:rsid w:val="3CA37D84"/>
    <w:rsid w:val="3CA6275A"/>
    <w:rsid w:val="3CA91CB9"/>
    <w:rsid w:val="3CA947F8"/>
    <w:rsid w:val="3CAE29A9"/>
    <w:rsid w:val="3CAF2B0D"/>
    <w:rsid w:val="3CB04B9E"/>
    <w:rsid w:val="3CB300AC"/>
    <w:rsid w:val="3CB35C97"/>
    <w:rsid w:val="3CB53AC8"/>
    <w:rsid w:val="3CB76B2C"/>
    <w:rsid w:val="3CB77E23"/>
    <w:rsid w:val="3CB84B35"/>
    <w:rsid w:val="3CB8546F"/>
    <w:rsid w:val="3CBA4C9B"/>
    <w:rsid w:val="3CBD394C"/>
    <w:rsid w:val="3CBE6454"/>
    <w:rsid w:val="3CBE6D7C"/>
    <w:rsid w:val="3CC118A2"/>
    <w:rsid w:val="3CC20A4F"/>
    <w:rsid w:val="3CC2355A"/>
    <w:rsid w:val="3CC36AFF"/>
    <w:rsid w:val="3CC515C0"/>
    <w:rsid w:val="3CC72288"/>
    <w:rsid w:val="3CC74E91"/>
    <w:rsid w:val="3CCB7AFD"/>
    <w:rsid w:val="3CCC3063"/>
    <w:rsid w:val="3CCC4222"/>
    <w:rsid w:val="3CCE5D9E"/>
    <w:rsid w:val="3CD12F82"/>
    <w:rsid w:val="3CD83F90"/>
    <w:rsid w:val="3CD878FF"/>
    <w:rsid w:val="3CDA176C"/>
    <w:rsid w:val="3CDB2421"/>
    <w:rsid w:val="3CDB580D"/>
    <w:rsid w:val="3CDC4374"/>
    <w:rsid w:val="3CDD4C8C"/>
    <w:rsid w:val="3CDE12B0"/>
    <w:rsid w:val="3CDE4AEB"/>
    <w:rsid w:val="3CE35684"/>
    <w:rsid w:val="3CE37FA1"/>
    <w:rsid w:val="3CE60B81"/>
    <w:rsid w:val="3CE626DC"/>
    <w:rsid w:val="3CE64524"/>
    <w:rsid w:val="3CE659A6"/>
    <w:rsid w:val="3CE71CB6"/>
    <w:rsid w:val="3CE831AB"/>
    <w:rsid w:val="3CE957B3"/>
    <w:rsid w:val="3CEB1100"/>
    <w:rsid w:val="3CEB280C"/>
    <w:rsid w:val="3CEB4295"/>
    <w:rsid w:val="3CEE235D"/>
    <w:rsid w:val="3CEE3DBF"/>
    <w:rsid w:val="3CF55B12"/>
    <w:rsid w:val="3CF562B9"/>
    <w:rsid w:val="3CF571F4"/>
    <w:rsid w:val="3D03764D"/>
    <w:rsid w:val="3D044924"/>
    <w:rsid w:val="3D0526B7"/>
    <w:rsid w:val="3D0A4B47"/>
    <w:rsid w:val="3D0E4D44"/>
    <w:rsid w:val="3D0E551D"/>
    <w:rsid w:val="3D0F34D7"/>
    <w:rsid w:val="3D0F5AE3"/>
    <w:rsid w:val="3D0F76A7"/>
    <w:rsid w:val="3D1121FD"/>
    <w:rsid w:val="3D1268A8"/>
    <w:rsid w:val="3D153D2B"/>
    <w:rsid w:val="3D156F3F"/>
    <w:rsid w:val="3D19391C"/>
    <w:rsid w:val="3D1A0BFD"/>
    <w:rsid w:val="3D1B198A"/>
    <w:rsid w:val="3D1B1E83"/>
    <w:rsid w:val="3D2056FF"/>
    <w:rsid w:val="3D2165A2"/>
    <w:rsid w:val="3D221CB9"/>
    <w:rsid w:val="3D25309E"/>
    <w:rsid w:val="3D25351C"/>
    <w:rsid w:val="3D284F68"/>
    <w:rsid w:val="3D2B37BB"/>
    <w:rsid w:val="3D2C16AA"/>
    <w:rsid w:val="3D2C6D09"/>
    <w:rsid w:val="3D2C7805"/>
    <w:rsid w:val="3D2D31B2"/>
    <w:rsid w:val="3D2E01DD"/>
    <w:rsid w:val="3D2E7775"/>
    <w:rsid w:val="3D312E53"/>
    <w:rsid w:val="3D321ADE"/>
    <w:rsid w:val="3D332222"/>
    <w:rsid w:val="3D3A2181"/>
    <w:rsid w:val="3D3B3526"/>
    <w:rsid w:val="3D3E0B75"/>
    <w:rsid w:val="3D3E6420"/>
    <w:rsid w:val="3D3F7289"/>
    <w:rsid w:val="3D401B64"/>
    <w:rsid w:val="3D411B94"/>
    <w:rsid w:val="3D49092F"/>
    <w:rsid w:val="3D49145D"/>
    <w:rsid w:val="3D49727D"/>
    <w:rsid w:val="3D4B5AFE"/>
    <w:rsid w:val="3D4C4052"/>
    <w:rsid w:val="3D4D58AE"/>
    <w:rsid w:val="3D4E7C8D"/>
    <w:rsid w:val="3D50649C"/>
    <w:rsid w:val="3D521D9F"/>
    <w:rsid w:val="3D533A43"/>
    <w:rsid w:val="3D545DBF"/>
    <w:rsid w:val="3D5615EE"/>
    <w:rsid w:val="3D570C59"/>
    <w:rsid w:val="3D5815F8"/>
    <w:rsid w:val="3D584181"/>
    <w:rsid w:val="3D5A1F1C"/>
    <w:rsid w:val="3D5A6B32"/>
    <w:rsid w:val="3D5B7CFE"/>
    <w:rsid w:val="3D5C2E82"/>
    <w:rsid w:val="3D5F614D"/>
    <w:rsid w:val="3D5F69C0"/>
    <w:rsid w:val="3D6375E5"/>
    <w:rsid w:val="3D65110C"/>
    <w:rsid w:val="3D674864"/>
    <w:rsid w:val="3D6930FE"/>
    <w:rsid w:val="3D6D77AB"/>
    <w:rsid w:val="3D6E13EF"/>
    <w:rsid w:val="3D6E2C65"/>
    <w:rsid w:val="3D6F78B8"/>
    <w:rsid w:val="3D704651"/>
    <w:rsid w:val="3D705279"/>
    <w:rsid w:val="3D707123"/>
    <w:rsid w:val="3D710A6C"/>
    <w:rsid w:val="3D757D21"/>
    <w:rsid w:val="3D764953"/>
    <w:rsid w:val="3D7775BC"/>
    <w:rsid w:val="3D78037F"/>
    <w:rsid w:val="3D782794"/>
    <w:rsid w:val="3D7B1FF9"/>
    <w:rsid w:val="3D7B2BE2"/>
    <w:rsid w:val="3D7D22C2"/>
    <w:rsid w:val="3D7F2D8D"/>
    <w:rsid w:val="3D830326"/>
    <w:rsid w:val="3D834762"/>
    <w:rsid w:val="3D860A62"/>
    <w:rsid w:val="3D876CED"/>
    <w:rsid w:val="3D8B02B9"/>
    <w:rsid w:val="3D8B2E11"/>
    <w:rsid w:val="3D8C697A"/>
    <w:rsid w:val="3D8D2F7D"/>
    <w:rsid w:val="3D8F2BDC"/>
    <w:rsid w:val="3D921DC7"/>
    <w:rsid w:val="3D954D49"/>
    <w:rsid w:val="3D980FB6"/>
    <w:rsid w:val="3D983D9F"/>
    <w:rsid w:val="3D985FA4"/>
    <w:rsid w:val="3D9D73A9"/>
    <w:rsid w:val="3DA03ADB"/>
    <w:rsid w:val="3DA04546"/>
    <w:rsid w:val="3DA056C9"/>
    <w:rsid w:val="3DA51F97"/>
    <w:rsid w:val="3DA5684E"/>
    <w:rsid w:val="3DA7431E"/>
    <w:rsid w:val="3DA80F4B"/>
    <w:rsid w:val="3DA96C17"/>
    <w:rsid w:val="3DAA285C"/>
    <w:rsid w:val="3DAF24D8"/>
    <w:rsid w:val="3DB02BD9"/>
    <w:rsid w:val="3DB21B05"/>
    <w:rsid w:val="3DB3447E"/>
    <w:rsid w:val="3DB62307"/>
    <w:rsid w:val="3DB867BD"/>
    <w:rsid w:val="3DBA14D7"/>
    <w:rsid w:val="3DBA22BC"/>
    <w:rsid w:val="3DBA777F"/>
    <w:rsid w:val="3DBC5B88"/>
    <w:rsid w:val="3DC156A8"/>
    <w:rsid w:val="3DC41D24"/>
    <w:rsid w:val="3DC510DA"/>
    <w:rsid w:val="3DC7601C"/>
    <w:rsid w:val="3DC77D6C"/>
    <w:rsid w:val="3DCA207F"/>
    <w:rsid w:val="3DCB7EE6"/>
    <w:rsid w:val="3DCD4432"/>
    <w:rsid w:val="3DCF3D15"/>
    <w:rsid w:val="3DD37F79"/>
    <w:rsid w:val="3DD501CB"/>
    <w:rsid w:val="3DD518F8"/>
    <w:rsid w:val="3DD66D60"/>
    <w:rsid w:val="3DDA57CB"/>
    <w:rsid w:val="3DDB5A71"/>
    <w:rsid w:val="3DDD6F51"/>
    <w:rsid w:val="3DDE1F23"/>
    <w:rsid w:val="3DDF08D3"/>
    <w:rsid w:val="3DDF4222"/>
    <w:rsid w:val="3DE062FF"/>
    <w:rsid w:val="3DE23215"/>
    <w:rsid w:val="3DE36A82"/>
    <w:rsid w:val="3DE3794F"/>
    <w:rsid w:val="3DE507C3"/>
    <w:rsid w:val="3DE64730"/>
    <w:rsid w:val="3DE653CE"/>
    <w:rsid w:val="3DE80B66"/>
    <w:rsid w:val="3DE9307C"/>
    <w:rsid w:val="3DEA1A5A"/>
    <w:rsid w:val="3DEB083F"/>
    <w:rsid w:val="3DEB1551"/>
    <w:rsid w:val="3DED4EB9"/>
    <w:rsid w:val="3DEF48E7"/>
    <w:rsid w:val="3DF53AB4"/>
    <w:rsid w:val="3DF73283"/>
    <w:rsid w:val="3DFB542C"/>
    <w:rsid w:val="3DFC16E9"/>
    <w:rsid w:val="3DFC62C6"/>
    <w:rsid w:val="3DFD2E15"/>
    <w:rsid w:val="3DFE6BA9"/>
    <w:rsid w:val="3E0069D6"/>
    <w:rsid w:val="3E0C171E"/>
    <w:rsid w:val="3E0C499B"/>
    <w:rsid w:val="3E0D457C"/>
    <w:rsid w:val="3E0D766F"/>
    <w:rsid w:val="3E0F3114"/>
    <w:rsid w:val="3E0F7D38"/>
    <w:rsid w:val="3E1223FD"/>
    <w:rsid w:val="3E170B85"/>
    <w:rsid w:val="3E1802C9"/>
    <w:rsid w:val="3E193909"/>
    <w:rsid w:val="3E1A1B18"/>
    <w:rsid w:val="3E1C0896"/>
    <w:rsid w:val="3E1C1857"/>
    <w:rsid w:val="3E1C3EB2"/>
    <w:rsid w:val="3E1E3F65"/>
    <w:rsid w:val="3E1E5B88"/>
    <w:rsid w:val="3E201F7C"/>
    <w:rsid w:val="3E205F90"/>
    <w:rsid w:val="3E207308"/>
    <w:rsid w:val="3E23727E"/>
    <w:rsid w:val="3E24358B"/>
    <w:rsid w:val="3E244AA2"/>
    <w:rsid w:val="3E277513"/>
    <w:rsid w:val="3E2D1345"/>
    <w:rsid w:val="3E2D1A0D"/>
    <w:rsid w:val="3E2E3E72"/>
    <w:rsid w:val="3E2E41C4"/>
    <w:rsid w:val="3E2F2208"/>
    <w:rsid w:val="3E2F33DE"/>
    <w:rsid w:val="3E300FC2"/>
    <w:rsid w:val="3E311518"/>
    <w:rsid w:val="3E312872"/>
    <w:rsid w:val="3E32114C"/>
    <w:rsid w:val="3E343489"/>
    <w:rsid w:val="3E392D5D"/>
    <w:rsid w:val="3E3E513A"/>
    <w:rsid w:val="3E422F8C"/>
    <w:rsid w:val="3E4343EF"/>
    <w:rsid w:val="3E4347B8"/>
    <w:rsid w:val="3E45121D"/>
    <w:rsid w:val="3E476839"/>
    <w:rsid w:val="3E4C05A0"/>
    <w:rsid w:val="3E4D6716"/>
    <w:rsid w:val="3E4E7F53"/>
    <w:rsid w:val="3E4F726B"/>
    <w:rsid w:val="3E521E2B"/>
    <w:rsid w:val="3E5341AD"/>
    <w:rsid w:val="3E547F9D"/>
    <w:rsid w:val="3E55778A"/>
    <w:rsid w:val="3E5646B5"/>
    <w:rsid w:val="3E582BD2"/>
    <w:rsid w:val="3E5901A0"/>
    <w:rsid w:val="3E623E3A"/>
    <w:rsid w:val="3E6321C5"/>
    <w:rsid w:val="3E63740F"/>
    <w:rsid w:val="3E680E24"/>
    <w:rsid w:val="3E682C23"/>
    <w:rsid w:val="3E696ABF"/>
    <w:rsid w:val="3E6D0695"/>
    <w:rsid w:val="3E710AF2"/>
    <w:rsid w:val="3E743A96"/>
    <w:rsid w:val="3E76016E"/>
    <w:rsid w:val="3E7F1E6A"/>
    <w:rsid w:val="3E86787A"/>
    <w:rsid w:val="3E895589"/>
    <w:rsid w:val="3E8D0E27"/>
    <w:rsid w:val="3E903055"/>
    <w:rsid w:val="3E904874"/>
    <w:rsid w:val="3E916CD4"/>
    <w:rsid w:val="3E91721A"/>
    <w:rsid w:val="3E927485"/>
    <w:rsid w:val="3E93467C"/>
    <w:rsid w:val="3E94396A"/>
    <w:rsid w:val="3E952A60"/>
    <w:rsid w:val="3E9D4461"/>
    <w:rsid w:val="3EA300B6"/>
    <w:rsid w:val="3EA3517F"/>
    <w:rsid w:val="3EA56AE8"/>
    <w:rsid w:val="3EA7210C"/>
    <w:rsid w:val="3EA8382E"/>
    <w:rsid w:val="3EAD2E8F"/>
    <w:rsid w:val="3EAD7219"/>
    <w:rsid w:val="3EB2264A"/>
    <w:rsid w:val="3EB252B0"/>
    <w:rsid w:val="3EB3597F"/>
    <w:rsid w:val="3EB44235"/>
    <w:rsid w:val="3EB95EE3"/>
    <w:rsid w:val="3EBB3B3B"/>
    <w:rsid w:val="3EC136AA"/>
    <w:rsid w:val="3EC2425C"/>
    <w:rsid w:val="3EC27A2C"/>
    <w:rsid w:val="3EC51856"/>
    <w:rsid w:val="3EC65216"/>
    <w:rsid w:val="3EC8059E"/>
    <w:rsid w:val="3ECA3D84"/>
    <w:rsid w:val="3ECE52B9"/>
    <w:rsid w:val="3ECF7332"/>
    <w:rsid w:val="3ECF78E9"/>
    <w:rsid w:val="3ED15E9D"/>
    <w:rsid w:val="3ED24F54"/>
    <w:rsid w:val="3ED27342"/>
    <w:rsid w:val="3ED3663C"/>
    <w:rsid w:val="3ED477E5"/>
    <w:rsid w:val="3ED53BDF"/>
    <w:rsid w:val="3ED60481"/>
    <w:rsid w:val="3ED758FC"/>
    <w:rsid w:val="3ED8388D"/>
    <w:rsid w:val="3ED85AF3"/>
    <w:rsid w:val="3ED9549D"/>
    <w:rsid w:val="3EDE2DEF"/>
    <w:rsid w:val="3EE7419B"/>
    <w:rsid w:val="3EE810C9"/>
    <w:rsid w:val="3EEA0EC3"/>
    <w:rsid w:val="3EEA6D62"/>
    <w:rsid w:val="3EEB7258"/>
    <w:rsid w:val="3EEC346A"/>
    <w:rsid w:val="3EED1D76"/>
    <w:rsid w:val="3EF05CF2"/>
    <w:rsid w:val="3EF07032"/>
    <w:rsid w:val="3EF11328"/>
    <w:rsid w:val="3EF228BC"/>
    <w:rsid w:val="3EF36959"/>
    <w:rsid w:val="3EF53677"/>
    <w:rsid w:val="3EF55AF9"/>
    <w:rsid w:val="3EF83ED5"/>
    <w:rsid w:val="3EF857C0"/>
    <w:rsid w:val="3F0378FC"/>
    <w:rsid w:val="3F083B6A"/>
    <w:rsid w:val="3F0968FF"/>
    <w:rsid w:val="3F0A267F"/>
    <w:rsid w:val="3F0F7507"/>
    <w:rsid w:val="3F1016FD"/>
    <w:rsid w:val="3F117176"/>
    <w:rsid w:val="3F147797"/>
    <w:rsid w:val="3F162256"/>
    <w:rsid w:val="3F16682E"/>
    <w:rsid w:val="3F166B21"/>
    <w:rsid w:val="3F184094"/>
    <w:rsid w:val="3F185D0F"/>
    <w:rsid w:val="3F1B7823"/>
    <w:rsid w:val="3F1C262D"/>
    <w:rsid w:val="3F1C4132"/>
    <w:rsid w:val="3F201F9B"/>
    <w:rsid w:val="3F234EE6"/>
    <w:rsid w:val="3F245BA9"/>
    <w:rsid w:val="3F2715E4"/>
    <w:rsid w:val="3F271A76"/>
    <w:rsid w:val="3F276DE7"/>
    <w:rsid w:val="3F296707"/>
    <w:rsid w:val="3F2A7F57"/>
    <w:rsid w:val="3F2B3761"/>
    <w:rsid w:val="3F31381F"/>
    <w:rsid w:val="3F32417A"/>
    <w:rsid w:val="3F325575"/>
    <w:rsid w:val="3F355939"/>
    <w:rsid w:val="3F3623D6"/>
    <w:rsid w:val="3F37648A"/>
    <w:rsid w:val="3F3B187E"/>
    <w:rsid w:val="3F3D18A3"/>
    <w:rsid w:val="3F3D1C34"/>
    <w:rsid w:val="3F3E5D19"/>
    <w:rsid w:val="3F3F01D9"/>
    <w:rsid w:val="3F3F2BF3"/>
    <w:rsid w:val="3F401A27"/>
    <w:rsid w:val="3F412E2B"/>
    <w:rsid w:val="3F4137A4"/>
    <w:rsid w:val="3F4868D4"/>
    <w:rsid w:val="3F4948DC"/>
    <w:rsid w:val="3F4D6291"/>
    <w:rsid w:val="3F501C5D"/>
    <w:rsid w:val="3F502CA2"/>
    <w:rsid w:val="3F505769"/>
    <w:rsid w:val="3F510E96"/>
    <w:rsid w:val="3F51311F"/>
    <w:rsid w:val="3F5139D5"/>
    <w:rsid w:val="3F517183"/>
    <w:rsid w:val="3F544A71"/>
    <w:rsid w:val="3F545BC8"/>
    <w:rsid w:val="3F552208"/>
    <w:rsid w:val="3F555B8D"/>
    <w:rsid w:val="3F562F36"/>
    <w:rsid w:val="3F5634EB"/>
    <w:rsid w:val="3F583DE3"/>
    <w:rsid w:val="3F5A3A6F"/>
    <w:rsid w:val="3F5A6302"/>
    <w:rsid w:val="3F5B2A4F"/>
    <w:rsid w:val="3F5D0885"/>
    <w:rsid w:val="3F5F4363"/>
    <w:rsid w:val="3F6556BB"/>
    <w:rsid w:val="3F67049B"/>
    <w:rsid w:val="3F695A52"/>
    <w:rsid w:val="3F697595"/>
    <w:rsid w:val="3F6C0D61"/>
    <w:rsid w:val="3F6C67DC"/>
    <w:rsid w:val="3F6C711D"/>
    <w:rsid w:val="3F6D7254"/>
    <w:rsid w:val="3F6F06D0"/>
    <w:rsid w:val="3F707F54"/>
    <w:rsid w:val="3F727BA8"/>
    <w:rsid w:val="3F7337BD"/>
    <w:rsid w:val="3F750E2B"/>
    <w:rsid w:val="3F7610A3"/>
    <w:rsid w:val="3F763BD6"/>
    <w:rsid w:val="3F7646DB"/>
    <w:rsid w:val="3F7751E9"/>
    <w:rsid w:val="3F7A5D32"/>
    <w:rsid w:val="3F7F3949"/>
    <w:rsid w:val="3F803A75"/>
    <w:rsid w:val="3F822B2C"/>
    <w:rsid w:val="3F841DC9"/>
    <w:rsid w:val="3F862402"/>
    <w:rsid w:val="3F890768"/>
    <w:rsid w:val="3F8D2636"/>
    <w:rsid w:val="3F8E10EF"/>
    <w:rsid w:val="3F8E3FE5"/>
    <w:rsid w:val="3F8E6489"/>
    <w:rsid w:val="3F8F2CE1"/>
    <w:rsid w:val="3F910178"/>
    <w:rsid w:val="3F917845"/>
    <w:rsid w:val="3F922217"/>
    <w:rsid w:val="3F94771A"/>
    <w:rsid w:val="3FA210D1"/>
    <w:rsid w:val="3FA31391"/>
    <w:rsid w:val="3FA33FEC"/>
    <w:rsid w:val="3FA547A4"/>
    <w:rsid w:val="3FA5650E"/>
    <w:rsid w:val="3FA57CA6"/>
    <w:rsid w:val="3FA61056"/>
    <w:rsid w:val="3FAA26F4"/>
    <w:rsid w:val="3FAB7140"/>
    <w:rsid w:val="3FAC3C58"/>
    <w:rsid w:val="3FAE4572"/>
    <w:rsid w:val="3FAE5962"/>
    <w:rsid w:val="3FAF369C"/>
    <w:rsid w:val="3FB149C0"/>
    <w:rsid w:val="3FB33423"/>
    <w:rsid w:val="3FB3439C"/>
    <w:rsid w:val="3FB5037C"/>
    <w:rsid w:val="3FB53489"/>
    <w:rsid w:val="3FB575A8"/>
    <w:rsid w:val="3FB74284"/>
    <w:rsid w:val="3FB82F2B"/>
    <w:rsid w:val="3FB87834"/>
    <w:rsid w:val="3FB87BEF"/>
    <w:rsid w:val="3FC14D78"/>
    <w:rsid w:val="3FC3667A"/>
    <w:rsid w:val="3FC478E6"/>
    <w:rsid w:val="3FC506EC"/>
    <w:rsid w:val="3FC64542"/>
    <w:rsid w:val="3FC77227"/>
    <w:rsid w:val="3FC86DC3"/>
    <w:rsid w:val="3FC93122"/>
    <w:rsid w:val="3FC97FC8"/>
    <w:rsid w:val="3FCB45D7"/>
    <w:rsid w:val="3FCD293A"/>
    <w:rsid w:val="3FCE23CE"/>
    <w:rsid w:val="3FCF25B7"/>
    <w:rsid w:val="3FCF4095"/>
    <w:rsid w:val="3FD35418"/>
    <w:rsid w:val="3FDC70C9"/>
    <w:rsid w:val="3FDD4034"/>
    <w:rsid w:val="3FDD6FB7"/>
    <w:rsid w:val="3FDE5D62"/>
    <w:rsid w:val="3FE01EB5"/>
    <w:rsid w:val="3FE03CB6"/>
    <w:rsid w:val="3FE4434B"/>
    <w:rsid w:val="3FE670A1"/>
    <w:rsid w:val="3FEC08F3"/>
    <w:rsid w:val="3FEC2C34"/>
    <w:rsid w:val="3FEE3BAD"/>
    <w:rsid w:val="3FF32005"/>
    <w:rsid w:val="3FF45C79"/>
    <w:rsid w:val="3FF661C1"/>
    <w:rsid w:val="3FF84585"/>
    <w:rsid w:val="3FFA7B40"/>
    <w:rsid w:val="4001441A"/>
    <w:rsid w:val="4001737F"/>
    <w:rsid w:val="40023683"/>
    <w:rsid w:val="40026B9C"/>
    <w:rsid w:val="400316E0"/>
    <w:rsid w:val="40067213"/>
    <w:rsid w:val="400858A5"/>
    <w:rsid w:val="40093FCD"/>
    <w:rsid w:val="400B5A38"/>
    <w:rsid w:val="400C298C"/>
    <w:rsid w:val="400D75D5"/>
    <w:rsid w:val="400F1B01"/>
    <w:rsid w:val="400F3520"/>
    <w:rsid w:val="4010324A"/>
    <w:rsid w:val="401216DA"/>
    <w:rsid w:val="4013281C"/>
    <w:rsid w:val="4013651E"/>
    <w:rsid w:val="40164DF6"/>
    <w:rsid w:val="401C0775"/>
    <w:rsid w:val="401C645F"/>
    <w:rsid w:val="401F5950"/>
    <w:rsid w:val="4021074B"/>
    <w:rsid w:val="40216926"/>
    <w:rsid w:val="40225B8D"/>
    <w:rsid w:val="4023204F"/>
    <w:rsid w:val="40236054"/>
    <w:rsid w:val="40236070"/>
    <w:rsid w:val="40254A20"/>
    <w:rsid w:val="40262519"/>
    <w:rsid w:val="40273851"/>
    <w:rsid w:val="40280962"/>
    <w:rsid w:val="40294FD0"/>
    <w:rsid w:val="402B07DF"/>
    <w:rsid w:val="402D02A4"/>
    <w:rsid w:val="402D4F04"/>
    <w:rsid w:val="402E7991"/>
    <w:rsid w:val="402F281F"/>
    <w:rsid w:val="40344BAC"/>
    <w:rsid w:val="40356E88"/>
    <w:rsid w:val="40367A48"/>
    <w:rsid w:val="403A106B"/>
    <w:rsid w:val="403D7526"/>
    <w:rsid w:val="403E0D28"/>
    <w:rsid w:val="40401540"/>
    <w:rsid w:val="40457135"/>
    <w:rsid w:val="4045790C"/>
    <w:rsid w:val="40464C17"/>
    <w:rsid w:val="40470DA1"/>
    <w:rsid w:val="40471F03"/>
    <w:rsid w:val="40475DA3"/>
    <w:rsid w:val="404E0F39"/>
    <w:rsid w:val="404E2AF5"/>
    <w:rsid w:val="404E37CD"/>
    <w:rsid w:val="405335C5"/>
    <w:rsid w:val="405421B4"/>
    <w:rsid w:val="4055118D"/>
    <w:rsid w:val="405873C2"/>
    <w:rsid w:val="405D5614"/>
    <w:rsid w:val="40602908"/>
    <w:rsid w:val="40602D22"/>
    <w:rsid w:val="40604967"/>
    <w:rsid w:val="40611B78"/>
    <w:rsid w:val="406727C7"/>
    <w:rsid w:val="40675103"/>
    <w:rsid w:val="4069307C"/>
    <w:rsid w:val="406A70B7"/>
    <w:rsid w:val="406B11AE"/>
    <w:rsid w:val="406F1AE6"/>
    <w:rsid w:val="40741F93"/>
    <w:rsid w:val="4076333E"/>
    <w:rsid w:val="40775DD0"/>
    <w:rsid w:val="40786889"/>
    <w:rsid w:val="407922F7"/>
    <w:rsid w:val="407956C2"/>
    <w:rsid w:val="407A5CAF"/>
    <w:rsid w:val="407D4235"/>
    <w:rsid w:val="407E5D31"/>
    <w:rsid w:val="407F66ED"/>
    <w:rsid w:val="40871E6A"/>
    <w:rsid w:val="408A3DF4"/>
    <w:rsid w:val="408B69AB"/>
    <w:rsid w:val="408E0164"/>
    <w:rsid w:val="40910AC9"/>
    <w:rsid w:val="409252AD"/>
    <w:rsid w:val="40947E9B"/>
    <w:rsid w:val="40982D0D"/>
    <w:rsid w:val="409918F8"/>
    <w:rsid w:val="409A0A6F"/>
    <w:rsid w:val="409D21B5"/>
    <w:rsid w:val="409F2933"/>
    <w:rsid w:val="40A51334"/>
    <w:rsid w:val="40A628C4"/>
    <w:rsid w:val="40A669F3"/>
    <w:rsid w:val="40A95C64"/>
    <w:rsid w:val="40AF526F"/>
    <w:rsid w:val="40B0652A"/>
    <w:rsid w:val="40B24464"/>
    <w:rsid w:val="40B424BE"/>
    <w:rsid w:val="40B819F0"/>
    <w:rsid w:val="40BF778E"/>
    <w:rsid w:val="40C03248"/>
    <w:rsid w:val="40C14FE2"/>
    <w:rsid w:val="40C161BE"/>
    <w:rsid w:val="40C162C7"/>
    <w:rsid w:val="40C240B6"/>
    <w:rsid w:val="40C41197"/>
    <w:rsid w:val="40C508FA"/>
    <w:rsid w:val="40C55E9C"/>
    <w:rsid w:val="40C61507"/>
    <w:rsid w:val="40C840C5"/>
    <w:rsid w:val="40C87213"/>
    <w:rsid w:val="40CC161A"/>
    <w:rsid w:val="40CF0AFA"/>
    <w:rsid w:val="40D049A3"/>
    <w:rsid w:val="40D12D50"/>
    <w:rsid w:val="40D26D98"/>
    <w:rsid w:val="40D308A6"/>
    <w:rsid w:val="40D55936"/>
    <w:rsid w:val="40D77C74"/>
    <w:rsid w:val="40D83460"/>
    <w:rsid w:val="40D855C6"/>
    <w:rsid w:val="40D94028"/>
    <w:rsid w:val="40DA6BC2"/>
    <w:rsid w:val="40DB131F"/>
    <w:rsid w:val="40DC039B"/>
    <w:rsid w:val="40DC7416"/>
    <w:rsid w:val="40DE2197"/>
    <w:rsid w:val="40E00EDC"/>
    <w:rsid w:val="40E4290A"/>
    <w:rsid w:val="40E6749E"/>
    <w:rsid w:val="40E84A45"/>
    <w:rsid w:val="40EC01F4"/>
    <w:rsid w:val="40ED43DA"/>
    <w:rsid w:val="40F0288D"/>
    <w:rsid w:val="40F456A6"/>
    <w:rsid w:val="40F6514E"/>
    <w:rsid w:val="40F752E8"/>
    <w:rsid w:val="40F83C58"/>
    <w:rsid w:val="40F87D34"/>
    <w:rsid w:val="40FD2834"/>
    <w:rsid w:val="40FE67EC"/>
    <w:rsid w:val="4101370C"/>
    <w:rsid w:val="41017B0F"/>
    <w:rsid w:val="41017C37"/>
    <w:rsid w:val="41044AD6"/>
    <w:rsid w:val="41060ABC"/>
    <w:rsid w:val="41067B16"/>
    <w:rsid w:val="410A2980"/>
    <w:rsid w:val="410A3DFC"/>
    <w:rsid w:val="410C5EE6"/>
    <w:rsid w:val="41103D06"/>
    <w:rsid w:val="4112665E"/>
    <w:rsid w:val="41134695"/>
    <w:rsid w:val="41152E30"/>
    <w:rsid w:val="411827A9"/>
    <w:rsid w:val="411A77C4"/>
    <w:rsid w:val="411F49C9"/>
    <w:rsid w:val="4122596E"/>
    <w:rsid w:val="41292352"/>
    <w:rsid w:val="412C4FAF"/>
    <w:rsid w:val="413534D1"/>
    <w:rsid w:val="4135646A"/>
    <w:rsid w:val="41370EF5"/>
    <w:rsid w:val="413743FB"/>
    <w:rsid w:val="4138240A"/>
    <w:rsid w:val="413A7CF9"/>
    <w:rsid w:val="413B7B6F"/>
    <w:rsid w:val="414101A5"/>
    <w:rsid w:val="4141735E"/>
    <w:rsid w:val="41432479"/>
    <w:rsid w:val="41432B7B"/>
    <w:rsid w:val="41443074"/>
    <w:rsid w:val="41490D39"/>
    <w:rsid w:val="414C3590"/>
    <w:rsid w:val="414C5C45"/>
    <w:rsid w:val="414D5AEE"/>
    <w:rsid w:val="414F351D"/>
    <w:rsid w:val="41504FA3"/>
    <w:rsid w:val="415365C7"/>
    <w:rsid w:val="41543596"/>
    <w:rsid w:val="41551979"/>
    <w:rsid w:val="41554EF6"/>
    <w:rsid w:val="415602BD"/>
    <w:rsid w:val="41572D5C"/>
    <w:rsid w:val="41582E71"/>
    <w:rsid w:val="41590D86"/>
    <w:rsid w:val="41593A49"/>
    <w:rsid w:val="415B69CE"/>
    <w:rsid w:val="4160628F"/>
    <w:rsid w:val="41606874"/>
    <w:rsid w:val="41615DB3"/>
    <w:rsid w:val="41636D84"/>
    <w:rsid w:val="41672525"/>
    <w:rsid w:val="41687E18"/>
    <w:rsid w:val="41697B8A"/>
    <w:rsid w:val="416B4773"/>
    <w:rsid w:val="416E5CC0"/>
    <w:rsid w:val="41704A5D"/>
    <w:rsid w:val="41746241"/>
    <w:rsid w:val="41767964"/>
    <w:rsid w:val="41773A84"/>
    <w:rsid w:val="4177720E"/>
    <w:rsid w:val="417A0F44"/>
    <w:rsid w:val="417D12F5"/>
    <w:rsid w:val="417D3B6C"/>
    <w:rsid w:val="41800728"/>
    <w:rsid w:val="41814A72"/>
    <w:rsid w:val="41820A70"/>
    <w:rsid w:val="41842E5C"/>
    <w:rsid w:val="41866776"/>
    <w:rsid w:val="41890C4F"/>
    <w:rsid w:val="41892D4C"/>
    <w:rsid w:val="418A36A1"/>
    <w:rsid w:val="418C1B9C"/>
    <w:rsid w:val="41915967"/>
    <w:rsid w:val="41925429"/>
    <w:rsid w:val="41974FC0"/>
    <w:rsid w:val="419F52DB"/>
    <w:rsid w:val="41A217EA"/>
    <w:rsid w:val="41A44C9D"/>
    <w:rsid w:val="41A62109"/>
    <w:rsid w:val="41A63679"/>
    <w:rsid w:val="41A82B0C"/>
    <w:rsid w:val="41A86E55"/>
    <w:rsid w:val="41AA2F83"/>
    <w:rsid w:val="41AC49BB"/>
    <w:rsid w:val="41AD6F69"/>
    <w:rsid w:val="41B03278"/>
    <w:rsid w:val="41B20778"/>
    <w:rsid w:val="41B50FD4"/>
    <w:rsid w:val="41B5633D"/>
    <w:rsid w:val="41B609AB"/>
    <w:rsid w:val="41B97D30"/>
    <w:rsid w:val="41BB342A"/>
    <w:rsid w:val="41BB3AB7"/>
    <w:rsid w:val="41BC29F8"/>
    <w:rsid w:val="41BF3C38"/>
    <w:rsid w:val="41C043F4"/>
    <w:rsid w:val="41C07805"/>
    <w:rsid w:val="41C13890"/>
    <w:rsid w:val="41C17A93"/>
    <w:rsid w:val="41C461BB"/>
    <w:rsid w:val="41C470E0"/>
    <w:rsid w:val="41C52EC2"/>
    <w:rsid w:val="41C569AD"/>
    <w:rsid w:val="41C90B36"/>
    <w:rsid w:val="41CB7F46"/>
    <w:rsid w:val="41CC35E5"/>
    <w:rsid w:val="41D2251F"/>
    <w:rsid w:val="41D24C17"/>
    <w:rsid w:val="41D54C17"/>
    <w:rsid w:val="41D67077"/>
    <w:rsid w:val="41D81085"/>
    <w:rsid w:val="41D8781A"/>
    <w:rsid w:val="41DA79B5"/>
    <w:rsid w:val="41DB3BB6"/>
    <w:rsid w:val="41DB5DFE"/>
    <w:rsid w:val="41DC31E3"/>
    <w:rsid w:val="41DD18D3"/>
    <w:rsid w:val="41E02E48"/>
    <w:rsid w:val="41E07244"/>
    <w:rsid w:val="41E3055C"/>
    <w:rsid w:val="41E5704F"/>
    <w:rsid w:val="41E81FB8"/>
    <w:rsid w:val="41E861C6"/>
    <w:rsid w:val="41EB6EF5"/>
    <w:rsid w:val="41EF3AFE"/>
    <w:rsid w:val="41F10D3F"/>
    <w:rsid w:val="41F10F03"/>
    <w:rsid w:val="41F130FB"/>
    <w:rsid w:val="41F224AD"/>
    <w:rsid w:val="41F23E80"/>
    <w:rsid w:val="41F33305"/>
    <w:rsid w:val="41F41653"/>
    <w:rsid w:val="41F520A8"/>
    <w:rsid w:val="41F573EF"/>
    <w:rsid w:val="41F65788"/>
    <w:rsid w:val="41F7755A"/>
    <w:rsid w:val="41F86314"/>
    <w:rsid w:val="41FB03C8"/>
    <w:rsid w:val="41FB2DFF"/>
    <w:rsid w:val="41FB4C55"/>
    <w:rsid w:val="41FF4DB3"/>
    <w:rsid w:val="420118C0"/>
    <w:rsid w:val="42041D1D"/>
    <w:rsid w:val="42042479"/>
    <w:rsid w:val="4205621A"/>
    <w:rsid w:val="42072FC9"/>
    <w:rsid w:val="420777AD"/>
    <w:rsid w:val="42086CCB"/>
    <w:rsid w:val="42093571"/>
    <w:rsid w:val="420C17AD"/>
    <w:rsid w:val="420D7526"/>
    <w:rsid w:val="420E313B"/>
    <w:rsid w:val="42117E91"/>
    <w:rsid w:val="42121793"/>
    <w:rsid w:val="42127DF8"/>
    <w:rsid w:val="42155146"/>
    <w:rsid w:val="42170E07"/>
    <w:rsid w:val="421E4408"/>
    <w:rsid w:val="421F6680"/>
    <w:rsid w:val="422172D6"/>
    <w:rsid w:val="42223726"/>
    <w:rsid w:val="42235B49"/>
    <w:rsid w:val="4225488C"/>
    <w:rsid w:val="422851B9"/>
    <w:rsid w:val="422B2B5C"/>
    <w:rsid w:val="422C15C0"/>
    <w:rsid w:val="422D5D2B"/>
    <w:rsid w:val="42314BB5"/>
    <w:rsid w:val="423225D7"/>
    <w:rsid w:val="42330967"/>
    <w:rsid w:val="42362A57"/>
    <w:rsid w:val="42363480"/>
    <w:rsid w:val="42366CDC"/>
    <w:rsid w:val="42382B0E"/>
    <w:rsid w:val="423D1F25"/>
    <w:rsid w:val="423D4354"/>
    <w:rsid w:val="42405392"/>
    <w:rsid w:val="4241533B"/>
    <w:rsid w:val="4243122B"/>
    <w:rsid w:val="42456A6B"/>
    <w:rsid w:val="42472F62"/>
    <w:rsid w:val="424922C9"/>
    <w:rsid w:val="424B5F1C"/>
    <w:rsid w:val="424C51DE"/>
    <w:rsid w:val="424F2052"/>
    <w:rsid w:val="424F5E6D"/>
    <w:rsid w:val="425127C6"/>
    <w:rsid w:val="425426DF"/>
    <w:rsid w:val="425469D0"/>
    <w:rsid w:val="425517D2"/>
    <w:rsid w:val="425776C3"/>
    <w:rsid w:val="425940AF"/>
    <w:rsid w:val="425B409A"/>
    <w:rsid w:val="425D294B"/>
    <w:rsid w:val="425F5DDD"/>
    <w:rsid w:val="42637806"/>
    <w:rsid w:val="42642658"/>
    <w:rsid w:val="426E6F2E"/>
    <w:rsid w:val="427109E7"/>
    <w:rsid w:val="42735BC7"/>
    <w:rsid w:val="42740265"/>
    <w:rsid w:val="427562EE"/>
    <w:rsid w:val="427601FE"/>
    <w:rsid w:val="427618C3"/>
    <w:rsid w:val="42765B56"/>
    <w:rsid w:val="42770573"/>
    <w:rsid w:val="42780DD2"/>
    <w:rsid w:val="427A30C6"/>
    <w:rsid w:val="427D521B"/>
    <w:rsid w:val="42801F4A"/>
    <w:rsid w:val="42835E30"/>
    <w:rsid w:val="42841B15"/>
    <w:rsid w:val="42861328"/>
    <w:rsid w:val="42861FDE"/>
    <w:rsid w:val="42883907"/>
    <w:rsid w:val="42900320"/>
    <w:rsid w:val="42904825"/>
    <w:rsid w:val="42910B31"/>
    <w:rsid w:val="42925F5B"/>
    <w:rsid w:val="42940DBA"/>
    <w:rsid w:val="429539E4"/>
    <w:rsid w:val="429653E4"/>
    <w:rsid w:val="42975D8F"/>
    <w:rsid w:val="429A048A"/>
    <w:rsid w:val="429B4AC0"/>
    <w:rsid w:val="429E5407"/>
    <w:rsid w:val="42A0536F"/>
    <w:rsid w:val="42A2051A"/>
    <w:rsid w:val="42A25184"/>
    <w:rsid w:val="42A5658B"/>
    <w:rsid w:val="42A667B7"/>
    <w:rsid w:val="42A70EA7"/>
    <w:rsid w:val="42A83B62"/>
    <w:rsid w:val="42AB41CB"/>
    <w:rsid w:val="42AB7AFD"/>
    <w:rsid w:val="42B036FA"/>
    <w:rsid w:val="42B14EEE"/>
    <w:rsid w:val="42B25F4C"/>
    <w:rsid w:val="42B57B9B"/>
    <w:rsid w:val="42B648F8"/>
    <w:rsid w:val="42B64F79"/>
    <w:rsid w:val="42B75808"/>
    <w:rsid w:val="42BC2F5B"/>
    <w:rsid w:val="42BF2D38"/>
    <w:rsid w:val="42BF5EF5"/>
    <w:rsid w:val="42C07F97"/>
    <w:rsid w:val="42C21666"/>
    <w:rsid w:val="42C26070"/>
    <w:rsid w:val="42C26474"/>
    <w:rsid w:val="42C53385"/>
    <w:rsid w:val="42C61F83"/>
    <w:rsid w:val="42C87E23"/>
    <w:rsid w:val="42CB5FFF"/>
    <w:rsid w:val="42CC6019"/>
    <w:rsid w:val="42CC654B"/>
    <w:rsid w:val="42CE24A1"/>
    <w:rsid w:val="42D10E47"/>
    <w:rsid w:val="42D13317"/>
    <w:rsid w:val="42D579E1"/>
    <w:rsid w:val="42D6100F"/>
    <w:rsid w:val="42D752B9"/>
    <w:rsid w:val="42D85791"/>
    <w:rsid w:val="42DA2ABF"/>
    <w:rsid w:val="42DB10B6"/>
    <w:rsid w:val="42DD2D9F"/>
    <w:rsid w:val="42DE10DB"/>
    <w:rsid w:val="42E10D78"/>
    <w:rsid w:val="42E42267"/>
    <w:rsid w:val="42E56410"/>
    <w:rsid w:val="42E63614"/>
    <w:rsid w:val="42E76300"/>
    <w:rsid w:val="42E771A6"/>
    <w:rsid w:val="42E81ED4"/>
    <w:rsid w:val="42E8752F"/>
    <w:rsid w:val="42E974BF"/>
    <w:rsid w:val="42EC24BD"/>
    <w:rsid w:val="42EE5CF7"/>
    <w:rsid w:val="42F0384E"/>
    <w:rsid w:val="42F219E5"/>
    <w:rsid w:val="42F4006F"/>
    <w:rsid w:val="42F4529D"/>
    <w:rsid w:val="42F750B7"/>
    <w:rsid w:val="42F770AB"/>
    <w:rsid w:val="42F772C3"/>
    <w:rsid w:val="42F93433"/>
    <w:rsid w:val="42F941D8"/>
    <w:rsid w:val="42FA4929"/>
    <w:rsid w:val="42FA7E84"/>
    <w:rsid w:val="42FD0CD9"/>
    <w:rsid w:val="42FE5BBC"/>
    <w:rsid w:val="42FE6225"/>
    <w:rsid w:val="4301385F"/>
    <w:rsid w:val="43036CBD"/>
    <w:rsid w:val="43042607"/>
    <w:rsid w:val="4308461F"/>
    <w:rsid w:val="4309438A"/>
    <w:rsid w:val="430A1E8A"/>
    <w:rsid w:val="430A2854"/>
    <w:rsid w:val="430A3682"/>
    <w:rsid w:val="430B081D"/>
    <w:rsid w:val="430C6258"/>
    <w:rsid w:val="430D07CE"/>
    <w:rsid w:val="430D6627"/>
    <w:rsid w:val="430F03F7"/>
    <w:rsid w:val="43105F1B"/>
    <w:rsid w:val="43111EE1"/>
    <w:rsid w:val="43116BD3"/>
    <w:rsid w:val="431306D7"/>
    <w:rsid w:val="431469B6"/>
    <w:rsid w:val="43164591"/>
    <w:rsid w:val="431669B5"/>
    <w:rsid w:val="431812EB"/>
    <w:rsid w:val="431A5295"/>
    <w:rsid w:val="431B1BCC"/>
    <w:rsid w:val="431E4B47"/>
    <w:rsid w:val="431E4D53"/>
    <w:rsid w:val="431E507C"/>
    <w:rsid w:val="431F4555"/>
    <w:rsid w:val="43224D97"/>
    <w:rsid w:val="43256720"/>
    <w:rsid w:val="4327020F"/>
    <w:rsid w:val="43280371"/>
    <w:rsid w:val="43297608"/>
    <w:rsid w:val="432A1C76"/>
    <w:rsid w:val="432B44BB"/>
    <w:rsid w:val="432B471F"/>
    <w:rsid w:val="432E561A"/>
    <w:rsid w:val="432E692D"/>
    <w:rsid w:val="432F2AB5"/>
    <w:rsid w:val="43300AE6"/>
    <w:rsid w:val="43313720"/>
    <w:rsid w:val="4331465B"/>
    <w:rsid w:val="43362991"/>
    <w:rsid w:val="43390032"/>
    <w:rsid w:val="433A28A3"/>
    <w:rsid w:val="433A482D"/>
    <w:rsid w:val="433B5AB0"/>
    <w:rsid w:val="433B7A37"/>
    <w:rsid w:val="433C2231"/>
    <w:rsid w:val="433C3969"/>
    <w:rsid w:val="433C7BCB"/>
    <w:rsid w:val="433D28CD"/>
    <w:rsid w:val="4341671E"/>
    <w:rsid w:val="434643AE"/>
    <w:rsid w:val="43473992"/>
    <w:rsid w:val="43492856"/>
    <w:rsid w:val="434C6FE9"/>
    <w:rsid w:val="43524F56"/>
    <w:rsid w:val="43581167"/>
    <w:rsid w:val="43593065"/>
    <w:rsid w:val="435A46C4"/>
    <w:rsid w:val="435B3010"/>
    <w:rsid w:val="435C74EB"/>
    <w:rsid w:val="4361325D"/>
    <w:rsid w:val="43643DEE"/>
    <w:rsid w:val="43651A1E"/>
    <w:rsid w:val="43665A0F"/>
    <w:rsid w:val="43682C7C"/>
    <w:rsid w:val="43684181"/>
    <w:rsid w:val="436C4943"/>
    <w:rsid w:val="436D6068"/>
    <w:rsid w:val="436F18DE"/>
    <w:rsid w:val="436F57D1"/>
    <w:rsid w:val="43730CF4"/>
    <w:rsid w:val="43742F6A"/>
    <w:rsid w:val="4376416F"/>
    <w:rsid w:val="437659A1"/>
    <w:rsid w:val="43780555"/>
    <w:rsid w:val="437C6143"/>
    <w:rsid w:val="437C7115"/>
    <w:rsid w:val="437E34AA"/>
    <w:rsid w:val="438130D7"/>
    <w:rsid w:val="43837D84"/>
    <w:rsid w:val="43867623"/>
    <w:rsid w:val="43875132"/>
    <w:rsid w:val="43882567"/>
    <w:rsid w:val="43886DDA"/>
    <w:rsid w:val="43897F29"/>
    <w:rsid w:val="438A757E"/>
    <w:rsid w:val="438D0AFA"/>
    <w:rsid w:val="438E3C43"/>
    <w:rsid w:val="439213E1"/>
    <w:rsid w:val="439C2D1E"/>
    <w:rsid w:val="439D0439"/>
    <w:rsid w:val="439E127D"/>
    <w:rsid w:val="439E3CC7"/>
    <w:rsid w:val="43A112F2"/>
    <w:rsid w:val="43A16438"/>
    <w:rsid w:val="43A42D81"/>
    <w:rsid w:val="43A8040D"/>
    <w:rsid w:val="43A82801"/>
    <w:rsid w:val="43A82A15"/>
    <w:rsid w:val="43A86997"/>
    <w:rsid w:val="43AB49D9"/>
    <w:rsid w:val="43AB6034"/>
    <w:rsid w:val="43AC4827"/>
    <w:rsid w:val="43AE0FE5"/>
    <w:rsid w:val="43AF295E"/>
    <w:rsid w:val="43B131ED"/>
    <w:rsid w:val="43B214C8"/>
    <w:rsid w:val="43B25FAA"/>
    <w:rsid w:val="43B504DB"/>
    <w:rsid w:val="43B653C4"/>
    <w:rsid w:val="43BA2619"/>
    <w:rsid w:val="43BD6F4D"/>
    <w:rsid w:val="43BE42AD"/>
    <w:rsid w:val="43BE720F"/>
    <w:rsid w:val="43BF51F1"/>
    <w:rsid w:val="43C60E55"/>
    <w:rsid w:val="43C673C7"/>
    <w:rsid w:val="43C72E19"/>
    <w:rsid w:val="43C765DE"/>
    <w:rsid w:val="43C87136"/>
    <w:rsid w:val="43CB7FEB"/>
    <w:rsid w:val="43CF0652"/>
    <w:rsid w:val="43D00313"/>
    <w:rsid w:val="43D274B7"/>
    <w:rsid w:val="43D42377"/>
    <w:rsid w:val="43D710BC"/>
    <w:rsid w:val="43DA1092"/>
    <w:rsid w:val="43DB41C6"/>
    <w:rsid w:val="43DC4FCE"/>
    <w:rsid w:val="43DD5384"/>
    <w:rsid w:val="43DE7A64"/>
    <w:rsid w:val="43DF48F3"/>
    <w:rsid w:val="43E248E0"/>
    <w:rsid w:val="43E25848"/>
    <w:rsid w:val="43E5369E"/>
    <w:rsid w:val="43E554D5"/>
    <w:rsid w:val="43E726A6"/>
    <w:rsid w:val="43EC7921"/>
    <w:rsid w:val="43EE68BE"/>
    <w:rsid w:val="43EF476D"/>
    <w:rsid w:val="43EF69FC"/>
    <w:rsid w:val="43F24953"/>
    <w:rsid w:val="43F30EDC"/>
    <w:rsid w:val="43F55D70"/>
    <w:rsid w:val="43F73B38"/>
    <w:rsid w:val="43FC1AA6"/>
    <w:rsid w:val="43FE6F6A"/>
    <w:rsid w:val="440210FA"/>
    <w:rsid w:val="44045CE6"/>
    <w:rsid w:val="44060B24"/>
    <w:rsid w:val="440C07C9"/>
    <w:rsid w:val="440C1220"/>
    <w:rsid w:val="440D6C37"/>
    <w:rsid w:val="440E626E"/>
    <w:rsid w:val="440E6875"/>
    <w:rsid w:val="440F4118"/>
    <w:rsid w:val="441116CB"/>
    <w:rsid w:val="44132F98"/>
    <w:rsid w:val="44162376"/>
    <w:rsid w:val="441630A8"/>
    <w:rsid w:val="441865B8"/>
    <w:rsid w:val="44192814"/>
    <w:rsid w:val="441B5F9A"/>
    <w:rsid w:val="441D1067"/>
    <w:rsid w:val="441D599C"/>
    <w:rsid w:val="441F0462"/>
    <w:rsid w:val="44220926"/>
    <w:rsid w:val="442271D0"/>
    <w:rsid w:val="44240EEC"/>
    <w:rsid w:val="44264567"/>
    <w:rsid w:val="44291433"/>
    <w:rsid w:val="442B0E84"/>
    <w:rsid w:val="44300659"/>
    <w:rsid w:val="4430378F"/>
    <w:rsid w:val="44352AE0"/>
    <w:rsid w:val="443546E2"/>
    <w:rsid w:val="44364318"/>
    <w:rsid w:val="4438391A"/>
    <w:rsid w:val="44394F43"/>
    <w:rsid w:val="443A1CA1"/>
    <w:rsid w:val="443D0457"/>
    <w:rsid w:val="443D4443"/>
    <w:rsid w:val="443F73A8"/>
    <w:rsid w:val="443F766F"/>
    <w:rsid w:val="44402D23"/>
    <w:rsid w:val="44402E93"/>
    <w:rsid w:val="444120A1"/>
    <w:rsid w:val="44445ADD"/>
    <w:rsid w:val="44451E21"/>
    <w:rsid w:val="444B70CB"/>
    <w:rsid w:val="444C558D"/>
    <w:rsid w:val="444F3BB5"/>
    <w:rsid w:val="4450007D"/>
    <w:rsid w:val="44503D78"/>
    <w:rsid w:val="445255E1"/>
    <w:rsid w:val="445357E1"/>
    <w:rsid w:val="44573A46"/>
    <w:rsid w:val="44584CBF"/>
    <w:rsid w:val="445D20A8"/>
    <w:rsid w:val="445D29E4"/>
    <w:rsid w:val="44612970"/>
    <w:rsid w:val="446155A6"/>
    <w:rsid w:val="446171FD"/>
    <w:rsid w:val="44620DEF"/>
    <w:rsid w:val="44655F19"/>
    <w:rsid w:val="446579FF"/>
    <w:rsid w:val="44675A1A"/>
    <w:rsid w:val="446803A8"/>
    <w:rsid w:val="446A5CEF"/>
    <w:rsid w:val="446B5192"/>
    <w:rsid w:val="446C0054"/>
    <w:rsid w:val="446C4BC4"/>
    <w:rsid w:val="446C598B"/>
    <w:rsid w:val="446D2FD9"/>
    <w:rsid w:val="44707490"/>
    <w:rsid w:val="44707A15"/>
    <w:rsid w:val="44741748"/>
    <w:rsid w:val="447507C5"/>
    <w:rsid w:val="447663D5"/>
    <w:rsid w:val="44775A69"/>
    <w:rsid w:val="44783973"/>
    <w:rsid w:val="4478613A"/>
    <w:rsid w:val="447A46E4"/>
    <w:rsid w:val="447E6923"/>
    <w:rsid w:val="447E6AAE"/>
    <w:rsid w:val="447F5B77"/>
    <w:rsid w:val="44804F8C"/>
    <w:rsid w:val="44835D09"/>
    <w:rsid w:val="44843A66"/>
    <w:rsid w:val="44847C0F"/>
    <w:rsid w:val="448710EC"/>
    <w:rsid w:val="44871B95"/>
    <w:rsid w:val="44880654"/>
    <w:rsid w:val="44881E73"/>
    <w:rsid w:val="44882BB1"/>
    <w:rsid w:val="44894765"/>
    <w:rsid w:val="448A7292"/>
    <w:rsid w:val="448B5C17"/>
    <w:rsid w:val="448E2611"/>
    <w:rsid w:val="448E40D5"/>
    <w:rsid w:val="44925789"/>
    <w:rsid w:val="44942254"/>
    <w:rsid w:val="44947EFB"/>
    <w:rsid w:val="4495222E"/>
    <w:rsid w:val="44955138"/>
    <w:rsid w:val="4496683B"/>
    <w:rsid w:val="4497409D"/>
    <w:rsid w:val="44975591"/>
    <w:rsid w:val="449C1DA3"/>
    <w:rsid w:val="449D538D"/>
    <w:rsid w:val="44A12796"/>
    <w:rsid w:val="44A37AFB"/>
    <w:rsid w:val="44A40E8B"/>
    <w:rsid w:val="44A44EBD"/>
    <w:rsid w:val="44A466B4"/>
    <w:rsid w:val="44A560B3"/>
    <w:rsid w:val="44A7048A"/>
    <w:rsid w:val="44A75432"/>
    <w:rsid w:val="44B36A4E"/>
    <w:rsid w:val="44B45689"/>
    <w:rsid w:val="44B57188"/>
    <w:rsid w:val="44B97F6C"/>
    <w:rsid w:val="44BA56C9"/>
    <w:rsid w:val="44BB2A2F"/>
    <w:rsid w:val="44BC2374"/>
    <w:rsid w:val="44BD01D5"/>
    <w:rsid w:val="44BD33D9"/>
    <w:rsid w:val="44BD7EDD"/>
    <w:rsid w:val="44BE6FA3"/>
    <w:rsid w:val="44BF1DA0"/>
    <w:rsid w:val="44BF34EA"/>
    <w:rsid w:val="44C14378"/>
    <w:rsid w:val="44C21086"/>
    <w:rsid w:val="44CA4F42"/>
    <w:rsid w:val="44CB5EEF"/>
    <w:rsid w:val="44CC4A70"/>
    <w:rsid w:val="44CC4F9D"/>
    <w:rsid w:val="44CD3FD4"/>
    <w:rsid w:val="44CF75A7"/>
    <w:rsid w:val="44D067A2"/>
    <w:rsid w:val="44D376E7"/>
    <w:rsid w:val="44D93116"/>
    <w:rsid w:val="44DB30B8"/>
    <w:rsid w:val="44DD2A23"/>
    <w:rsid w:val="44E45FF0"/>
    <w:rsid w:val="44E57943"/>
    <w:rsid w:val="44E65C99"/>
    <w:rsid w:val="44E94C87"/>
    <w:rsid w:val="44EA5793"/>
    <w:rsid w:val="44EC059C"/>
    <w:rsid w:val="44EC5E91"/>
    <w:rsid w:val="44F61668"/>
    <w:rsid w:val="44F86EB4"/>
    <w:rsid w:val="44FB401D"/>
    <w:rsid w:val="44FB7EFA"/>
    <w:rsid w:val="44FC07A4"/>
    <w:rsid w:val="44FD1600"/>
    <w:rsid w:val="44FD4938"/>
    <w:rsid w:val="44FE13CE"/>
    <w:rsid w:val="45000041"/>
    <w:rsid w:val="45022BC2"/>
    <w:rsid w:val="4503494A"/>
    <w:rsid w:val="4503688D"/>
    <w:rsid w:val="4509606D"/>
    <w:rsid w:val="450C17B8"/>
    <w:rsid w:val="450D69B2"/>
    <w:rsid w:val="451045D5"/>
    <w:rsid w:val="4510696E"/>
    <w:rsid w:val="45115F46"/>
    <w:rsid w:val="45155F48"/>
    <w:rsid w:val="45163417"/>
    <w:rsid w:val="45172D26"/>
    <w:rsid w:val="45184E02"/>
    <w:rsid w:val="45192846"/>
    <w:rsid w:val="451F26A5"/>
    <w:rsid w:val="451F3B8D"/>
    <w:rsid w:val="451F77EE"/>
    <w:rsid w:val="45212FE9"/>
    <w:rsid w:val="45215682"/>
    <w:rsid w:val="45250E0A"/>
    <w:rsid w:val="45262D0A"/>
    <w:rsid w:val="45263E6F"/>
    <w:rsid w:val="452703B8"/>
    <w:rsid w:val="45274B19"/>
    <w:rsid w:val="45291089"/>
    <w:rsid w:val="452A2DF0"/>
    <w:rsid w:val="452D553F"/>
    <w:rsid w:val="452E0133"/>
    <w:rsid w:val="452E1C7B"/>
    <w:rsid w:val="452F3F6F"/>
    <w:rsid w:val="452F5238"/>
    <w:rsid w:val="45354CCD"/>
    <w:rsid w:val="45357106"/>
    <w:rsid w:val="453B5C79"/>
    <w:rsid w:val="453E3973"/>
    <w:rsid w:val="453F22D1"/>
    <w:rsid w:val="45403E52"/>
    <w:rsid w:val="45427A59"/>
    <w:rsid w:val="45493143"/>
    <w:rsid w:val="45495A2F"/>
    <w:rsid w:val="454A32CB"/>
    <w:rsid w:val="454A55A7"/>
    <w:rsid w:val="454E0D0B"/>
    <w:rsid w:val="45541BDA"/>
    <w:rsid w:val="45545B0D"/>
    <w:rsid w:val="45563661"/>
    <w:rsid w:val="455B383B"/>
    <w:rsid w:val="455D2518"/>
    <w:rsid w:val="455D5032"/>
    <w:rsid w:val="455E4132"/>
    <w:rsid w:val="45610C38"/>
    <w:rsid w:val="4562535D"/>
    <w:rsid w:val="45642FE3"/>
    <w:rsid w:val="456A27B5"/>
    <w:rsid w:val="456A284D"/>
    <w:rsid w:val="456B4BFD"/>
    <w:rsid w:val="456D4C0A"/>
    <w:rsid w:val="45723199"/>
    <w:rsid w:val="45731334"/>
    <w:rsid w:val="45775D05"/>
    <w:rsid w:val="45776ED2"/>
    <w:rsid w:val="457E65D2"/>
    <w:rsid w:val="457F1A9C"/>
    <w:rsid w:val="45816038"/>
    <w:rsid w:val="45831059"/>
    <w:rsid w:val="45835AE1"/>
    <w:rsid w:val="458A1A8D"/>
    <w:rsid w:val="458D0C13"/>
    <w:rsid w:val="458D1F42"/>
    <w:rsid w:val="458D2CA1"/>
    <w:rsid w:val="458F1915"/>
    <w:rsid w:val="4590521F"/>
    <w:rsid w:val="45925006"/>
    <w:rsid w:val="45956D83"/>
    <w:rsid w:val="459644B4"/>
    <w:rsid w:val="459A06C6"/>
    <w:rsid w:val="459A7851"/>
    <w:rsid w:val="459B2F61"/>
    <w:rsid w:val="459D1A6A"/>
    <w:rsid w:val="459D3F9C"/>
    <w:rsid w:val="459E533B"/>
    <w:rsid w:val="459F2332"/>
    <w:rsid w:val="45A05827"/>
    <w:rsid w:val="45A645D5"/>
    <w:rsid w:val="45A92439"/>
    <w:rsid w:val="45A93D34"/>
    <w:rsid w:val="45A96C9E"/>
    <w:rsid w:val="45AA010D"/>
    <w:rsid w:val="45AA4FBB"/>
    <w:rsid w:val="45AF16DE"/>
    <w:rsid w:val="45AF5F2B"/>
    <w:rsid w:val="45B016F6"/>
    <w:rsid w:val="45B01EAF"/>
    <w:rsid w:val="45B05AC2"/>
    <w:rsid w:val="45B103A7"/>
    <w:rsid w:val="45B12A8D"/>
    <w:rsid w:val="45B24F7E"/>
    <w:rsid w:val="45B357FF"/>
    <w:rsid w:val="45B8765B"/>
    <w:rsid w:val="45BB3C4A"/>
    <w:rsid w:val="45BB41D6"/>
    <w:rsid w:val="45BD5F6D"/>
    <w:rsid w:val="45C32C3E"/>
    <w:rsid w:val="45C640B1"/>
    <w:rsid w:val="45C744BA"/>
    <w:rsid w:val="45C76213"/>
    <w:rsid w:val="45C76BCF"/>
    <w:rsid w:val="45CA0DF1"/>
    <w:rsid w:val="45CC06E1"/>
    <w:rsid w:val="45CF1298"/>
    <w:rsid w:val="45CF39F2"/>
    <w:rsid w:val="45D0416F"/>
    <w:rsid w:val="45D14E5E"/>
    <w:rsid w:val="45D22984"/>
    <w:rsid w:val="45D25C85"/>
    <w:rsid w:val="45D56B7C"/>
    <w:rsid w:val="45D71155"/>
    <w:rsid w:val="45D93DA2"/>
    <w:rsid w:val="45DA1DBF"/>
    <w:rsid w:val="45DB54E3"/>
    <w:rsid w:val="45DD0844"/>
    <w:rsid w:val="45DD693E"/>
    <w:rsid w:val="45DF69C3"/>
    <w:rsid w:val="45E02B3F"/>
    <w:rsid w:val="45E30B66"/>
    <w:rsid w:val="45E4063A"/>
    <w:rsid w:val="45E4449B"/>
    <w:rsid w:val="45E73976"/>
    <w:rsid w:val="45E759E7"/>
    <w:rsid w:val="45E82AD3"/>
    <w:rsid w:val="45E8665C"/>
    <w:rsid w:val="45E91957"/>
    <w:rsid w:val="45ED43A6"/>
    <w:rsid w:val="45EF6FA0"/>
    <w:rsid w:val="45F136D1"/>
    <w:rsid w:val="45F14296"/>
    <w:rsid w:val="45F16A94"/>
    <w:rsid w:val="45F41A00"/>
    <w:rsid w:val="45F41DA7"/>
    <w:rsid w:val="45F44D41"/>
    <w:rsid w:val="45F56BD1"/>
    <w:rsid w:val="45F57504"/>
    <w:rsid w:val="45FA109B"/>
    <w:rsid w:val="45FA53D3"/>
    <w:rsid w:val="45FA6ED7"/>
    <w:rsid w:val="45FE60F4"/>
    <w:rsid w:val="46027D88"/>
    <w:rsid w:val="460601D1"/>
    <w:rsid w:val="46066730"/>
    <w:rsid w:val="46076CF5"/>
    <w:rsid w:val="46091857"/>
    <w:rsid w:val="460B724C"/>
    <w:rsid w:val="460B77AA"/>
    <w:rsid w:val="460E78E4"/>
    <w:rsid w:val="460F36CA"/>
    <w:rsid w:val="46122AB7"/>
    <w:rsid w:val="461310C9"/>
    <w:rsid w:val="46135AA8"/>
    <w:rsid w:val="46151E42"/>
    <w:rsid w:val="4615512D"/>
    <w:rsid w:val="4616309D"/>
    <w:rsid w:val="461B36CC"/>
    <w:rsid w:val="461C3C6F"/>
    <w:rsid w:val="461D6124"/>
    <w:rsid w:val="461E2B15"/>
    <w:rsid w:val="461F1411"/>
    <w:rsid w:val="46223275"/>
    <w:rsid w:val="46235F86"/>
    <w:rsid w:val="46295ADB"/>
    <w:rsid w:val="462A6F26"/>
    <w:rsid w:val="462F6D93"/>
    <w:rsid w:val="46317008"/>
    <w:rsid w:val="46327CF1"/>
    <w:rsid w:val="46387678"/>
    <w:rsid w:val="463A4B56"/>
    <w:rsid w:val="463A7BC3"/>
    <w:rsid w:val="463C356A"/>
    <w:rsid w:val="463C5657"/>
    <w:rsid w:val="463E6628"/>
    <w:rsid w:val="463F4B1D"/>
    <w:rsid w:val="464234ED"/>
    <w:rsid w:val="4644449C"/>
    <w:rsid w:val="46451BBF"/>
    <w:rsid w:val="46463D54"/>
    <w:rsid w:val="46481E31"/>
    <w:rsid w:val="4648494D"/>
    <w:rsid w:val="464A1811"/>
    <w:rsid w:val="464C4D00"/>
    <w:rsid w:val="464C72FF"/>
    <w:rsid w:val="464D3520"/>
    <w:rsid w:val="464D3582"/>
    <w:rsid w:val="464D69CB"/>
    <w:rsid w:val="464E3356"/>
    <w:rsid w:val="4651654A"/>
    <w:rsid w:val="46530FF3"/>
    <w:rsid w:val="46557C8D"/>
    <w:rsid w:val="465B5C4F"/>
    <w:rsid w:val="465B7662"/>
    <w:rsid w:val="465C336E"/>
    <w:rsid w:val="465D1848"/>
    <w:rsid w:val="465D3687"/>
    <w:rsid w:val="4664051E"/>
    <w:rsid w:val="466555E7"/>
    <w:rsid w:val="466678D0"/>
    <w:rsid w:val="46677B5A"/>
    <w:rsid w:val="46692BB5"/>
    <w:rsid w:val="466E1E3B"/>
    <w:rsid w:val="466E308F"/>
    <w:rsid w:val="466E7494"/>
    <w:rsid w:val="466F0408"/>
    <w:rsid w:val="466F4E71"/>
    <w:rsid w:val="46703E3E"/>
    <w:rsid w:val="467462EF"/>
    <w:rsid w:val="467B5609"/>
    <w:rsid w:val="467B7315"/>
    <w:rsid w:val="46822352"/>
    <w:rsid w:val="46836FF3"/>
    <w:rsid w:val="46884BC7"/>
    <w:rsid w:val="46896784"/>
    <w:rsid w:val="468C047B"/>
    <w:rsid w:val="468D318E"/>
    <w:rsid w:val="468E665F"/>
    <w:rsid w:val="46933A87"/>
    <w:rsid w:val="46974189"/>
    <w:rsid w:val="46976CCB"/>
    <w:rsid w:val="469A1188"/>
    <w:rsid w:val="469B456C"/>
    <w:rsid w:val="469B78EF"/>
    <w:rsid w:val="469C4DF8"/>
    <w:rsid w:val="469F7C87"/>
    <w:rsid w:val="46A00069"/>
    <w:rsid w:val="46A01884"/>
    <w:rsid w:val="46A10668"/>
    <w:rsid w:val="46A542F3"/>
    <w:rsid w:val="46A65B55"/>
    <w:rsid w:val="46AA6112"/>
    <w:rsid w:val="46AE6490"/>
    <w:rsid w:val="46B00854"/>
    <w:rsid w:val="46B14223"/>
    <w:rsid w:val="46B2452F"/>
    <w:rsid w:val="46B46E39"/>
    <w:rsid w:val="46B509F6"/>
    <w:rsid w:val="46B770C3"/>
    <w:rsid w:val="46BA25DB"/>
    <w:rsid w:val="46BE5988"/>
    <w:rsid w:val="46C37D68"/>
    <w:rsid w:val="46C43B41"/>
    <w:rsid w:val="46C84BF7"/>
    <w:rsid w:val="46CA1627"/>
    <w:rsid w:val="46CB76D3"/>
    <w:rsid w:val="46CC14DA"/>
    <w:rsid w:val="46CD180F"/>
    <w:rsid w:val="46D36D03"/>
    <w:rsid w:val="46D461F9"/>
    <w:rsid w:val="46D51EB3"/>
    <w:rsid w:val="46D77D8D"/>
    <w:rsid w:val="46DA2851"/>
    <w:rsid w:val="46DF1976"/>
    <w:rsid w:val="46E17B17"/>
    <w:rsid w:val="46E21FCA"/>
    <w:rsid w:val="46E26FBC"/>
    <w:rsid w:val="46E418F3"/>
    <w:rsid w:val="46E7664E"/>
    <w:rsid w:val="46E8782D"/>
    <w:rsid w:val="46E906F1"/>
    <w:rsid w:val="46E9707C"/>
    <w:rsid w:val="46EA26FF"/>
    <w:rsid w:val="46EC5506"/>
    <w:rsid w:val="46ED2B8A"/>
    <w:rsid w:val="46ED349A"/>
    <w:rsid w:val="46EE57E6"/>
    <w:rsid w:val="46EF39C8"/>
    <w:rsid w:val="46F01223"/>
    <w:rsid w:val="46F01D13"/>
    <w:rsid w:val="46F05FDD"/>
    <w:rsid w:val="46F23929"/>
    <w:rsid w:val="46F54E7E"/>
    <w:rsid w:val="46F55472"/>
    <w:rsid w:val="46F57605"/>
    <w:rsid w:val="46FD0744"/>
    <w:rsid w:val="46FE28D1"/>
    <w:rsid w:val="46FF42FC"/>
    <w:rsid w:val="47067634"/>
    <w:rsid w:val="47072E07"/>
    <w:rsid w:val="4708554F"/>
    <w:rsid w:val="4709307C"/>
    <w:rsid w:val="470B649B"/>
    <w:rsid w:val="470D0E10"/>
    <w:rsid w:val="470F2D5C"/>
    <w:rsid w:val="470F5E47"/>
    <w:rsid w:val="471007B4"/>
    <w:rsid w:val="4710496E"/>
    <w:rsid w:val="47115E36"/>
    <w:rsid w:val="47137A26"/>
    <w:rsid w:val="4718054F"/>
    <w:rsid w:val="47195C48"/>
    <w:rsid w:val="471C2CE7"/>
    <w:rsid w:val="471C5220"/>
    <w:rsid w:val="471E2B55"/>
    <w:rsid w:val="472312B4"/>
    <w:rsid w:val="47231EAD"/>
    <w:rsid w:val="472A3AE6"/>
    <w:rsid w:val="472B569B"/>
    <w:rsid w:val="472B65E8"/>
    <w:rsid w:val="472B70BA"/>
    <w:rsid w:val="472C07A2"/>
    <w:rsid w:val="472C5518"/>
    <w:rsid w:val="4732295C"/>
    <w:rsid w:val="47324BDF"/>
    <w:rsid w:val="47342B5E"/>
    <w:rsid w:val="47351810"/>
    <w:rsid w:val="4736006F"/>
    <w:rsid w:val="473613E8"/>
    <w:rsid w:val="47371E0E"/>
    <w:rsid w:val="473750E1"/>
    <w:rsid w:val="47383863"/>
    <w:rsid w:val="47384686"/>
    <w:rsid w:val="47384BC2"/>
    <w:rsid w:val="473B4AA0"/>
    <w:rsid w:val="473C3B8B"/>
    <w:rsid w:val="474061AB"/>
    <w:rsid w:val="4741753C"/>
    <w:rsid w:val="47421EA4"/>
    <w:rsid w:val="47442675"/>
    <w:rsid w:val="47442FB0"/>
    <w:rsid w:val="474540FE"/>
    <w:rsid w:val="47476F68"/>
    <w:rsid w:val="474902EE"/>
    <w:rsid w:val="474943FA"/>
    <w:rsid w:val="47497C93"/>
    <w:rsid w:val="47502EBA"/>
    <w:rsid w:val="4753576F"/>
    <w:rsid w:val="47580959"/>
    <w:rsid w:val="475848AC"/>
    <w:rsid w:val="475B0E4B"/>
    <w:rsid w:val="475E227E"/>
    <w:rsid w:val="476106E0"/>
    <w:rsid w:val="47630AA2"/>
    <w:rsid w:val="476426D2"/>
    <w:rsid w:val="47684A93"/>
    <w:rsid w:val="476B0450"/>
    <w:rsid w:val="476B3452"/>
    <w:rsid w:val="476F220C"/>
    <w:rsid w:val="47701E8D"/>
    <w:rsid w:val="47721AC0"/>
    <w:rsid w:val="47721F7C"/>
    <w:rsid w:val="47742656"/>
    <w:rsid w:val="4774338D"/>
    <w:rsid w:val="477645E6"/>
    <w:rsid w:val="477B53E2"/>
    <w:rsid w:val="477C5D46"/>
    <w:rsid w:val="477E4C3C"/>
    <w:rsid w:val="478016B3"/>
    <w:rsid w:val="47833D71"/>
    <w:rsid w:val="478351FC"/>
    <w:rsid w:val="478D27F4"/>
    <w:rsid w:val="478E0185"/>
    <w:rsid w:val="478E7DAD"/>
    <w:rsid w:val="47902173"/>
    <w:rsid w:val="47920DB7"/>
    <w:rsid w:val="47971CDA"/>
    <w:rsid w:val="479A5F6C"/>
    <w:rsid w:val="479E6E56"/>
    <w:rsid w:val="479F1AAC"/>
    <w:rsid w:val="47A0427F"/>
    <w:rsid w:val="47A84905"/>
    <w:rsid w:val="47AA1A91"/>
    <w:rsid w:val="47B13703"/>
    <w:rsid w:val="47B444F2"/>
    <w:rsid w:val="47B44D70"/>
    <w:rsid w:val="47B82B0E"/>
    <w:rsid w:val="47BD70E3"/>
    <w:rsid w:val="47BE77BB"/>
    <w:rsid w:val="47BF5C42"/>
    <w:rsid w:val="47C01AE8"/>
    <w:rsid w:val="47C127A8"/>
    <w:rsid w:val="47C4238D"/>
    <w:rsid w:val="47C52A96"/>
    <w:rsid w:val="47C5385C"/>
    <w:rsid w:val="47C57035"/>
    <w:rsid w:val="47C632BE"/>
    <w:rsid w:val="47CA532D"/>
    <w:rsid w:val="47CB310C"/>
    <w:rsid w:val="47CB7EF7"/>
    <w:rsid w:val="47CC2388"/>
    <w:rsid w:val="47D20333"/>
    <w:rsid w:val="47D3028A"/>
    <w:rsid w:val="47D352F1"/>
    <w:rsid w:val="47D35D02"/>
    <w:rsid w:val="47D74786"/>
    <w:rsid w:val="47DC0A96"/>
    <w:rsid w:val="47DE00E1"/>
    <w:rsid w:val="47DE4803"/>
    <w:rsid w:val="47E12F5F"/>
    <w:rsid w:val="47E3185A"/>
    <w:rsid w:val="47E7631C"/>
    <w:rsid w:val="47EA3390"/>
    <w:rsid w:val="47EB14CF"/>
    <w:rsid w:val="47EB70A0"/>
    <w:rsid w:val="47EC2F63"/>
    <w:rsid w:val="47F15FE8"/>
    <w:rsid w:val="47F22057"/>
    <w:rsid w:val="47F33097"/>
    <w:rsid w:val="47F72DD4"/>
    <w:rsid w:val="47F778BC"/>
    <w:rsid w:val="47F84073"/>
    <w:rsid w:val="47FB2E66"/>
    <w:rsid w:val="47FC69E0"/>
    <w:rsid w:val="47FE0890"/>
    <w:rsid w:val="47FF1C13"/>
    <w:rsid w:val="48000F54"/>
    <w:rsid w:val="48047928"/>
    <w:rsid w:val="4805241B"/>
    <w:rsid w:val="48061A2B"/>
    <w:rsid w:val="48073BD9"/>
    <w:rsid w:val="4808767F"/>
    <w:rsid w:val="48093F07"/>
    <w:rsid w:val="480A1D56"/>
    <w:rsid w:val="480A62F5"/>
    <w:rsid w:val="480D1C83"/>
    <w:rsid w:val="48100203"/>
    <w:rsid w:val="48101CD5"/>
    <w:rsid w:val="481173F2"/>
    <w:rsid w:val="48117E23"/>
    <w:rsid w:val="481243CC"/>
    <w:rsid w:val="481340EE"/>
    <w:rsid w:val="48136F2F"/>
    <w:rsid w:val="4814668B"/>
    <w:rsid w:val="48164482"/>
    <w:rsid w:val="48171137"/>
    <w:rsid w:val="48194AF1"/>
    <w:rsid w:val="481A5E6B"/>
    <w:rsid w:val="481B068B"/>
    <w:rsid w:val="481B1F80"/>
    <w:rsid w:val="481C0FF0"/>
    <w:rsid w:val="48211046"/>
    <w:rsid w:val="48236315"/>
    <w:rsid w:val="4826522D"/>
    <w:rsid w:val="48270AFE"/>
    <w:rsid w:val="48282B1B"/>
    <w:rsid w:val="482902C5"/>
    <w:rsid w:val="482B6BEB"/>
    <w:rsid w:val="482C4519"/>
    <w:rsid w:val="48317499"/>
    <w:rsid w:val="48322991"/>
    <w:rsid w:val="48323468"/>
    <w:rsid w:val="483244E4"/>
    <w:rsid w:val="483271D1"/>
    <w:rsid w:val="48342EA4"/>
    <w:rsid w:val="48346840"/>
    <w:rsid w:val="483652A3"/>
    <w:rsid w:val="483B4B88"/>
    <w:rsid w:val="48401877"/>
    <w:rsid w:val="48406E4D"/>
    <w:rsid w:val="484313E7"/>
    <w:rsid w:val="48481C1D"/>
    <w:rsid w:val="48497A95"/>
    <w:rsid w:val="48501827"/>
    <w:rsid w:val="485059CB"/>
    <w:rsid w:val="48517BB2"/>
    <w:rsid w:val="4855273F"/>
    <w:rsid w:val="48567E04"/>
    <w:rsid w:val="4859354B"/>
    <w:rsid w:val="485F38AD"/>
    <w:rsid w:val="48644CC7"/>
    <w:rsid w:val="4864537A"/>
    <w:rsid w:val="48647220"/>
    <w:rsid w:val="48647654"/>
    <w:rsid w:val="48657848"/>
    <w:rsid w:val="486737A2"/>
    <w:rsid w:val="48674881"/>
    <w:rsid w:val="486756CE"/>
    <w:rsid w:val="4869488E"/>
    <w:rsid w:val="486B4474"/>
    <w:rsid w:val="486E31BE"/>
    <w:rsid w:val="48705CC5"/>
    <w:rsid w:val="48711985"/>
    <w:rsid w:val="48717B1D"/>
    <w:rsid w:val="487253BA"/>
    <w:rsid w:val="48761950"/>
    <w:rsid w:val="487A7696"/>
    <w:rsid w:val="487D5A9C"/>
    <w:rsid w:val="487E235D"/>
    <w:rsid w:val="487E44FE"/>
    <w:rsid w:val="487F2296"/>
    <w:rsid w:val="487F49C8"/>
    <w:rsid w:val="48821406"/>
    <w:rsid w:val="48836636"/>
    <w:rsid w:val="48842B42"/>
    <w:rsid w:val="488544DB"/>
    <w:rsid w:val="48893823"/>
    <w:rsid w:val="488B378C"/>
    <w:rsid w:val="488C0494"/>
    <w:rsid w:val="488C664E"/>
    <w:rsid w:val="488D3581"/>
    <w:rsid w:val="488E01E5"/>
    <w:rsid w:val="488F0D56"/>
    <w:rsid w:val="489164B7"/>
    <w:rsid w:val="48927C74"/>
    <w:rsid w:val="48927EE7"/>
    <w:rsid w:val="48932BA0"/>
    <w:rsid w:val="48935A0A"/>
    <w:rsid w:val="48944F8B"/>
    <w:rsid w:val="489504AF"/>
    <w:rsid w:val="48980B03"/>
    <w:rsid w:val="48983D61"/>
    <w:rsid w:val="489B0C2C"/>
    <w:rsid w:val="489B7DDF"/>
    <w:rsid w:val="489C2C64"/>
    <w:rsid w:val="489D04E9"/>
    <w:rsid w:val="489D4F01"/>
    <w:rsid w:val="489F4995"/>
    <w:rsid w:val="48A076D1"/>
    <w:rsid w:val="48A20D3C"/>
    <w:rsid w:val="48A33A4A"/>
    <w:rsid w:val="48A677C3"/>
    <w:rsid w:val="48A82591"/>
    <w:rsid w:val="48AA5915"/>
    <w:rsid w:val="48AB16B1"/>
    <w:rsid w:val="48AD722F"/>
    <w:rsid w:val="48AD7C87"/>
    <w:rsid w:val="48AE1827"/>
    <w:rsid w:val="48AE2051"/>
    <w:rsid w:val="48AE367E"/>
    <w:rsid w:val="48AF7AC9"/>
    <w:rsid w:val="48B1274A"/>
    <w:rsid w:val="48B3033F"/>
    <w:rsid w:val="48B34BCF"/>
    <w:rsid w:val="48B57C54"/>
    <w:rsid w:val="48B673A0"/>
    <w:rsid w:val="48B735CD"/>
    <w:rsid w:val="48B75CB2"/>
    <w:rsid w:val="48B77BF3"/>
    <w:rsid w:val="48B8013F"/>
    <w:rsid w:val="48B9085E"/>
    <w:rsid w:val="48B97DB9"/>
    <w:rsid w:val="48BA4497"/>
    <w:rsid w:val="48BB43D9"/>
    <w:rsid w:val="48BB7F56"/>
    <w:rsid w:val="48BD3C6B"/>
    <w:rsid w:val="48BE7462"/>
    <w:rsid w:val="48BF0C5E"/>
    <w:rsid w:val="48BF5D1A"/>
    <w:rsid w:val="48BF6200"/>
    <w:rsid w:val="48C2228F"/>
    <w:rsid w:val="48C44D58"/>
    <w:rsid w:val="48C73F56"/>
    <w:rsid w:val="48CA3026"/>
    <w:rsid w:val="48CC1598"/>
    <w:rsid w:val="48CD184F"/>
    <w:rsid w:val="48CF5251"/>
    <w:rsid w:val="48D0042E"/>
    <w:rsid w:val="48D158D9"/>
    <w:rsid w:val="48D168C0"/>
    <w:rsid w:val="48D47D99"/>
    <w:rsid w:val="48DC3C20"/>
    <w:rsid w:val="48DE3CFD"/>
    <w:rsid w:val="48DE69AC"/>
    <w:rsid w:val="48E306F5"/>
    <w:rsid w:val="48E46BDC"/>
    <w:rsid w:val="48E538CD"/>
    <w:rsid w:val="48E70821"/>
    <w:rsid w:val="48E72AD4"/>
    <w:rsid w:val="48E821F1"/>
    <w:rsid w:val="48EE0493"/>
    <w:rsid w:val="48EE73D5"/>
    <w:rsid w:val="48F00E26"/>
    <w:rsid w:val="48F16CBB"/>
    <w:rsid w:val="48F52D3F"/>
    <w:rsid w:val="48F541FF"/>
    <w:rsid w:val="48F8080D"/>
    <w:rsid w:val="48FC7C85"/>
    <w:rsid w:val="48FF12B7"/>
    <w:rsid w:val="48FF7C15"/>
    <w:rsid w:val="49003C13"/>
    <w:rsid w:val="49022A77"/>
    <w:rsid w:val="49061946"/>
    <w:rsid w:val="49095F4C"/>
    <w:rsid w:val="490A065A"/>
    <w:rsid w:val="490A08DE"/>
    <w:rsid w:val="490C2AF5"/>
    <w:rsid w:val="490D1BFE"/>
    <w:rsid w:val="490F2C44"/>
    <w:rsid w:val="49121BAC"/>
    <w:rsid w:val="491307A0"/>
    <w:rsid w:val="49156955"/>
    <w:rsid w:val="49166871"/>
    <w:rsid w:val="49184DAC"/>
    <w:rsid w:val="491864BD"/>
    <w:rsid w:val="491A3FF2"/>
    <w:rsid w:val="491B5873"/>
    <w:rsid w:val="491E59D0"/>
    <w:rsid w:val="491F3A4A"/>
    <w:rsid w:val="49233893"/>
    <w:rsid w:val="4924290A"/>
    <w:rsid w:val="49246625"/>
    <w:rsid w:val="49250B40"/>
    <w:rsid w:val="49251614"/>
    <w:rsid w:val="49292775"/>
    <w:rsid w:val="492A19DA"/>
    <w:rsid w:val="492D35BA"/>
    <w:rsid w:val="492E0081"/>
    <w:rsid w:val="492E6113"/>
    <w:rsid w:val="49312044"/>
    <w:rsid w:val="49354440"/>
    <w:rsid w:val="49362DD8"/>
    <w:rsid w:val="49366FE5"/>
    <w:rsid w:val="49381995"/>
    <w:rsid w:val="49393EFF"/>
    <w:rsid w:val="493A0170"/>
    <w:rsid w:val="493B03EB"/>
    <w:rsid w:val="493B65B7"/>
    <w:rsid w:val="493C102A"/>
    <w:rsid w:val="493E031F"/>
    <w:rsid w:val="493E6DC9"/>
    <w:rsid w:val="49404BD4"/>
    <w:rsid w:val="49427929"/>
    <w:rsid w:val="494925F3"/>
    <w:rsid w:val="494B3CD8"/>
    <w:rsid w:val="494C01F4"/>
    <w:rsid w:val="494F3497"/>
    <w:rsid w:val="495133D8"/>
    <w:rsid w:val="495236A5"/>
    <w:rsid w:val="49527584"/>
    <w:rsid w:val="49561427"/>
    <w:rsid w:val="49563DE4"/>
    <w:rsid w:val="4956502A"/>
    <w:rsid w:val="4956745B"/>
    <w:rsid w:val="49594C91"/>
    <w:rsid w:val="4959618B"/>
    <w:rsid w:val="49596D14"/>
    <w:rsid w:val="495A6F4D"/>
    <w:rsid w:val="495C58F9"/>
    <w:rsid w:val="495E490C"/>
    <w:rsid w:val="495E4C77"/>
    <w:rsid w:val="495F4CA4"/>
    <w:rsid w:val="49633BA5"/>
    <w:rsid w:val="49672991"/>
    <w:rsid w:val="496A7D91"/>
    <w:rsid w:val="496B0548"/>
    <w:rsid w:val="496D45DD"/>
    <w:rsid w:val="496F6E2C"/>
    <w:rsid w:val="4972620E"/>
    <w:rsid w:val="49760256"/>
    <w:rsid w:val="49785BCC"/>
    <w:rsid w:val="497D57EE"/>
    <w:rsid w:val="497E4982"/>
    <w:rsid w:val="497E5DFB"/>
    <w:rsid w:val="497F6F0F"/>
    <w:rsid w:val="49806611"/>
    <w:rsid w:val="49807E15"/>
    <w:rsid w:val="498179AF"/>
    <w:rsid w:val="4982188F"/>
    <w:rsid w:val="49836BE9"/>
    <w:rsid w:val="4984510F"/>
    <w:rsid w:val="4986533B"/>
    <w:rsid w:val="498703A3"/>
    <w:rsid w:val="49882E74"/>
    <w:rsid w:val="498A580C"/>
    <w:rsid w:val="498D03A7"/>
    <w:rsid w:val="498E1DA5"/>
    <w:rsid w:val="498F1DAD"/>
    <w:rsid w:val="498F42EB"/>
    <w:rsid w:val="49916E89"/>
    <w:rsid w:val="499234F3"/>
    <w:rsid w:val="4994005F"/>
    <w:rsid w:val="499514AD"/>
    <w:rsid w:val="4995655F"/>
    <w:rsid w:val="4999398F"/>
    <w:rsid w:val="49994E12"/>
    <w:rsid w:val="499B1ECB"/>
    <w:rsid w:val="499D039F"/>
    <w:rsid w:val="499E2897"/>
    <w:rsid w:val="499E4FA4"/>
    <w:rsid w:val="49A039EE"/>
    <w:rsid w:val="49A32CE7"/>
    <w:rsid w:val="49A34D9F"/>
    <w:rsid w:val="49A93489"/>
    <w:rsid w:val="49AB6250"/>
    <w:rsid w:val="49AD6557"/>
    <w:rsid w:val="49B2666B"/>
    <w:rsid w:val="49B46C8C"/>
    <w:rsid w:val="49B6304A"/>
    <w:rsid w:val="49B73F39"/>
    <w:rsid w:val="49B74EC1"/>
    <w:rsid w:val="49B81B1E"/>
    <w:rsid w:val="49BA5DC7"/>
    <w:rsid w:val="49BC2C3D"/>
    <w:rsid w:val="49BC2C80"/>
    <w:rsid w:val="49BE617A"/>
    <w:rsid w:val="49BF2980"/>
    <w:rsid w:val="49C24133"/>
    <w:rsid w:val="49C30C86"/>
    <w:rsid w:val="49C5787D"/>
    <w:rsid w:val="49C62A74"/>
    <w:rsid w:val="49C7007C"/>
    <w:rsid w:val="49C76678"/>
    <w:rsid w:val="49CD20CE"/>
    <w:rsid w:val="49D55D2A"/>
    <w:rsid w:val="49D905C9"/>
    <w:rsid w:val="49D91E3C"/>
    <w:rsid w:val="49D9424C"/>
    <w:rsid w:val="49DA0357"/>
    <w:rsid w:val="49DA7B99"/>
    <w:rsid w:val="49E0123F"/>
    <w:rsid w:val="49E030C3"/>
    <w:rsid w:val="49E052A6"/>
    <w:rsid w:val="49E16C61"/>
    <w:rsid w:val="49E4196A"/>
    <w:rsid w:val="49E434E4"/>
    <w:rsid w:val="49E706A9"/>
    <w:rsid w:val="49E855E3"/>
    <w:rsid w:val="49E85DE8"/>
    <w:rsid w:val="49E87EF4"/>
    <w:rsid w:val="49E90344"/>
    <w:rsid w:val="49EA1D16"/>
    <w:rsid w:val="49EA70A3"/>
    <w:rsid w:val="49EE6301"/>
    <w:rsid w:val="49EF3A45"/>
    <w:rsid w:val="49F348BA"/>
    <w:rsid w:val="49F43C84"/>
    <w:rsid w:val="49F47569"/>
    <w:rsid w:val="49F677A4"/>
    <w:rsid w:val="49F773A0"/>
    <w:rsid w:val="49F8152E"/>
    <w:rsid w:val="49FA06F1"/>
    <w:rsid w:val="49FC6B19"/>
    <w:rsid w:val="49FF666C"/>
    <w:rsid w:val="4A0003D3"/>
    <w:rsid w:val="4A021F93"/>
    <w:rsid w:val="4A032762"/>
    <w:rsid w:val="4A063DBD"/>
    <w:rsid w:val="4A083C78"/>
    <w:rsid w:val="4A0B0A5B"/>
    <w:rsid w:val="4A0D7425"/>
    <w:rsid w:val="4A0F28CD"/>
    <w:rsid w:val="4A114042"/>
    <w:rsid w:val="4A15255E"/>
    <w:rsid w:val="4A18285F"/>
    <w:rsid w:val="4A1C6DEF"/>
    <w:rsid w:val="4A1D3202"/>
    <w:rsid w:val="4A1E37AC"/>
    <w:rsid w:val="4A1F33CA"/>
    <w:rsid w:val="4A220A62"/>
    <w:rsid w:val="4A22557E"/>
    <w:rsid w:val="4A2410F4"/>
    <w:rsid w:val="4A255F0E"/>
    <w:rsid w:val="4A27103A"/>
    <w:rsid w:val="4A273B0E"/>
    <w:rsid w:val="4A2837A6"/>
    <w:rsid w:val="4A287292"/>
    <w:rsid w:val="4A28790F"/>
    <w:rsid w:val="4A2B5F7B"/>
    <w:rsid w:val="4A2F7B81"/>
    <w:rsid w:val="4A3159DE"/>
    <w:rsid w:val="4A33562D"/>
    <w:rsid w:val="4A342D06"/>
    <w:rsid w:val="4A3A4175"/>
    <w:rsid w:val="4A3C1C77"/>
    <w:rsid w:val="4A3D17DB"/>
    <w:rsid w:val="4A404A58"/>
    <w:rsid w:val="4A404D87"/>
    <w:rsid w:val="4A430CFA"/>
    <w:rsid w:val="4A4336A7"/>
    <w:rsid w:val="4A4354D3"/>
    <w:rsid w:val="4A465714"/>
    <w:rsid w:val="4A4739C7"/>
    <w:rsid w:val="4A47445A"/>
    <w:rsid w:val="4A4A5B6B"/>
    <w:rsid w:val="4A4B2210"/>
    <w:rsid w:val="4A4B7F39"/>
    <w:rsid w:val="4A4C7D47"/>
    <w:rsid w:val="4A4D624F"/>
    <w:rsid w:val="4A5140AD"/>
    <w:rsid w:val="4A5528B7"/>
    <w:rsid w:val="4A5643B8"/>
    <w:rsid w:val="4A5774C8"/>
    <w:rsid w:val="4A583D4E"/>
    <w:rsid w:val="4A5A3B4B"/>
    <w:rsid w:val="4A5B05AD"/>
    <w:rsid w:val="4A5C212F"/>
    <w:rsid w:val="4A5C2657"/>
    <w:rsid w:val="4A5C5414"/>
    <w:rsid w:val="4A5E4640"/>
    <w:rsid w:val="4A600BF6"/>
    <w:rsid w:val="4A625270"/>
    <w:rsid w:val="4A634CA6"/>
    <w:rsid w:val="4A6810F8"/>
    <w:rsid w:val="4A6965DF"/>
    <w:rsid w:val="4A6B1ECC"/>
    <w:rsid w:val="4A6C7AAE"/>
    <w:rsid w:val="4A711ECD"/>
    <w:rsid w:val="4A722222"/>
    <w:rsid w:val="4A7A00AE"/>
    <w:rsid w:val="4A7A30F7"/>
    <w:rsid w:val="4A7B2C34"/>
    <w:rsid w:val="4A7B46E6"/>
    <w:rsid w:val="4A7D34A8"/>
    <w:rsid w:val="4A7D7A45"/>
    <w:rsid w:val="4A7E0EA8"/>
    <w:rsid w:val="4A7E22A6"/>
    <w:rsid w:val="4A7F205A"/>
    <w:rsid w:val="4A800B23"/>
    <w:rsid w:val="4A816415"/>
    <w:rsid w:val="4A825086"/>
    <w:rsid w:val="4A825D3F"/>
    <w:rsid w:val="4A875BC9"/>
    <w:rsid w:val="4A880350"/>
    <w:rsid w:val="4A885635"/>
    <w:rsid w:val="4A892635"/>
    <w:rsid w:val="4A892A4D"/>
    <w:rsid w:val="4A8C5AC6"/>
    <w:rsid w:val="4A8E22A6"/>
    <w:rsid w:val="4A8F00A0"/>
    <w:rsid w:val="4A8F0446"/>
    <w:rsid w:val="4A90589B"/>
    <w:rsid w:val="4A9448A2"/>
    <w:rsid w:val="4A9713CE"/>
    <w:rsid w:val="4A9A3323"/>
    <w:rsid w:val="4A9A768A"/>
    <w:rsid w:val="4A9D1143"/>
    <w:rsid w:val="4AA771CB"/>
    <w:rsid w:val="4AA80ADF"/>
    <w:rsid w:val="4AAA11F9"/>
    <w:rsid w:val="4AAC1625"/>
    <w:rsid w:val="4AAE4A7F"/>
    <w:rsid w:val="4AB40D3D"/>
    <w:rsid w:val="4AB72B44"/>
    <w:rsid w:val="4AB80B3B"/>
    <w:rsid w:val="4ABA2900"/>
    <w:rsid w:val="4ABA334B"/>
    <w:rsid w:val="4ABA4E99"/>
    <w:rsid w:val="4ABB3C21"/>
    <w:rsid w:val="4ABB7B85"/>
    <w:rsid w:val="4ABE6BDD"/>
    <w:rsid w:val="4ABF3E50"/>
    <w:rsid w:val="4AC07C19"/>
    <w:rsid w:val="4AC07CC9"/>
    <w:rsid w:val="4AC314B1"/>
    <w:rsid w:val="4AC522C9"/>
    <w:rsid w:val="4AC76D9F"/>
    <w:rsid w:val="4AC80057"/>
    <w:rsid w:val="4AC90823"/>
    <w:rsid w:val="4ACF2C8F"/>
    <w:rsid w:val="4ACF3F07"/>
    <w:rsid w:val="4AD06F3A"/>
    <w:rsid w:val="4AD342CF"/>
    <w:rsid w:val="4AD47714"/>
    <w:rsid w:val="4AD879C6"/>
    <w:rsid w:val="4ADB6709"/>
    <w:rsid w:val="4ADC2F22"/>
    <w:rsid w:val="4AE14B96"/>
    <w:rsid w:val="4AE17113"/>
    <w:rsid w:val="4AE55411"/>
    <w:rsid w:val="4AE62322"/>
    <w:rsid w:val="4AE86334"/>
    <w:rsid w:val="4AE95CAF"/>
    <w:rsid w:val="4AE95F2A"/>
    <w:rsid w:val="4AEB2A0E"/>
    <w:rsid w:val="4AEB2BF5"/>
    <w:rsid w:val="4AEC4F42"/>
    <w:rsid w:val="4AEE7126"/>
    <w:rsid w:val="4AEF0224"/>
    <w:rsid w:val="4AF1094A"/>
    <w:rsid w:val="4AF17221"/>
    <w:rsid w:val="4AF259E4"/>
    <w:rsid w:val="4AF5154B"/>
    <w:rsid w:val="4AFB6920"/>
    <w:rsid w:val="4AFB72C2"/>
    <w:rsid w:val="4AFE105F"/>
    <w:rsid w:val="4AFF0137"/>
    <w:rsid w:val="4AFF0F98"/>
    <w:rsid w:val="4AFF102B"/>
    <w:rsid w:val="4B025DAD"/>
    <w:rsid w:val="4B032E74"/>
    <w:rsid w:val="4B0563C6"/>
    <w:rsid w:val="4B07143C"/>
    <w:rsid w:val="4B086703"/>
    <w:rsid w:val="4B0900E4"/>
    <w:rsid w:val="4B0F3D3D"/>
    <w:rsid w:val="4B101DB7"/>
    <w:rsid w:val="4B113A8F"/>
    <w:rsid w:val="4B133507"/>
    <w:rsid w:val="4B145DF4"/>
    <w:rsid w:val="4B155251"/>
    <w:rsid w:val="4B1E1506"/>
    <w:rsid w:val="4B1E63AA"/>
    <w:rsid w:val="4B2120AD"/>
    <w:rsid w:val="4B212D8C"/>
    <w:rsid w:val="4B234491"/>
    <w:rsid w:val="4B2829E8"/>
    <w:rsid w:val="4B292544"/>
    <w:rsid w:val="4B2A05CD"/>
    <w:rsid w:val="4B2A391E"/>
    <w:rsid w:val="4B2C745B"/>
    <w:rsid w:val="4B2D3468"/>
    <w:rsid w:val="4B2E3C3F"/>
    <w:rsid w:val="4B2E5F3D"/>
    <w:rsid w:val="4B302218"/>
    <w:rsid w:val="4B306880"/>
    <w:rsid w:val="4B312C56"/>
    <w:rsid w:val="4B3205E9"/>
    <w:rsid w:val="4B330066"/>
    <w:rsid w:val="4B34375F"/>
    <w:rsid w:val="4B350498"/>
    <w:rsid w:val="4B355232"/>
    <w:rsid w:val="4B36012C"/>
    <w:rsid w:val="4B3841E3"/>
    <w:rsid w:val="4B393A2D"/>
    <w:rsid w:val="4B3974D1"/>
    <w:rsid w:val="4B3C17F3"/>
    <w:rsid w:val="4B3C19FB"/>
    <w:rsid w:val="4B3F18B3"/>
    <w:rsid w:val="4B3F64A4"/>
    <w:rsid w:val="4B403E00"/>
    <w:rsid w:val="4B40745C"/>
    <w:rsid w:val="4B4141F2"/>
    <w:rsid w:val="4B41425D"/>
    <w:rsid w:val="4B4142A3"/>
    <w:rsid w:val="4B426055"/>
    <w:rsid w:val="4B49709A"/>
    <w:rsid w:val="4B4B79E1"/>
    <w:rsid w:val="4B506D49"/>
    <w:rsid w:val="4B530A9E"/>
    <w:rsid w:val="4B564C68"/>
    <w:rsid w:val="4B597C19"/>
    <w:rsid w:val="4B5C0801"/>
    <w:rsid w:val="4B5D0914"/>
    <w:rsid w:val="4B605896"/>
    <w:rsid w:val="4B616F17"/>
    <w:rsid w:val="4B683797"/>
    <w:rsid w:val="4B6866F1"/>
    <w:rsid w:val="4B6C19E7"/>
    <w:rsid w:val="4B6E243D"/>
    <w:rsid w:val="4B7029D8"/>
    <w:rsid w:val="4B745EC0"/>
    <w:rsid w:val="4B752EDF"/>
    <w:rsid w:val="4B7842AB"/>
    <w:rsid w:val="4B7A39F9"/>
    <w:rsid w:val="4B7D1EC1"/>
    <w:rsid w:val="4B7E065B"/>
    <w:rsid w:val="4B7E2D21"/>
    <w:rsid w:val="4B7E5CBC"/>
    <w:rsid w:val="4B8168DD"/>
    <w:rsid w:val="4B896414"/>
    <w:rsid w:val="4B8B2EA9"/>
    <w:rsid w:val="4B8C2FC7"/>
    <w:rsid w:val="4B8C6645"/>
    <w:rsid w:val="4B8D5218"/>
    <w:rsid w:val="4B8E578E"/>
    <w:rsid w:val="4B8F0673"/>
    <w:rsid w:val="4B9559F1"/>
    <w:rsid w:val="4B957344"/>
    <w:rsid w:val="4B9D4317"/>
    <w:rsid w:val="4B9F49B8"/>
    <w:rsid w:val="4B9F6FF9"/>
    <w:rsid w:val="4BA1664F"/>
    <w:rsid w:val="4BA549A4"/>
    <w:rsid w:val="4BA91F74"/>
    <w:rsid w:val="4BAB308B"/>
    <w:rsid w:val="4BAD0385"/>
    <w:rsid w:val="4BAE5E01"/>
    <w:rsid w:val="4BAF4EBD"/>
    <w:rsid w:val="4BB62F8E"/>
    <w:rsid w:val="4BB64479"/>
    <w:rsid w:val="4BB65CEA"/>
    <w:rsid w:val="4BB746C5"/>
    <w:rsid w:val="4BB92E8C"/>
    <w:rsid w:val="4BBB10BD"/>
    <w:rsid w:val="4BBB1EF3"/>
    <w:rsid w:val="4BBC49C1"/>
    <w:rsid w:val="4BBC5157"/>
    <w:rsid w:val="4BC0142F"/>
    <w:rsid w:val="4BC22022"/>
    <w:rsid w:val="4BC96F7D"/>
    <w:rsid w:val="4BCC7255"/>
    <w:rsid w:val="4BCD1C15"/>
    <w:rsid w:val="4BCE67CC"/>
    <w:rsid w:val="4BD13CEF"/>
    <w:rsid w:val="4BD414F3"/>
    <w:rsid w:val="4BD51526"/>
    <w:rsid w:val="4BD60422"/>
    <w:rsid w:val="4BD72778"/>
    <w:rsid w:val="4BDC0875"/>
    <w:rsid w:val="4BDC1E49"/>
    <w:rsid w:val="4BDE76FE"/>
    <w:rsid w:val="4BE0397C"/>
    <w:rsid w:val="4BE03E14"/>
    <w:rsid w:val="4BE35CBD"/>
    <w:rsid w:val="4BE87322"/>
    <w:rsid w:val="4BE91D53"/>
    <w:rsid w:val="4BEA13BE"/>
    <w:rsid w:val="4BEB08B9"/>
    <w:rsid w:val="4BED3AAA"/>
    <w:rsid w:val="4BEE63D5"/>
    <w:rsid w:val="4BEE6C9A"/>
    <w:rsid w:val="4BF22560"/>
    <w:rsid w:val="4BF278AC"/>
    <w:rsid w:val="4BF613F9"/>
    <w:rsid w:val="4BF62802"/>
    <w:rsid w:val="4BF65EC9"/>
    <w:rsid w:val="4BF9752C"/>
    <w:rsid w:val="4BFA4B2B"/>
    <w:rsid w:val="4BFB1634"/>
    <w:rsid w:val="4BFF64C2"/>
    <w:rsid w:val="4C000FC2"/>
    <w:rsid w:val="4C045576"/>
    <w:rsid w:val="4C066F07"/>
    <w:rsid w:val="4C067575"/>
    <w:rsid w:val="4C0B4BD5"/>
    <w:rsid w:val="4C0D6055"/>
    <w:rsid w:val="4C126792"/>
    <w:rsid w:val="4C142A85"/>
    <w:rsid w:val="4C194EA5"/>
    <w:rsid w:val="4C1C32B3"/>
    <w:rsid w:val="4C1D0538"/>
    <w:rsid w:val="4C1D3218"/>
    <w:rsid w:val="4C1E24FD"/>
    <w:rsid w:val="4C1E4B0A"/>
    <w:rsid w:val="4C242B58"/>
    <w:rsid w:val="4C25653E"/>
    <w:rsid w:val="4C256A3F"/>
    <w:rsid w:val="4C2A543A"/>
    <w:rsid w:val="4C2D05A8"/>
    <w:rsid w:val="4C305EA5"/>
    <w:rsid w:val="4C321684"/>
    <w:rsid w:val="4C351F1A"/>
    <w:rsid w:val="4C3946F4"/>
    <w:rsid w:val="4C3C114B"/>
    <w:rsid w:val="4C3C302F"/>
    <w:rsid w:val="4C3C68F7"/>
    <w:rsid w:val="4C4346CB"/>
    <w:rsid w:val="4C493EF0"/>
    <w:rsid w:val="4C4B476D"/>
    <w:rsid w:val="4C4B66AA"/>
    <w:rsid w:val="4C4D093F"/>
    <w:rsid w:val="4C4D0CDA"/>
    <w:rsid w:val="4C507D4B"/>
    <w:rsid w:val="4C536031"/>
    <w:rsid w:val="4C554727"/>
    <w:rsid w:val="4C5B25C9"/>
    <w:rsid w:val="4C5C18F9"/>
    <w:rsid w:val="4C5F1B6B"/>
    <w:rsid w:val="4C607BD2"/>
    <w:rsid w:val="4C63286C"/>
    <w:rsid w:val="4C687D56"/>
    <w:rsid w:val="4C6956E7"/>
    <w:rsid w:val="4C6D773B"/>
    <w:rsid w:val="4C704DC2"/>
    <w:rsid w:val="4C7127EE"/>
    <w:rsid w:val="4C726D55"/>
    <w:rsid w:val="4C730D52"/>
    <w:rsid w:val="4C733735"/>
    <w:rsid w:val="4C7639BE"/>
    <w:rsid w:val="4C78705C"/>
    <w:rsid w:val="4C7B08DA"/>
    <w:rsid w:val="4C7B68B1"/>
    <w:rsid w:val="4C8105D8"/>
    <w:rsid w:val="4C883702"/>
    <w:rsid w:val="4C892E58"/>
    <w:rsid w:val="4C8A7336"/>
    <w:rsid w:val="4C8E63EA"/>
    <w:rsid w:val="4C907358"/>
    <w:rsid w:val="4C907DD0"/>
    <w:rsid w:val="4C92408A"/>
    <w:rsid w:val="4C9259A0"/>
    <w:rsid w:val="4C927C74"/>
    <w:rsid w:val="4C940DDB"/>
    <w:rsid w:val="4C947EFA"/>
    <w:rsid w:val="4C9A0F8A"/>
    <w:rsid w:val="4C9A4E32"/>
    <w:rsid w:val="4C9C565B"/>
    <w:rsid w:val="4C9E7531"/>
    <w:rsid w:val="4CA131D4"/>
    <w:rsid w:val="4CA2072B"/>
    <w:rsid w:val="4CA42117"/>
    <w:rsid w:val="4CA555F3"/>
    <w:rsid w:val="4CA93AC1"/>
    <w:rsid w:val="4CAC61ED"/>
    <w:rsid w:val="4CAE0545"/>
    <w:rsid w:val="4CAE3E62"/>
    <w:rsid w:val="4CAE740D"/>
    <w:rsid w:val="4CB1016D"/>
    <w:rsid w:val="4CB1223B"/>
    <w:rsid w:val="4CB47ED7"/>
    <w:rsid w:val="4CB5455C"/>
    <w:rsid w:val="4CB54D87"/>
    <w:rsid w:val="4CB62CC8"/>
    <w:rsid w:val="4CB73213"/>
    <w:rsid w:val="4CB95D0F"/>
    <w:rsid w:val="4CBA37D3"/>
    <w:rsid w:val="4CBC6C0D"/>
    <w:rsid w:val="4CBF6C42"/>
    <w:rsid w:val="4CC37DA2"/>
    <w:rsid w:val="4CC45526"/>
    <w:rsid w:val="4CC47852"/>
    <w:rsid w:val="4CC63361"/>
    <w:rsid w:val="4CCA2CAF"/>
    <w:rsid w:val="4CCA2E68"/>
    <w:rsid w:val="4CCB41F5"/>
    <w:rsid w:val="4CCB47ED"/>
    <w:rsid w:val="4CCC5743"/>
    <w:rsid w:val="4CCE3A6D"/>
    <w:rsid w:val="4CD06279"/>
    <w:rsid w:val="4CD32A7A"/>
    <w:rsid w:val="4CD35B47"/>
    <w:rsid w:val="4CD372A6"/>
    <w:rsid w:val="4CD37C11"/>
    <w:rsid w:val="4CD75D80"/>
    <w:rsid w:val="4CD81651"/>
    <w:rsid w:val="4CD94A60"/>
    <w:rsid w:val="4CDF0C58"/>
    <w:rsid w:val="4CE23531"/>
    <w:rsid w:val="4CE31142"/>
    <w:rsid w:val="4CE35A4D"/>
    <w:rsid w:val="4CE643A9"/>
    <w:rsid w:val="4CE85D1D"/>
    <w:rsid w:val="4CE87F12"/>
    <w:rsid w:val="4CEA7A7A"/>
    <w:rsid w:val="4CEB0294"/>
    <w:rsid w:val="4CF53667"/>
    <w:rsid w:val="4CF57826"/>
    <w:rsid w:val="4CF62E77"/>
    <w:rsid w:val="4CF76C88"/>
    <w:rsid w:val="4CF95361"/>
    <w:rsid w:val="4CFB00CE"/>
    <w:rsid w:val="4CFB0638"/>
    <w:rsid w:val="4CFB37A5"/>
    <w:rsid w:val="4CFB4037"/>
    <w:rsid w:val="4CFD08C5"/>
    <w:rsid w:val="4CFD1215"/>
    <w:rsid w:val="4CFE23B4"/>
    <w:rsid w:val="4D001996"/>
    <w:rsid w:val="4D0024EF"/>
    <w:rsid w:val="4D0227BF"/>
    <w:rsid w:val="4D023C13"/>
    <w:rsid w:val="4D035969"/>
    <w:rsid w:val="4D064760"/>
    <w:rsid w:val="4D087E1D"/>
    <w:rsid w:val="4D0B38B0"/>
    <w:rsid w:val="4D0C27AD"/>
    <w:rsid w:val="4D0D59D3"/>
    <w:rsid w:val="4D0F185F"/>
    <w:rsid w:val="4D1103CC"/>
    <w:rsid w:val="4D125A4D"/>
    <w:rsid w:val="4D137A8D"/>
    <w:rsid w:val="4D1528AD"/>
    <w:rsid w:val="4D156E1B"/>
    <w:rsid w:val="4D160054"/>
    <w:rsid w:val="4D17249F"/>
    <w:rsid w:val="4D180D41"/>
    <w:rsid w:val="4D182E90"/>
    <w:rsid w:val="4D1A5B99"/>
    <w:rsid w:val="4D1A731E"/>
    <w:rsid w:val="4D1D0F1E"/>
    <w:rsid w:val="4D1F273F"/>
    <w:rsid w:val="4D207174"/>
    <w:rsid w:val="4D223524"/>
    <w:rsid w:val="4D246394"/>
    <w:rsid w:val="4D264549"/>
    <w:rsid w:val="4D270CA6"/>
    <w:rsid w:val="4D2918CB"/>
    <w:rsid w:val="4D29272A"/>
    <w:rsid w:val="4D2A0C91"/>
    <w:rsid w:val="4D2C70B6"/>
    <w:rsid w:val="4D2C76AC"/>
    <w:rsid w:val="4D2D6779"/>
    <w:rsid w:val="4D2E582D"/>
    <w:rsid w:val="4D30452C"/>
    <w:rsid w:val="4D333A22"/>
    <w:rsid w:val="4D347F98"/>
    <w:rsid w:val="4D356BCF"/>
    <w:rsid w:val="4D365703"/>
    <w:rsid w:val="4D375170"/>
    <w:rsid w:val="4D3940A3"/>
    <w:rsid w:val="4D397BB5"/>
    <w:rsid w:val="4D3B1DEA"/>
    <w:rsid w:val="4D3D16EF"/>
    <w:rsid w:val="4D3E4880"/>
    <w:rsid w:val="4D402D6C"/>
    <w:rsid w:val="4D4042D0"/>
    <w:rsid w:val="4D42324A"/>
    <w:rsid w:val="4D4459A6"/>
    <w:rsid w:val="4D446BB2"/>
    <w:rsid w:val="4D4818D1"/>
    <w:rsid w:val="4D490266"/>
    <w:rsid w:val="4D4A7F35"/>
    <w:rsid w:val="4D4C0C32"/>
    <w:rsid w:val="4D4C4854"/>
    <w:rsid w:val="4D4E50F1"/>
    <w:rsid w:val="4D505F89"/>
    <w:rsid w:val="4D507D87"/>
    <w:rsid w:val="4D524C11"/>
    <w:rsid w:val="4D527A4C"/>
    <w:rsid w:val="4D5359B6"/>
    <w:rsid w:val="4D5371C5"/>
    <w:rsid w:val="4D54622F"/>
    <w:rsid w:val="4D56640D"/>
    <w:rsid w:val="4D5A00C8"/>
    <w:rsid w:val="4D647483"/>
    <w:rsid w:val="4D657CFA"/>
    <w:rsid w:val="4D6B25D9"/>
    <w:rsid w:val="4D6C156F"/>
    <w:rsid w:val="4D6D1E0E"/>
    <w:rsid w:val="4D6F7130"/>
    <w:rsid w:val="4D7249DE"/>
    <w:rsid w:val="4D775A50"/>
    <w:rsid w:val="4D7A424E"/>
    <w:rsid w:val="4D7B150C"/>
    <w:rsid w:val="4D7C6271"/>
    <w:rsid w:val="4D805862"/>
    <w:rsid w:val="4D8229D2"/>
    <w:rsid w:val="4D8320A8"/>
    <w:rsid w:val="4D853EAE"/>
    <w:rsid w:val="4D860D5E"/>
    <w:rsid w:val="4D8641B0"/>
    <w:rsid w:val="4D8A2336"/>
    <w:rsid w:val="4D8D3A02"/>
    <w:rsid w:val="4D8F7334"/>
    <w:rsid w:val="4D924C8D"/>
    <w:rsid w:val="4D940CB7"/>
    <w:rsid w:val="4D953369"/>
    <w:rsid w:val="4D9537BE"/>
    <w:rsid w:val="4D95552B"/>
    <w:rsid w:val="4D9771C8"/>
    <w:rsid w:val="4D990EAD"/>
    <w:rsid w:val="4D9C7958"/>
    <w:rsid w:val="4D9D2AAB"/>
    <w:rsid w:val="4DA13BF5"/>
    <w:rsid w:val="4DA155BF"/>
    <w:rsid w:val="4DA46ACC"/>
    <w:rsid w:val="4DA61005"/>
    <w:rsid w:val="4DA67F3F"/>
    <w:rsid w:val="4DA74A2D"/>
    <w:rsid w:val="4DA755AE"/>
    <w:rsid w:val="4DA805C2"/>
    <w:rsid w:val="4DA82E06"/>
    <w:rsid w:val="4DAD08F4"/>
    <w:rsid w:val="4DAE3B4A"/>
    <w:rsid w:val="4DAE7193"/>
    <w:rsid w:val="4DB11692"/>
    <w:rsid w:val="4DB45BB6"/>
    <w:rsid w:val="4DB45DB0"/>
    <w:rsid w:val="4DB50E48"/>
    <w:rsid w:val="4DB660EC"/>
    <w:rsid w:val="4DB976DC"/>
    <w:rsid w:val="4DBB70E1"/>
    <w:rsid w:val="4DBC3864"/>
    <w:rsid w:val="4DBC3943"/>
    <w:rsid w:val="4DBE2022"/>
    <w:rsid w:val="4DBE53A5"/>
    <w:rsid w:val="4DC16162"/>
    <w:rsid w:val="4DC22225"/>
    <w:rsid w:val="4DC3002A"/>
    <w:rsid w:val="4DC45FD6"/>
    <w:rsid w:val="4DC6633D"/>
    <w:rsid w:val="4DC74D16"/>
    <w:rsid w:val="4DC80A4E"/>
    <w:rsid w:val="4DC84F85"/>
    <w:rsid w:val="4DC93FEF"/>
    <w:rsid w:val="4DCA2867"/>
    <w:rsid w:val="4DCB3BEF"/>
    <w:rsid w:val="4DCC4858"/>
    <w:rsid w:val="4DCD0769"/>
    <w:rsid w:val="4DD153D4"/>
    <w:rsid w:val="4DD31264"/>
    <w:rsid w:val="4DD74783"/>
    <w:rsid w:val="4DD74D96"/>
    <w:rsid w:val="4DD8318C"/>
    <w:rsid w:val="4DDA2CED"/>
    <w:rsid w:val="4DDB1D7B"/>
    <w:rsid w:val="4DDE354A"/>
    <w:rsid w:val="4DE01EC4"/>
    <w:rsid w:val="4DE060DD"/>
    <w:rsid w:val="4DE4393A"/>
    <w:rsid w:val="4DE47B50"/>
    <w:rsid w:val="4DE534AE"/>
    <w:rsid w:val="4DE678D0"/>
    <w:rsid w:val="4DE85501"/>
    <w:rsid w:val="4DEE419B"/>
    <w:rsid w:val="4DEF5EFE"/>
    <w:rsid w:val="4DF82609"/>
    <w:rsid w:val="4DFC57FF"/>
    <w:rsid w:val="4DFD6061"/>
    <w:rsid w:val="4DFF2D1D"/>
    <w:rsid w:val="4E084C2F"/>
    <w:rsid w:val="4E092185"/>
    <w:rsid w:val="4E0D0E19"/>
    <w:rsid w:val="4E0D7E26"/>
    <w:rsid w:val="4E0E5069"/>
    <w:rsid w:val="4E174AC3"/>
    <w:rsid w:val="4E1D05A9"/>
    <w:rsid w:val="4E26298C"/>
    <w:rsid w:val="4E270775"/>
    <w:rsid w:val="4E27467D"/>
    <w:rsid w:val="4E274E49"/>
    <w:rsid w:val="4E2813B6"/>
    <w:rsid w:val="4E2B597D"/>
    <w:rsid w:val="4E2D14CE"/>
    <w:rsid w:val="4E2D46DC"/>
    <w:rsid w:val="4E2E4401"/>
    <w:rsid w:val="4E332535"/>
    <w:rsid w:val="4E335AF6"/>
    <w:rsid w:val="4E37378A"/>
    <w:rsid w:val="4E390847"/>
    <w:rsid w:val="4E3A3887"/>
    <w:rsid w:val="4E3D4652"/>
    <w:rsid w:val="4E3E30F5"/>
    <w:rsid w:val="4E3F1E5E"/>
    <w:rsid w:val="4E40305B"/>
    <w:rsid w:val="4E407C71"/>
    <w:rsid w:val="4E4703FD"/>
    <w:rsid w:val="4E477D93"/>
    <w:rsid w:val="4E4A54C4"/>
    <w:rsid w:val="4E4B06C7"/>
    <w:rsid w:val="4E4B0978"/>
    <w:rsid w:val="4E4B5E31"/>
    <w:rsid w:val="4E4C07EF"/>
    <w:rsid w:val="4E4D5C22"/>
    <w:rsid w:val="4E4F30D8"/>
    <w:rsid w:val="4E504AAF"/>
    <w:rsid w:val="4E527B5F"/>
    <w:rsid w:val="4E5335A3"/>
    <w:rsid w:val="4E537117"/>
    <w:rsid w:val="4E55206A"/>
    <w:rsid w:val="4E576DA9"/>
    <w:rsid w:val="4E5B59AA"/>
    <w:rsid w:val="4E5C0088"/>
    <w:rsid w:val="4E5D2C70"/>
    <w:rsid w:val="4E5F3F40"/>
    <w:rsid w:val="4E604F45"/>
    <w:rsid w:val="4E622819"/>
    <w:rsid w:val="4E62617E"/>
    <w:rsid w:val="4E637D3B"/>
    <w:rsid w:val="4E6504D0"/>
    <w:rsid w:val="4E6548D9"/>
    <w:rsid w:val="4E69540D"/>
    <w:rsid w:val="4E6D6BD3"/>
    <w:rsid w:val="4E6E4913"/>
    <w:rsid w:val="4E6E78E4"/>
    <w:rsid w:val="4E6F5480"/>
    <w:rsid w:val="4E702A8B"/>
    <w:rsid w:val="4E7109D5"/>
    <w:rsid w:val="4E7165D4"/>
    <w:rsid w:val="4E72253B"/>
    <w:rsid w:val="4E72796C"/>
    <w:rsid w:val="4E732D2D"/>
    <w:rsid w:val="4E74461F"/>
    <w:rsid w:val="4E7473DD"/>
    <w:rsid w:val="4E7803FA"/>
    <w:rsid w:val="4E7875FD"/>
    <w:rsid w:val="4E790110"/>
    <w:rsid w:val="4E79549C"/>
    <w:rsid w:val="4E7A0816"/>
    <w:rsid w:val="4E7B2D86"/>
    <w:rsid w:val="4E7B7C86"/>
    <w:rsid w:val="4E7D1AAC"/>
    <w:rsid w:val="4E7D72A0"/>
    <w:rsid w:val="4E7F2ECE"/>
    <w:rsid w:val="4E807E61"/>
    <w:rsid w:val="4E817ADD"/>
    <w:rsid w:val="4E825FD4"/>
    <w:rsid w:val="4E82721E"/>
    <w:rsid w:val="4E860C5F"/>
    <w:rsid w:val="4E861BE8"/>
    <w:rsid w:val="4E8715DA"/>
    <w:rsid w:val="4E8750A5"/>
    <w:rsid w:val="4E8B09EF"/>
    <w:rsid w:val="4E8B5176"/>
    <w:rsid w:val="4E8D201C"/>
    <w:rsid w:val="4E8E506D"/>
    <w:rsid w:val="4E904794"/>
    <w:rsid w:val="4E923546"/>
    <w:rsid w:val="4E983B56"/>
    <w:rsid w:val="4E986891"/>
    <w:rsid w:val="4E99116B"/>
    <w:rsid w:val="4E9D55C3"/>
    <w:rsid w:val="4EA1079B"/>
    <w:rsid w:val="4EA10921"/>
    <w:rsid w:val="4EA6680E"/>
    <w:rsid w:val="4EA92FEE"/>
    <w:rsid w:val="4EAA4D72"/>
    <w:rsid w:val="4EAA7528"/>
    <w:rsid w:val="4EAB052D"/>
    <w:rsid w:val="4EAD5FE6"/>
    <w:rsid w:val="4EAE1696"/>
    <w:rsid w:val="4EAF41D3"/>
    <w:rsid w:val="4EAF5968"/>
    <w:rsid w:val="4EB31ABB"/>
    <w:rsid w:val="4EB358A5"/>
    <w:rsid w:val="4EB55D45"/>
    <w:rsid w:val="4EB63634"/>
    <w:rsid w:val="4EB70C8B"/>
    <w:rsid w:val="4EB71ADC"/>
    <w:rsid w:val="4EB87026"/>
    <w:rsid w:val="4EBA69C2"/>
    <w:rsid w:val="4EBC45EA"/>
    <w:rsid w:val="4EC06D48"/>
    <w:rsid w:val="4EC46416"/>
    <w:rsid w:val="4EC571CE"/>
    <w:rsid w:val="4EC6527F"/>
    <w:rsid w:val="4EC7768A"/>
    <w:rsid w:val="4ECE365F"/>
    <w:rsid w:val="4ECF5507"/>
    <w:rsid w:val="4ECF55AF"/>
    <w:rsid w:val="4ECF74CB"/>
    <w:rsid w:val="4ED23E74"/>
    <w:rsid w:val="4ED45A68"/>
    <w:rsid w:val="4ED73A39"/>
    <w:rsid w:val="4ED87B83"/>
    <w:rsid w:val="4ED92AB7"/>
    <w:rsid w:val="4EDD57A4"/>
    <w:rsid w:val="4EE06511"/>
    <w:rsid w:val="4EE07711"/>
    <w:rsid w:val="4EE1488B"/>
    <w:rsid w:val="4EE17C64"/>
    <w:rsid w:val="4EE20232"/>
    <w:rsid w:val="4EE2749D"/>
    <w:rsid w:val="4EE32EB7"/>
    <w:rsid w:val="4EE5157D"/>
    <w:rsid w:val="4EE57ADF"/>
    <w:rsid w:val="4EE64E5A"/>
    <w:rsid w:val="4EE866AB"/>
    <w:rsid w:val="4EEA4258"/>
    <w:rsid w:val="4EEB3E74"/>
    <w:rsid w:val="4EF03766"/>
    <w:rsid w:val="4EF20DD0"/>
    <w:rsid w:val="4EF2743A"/>
    <w:rsid w:val="4EF75F85"/>
    <w:rsid w:val="4EF87C62"/>
    <w:rsid w:val="4EF974AD"/>
    <w:rsid w:val="4EFC514A"/>
    <w:rsid w:val="4EFD53E5"/>
    <w:rsid w:val="4EFE63B5"/>
    <w:rsid w:val="4EFF2A67"/>
    <w:rsid w:val="4EFF345D"/>
    <w:rsid w:val="4F00106E"/>
    <w:rsid w:val="4F027B75"/>
    <w:rsid w:val="4F0677C8"/>
    <w:rsid w:val="4F085D04"/>
    <w:rsid w:val="4F095A52"/>
    <w:rsid w:val="4F0B45A2"/>
    <w:rsid w:val="4F0D0215"/>
    <w:rsid w:val="4F107ED1"/>
    <w:rsid w:val="4F11070D"/>
    <w:rsid w:val="4F1111EA"/>
    <w:rsid w:val="4F11460A"/>
    <w:rsid w:val="4F1533B2"/>
    <w:rsid w:val="4F1B457D"/>
    <w:rsid w:val="4F1C6103"/>
    <w:rsid w:val="4F1E7522"/>
    <w:rsid w:val="4F1F7B85"/>
    <w:rsid w:val="4F2317B7"/>
    <w:rsid w:val="4F265468"/>
    <w:rsid w:val="4F273EF8"/>
    <w:rsid w:val="4F285588"/>
    <w:rsid w:val="4F291C2E"/>
    <w:rsid w:val="4F295F4F"/>
    <w:rsid w:val="4F2A656E"/>
    <w:rsid w:val="4F2D481E"/>
    <w:rsid w:val="4F2E6D45"/>
    <w:rsid w:val="4F30634C"/>
    <w:rsid w:val="4F334980"/>
    <w:rsid w:val="4F3451CA"/>
    <w:rsid w:val="4F356B78"/>
    <w:rsid w:val="4F3841EC"/>
    <w:rsid w:val="4F387B25"/>
    <w:rsid w:val="4F392E8E"/>
    <w:rsid w:val="4F397B2C"/>
    <w:rsid w:val="4F3A2497"/>
    <w:rsid w:val="4F4213C3"/>
    <w:rsid w:val="4F435D2C"/>
    <w:rsid w:val="4F455BE8"/>
    <w:rsid w:val="4F4D5E47"/>
    <w:rsid w:val="4F4F4FF1"/>
    <w:rsid w:val="4F550C00"/>
    <w:rsid w:val="4F5A2D9E"/>
    <w:rsid w:val="4F5B323A"/>
    <w:rsid w:val="4F5B44DB"/>
    <w:rsid w:val="4F5E206A"/>
    <w:rsid w:val="4F6027E5"/>
    <w:rsid w:val="4F631F1D"/>
    <w:rsid w:val="4F664A2C"/>
    <w:rsid w:val="4F6822CC"/>
    <w:rsid w:val="4F687A1F"/>
    <w:rsid w:val="4F6951FD"/>
    <w:rsid w:val="4F6E10F7"/>
    <w:rsid w:val="4F6F32A7"/>
    <w:rsid w:val="4F707442"/>
    <w:rsid w:val="4F711713"/>
    <w:rsid w:val="4F715937"/>
    <w:rsid w:val="4F743B3F"/>
    <w:rsid w:val="4F8272F2"/>
    <w:rsid w:val="4F853C0D"/>
    <w:rsid w:val="4F8551D5"/>
    <w:rsid w:val="4F862E02"/>
    <w:rsid w:val="4F8A22C7"/>
    <w:rsid w:val="4F8A537B"/>
    <w:rsid w:val="4F8C1F76"/>
    <w:rsid w:val="4F8C5812"/>
    <w:rsid w:val="4F8D0FF2"/>
    <w:rsid w:val="4F931380"/>
    <w:rsid w:val="4F9348B4"/>
    <w:rsid w:val="4F9B2A9B"/>
    <w:rsid w:val="4F9C0326"/>
    <w:rsid w:val="4F9D1262"/>
    <w:rsid w:val="4F9D565F"/>
    <w:rsid w:val="4F9D767A"/>
    <w:rsid w:val="4F9F303D"/>
    <w:rsid w:val="4FA07EF2"/>
    <w:rsid w:val="4FA277BA"/>
    <w:rsid w:val="4FA8384D"/>
    <w:rsid w:val="4FAA0350"/>
    <w:rsid w:val="4FAC0476"/>
    <w:rsid w:val="4FAC2223"/>
    <w:rsid w:val="4FAF4635"/>
    <w:rsid w:val="4FB172E3"/>
    <w:rsid w:val="4FB4396A"/>
    <w:rsid w:val="4FB83C85"/>
    <w:rsid w:val="4FB96154"/>
    <w:rsid w:val="4FBB2791"/>
    <w:rsid w:val="4FBB52E3"/>
    <w:rsid w:val="4FBD1076"/>
    <w:rsid w:val="4FC24FCA"/>
    <w:rsid w:val="4FC36072"/>
    <w:rsid w:val="4FC4707A"/>
    <w:rsid w:val="4FC70774"/>
    <w:rsid w:val="4FC7203C"/>
    <w:rsid w:val="4FC73F78"/>
    <w:rsid w:val="4FC75250"/>
    <w:rsid w:val="4FCA7897"/>
    <w:rsid w:val="4FCB1D5B"/>
    <w:rsid w:val="4FCC2412"/>
    <w:rsid w:val="4FCC2E2B"/>
    <w:rsid w:val="4FCC415F"/>
    <w:rsid w:val="4FCD1818"/>
    <w:rsid w:val="4FCD4549"/>
    <w:rsid w:val="4FCE54EB"/>
    <w:rsid w:val="4FD07608"/>
    <w:rsid w:val="4FD46389"/>
    <w:rsid w:val="4FD74AF7"/>
    <w:rsid w:val="4FD93C90"/>
    <w:rsid w:val="4FDA2D88"/>
    <w:rsid w:val="4FDA5DF5"/>
    <w:rsid w:val="4FDD5238"/>
    <w:rsid w:val="4FDF01EB"/>
    <w:rsid w:val="4FE32468"/>
    <w:rsid w:val="4FE729A1"/>
    <w:rsid w:val="4FE83A00"/>
    <w:rsid w:val="4FEB2444"/>
    <w:rsid w:val="4FEB3E5C"/>
    <w:rsid w:val="4FEC464E"/>
    <w:rsid w:val="4FED0B78"/>
    <w:rsid w:val="4FEF1FFD"/>
    <w:rsid w:val="4FF107AB"/>
    <w:rsid w:val="4FF42576"/>
    <w:rsid w:val="4FF629AE"/>
    <w:rsid w:val="4FF66456"/>
    <w:rsid w:val="4FF96530"/>
    <w:rsid w:val="4FFB7875"/>
    <w:rsid w:val="4FFE0815"/>
    <w:rsid w:val="4FFE3A5A"/>
    <w:rsid w:val="500028AB"/>
    <w:rsid w:val="50013246"/>
    <w:rsid w:val="5004119A"/>
    <w:rsid w:val="50042F87"/>
    <w:rsid w:val="50061CE3"/>
    <w:rsid w:val="50086D5F"/>
    <w:rsid w:val="500872F3"/>
    <w:rsid w:val="50095602"/>
    <w:rsid w:val="500970A0"/>
    <w:rsid w:val="500B1FEB"/>
    <w:rsid w:val="5013143C"/>
    <w:rsid w:val="50150F29"/>
    <w:rsid w:val="501670FC"/>
    <w:rsid w:val="501E3D02"/>
    <w:rsid w:val="501F10A6"/>
    <w:rsid w:val="501F2039"/>
    <w:rsid w:val="501F4486"/>
    <w:rsid w:val="50202F9B"/>
    <w:rsid w:val="50216AF0"/>
    <w:rsid w:val="50217053"/>
    <w:rsid w:val="502203CB"/>
    <w:rsid w:val="50236A3A"/>
    <w:rsid w:val="502372C7"/>
    <w:rsid w:val="50241ECF"/>
    <w:rsid w:val="502732EB"/>
    <w:rsid w:val="50276728"/>
    <w:rsid w:val="502842C8"/>
    <w:rsid w:val="50286830"/>
    <w:rsid w:val="50332A70"/>
    <w:rsid w:val="5039390B"/>
    <w:rsid w:val="503B7D6C"/>
    <w:rsid w:val="503C6060"/>
    <w:rsid w:val="503F5614"/>
    <w:rsid w:val="50436DF6"/>
    <w:rsid w:val="5045402D"/>
    <w:rsid w:val="504603DC"/>
    <w:rsid w:val="504A04BE"/>
    <w:rsid w:val="504A3C1D"/>
    <w:rsid w:val="504D3094"/>
    <w:rsid w:val="504F7411"/>
    <w:rsid w:val="50510E96"/>
    <w:rsid w:val="50521E33"/>
    <w:rsid w:val="50555DEE"/>
    <w:rsid w:val="50587646"/>
    <w:rsid w:val="505906DD"/>
    <w:rsid w:val="505A11CE"/>
    <w:rsid w:val="505B0FDD"/>
    <w:rsid w:val="505B33E8"/>
    <w:rsid w:val="505B5691"/>
    <w:rsid w:val="505D08A9"/>
    <w:rsid w:val="505D1CF9"/>
    <w:rsid w:val="505F7FD4"/>
    <w:rsid w:val="50604BCF"/>
    <w:rsid w:val="50632A48"/>
    <w:rsid w:val="50657C71"/>
    <w:rsid w:val="506769D1"/>
    <w:rsid w:val="50686121"/>
    <w:rsid w:val="506C51CC"/>
    <w:rsid w:val="506D133C"/>
    <w:rsid w:val="506F6E36"/>
    <w:rsid w:val="506F7C1E"/>
    <w:rsid w:val="5072391C"/>
    <w:rsid w:val="50736125"/>
    <w:rsid w:val="50766A8D"/>
    <w:rsid w:val="507769CA"/>
    <w:rsid w:val="50786071"/>
    <w:rsid w:val="507A0BC3"/>
    <w:rsid w:val="507C645E"/>
    <w:rsid w:val="507D22EF"/>
    <w:rsid w:val="507D6658"/>
    <w:rsid w:val="50811BF6"/>
    <w:rsid w:val="50840186"/>
    <w:rsid w:val="50845046"/>
    <w:rsid w:val="50882866"/>
    <w:rsid w:val="50882B77"/>
    <w:rsid w:val="508A289D"/>
    <w:rsid w:val="508D40D7"/>
    <w:rsid w:val="508E2261"/>
    <w:rsid w:val="508E3512"/>
    <w:rsid w:val="508E5376"/>
    <w:rsid w:val="50922E9F"/>
    <w:rsid w:val="509608EE"/>
    <w:rsid w:val="50970E34"/>
    <w:rsid w:val="50971AE8"/>
    <w:rsid w:val="509921D2"/>
    <w:rsid w:val="509E28CA"/>
    <w:rsid w:val="509F6C11"/>
    <w:rsid w:val="50A31C7D"/>
    <w:rsid w:val="50A339BC"/>
    <w:rsid w:val="50A33FE7"/>
    <w:rsid w:val="50A859BB"/>
    <w:rsid w:val="50AD6EB1"/>
    <w:rsid w:val="50AE79F6"/>
    <w:rsid w:val="50AF57B0"/>
    <w:rsid w:val="50B12D43"/>
    <w:rsid w:val="50B1794F"/>
    <w:rsid w:val="50B33EB8"/>
    <w:rsid w:val="50B43447"/>
    <w:rsid w:val="50B8358F"/>
    <w:rsid w:val="50BA311D"/>
    <w:rsid w:val="50BC4C91"/>
    <w:rsid w:val="50BC6E00"/>
    <w:rsid w:val="50BD76D6"/>
    <w:rsid w:val="50BE02EE"/>
    <w:rsid w:val="50C05F9C"/>
    <w:rsid w:val="50C23AEB"/>
    <w:rsid w:val="50C2598E"/>
    <w:rsid w:val="50C30FF1"/>
    <w:rsid w:val="50C36B0F"/>
    <w:rsid w:val="50C57CD0"/>
    <w:rsid w:val="50C83038"/>
    <w:rsid w:val="50CC6889"/>
    <w:rsid w:val="50CD364A"/>
    <w:rsid w:val="50CE45DC"/>
    <w:rsid w:val="50CF6D6F"/>
    <w:rsid w:val="50D13A04"/>
    <w:rsid w:val="50D34B4C"/>
    <w:rsid w:val="50D46BA1"/>
    <w:rsid w:val="50D853E6"/>
    <w:rsid w:val="50D916DE"/>
    <w:rsid w:val="50DF6BF1"/>
    <w:rsid w:val="50E667CC"/>
    <w:rsid w:val="50E73A88"/>
    <w:rsid w:val="50E84E9A"/>
    <w:rsid w:val="50E86082"/>
    <w:rsid w:val="50E9066D"/>
    <w:rsid w:val="50E93CA8"/>
    <w:rsid w:val="50EA207E"/>
    <w:rsid w:val="50EB3E7E"/>
    <w:rsid w:val="50EE26CD"/>
    <w:rsid w:val="50EF10CF"/>
    <w:rsid w:val="50EF44F3"/>
    <w:rsid w:val="50EF50C7"/>
    <w:rsid w:val="50F1145C"/>
    <w:rsid w:val="50F311DB"/>
    <w:rsid w:val="50F342D5"/>
    <w:rsid w:val="50F36A99"/>
    <w:rsid w:val="50F734EB"/>
    <w:rsid w:val="50F924A8"/>
    <w:rsid w:val="50FA20AA"/>
    <w:rsid w:val="50FA5EE8"/>
    <w:rsid w:val="50FD7ACA"/>
    <w:rsid w:val="51000215"/>
    <w:rsid w:val="51011DCB"/>
    <w:rsid w:val="5102042F"/>
    <w:rsid w:val="5105038A"/>
    <w:rsid w:val="51077DF1"/>
    <w:rsid w:val="510811AD"/>
    <w:rsid w:val="51083125"/>
    <w:rsid w:val="510A1871"/>
    <w:rsid w:val="510A4251"/>
    <w:rsid w:val="510D12D4"/>
    <w:rsid w:val="510D595D"/>
    <w:rsid w:val="510F4AC5"/>
    <w:rsid w:val="510F5C07"/>
    <w:rsid w:val="51102E1E"/>
    <w:rsid w:val="51102ED4"/>
    <w:rsid w:val="51137AB9"/>
    <w:rsid w:val="511653B2"/>
    <w:rsid w:val="51167F01"/>
    <w:rsid w:val="51171EC4"/>
    <w:rsid w:val="511B6A00"/>
    <w:rsid w:val="511C15EB"/>
    <w:rsid w:val="511E43C8"/>
    <w:rsid w:val="511F2477"/>
    <w:rsid w:val="51201575"/>
    <w:rsid w:val="51233AE4"/>
    <w:rsid w:val="512376F5"/>
    <w:rsid w:val="51293F1C"/>
    <w:rsid w:val="51297541"/>
    <w:rsid w:val="512B2DE6"/>
    <w:rsid w:val="512C197F"/>
    <w:rsid w:val="512E0601"/>
    <w:rsid w:val="512F1B11"/>
    <w:rsid w:val="512F692D"/>
    <w:rsid w:val="5133224D"/>
    <w:rsid w:val="51355B54"/>
    <w:rsid w:val="51363BDC"/>
    <w:rsid w:val="51376D82"/>
    <w:rsid w:val="51381AB1"/>
    <w:rsid w:val="51386A12"/>
    <w:rsid w:val="513A2993"/>
    <w:rsid w:val="513B1BD3"/>
    <w:rsid w:val="513D321B"/>
    <w:rsid w:val="513E5F1C"/>
    <w:rsid w:val="51443DF4"/>
    <w:rsid w:val="51453019"/>
    <w:rsid w:val="51481A4C"/>
    <w:rsid w:val="51487D3B"/>
    <w:rsid w:val="514C0451"/>
    <w:rsid w:val="514E5327"/>
    <w:rsid w:val="514E79AF"/>
    <w:rsid w:val="514F6C3D"/>
    <w:rsid w:val="51502D37"/>
    <w:rsid w:val="51511E5C"/>
    <w:rsid w:val="51566D2D"/>
    <w:rsid w:val="51584A9C"/>
    <w:rsid w:val="515C25C4"/>
    <w:rsid w:val="515C2797"/>
    <w:rsid w:val="515E12CA"/>
    <w:rsid w:val="515F5325"/>
    <w:rsid w:val="51606BF9"/>
    <w:rsid w:val="51614154"/>
    <w:rsid w:val="51620D19"/>
    <w:rsid w:val="51627D19"/>
    <w:rsid w:val="51686ABD"/>
    <w:rsid w:val="51694E92"/>
    <w:rsid w:val="516A5692"/>
    <w:rsid w:val="516F53EB"/>
    <w:rsid w:val="51751C1A"/>
    <w:rsid w:val="5175375F"/>
    <w:rsid w:val="5177068A"/>
    <w:rsid w:val="51784930"/>
    <w:rsid w:val="517B4BB5"/>
    <w:rsid w:val="517D4AE5"/>
    <w:rsid w:val="518229BB"/>
    <w:rsid w:val="518305E3"/>
    <w:rsid w:val="518354AC"/>
    <w:rsid w:val="51842DB6"/>
    <w:rsid w:val="518559E6"/>
    <w:rsid w:val="51891988"/>
    <w:rsid w:val="518C021E"/>
    <w:rsid w:val="518E163B"/>
    <w:rsid w:val="518E7566"/>
    <w:rsid w:val="51931760"/>
    <w:rsid w:val="519430C5"/>
    <w:rsid w:val="51947997"/>
    <w:rsid w:val="51953BB6"/>
    <w:rsid w:val="5195784C"/>
    <w:rsid w:val="51963749"/>
    <w:rsid w:val="519878CA"/>
    <w:rsid w:val="51991D00"/>
    <w:rsid w:val="519A1AAC"/>
    <w:rsid w:val="519D573B"/>
    <w:rsid w:val="519E6BA1"/>
    <w:rsid w:val="51A019F2"/>
    <w:rsid w:val="51A06209"/>
    <w:rsid w:val="51A06249"/>
    <w:rsid w:val="51A11979"/>
    <w:rsid w:val="51A43271"/>
    <w:rsid w:val="51A46069"/>
    <w:rsid w:val="51A81D79"/>
    <w:rsid w:val="51AA1CA0"/>
    <w:rsid w:val="51AA7612"/>
    <w:rsid w:val="51AF72BB"/>
    <w:rsid w:val="51B02817"/>
    <w:rsid w:val="51B148C1"/>
    <w:rsid w:val="51B15A8A"/>
    <w:rsid w:val="51B21327"/>
    <w:rsid w:val="51B35D1E"/>
    <w:rsid w:val="51B51516"/>
    <w:rsid w:val="51B5454C"/>
    <w:rsid w:val="51B84E5B"/>
    <w:rsid w:val="51C114B6"/>
    <w:rsid w:val="51C3223D"/>
    <w:rsid w:val="51C37DC6"/>
    <w:rsid w:val="51C40910"/>
    <w:rsid w:val="51C42BCE"/>
    <w:rsid w:val="51C64DCD"/>
    <w:rsid w:val="51CA2701"/>
    <w:rsid w:val="51CB40D9"/>
    <w:rsid w:val="51CC4C63"/>
    <w:rsid w:val="51CD72BE"/>
    <w:rsid w:val="51CD7541"/>
    <w:rsid w:val="51CE2DAD"/>
    <w:rsid w:val="51D03055"/>
    <w:rsid w:val="51D17FC2"/>
    <w:rsid w:val="51D5281A"/>
    <w:rsid w:val="51DA140B"/>
    <w:rsid w:val="51DC30D9"/>
    <w:rsid w:val="51DC7894"/>
    <w:rsid w:val="51DE640C"/>
    <w:rsid w:val="51E12483"/>
    <w:rsid w:val="51E23E83"/>
    <w:rsid w:val="51E24657"/>
    <w:rsid w:val="51E46F77"/>
    <w:rsid w:val="51E71626"/>
    <w:rsid w:val="51E76074"/>
    <w:rsid w:val="51EA23E2"/>
    <w:rsid w:val="51EB208E"/>
    <w:rsid w:val="51EF74D5"/>
    <w:rsid w:val="51F12375"/>
    <w:rsid w:val="51F344B1"/>
    <w:rsid w:val="51F74006"/>
    <w:rsid w:val="51F81F7E"/>
    <w:rsid w:val="51FB1DFF"/>
    <w:rsid w:val="51FD28EA"/>
    <w:rsid w:val="520118B1"/>
    <w:rsid w:val="52030C6F"/>
    <w:rsid w:val="52040F36"/>
    <w:rsid w:val="52074B9D"/>
    <w:rsid w:val="5209398A"/>
    <w:rsid w:val="520D2AD9"/>
    <w:rsid w:val="520E267A"/>
    <w:rsid w:val="520E4388"/>
    <w:rsid w:val="520F25FF"/>
    <w:rsid w:val="520F7EBF"/>
    <w:rsid w:val="52107E49"/>
    <w:rsid w:val="52115937"/>
    <w:rsid w:val="52137F56"/>
    <w:rsid w:val="5214240D"/>
    <w:rsid w:val="52146013"/>
    <w:rsid w:val="521612F0"/>
    <w:rsid w:val="52170D2B"/>
    <w:rsid w:val="521836DA"/>
    <w:rsid w:val="521B42A9"/>
    <w:rsid w:val="521F1BDE"/>
    <w:rsid w:val="521F6BF5"/>
    <w:rsid w:val="522106D6"/>
    <w:rsid w:val="52285690"/>
    <w:rsid w:val="52293751"/>
    <w:rsid w:val="522B07D3"/>
    <w:rsid w:val="522B5480"/>
    <w:rsid w:val="522E3CB5"/>
    <w:rsid w:val="522E5923"/>
    <w:rsid w:val="522F38EA"/>
    <w:rsid w:val="522F3B14"/>
    <w:rsid w:val="522F5E19"/>
    <w:rsid w:val="52324224"/>
    <w:rsid w:val="52357820"/>
    <w:rsid w:val="523A3A44"/>
    <w:rsid w:val="523B4130"/>
    <w:rsid w:val="523B7BE4"/>
    <w:rsid w:val="5241123A"/>
    <w:rsid w:val="524163CA"/>
    <w:rsid w:val="52455EE7"/>
    <w:rsid w:val="52457999"/>
    <w:rsid w:val="524B4242"/>
    <w:rsid w:val="524B5A2D"/>
    <w:rsid w:val="524D0B37"/>
    <w:rsid w:val="524D114B"/>
    <w:rsid w:val="524D26E0"/>
    <w:rsid w:val="524D5427"/>
    <w:rsid w:val="524D784D"/>
    <w:rsid w:val="524E7604"/>
    <w:rsid w:val="5257243A"/>
    <w:rsid w:val="525928A4"/>
    <w:rsid w:val="526235CC"/>
    <w:rsid w:val="5262509E"/>
    <w:rsid w:val="52665953"/>
    <w:rsid w:val="52670722"/>
    <w:rsid w:val="526B0636"/>
    <w:rsid w:val="526C6D2C"/>
    <w:rsid w:val="526D0445"/>
    <w:rsid w:val="526F0365"/>
    <w:rsid w:val="526F0AA2"/>
    <w:rsid w:val="526F7087"/>
    <w:rsid w:val="52723C41"/>
    <w:rsid w:val="527272B6"/>
    <w:rsid w:val="52727879"/>
    <w:rsid w:val="52750B0B"/>
    <w:rsid w:val="52793002"/>
    <w:rsid w:val="527946B4"/>
    <w:rsid w:val="527A4869"/>
    <w:rsid w:val="527E5A86"/>
    <w:rsid w:val="52807132"/>
    <w:rsid w:val="52821448"/>
    <w:rsid w:val="52826714"/>
    <w:rsid w:val="528538BF"/>
    <w:rsid w:val="52865F90"/>
    <w:rsid w:val="52866633"/>
    <w:rsid w:val="52895EAA"/>
    <w:rsid w:val="528A7985"/>
    <w:rsid w:val="528D7741"/>
    <w:rsid w:val="528E25F6"/>
    <w:rsid w:val="528F7C39"/>
    <w:rsid w:val="529062A1"/>
    <w:rsid w:val="52916E55"/>
    <w:rsid w:val="52932CD3"/>
    <w:rsid w:val="52936697"/>
    <w:rsid w:val="52956443"/>
    <w:rsid w:val="52965C3F"/>
    <w:rsid w:val="529827BD"/>
    <w:rsid w:val="529870D0"/>
    <w:rsid w:val="529A5160"/>
    <w:rsid w:val="529C6C25"/>
    <w:rsid w:val="52A10FF0"/>
    <w:rsid w:val="52A12823"/>
    <w:rsid w:val="52A261DA"/>
    <w:rsid w:val="52AB1D85"/>
    <w:rsid w:val="52B26D03"/>
    <w:rsid w:val="52B308B1"/>
    <w:rsid w:val="52B902DF"/>
    <w:rsid w:val="52BA4E98"/>
    <w:rsid w:val="52BB5FF8"/>
    <w:rsid w:val="52C0710C"/>
    <w:rsid w:val="52C15BE4"/>
    <w:rsid w:val="52C17C3C"/>
    <w:rsid w:val="52C337EB"/>
    <w:rsid w:val="52C558B4"/>
    <w:rsid w:val="52C7054D"/>
    <w:rsid w:val="52CC2170"/>
    <w:rsid w:val="52CC3D55"/>
    <w:rsid w:val="52CC41C5"/>
    <w:rsid w:val="52CE0BC3"/>
    <w:rsid w:val="52CF41FD"/>
    <w:rsid w:val="52D36226"/>
    <w:rsid w:val="52D603B0"/>
    <w:rsid w:val="52DC0F00"/>
    <w:rsid w:val="52DF3EF9"/>
    <w:rsid w:val="52E1534B"/>
    <w:rsid w:val="52E15A74"/>
    <w:rsid w:val="52E25EC2"/>
    <w:rsid w:val="52E305AB"/>
    <w:rsid w:val="52E51C66"/>
    <w:rsid w:val="52E552F0"/>
    <w:rsid w:val="52EE0DB4"/>
    <w:rsid w:val="52EE5A1A"/>
    <w:rsid w:val="52EF3BD6"/>
    <w:rsid w:val="52F35CB2"/>
    <w:rsid w:val="52F4532C"/>
    <w:rsid w:val="52F652CC"/>
    <w:rsid w:val="52F7515D"/>
    <w:rsid w:val="52FB25C5"/>
    <w:rsid w:val="52FF564A"/>
    <w:rsid w:val="53000B23"/>
    <w:rsid w:val="53045325"/>
    <w:rsid w:val="53055505"/>
    <w:rsid w:val="530C703F"/>
    <w:rsid w:val="53102E48"/>
    <w:rsid w:val="53103DCB"/>
    <w:rsid w:val="531041E9"/>
    <w:rsid w:val="53136FDE"/>
    <w:rsid w:val="53144F4A"/>
    <w:rsid w:val="53183B22"/>
    <w:rsid w:val="531D2365"/>
    <w:rsid w:val="531E2AF2"/>
    <w:rsid w:val="53220F5B"/>
    <w:rsid w:val="5325384D"/>
    <w:rsid w:val="532608EC"/>
    <w:rsid w:val="53273400"/>
    <w:rsid w:val="5329338E"/>
    <w:rsid w:val="533010E4"/>
    <w:rsid w:val="53350374"/>
    <w:rsid w:val="533545B8"/>
    <w:rsid w:val="53386A5A"/>
    <w:rsid w:val="533C7433"/>
    <w:rsid w:val="533F023C"/>
    <w:rsid w:val="533F109A"/>
    <w:rsid w:val="534636EE"/>
    <w:rsid w:val="53465290"/>
    <w:rsid w:val="53474CC9"/>
    <w:rsid w:val="5349546D"/>
    <w:rsid w:val="534A7222"/>
    <w:rsid w:val="534B0862"/>
    <w:rsid w:val="534C54F8"/>
    <w:rsid w:val="534C6095"/>
    <w:rsid w:val="534E2CE4"/>
    <w:rsid w:val="534E5E68"/>
    <w:rsid w:val="5350170B"/>
    <w:rsid w:val="53541C5D"/>
    <w:rsid w:val="535434B8"/>
    <w:rsid w:val="535A7979"/>
    <w:rsid w:val="535B2BBB"/>
    <w:rsid w:val="535B2EE0"/>
    <w:rsid w:val="535F6056"/>
    <w:rsid w:val="53601999"/>
    <w:rsid w:val="5361395D"/>
    <w:rsid w:val="536176F1"/>
    <w:rsid w:val="536257B4"/>
    <w:rsid w:val="536346C7"/>
    <w:rsid w:val="536452A7"/>
    <w:rsid w:val="536476D6"/>
    <w:rsid w:val="53664343"/>
    <w:rsid w:val="53675ADA"/>
    <w:rsid w:val="536B42F4"/>
    <w:rsid w:val="536E52AE"/>
    <w:rsid w:val="536E56AC"/>
    <w:rsid w:val="536E680A"/>
    <w:rsid w:val="536F57BF"/>
    <w:rsid w:val="53702B1D"/>
    <w:rsid w:val="53717E58"/>
    <w:rsid w:val="53737507"/>
    <w:rsid w:val="53757648"/>
    <w:rsid w:val="537776F8"/>
    <w:rsid w:val="5378290B"/>
    <w:rsid w:val="53793A60"/>
    <w:rsid w:val="53793C65"/>
    <w:rsid w:val="537A11DF"/>
    <w:rsid w:val="537A3B50"/>
    <w:rsid w:val="537A6224"/>
    <w:rsid w:val="537B1F64"/>
    <w:rsid w:val="537B4FFD"/>
    <w:rsid w:val="537C0D0F"/>
    <w:rsid w:val="537D2C74"/>
    <w:rsid w:val="537E3E4A"/>
    <w:rsid w:val="537F32B7"/>
    <w:rsid w:val="5382618D"/>
    <w:rsid w:val="5383210D"/>
    <w:rsid w:val="538630FD"/>
    <w:rsid w:val="538B0E70"/>
    <w:rsid w:val="538D07B2"/>
    <w:rsid w:val="538E0E0B"/>
    <w:rsid w:val="538E259A"/>
    <w:rsid w:val="538E36AE"/>
    <w:rsid w:val="538E60C0"/>
    <w:rsid w:val="53910F50"/>
    <w:rsid w:val="539812FC"/>
    <w:rsid w:val="539850AA"/>
    <w:rsid w:val="539973E2"/>
    <w:rsid w:val="539A409B"/>
    <w:rsid w:val="539D0541"/>
    <w:rsid w:val="53A01179"/>
    <w:rsid w:val="53A31F85"/>
    <w:rsid w:val="53A63669"/>
    <w:rsid w:val="53AD4AF2"/>
    <w:rsid w:val="53AE0014"/>
    <w:rsid w:val="53B31FB0"/>
    <w:rsid w:val="53B45CD1"/>
    <w:rsid w:val="53B57E16"/>
    <w:rsid w:val="53B64E9D"/>
    <w:rsid w:val="53BB6618"/>
    <w:rsid w:val="53BB6F13"/>
    <w:rsid w:val="53BC4C15"/>
    <w:rsid w:val="53BD21E5"/>
    <w:rsid w:val="53BE4504"/>
    <w:rsid w:val="53BE5032"/>
    <w:rsid w:val="53C052BA"/>
    <w:rsid w:val="53C34DD1"/>
    <w:rsid w:val="53C44B70"/>
    <w:rsid w:val="53C91BFE"/>
    <w:rsid w:val="53CB6CDC"/>
    <w:rsid w:val="53CC5362"/>
    <w:rsid w:val="53CD0CD8"/>
    <w:rsid w:val="53D00E9B"/>
    <w:rsid w:val="53D07E17"/>
    <w:rsid w:val="53D14073"/>
    <w:rsid w:val="53D2676E"/>
    <w:rsid w:val="53D55A07"/>
    <w:rsid w:val="53D80678"/>
    <w:rsid w:val="53DC26D1"/>
    <w:rsid w:val="53DE0EB0"/>
    <w:rsid w:val="53DE20B8"/>
    <w:rsid w:val="53DF1B9B"/>
    <w:rsid w:val="53E0062B"/>
    <w:rsid w:val="53E10878"/>
    <w:rsid w:val="53E11BBA"/>
    <w:rsid w:val="53E463C2"/>
    <w:rsid w:val="53E47753"/>
    <w:rsid w:val="53E5237F"/>
    <w:rsid w:val="53E63D9C"/>
    <w:rsid w:val="53E659A0"/>
    <w:rsid w:val="53E90DFE"/>
    <w:rsid w:val="53EA447A"/>
    <w:rsid w:val="53EA6411"/>
    <w:rsid w:val="53EB1D5E"/>
    <w:rsid w:val="53EB4505"/>
    <w:rsid w:val="53EC00DD"/>
    <w:rsid w:val="53EC63A7"/>
    <w:rsid w:val="53ED2C2E"/>
    <w:rsid w:val="53EF1ED5"/>
    <w:rsid w:val="53F0481A"/>
    <w:rsid w:val="53F24B30"/>
    <w:rsid w:val="53F26ABF"/>
    <w:rsid w:val="53F61C0C"/>
    <w:rsid w:val="53F65B44"/>
    <w:rsid w:val="53F728BF"/>
    <w:rsid w:val="53F769F5"/>
    <w:rsid w:val="53FB4569"/>
    <w:rsid w:val="53FC2B91"/>
    <w:rsid w:val="53FC6228"/>
    <w:rsid w:val="53FE3AFE"/>
    <w:rsid w:val="54011C62"/>
    <w:rsid w:val="5402438F"/>
    <w:rsid w:val="54026425"/>
    <w:rsid w:val="540333D2"/>
    <w:rsid w:val="540B2E0A"/>
    <w:rsid w:val="540C7775"/>
    <w:rsid w:val="540F6BB1"/>
    <w:rsid w:val="54153291"/>
    <w:rsid w:val="54171076"/>
    <w:rsid w:val="541C2A45"/>
    <w:rsid w:val="54245709"/>
    <w:rsid w:val="54263A5A"/>
    <w:rsid w:val="54267853"/>
    <w:rsid w:val="542722B4"/>
    <w:rsid w:val="542A63DC"/>
    <w:rsid w:val="542C3A0F"/>
    <w:rsid w:val="54307DE0"/>
    <w:rsid w:val="54365DE4"/>
    <w:rsid w:val="54374DD4"/>
    <w:rsid w:val="543777BF"/>
    <w:rsid w:val="543A4542"/>
    <w:rsid w:val="543C4E35"/>
    <w:rsid w:val="5440692E"/>
    <w:rsid w:val="544426CA"/>
    <w:rsid w:val="54446695"/>
    <w:rsid w:val="54456023"/>
    <w:rsid w:val="544761F3"/>
    <w:rsid w:val="54482387"/>
    <w:rsid w:val="544856CB"/>
    <w:rsid w:val="54496543"/>
    <w:rsid w:val="544A0455"/>
    <w:rsid w:val="544A5E24"/>
    <w:rsid w:val="544C776F"/>
    <w:rsid w:val="544D683C"/>
    <w:rsid w:val="544E0F5C"/>
    <w:rsid w:val="544F4685"/>
    <w:rsid w:val="54523B9F"/>
    <w:rsid w:val="545257C6"/>
    <w:rsid w:val="5457624C"/>
    <w:rsid w:val="54583BA6"/>
    <w:rsid w:val="54590BF3"/>
    <w:rsid w:val="545A089C"/>
    <w:rsid w:val="545C477B"/>
    <w:rsid w:val="545D75AE"/>
    <w:rsid w:val="545E496C"/>
    <w:rsid w:val="545E4CE6"/>
    <w:rsid w:val="545E5CBA"/>
    <w:rsid w:val="546023AC"/>
    <w:rsid w:val="54632029"/>
    <w:rsid w:val="5463237E"/>
    <w:rsid w:val="54632B37"/>
    <w:rsid w:val="5465631E"/>
    <w:rsid w:val="546B1D3D"/>
    <w:rsid w:val="546B35E6"/>
    <w:rsid w:val="546B6CDA"/>
    <w:rsid w:val="54705537"/>
    <w:rsid w:val="54712A84"/>
    <w:rsid w:val="547179B0"/>
    <w:rsid w:val="54737CAB"/>
    <w:rsid w:val="54745059"/>
    <w:rsid w:val="547713E0"/>
    <w:rsid w:val="5479391F"/>
    <w:rsid w:val="547C6623"/>
    <w:rsid w:val="548029DC"/>
    <w:rsid w:val="5480674E"/>
    <w:rsid w:val="5481098C"/>
    <w:rsid w:val="54813D15"/>
    <w:rsid w:val="54817705"/>
    <w:rsid w:val="54832746"/>
    <w:rsid w:val="5484391B"/>
    <w:rsid w:val="54855070"/>
    <w:rsid w:val="548552A6"/>
    <w:rsid w:val="548867CF"/>
    <w:rsid w:val="548A2EC9"/>
    <w:rsid w:val="548C7FC9"/>
    <w:rsid w:val="548D1D0C"/>
    <w:rsid w:val="548F2DE3"/>
    <w:rsid w:val="549102CD"/>
    <w:rsid w:val="54917AC7"/>
    <w:rsid w:val="54917D0A"/>
    <w:rsid w:val="549250F6"/>
    <w:rsid w:val="54935FE9"/>
    <w:rsid w:val="549409E5"/>
    <w:rsid w:val="549421F3"/>
    <w:rsid w:val="5496526F"/>
    <w:rsid w:val="5499768D"/>
    <w:rsid w:val="549A235C"/>
    <w:rsid w:val="549B1229"/>
    <w:rsid w:val="54A03117"/>
    <w:rsid w:val="54A03DEE"/>
    <w:rsid w:val="54A14116"/>
    <w:rsid w:val="54A14F0C"/>
    <w:rsid w:val="54A412B8"/>
    <w:rsid w:val="54A73005"/>
    <w:rsid w:val="54A95439"/>
    <w:rsid w:val="54A955F8"/>
    <w:rsid w:val="54AD08AF"/>
    <w:rsid w:val="54AE2BB9"/>
    <w:rsid w:val="54B4618E"/>
    <w:rsid w:val="54B95C36"/>
    <w:rsid w:val="54BA1FAF"/>
    <w:rsid w:val="54BC39B8"/>
    <w:rsid w:val="54BF5EC9"/>
    <w:rsid w:val="54C36101"/>
    <w:rsid w:val="54C36222"/>
    <w:rsid w:val="54C44AE5"/>
    <w:rsid w:val="54C8552D"/>
    <w:rsid w:val="54C9026C"/>
    <w:rsid w:val="54CE20E1"/>
    <w:rsid w:val="54CE7BB2"/>
    <w:rsid w:val="54CF550C"/>
    <w:rsid w:val="54CF5BE9"/>
    <w:rsid w:val="54CF61D2"/>
    <w:rsid w:val="54D0290A"/>
    <w:rsid w:val="54D11995"/>
    <w:rsid w:val="54D13FA2"/>
    <w:rsid w:val="54D17312"/>
    <w:rsid w:val="54D21CA2"/>
    <w:rsid w:val="54D41072"/>
    <w:rsid w:val="54D42240"/>
    <w:rsid w:val="54D73E57"/>
    <w:rsid w:val="54D7539A"/>
    <w:rsid w:val="54D761CE"/>
    <w:rsid w:val="54D84542"/>
    <w:rsid w:val="54DA37EE"/>
    <w:rsid w:val="54E01E01"/>
    <w:rsid w:val="54E3134F"/>
    <w:rsid w:val="54E4114A"/>
    <w:rsid w:val="54E64BCE"/>
    <w:rsid w:val="54E974B3"/>
    <w:rsid w:val="54EA2706"/>
    <w:rsid w:val="54EA4349"/>
    <w:rsid w:val="54EC1E52"/>
    <w:rsid w:val="54EF147C"/>
    <w:rsid w:val="54F06319"/>
    <w:rsid w:val="54F411C2"/>
    <w:rsid w:val="54F41F80"/>
    <w:rsid w:val="54F57F45"/>
    <w:rsid w:val="54F67FAA"/>
    <w:rsid w:val="54FF386C"/>
    <w:rsid w:val="54FF3B7C"/>
    <w:rsid w:val="550003CF"/>
    <w:rsid w:val="55004C34"/>
    <w:rsid w:val="55005AC3"/>
    <w:rsid w:val="55024024"/>
    <w:rsid w:val="55035F0E"/>
    <w:rsid w:val="550435B6"/>
    <w:rsid w:val="55075D81"/>
    <w:rsid w:val="55084B36"/>
    <w:rsid w:val="55090940"/>
    <w:rsid w:val="55152324"/>
    <w:rsid w:val="55197528"/>
    <w:rsid w:val="551C23D7"/>
    <w:rsid w:val="551D579A"/>
    <w:rsid w:val="551E035A"/>
    <w:rsid w:val="551E38BF"/>
    <w:rsid w:val="551F69AD"/>
    <w:rsid w:val="55203676"/>
    <w:rsid w:val="55205F69"/>
    <w:rsid w:val="552143B8"/>
    <w:rsid w:val="5523791C"/>
    <w:rsid w:val="55263EAB"/>
    <w:rsid w:val="55272C0D"/>
    <w:rsid w:val="552C1AE6"/>
    <w:rsid w:val="552D6930"/>
    <w:rsid w:val="55324B3B"/>
    <w:rsid w:val="5538599D"/>
    <w:rsid w:val="553A6CC1"/>
    <w:rsid w:val="553C1FFC"/>
    <w:rsid w:val="553F6933"/>
    <w:rsid w:val="554145EE"/>
    <w:rsid w:val="55423CF2"/>
    <w:rsid w:val="55425DD2"/>
    <w:rsid w:val="554375A8"/>
    <w:rsid w:val="554469DF"/>
    <w:rsid w:val="554533EA"/>
    <w:rsid w:val="55456822"/>
    <w:rsid w:val="554B23D3"/>
    <w:rsid w:val="554B4D98"/>
    <w:rsid w:val="554E5CD0"/>
    <w:rsid w:val="554F7808"/>
    <w:rsid w:val="5556025B"/>
    <w:rsid w:val="5556067A"/>
    <w:rsid w:val="55561445"/>
    <w:rsid w:val="555752A4"/>
    <w:rsid w:val="555A64D6"/>
    <w:rsid w:val="555A7BF5"/>
    <w:rsid w:val="55604E3F"/>
    <w:rsid w:val="55616088"/>
    <w:rsid w:val="55620B71"/>
    <w:rsid w:val="556328D6"/>
    <w:rsid w:val="55665D7F"/>
    <w:rsid w:val="55676D0A"/>
    <w:rsid w:val="556853C6"/>
    <w:rsid w:val="556B53B7"/>
    <w:rsid w:val="556D4B81"/>
    <w:rsid w:val="556E57B0"/>
    <w:rsid w:val="556E5CB8"/>
    <w:rsid w:val="557576C6"/>
    <w:rsid w:val="557649A7"/>
    <w:rsid w:val="55773EB8"/>
    <w:rsid w:val="55777EE8"/>
    <w:rsid w:val="55793996"/>
    <w:rsid w:val="557A07B0"/>
    <w:rsid w:val="557A0CB2"/>
    <w:rsid w:val="557C0EE4"/>
    <w:rsid w:val="557D127C"/>
    <w:rsid w:val="557D79F9"/>
    <w:rsid w:val="55815C1A"/>
    <w:rsid w:val="55815C87"/>
    <w:rsid w:val="55824FCA"/>
    <w:rsid w:val="55853F58"/>
    <w:rsid w:val="558617CD"/>
    <w:rsid w:val="55864BAC"/>
    <w:rsid w:val="55866CCC"/>
    <w:rsid w:val="558D4156"/>
    <w:rsid w:val="558D5C2B"/>
    <w:rsid w:val="558E2095"/>
    <w:rsid w:val="558F1860"/>
    <w:rsid w:val="55920BE8"/>
    <w:rsid w:val="559229E3"/>
    <w:rsid w:val="559235F5"/>
    <w:rsid w:val="55925A8C"/>
    <w:rsid w:val="5599318B"/>
    <w:rsid w:val="559C02A8"/>
    <w:rsid w:val="559D459D"/>
    <w:rsid w:val="55A01C42"/>
    <w:rsid w:val="55A12241"/>
    <w:rsid w:val="55A41E5C"/>
    <w:rsid w:val="55A57B37"/>
    <w:rsid w:val="55A62BA7"/>
    <w:rsid w:val="55A94D88"/>
    <w:rsid w:val="55AA1B0E"/>
    <w:rsid w:val="55AF09F0"/>
    <w:rsid w:val="55B20060"/>
    <w:rsid w:val="55B270D3"/>
    <w:rsid w:val="55B3522D"/>
    <w:rsid w:val="55B54830"/>
    <w:rsid w:val="55B8472F"/>
    <w:rsid w:val="55C00937"/>
    <w:rsid w:val="55C24628"/>
    <w:rsid w:val="55C5600A"/>
    <w:rsid w:val="55CA4CD5"/>
    <w:rsid w:val="55CB69D0"/>
    <w:rsid w:val="55CF018F"/>
    <w:rsid w:val="55D13E29"/>
    <w:rsid w:val="55D205E2"/>
    <w:rsid w:val="55D2332B"/>
    <w:rsid w:val="55D2750B"/>
    <w:rsid w:val="55D56195"/>
    <w:rsid w:val="55D72137"/>
    <w:rsid w:val="55D861D0"/>
    <w:rsid w:val="55D91E51"/>
    <w:rsid w:val="55DC614B"/>
    <w:rsid w:val="55DE418C"/>
    <w:rsid w:val="55E0738E"/>
    <w:rsid w:val="55E371E1"/>
    <w:rsid w:val="55E71A4C"/>
    <w:rsid w:val="55E771D4"/>
    <w:rsid w:val="55E852E9"/>
    <w:rsid w:val="55E875A7"/>
    <w:rsid w:val="55EB3FA2"/>
    <w:rsid w:val="55EB5031"/>
    <w:rsid w:val="55EC0117"/>
    <w:rsid w:val="55EE6D26"/>
    <w:rsid w:val="55F006C7"/>
    <w:rsid w:val="55F026E1"/>
    <w:rsid w:val="55F10F78"/>
    <w:rsid w:val="55F33DB2"/>
    <w:rsid w:val="55F44E77"/>
    <w:rsid w:val="55F6314E"/>
    <w:rsid w:val="55F65682"/>
    <w:rsid w:val="55FC1CEC"/>
    <w:rsid w:val="55FC48C4"/>
    <w:rsid w:val="55FC54FD"/>
    <w:rsid w:val="55FE2B8D"/>
    <w:rsid w:val="56050779"/>
    <w:rsid w:val="56056476"/>
    <w:rsid w:val="560743FF"/>
    <w:rsid w:val="56087A62"/>
    <w:rsid w:val="560C1AD5"/>
    <w:rsid w:val="560D326C"/>
    <w:rsid w:val="561011D1"/>
    <w:rsid w:val="5611039D"/>
    <w:rsid w:val="561134E2"/>
    <w:rsid w:val="56125617"/>
    <w:rsid w:val="56154C56"/>
    <w:rsid w:val="56173E09"/>
    <w:rsid w:val="561870EF"/>
    <w:rsid w:val="5619073C"/>
    <w:rsid w:val="561943A9"/>
    <w:rsid w:val="561A21DC"/>
    <w:rsid w:val="561A287F"/>
    <w:rsid w:val="561A427E"/>
    <w:rsid w:val="561D506F"/>
    <w:rsid w:val="561E7A82"/>
    <w:rsid w:val="56207EDE"/>
    <w:rsid w:val="56211BB8"/>
    <w:rsid w:val="56216FFC"/>
    <w:rsid w:val="56232311"/>
    <w:rsid w:val="5624183F"/>
    <w:rsid w:val="56293194"/>
    <w:rsid w:val="562B6920"/>
    <w:rsid w:val="562B7AF1"/>
    <w:rsid w:val="562C4388"/>
    <w:rsid w:val="56327C30"/>
    <w:rsid w:val="563308C9"/>
    <w:rsid w:val="5633437A"/>
    <w:rsid w:val="56351FA1"/>
    <w:rsid w:val="5635532E"/>
    <w:rsid w:val="5636114C"/>
    <w:rsid w:val="56366023"/>
    <w:rsid w:val="5638211E"/>
    <w:rsid w:val="5638683A"/>
    <w:rsid w:val="563C5A53"/>
    <w:rsid w:val="564274F3"/>
    <w:rsid w:val="564304ED"/>
    <w:rsid w:val="564658B2"/>
    <w:rsid w:val="56465A16"/>
    <w:rsid w:val="564C0770"/>
    <w:rsid w:val="564E6E08"/>
    <w:rsid w:val="564F430E"/>
    <w:rsid w:val="56505510"/>
    <w:rsid w:val="56512A0E"/>
    <w:rsid w:val="56513EA2"/>
    <w:rsid w:val="56531973"/>
    <w:rsid w:val="5658246E"/>
    <w:rsid w:val="56585C9E"/>
    <w:rsid w:val="56594282"/>
    <w:rsid w:val="56594613"/>
    <w:rsid w:val="565A3920"/>
    <w:rsid w:val="565C0B24"/>
    <w:rsid w:val="56602DCD"/>
    <w:rsid w:val="56675DDC"/>
    <w:rsid w:val="56676A68"/>
    <w:rsid w:val="566A03FB"/>
    <w:rsid w:val="566A4CCB"/>
    <w:rsid w:val="566A6E12"/>
    <w:rsid w:val="566B0E78"/>
    <w:rsid w:val="566B4074"/>
    <w:rsid w:val="566C7075"/>
    <w:rsid w:val="56716A0D"/>
    <w:rsid w:val="56721347"/>
    <w:rsid w:val="5673014F"/>
    <w:rsid w:val="56737231"/>
    <w:rsid w:val="56761167"/>
    <w:rsid w:val="5677399A"/>
    <w:rsid w:val="56777E58"/>
    <w:rsid w:val="56787852"/>
    <w:rsid w:val="567D1F75"/>
    <w:rsid w:val="567F3930"/>
    <w:rsid w:val="567F4B18"/>
    <w:rsid w:val="567F7881"/>
    <w:rsid w:val="56805381"/>
    <w:rsid w:val="568319E2"/>
    <w:rsid w:val="568D03BE"/>
    <w:rsid w:val="568E7CF7"/>
    <w:rsid w:val="568F1800"/>
    <w:rsid w:val="56943596"/>
    <w:rsid w:val="569C28D9"/>
    <w:rsid w:val="569D4354"/>
    <w:rsid w:val="56A1708E"/>
    <w:rsid w:val="56A31455"/>
    <w:rsid w:val="56A31C86"/>
    <w:rsid w:val="56A6670C"/>
    <w:rsid w:val="56A86738"/>
    <w:rsid w:val="56AA5333"/>
    <w:rsid w:val="56AC6009"/>
    <w:rsid w:val="56AC7F47"/>
    <w:rsid w:val="56AE7240"/>
    <w:rsid w:val="56B03E09"/>
    <w:rsid w:val="56B23B7A"/>
    <w:rsid w:val="56BB2A0F"/>
    <w:rsid w:val="56C02C90"/>
    <w:rsid w:val="56C17E2F"/>
    <w:rsid w:val="56C410B9"/>
    <w:rsid w:val="56C638A7"/>
    <w:rsid w:val="56C97C77"/>
    <w:rsid w:val="56D27BFE"/>
    <w:rsid w:val="56D31D76"/>
    <w:rsid w:val="56D321FE"/>
    <w:rsid w:val="56D401AB"/>
    <w:rsid w:val="56D41E27"/>
    <w:rsid w:val="56D45309"/>
    <w:rsid w:val="56D51A9E"/>
    <w:rsid w:val="56D51FAF"/>
    <w:rsid w:val="56D73369"/>
    <w:rsid w:val="56D810CD"/>
    <w:rsid w:val="56DA3C53"/>
    <w:rsid w:val="56DC79F9"/>
    <w:rsid w:val="56DD66D8"/>
    <w:rsid w:val="56DE595A"/>
    <w:rsid w:val="56E04DB6"/>
    <w:rsid w:val="56E06DB7"/>
    <w:rsid w:val="56E10DDD"/>
    <w:rsid w:val="56E124C2"/>
    <w:rsid w:val="56E14EFE"/>
    <w:rsid w:val="56E20CE8"/>
    <w:rsid w:val="56E61F5B"/>
    <w:rsid w:val="56EA3417"/>
    <w:rsid w:val="56ED3908"/>
    <w:rsid w:val="56EE0115"/>
    <w:rsid w:val="56F01E76"/>
    <w:rsid w:val="56F12984"/>
    <w:rsid w:val="56F6050E"/>
    <w:rsid w:val="56F70DBF"/>
    <w:rsid w:val="56F742D4"/>
    <w:rsid w:val="57001FF4"/>
    <w:rsid w:val="57026664"/>
    <w:rsid w:val="57045C32"/>
    <w:rsid w:val="5705569D"/>
    <w:rsid w:val="57067931"/>
    <w:rsid w:val="57081058"/>
    <w:rsid w:val="570B59C9"/>
    <w:rsid w:val="570C7DF5"/>
    <w:rsid w:val="570D405E"/>
    <w:rsid w:val="570D63F2"/>
    <w:rsid w:val="570F115D"/>
    <w:rsid w:val="571003D6"/>
    <w:rsid w:val="57191D48"/>
    <w:rsid w:val="571C6085"/>
    <w:rsid w:val="571D617B"/>
    <w:rsid w:val="571E1B62"/>
    <w:rsid w:val="571F202C"/>
    <w:rsid w:val="57210AB8"/>
    <w:rsid w:val="57232867"/>
    <w:rsid w:val="57264C2B"/>
    <w:rsid w:val="57266A29"/>
    <w:rsid w:val="57277C0B"/>
    <w:rsid w:val="57291EC0"/>
    <w:rsid w:val="572B0250"/>
    <w:rsid w:val="572C0B1A"/>
    <w:rsid w:val="572D5895"/>
    <w:rsid w:val="572D6BCB"/>
    <w:rsid w:val="57305BDA"/>
    <w:rsid w:val="57311D4E"/>
    <w:rsid w:val="57320434"/>
    <w:rsid w:val="57331ACF"/>
    <w:rsid w:val="57357A92"/>
    <w:rsid w:val="57357B21"/>
    <w:rsid w:val="57395489"/>
    <w:rsid w:val="573B3235"/>
    <w:rsid w:val="573B3840"/>
    <w:rsid w:val="573B62F5"/>
    <w:rsid w:val="57416A18"/>
    <w:rsid w:val="574216F7"/>
    <w:rsid w:val="57456F85"/>
    <w:rsid w:val="574776A7"/>
    <w:rsid w:val="57492491"/>
    <w:rsid w:val="574957F1"/>
    <w:rsid w:val="574E2A85"/>
    <w:rsid w:val="57530A45"/>
    <w:rsid w:val="575905C5"/>
    <w:rsid w:val="575B039D"/>
    <w:rsid w:val="575B75F9"/>
    <w:rsid w:val="575E586A"/>
    <w:rsid w:val="575F2D40"/>
    <w:rsid w:val="575F4327"/>
    <w:rsid w:val="576003F3"/>
    <w:rsid w:val="57601F31"/>
    <w:rsid w:val="57625B9F"/>
    <w:rsid w:val="57654903"/>
    <w:rsid w:val="57656CC5"/>
    <w:rsid w:val="57670353"/>
    <w:rsid w:val="57675C0F"/>
    <w:rsid w:val="57685581"/>
    <w:rsid w:val="57690FEB"/>
    <w:rsid w:val="5769479B"/>
    <w:rsid w:val="576B5859"/>
    <w:rsid w:val="576B65A2"/>
    <w:rsid w:val="576E767D"/>
    <w:rsid w:val="576F7533"/>
    <w:rsid w:val="577029A5"/>
    <w:rsid w:val="57730389"/>
    <w:rsid w:val="5773568B"/>
    <w:rsid w:val="57760F25"/>
    <w:rsid w:val="577B043D"/>
    <w:rsid w:val="577E673F"/>
    <w:rsid w:val="577F0E4D"/>
    <w:rsid w:val="577F6752"/>
    <w:rsid w:val="57823686"/>
    <w:rsid w:val="57823F81"/>
    <w:rsid w:val="57836689"/>
    <w:rsid w:val="57842178"/>
    <w:rsid w:val="57847A44"/>
    <w:rsid w:val="57855FB5"/>
    <w:rsid w:val="57865EB4"/>
    <w:rsid w:val="57885528"/>
    <w:rsid w:val="57890C89"/>
    <w:rsid w:val="57897EFC"/>
    <w:rsid w:val="578C5CF0"/>
    <w:rsid w:val="578D7955"/>
    <w:rsid w:val="578E045D"/>
    <w:rsid w:val="578F5AF2"/>
    <w:rsid w:val="579109A5"/>
    <w:rsid w:val="5792283E"/>
    <w:rsid w:val="57923958"/>
    <w:rsid w:val="579357E5"/>
    <w:rsid w:val="57951C91"/>
    <w:rsid w:val="57962EAA"/>
    <w:rsid w:val="57996ECC"/>
    <w:rsid w:val="579A19AC"/>
    <w:rsid w:val="579B607F"/>
    <w:rsid w:val="57A10E73"/>
    <w:rsid w:val="57A332FF"/>
    <w:rsid w:val="57A35BD5"/>
    <w:rsid w:val="57A40F8F"/>
    <w:rsid w:val="57A56669"/>
    <w:rsid w:val="57AC4A69"/>
    <w:rsid w:val="57AC7077"/>
    <w:rsid w:val="57AD4A31"/>
    <w:rsid w:val="57B47793"/>
    <w:rsid w:val="57B55609"/>
    <w:rsid w:val="57B92219"/>
    <w:rsid w:val="57BA0226"/>
    <w:rsid w:val="57BC5803"/>
    <w:rsid w:val="57BC7C6A"/>
    <w:rsid w:val="57BD7843"/>
    <w:rsid w:val="57BF5F50"/>
    <w:rsid w:val="57C43BDE"/>
    <w:rsid w:val="57C50EFE"/>
    <w:rsid w:val="57C616DA"/>
    <w:rsid w:val="57C821D8"/>
    <w:rsid w:val="57C92DF2"/>
    <w:rsid w:val="57CB5158"/>
    <w:rsid w:val="57CE6AA2"/>
    <w:rsid w:val="57CE7A4A"/>
    <w:rsid w:val="57D2040C"/>
    <w:rsid w:val="57D77945"/>
    <w:rsid w:val="57D87FCE"/>
    <w:rsid w:val="57DF094B"/>
    <w:rsid w:val="57E0047B"/>
    <w:rsid w:val="57E01DCB"/>
    <w:rsid w:val="57E13B23"/>
    <w:rsid w:val="57E36C2C"/>
    <w:rsid w:val="57E56693"/>
    <w:rsid w:val="57E73432"/>
    <w:rsid w:val="57E803F5"/>
    <w:rsid w:val="57E96500"/>
    <w:rsid w:val="57EA7E8F"/>
    <w:rsid w:val="57EB223C"/>
    <w:rsid w:val="57EC61C5"/>
    <w:rsid w:val="57ED2F4E"/>
    <w:rsid w:val="57EE285D"/>
    <w:rsid w:val="57F0757E"/>
    <w:rsid w:val="57F43AF4"/>
    <w:rsid w:val="57F45500"/>
    <w:rsid w:val="57FB5134"/>
    <w:rsid w:val="57FF13B1"/>
    <w:rsid w:val="57FF60BE"/>
    <w:rsid w:val="57FF7E44"/>
    <w:rsid w:val="58011010"/>
    <w:rsid w:val="580140A0"/>
    <w:rsid w:val="58014276"/>
    <w:rsid w:val="580410BC"/>
    <w:rsid w:val="5805517E"/>
    <w:rsid w:val="58072446"/>
    <w:rsid w:val="58072C8A"/>
    <w:rsid w:val="580764A5"/>
    <w:rsid w:val="58080E23"/>
    <w:rsid w:val="58083D20"/>
    <w:rsid w:val="580A5FE8"/>
    <w:rsid w:val="580B3C2B"/>
    <w:rsid w:val="580C2BCA"/>
    <w:rsid w:val="58101177"/>
    <w:rsid w:val="58117126"/>
    <w:rsid w:val="58126B06"/>
    <w:rsid w:val="58127EEA"/>
    <w:rsid w:val="58154359"/>
    <w:rsid w:val="5818566E"/>
    <w:rsid w:val="581A3201"/>
    <w:rsid w:val="581B56DB"/>
    <w:rsid w:val="581C1473"/>
    <w:rsid w:val="581D58D2"/>
    <w:rsid w:val="581D7870"/>
    <w:rsid w:val="58200A6D"/>
    <w:rsid w:val="58211BEF"/>
    <w:rsid w:val="582120E8"/>
    <w:rsid w:val="582229F6"/>
    <w:rsid w:val="58267EEC"/>
    <w:rsid w:val="582772BB"/>
    <w:rsid w:val="582C4172"/>
    <w:rsid w:val="582C572A"/>
    <w:rsid w:val="58305DCB"/>
    <w:rsid w:val="5835071A"/>
    <w:rsid w:val="583739FC"/>
    <w:rsid w:val="583743ED"/>
    <w:rsid w:val="58375BEF"/>
    <w:rsid w:val="58384B3C"/>
    <w:rsid w:val="58392605"/>
    <w:rsid w:val="58396FDB"/>
    <w:rsid w:val="583A7D05"/>
    <w:rsid w:val="583D5F65"/>
    <w:rsid w:val="583E468E"/>
    <w:rsid w:val="58410447"/>
    <w:rsid w:val="584147C1"/>
    <w:rsid w:val="5842674B"/>
    <w:rsid w:val="58441515"/>
    <w:rsid w:val="5845753B"/>
    <w:rsid w:val="5847144C"/>
    <w:rsid w:val="5848213E"/>
    <w:rsid w:val="58482FE1"/>
    <w:rsid w:val="58487D84"/>
    <w:rsid w:val="584C393F"/>
    <w:rsid w:val="584D5D75"/>
    <w:rsid w:val="5852212B"/>
    <w:rsid w:val="585320A8"/>
    <w:rsid w:val="58545672"/>
    <w:rsid w:val="58567AB5"/>
    <w:rsid w:val="58574EAB"/>
    <w:rsid w:val="58585CA5"/>
    <w:rsid w:val="58596CDE"/>
    <w:rsid w:val="585B092C"/>
    <w:rsid w:val="585B10B9"/>
    <w:rsid w:val="585C6158"/>
    <w:rsid w:val="585D6F9C"/>
    <w:rsid w:val="5861667D"/>
    <w:rsid w:val="58641AEC"/>
    <w:rsid w:val="586427D1"/>
    <w:rsid w:val="58650076"/>
    <w:rsid w:val="58650960"/>
    <w:rsid w:val="58656261"/>
    <w:rsid w:val="586A2788"/>
    <w:rsid w:val="586D46D4"/>
    <w:rsid w:val="586E1419"/>
    <w:rsid w:val="58706754"/>
    <w:rsid w:val="5871574B"/>
    <w:rsid w:val="5874569D"/>
    <w:rsid w:val="58770828"/>
    <w:rsid w:val="5878524D"/>
    <w:rsid w:val="58791F38"/>
    <w:rsid w:val="5879559A"/>
    <w:rsid w:val="58797B8C"/>
    <w:rsid w:val="587A0515"/>
    <w:rsid w:val="587C51A5"/>
    <w:rsid w:val="587D55C8"/>
    <w:rsid w:val="587D734E"/>
    <w:rsid w:val="58807EF2"/>
    <w:rsid w:val="58811865"/>
    <w:rsid w:val="58842497"/>
    <w:rsid w:val="58855AA7"/>
    <w:rsid w:val="58870BA6"/>
    <w:rsid w:val="5889658F"/>
    <w:rsid w:val="588B228E"/>
    <w:rsid w:val="588D4B2A"/>
    <w:rsid w:val="588D72D6"/>
    <w:rsid w:val="5891045C"/>
    <w:rsid w:val="58921016"/>
    <w:rsid w:val="58934FB3"/>
    <w:rsid w:val="5894380C"/>
    <w:rsid w:val="58950C09"/>
    <w:rsid w:val="589535A1"/>
    <w:rsid w:val="58953CB0"/>
    <w:rsid w:val="58953CC0"/>
    <w:rsid w:val="5896165D"/>
    <w:rsid w:val="58972AEF"/>
    <w:rsid w:val="589C429B"/>
    <w:rsid w:val="589C7A3F"/>
    <w:rsid w:val="589E6A94"/>
    <w:rsid w:val="58A12A0B"/>
    <w:rsid w:val="58A25753"/>
    <w:rsid w:val="58A55B1A"/>
    <w:rsid w:val="58A648ED"/>
    <w:rsid w:val="58AE7C3C"/>
    <w:rsid w:val="58AF1523"/>
    <w:rsid w:val="58B156F2"/>
    <w:rsid w:val="58B35FC0"/>
    <w:rsid w:val="58B37F2D"/>
    <w:rsid w:val="58B41AD5"/>
    <w:rsid w:val="58B46AEA"/>
    <w:rsid w:val="58B670BC"/>
    <w:rsid w:val="58BC2AD1"/>
    <w:rsid w:val="58BC5933"/>
    <w:rsid w:val="58BD4E3C"/>
    <w:rsid w:val="58BF35DA"/>
    <w:rsid w:val="58C02B69"/>
    <w:rsid w:val="58C40553"/>
    <w:rsid w:val="58C71EE5"/>
    <w:rsid w:val="58C85CB1"/>
    <w:rsid w:val="58CC4CEC"/>
    <w:rsid w:val="58D075A3"/>
    <w:rsid w:val="58D34AB9"/>
    <w:rsid w:val="58D56F47"/>
    <w:rsid w:val="58DA3FC7"/>
    <w:rsid w:val="58DA5318"/>
    <w:rsid w:val="58DB06BA"/>
    <w:rsid w:val="58DB0AD7"/>
    <w:rsid w:val="58DC0A40"/>
    <w:rsid w:val="58DC1B94"/>
    <w:rsid w:val="58DD0952"/>
    <w:rsid w:val="58DD1FE9"/>
    <w:rsid w:val="58DF5C2E"/>
    <w:rsid w:val="58E53BE0"/>
    <w:rsid w:val="58E638BA"/>
    <w:rsid w:val="58E84E4D"/>
    <w:rsid w:val="58EC09CF"/>
    <w:rsid w:val="58F3597E"/>
    <w:rsid w:val="58F6095D"/>
    <w:rsid w:val="58F8225F"/>
    <w:rsid w:val="58FD0198"/>
    <w:rsid w:val="58FF5B07"/>
    <w:rsid w:val="590136D9"/>
    <w:rsid w:val="59026204"/>
    <w:rsid w:val="59033CB7"/>
    <w:rsid w:val="590673DA"/>
    <w:rsid w:val="59067671"/>
    <w:rsid w:val="590754AE"/>
    <w:rsid w:val="5907785F"/>
    <w:rsid w:val="59105366"/>
    <w:rsid w:val="591168C4"/>
    <w:rsid w:val="59117A89"/>
    <w:rsid w:val="591607BC"/>
    <w:rsid w:val="5917723C"/>
    <w:rsid w:val="591A3274"/>
    <w:rsid w:val="591A6D02"/>
    <w:rsid w:val="591B60C0"/>
    <w:rsid w:val="591D48D8"/>
    <w:rsid w:val="5923521A"/>
    <w:rsid w:val="592377C3"/>
    <w:rsid w:val="59242DAA"/>
    <w:rsid w:val="59280A7E"/>
    <w:rsid w:val="592D70C9"/>
    <w:rsid w:val="593033F1"/>
    <w:rsid w:val="59305A0F"/>
    <w:rsid w:val="59326FE4"/>
    <w:rsid w:val="59332D70"/>
    <w:rsid w:val="59344AD1"/>
    <w:rsid w:val="59372256"/>
    <w:rsid w:val="59390233"/>
    <w:rsid w:val="593B28DD"/>
    <w:rsid w:val="593C0FD4"/>
    <w:rsid w:val="594059DD"/>
    <w:rsid w:val="594165F1"/>
    <w:rsid w:val="59455F09"/>
    <w:rsid w:val="59461279"/>
    <w:rsid w:val="594B3F60"/>
    <w:rsid w:val="594B7109"/>
    <w:rsid w:val="594C4503"/>
    <w:rsid w:val="594C4F6B"/>
    <w:rsid w:val="594C5A42"/>
    <w:rsid w:val="594D7163"/>
    <w:rsid w:val="594F3EBF"/>
    <w:rsid w:val="59550057"/>
    <w:rsid w:val="595751F0"/>
    <w:rsid w:val="595B43B9"/>
    <w:rsid w:val="595C75E0"/>
    <w:rsid w:val="59614DAF"/>
    <w:rsid w:val="59626CAB"/>
    <w:rsid w:val="59657380"/>
    <w:rsid w:val="59662CE0"/>
    <w:rsid w:val="59674F2A"/>
    <w:rsid w:val="596831AF"/>
    <w:rsid w:val="59786D3C"/>
    <w:rsid w:val="597A18B7"/>
    <w:rsid w:val="597D188C"/>
    <w:rsid w:val="597F70EA"/>
    <w:rsid w:val="5980495B"/>
    <w:rsid w:val="598109A7"/>
    <w:rsid w:val="598129AB"/>
    <w:rsid w:val="59840C5B"/>
    <w:rsid w:val="598702BF"/>
    <w:rsid w:val="5989024C"/>
    <w:rsid w:val="5989682F"/>
    <w:rsid w:val="598C4723"/>
    <w:rsid w:val="598C5C8E"/>
    <w:rsid w:val="598D276A"/>
    <w:rsid w:val="598F5F8B"/>
    <w:rsid w:val="59930414"/>
    <w:rsid w:val="59982B07"/>
    <w:rsid w:val="599D5076"/>
    <w:rsid w:val="599F18C9"/>
    <w:rsid w:val="599F26FA"/>
    <w:rsid w:val="59A33373"/>
    <w:rsid w:val="59A374EF"/>
    <w:rsid w:val="59A64CE9"/>
    <w:rsid w:val="59A65253"/>
    <w:rsid w:val="59A777CD"/>
    <w:rsid w:val="59A8161B"/>
    <w:rsid w:val="59A951CB"/>
    <w:rsid w:val="59AA5075"/>
    <w:rsid w:val="59AC653A"/>
    <w:rsid w:val="59AD735E"/>
    <w:rsid w:val="59AF1E1C"/>
    <w:rsid w:val="59B20501"/>
    <w:rsid w:val="59B3086B"/>
    <w:rsid w:val="59B72EB0"/>
    <w:rsid w:val="59B73303"/>
    <w:rsid w:val="59B76A47"/>
    <w:rsid w:val="59BA1988"/>
    <w:rsid w:val="59BB327E"/>
    <w:rsid w:val="59BD5D37"/>
    <w:rsid w:val="59BF3E24"/>
    <w:rsid w:val="59C117D4"/>
    <w:rsid w:val="59C1646F"/>
    <w:rsid w:val="59C22CB3"/>
    <w:rsid w:val="59C41574"/>
    <w:rsid w:val="59C47F7F"/>
    <w:rsid w:val="59C7341D"/>
    <w:rsid w:val="59C827C8"/>
    <w:rsid w:val="59CB479E"/>
    <w:rsid w:val="59CC75E0"/>
    <w:rsid w:val="59CD4007"/>
    <w:rsid w:val="59CF65C7"/>
    <w:rsid w:val="59D23A33"/>
    <w:rsid w:val="59D3586F"/>
    <w:rsid w:val="59D62DE8"/>
    <w:rsid w:val="59D656F3"/>
    <w:rsid w:val="59D659D8"/>
    <w:rsid w:val="59D71D1B"/>
    <w:rsid w:val="59D82AE5"/>
    <w:rsid w:val="59D85215"/>
    <w:rsid w:val="59DA09B0"/>
    <w:rsid w:val="59DE6B7A"/>
    <w:rsid w:val="59E3595F"/>
    <w:rsid w:val="59E7794C"/>
    <w:rsid w:val="59E85EB3"/>
    <w:rsid w:val="59EB0626"/>
    <w:rsid w:val="59EC2A34"/>
    <w:rsid w:val="59EC3B82"/>
    <w:rsid w:val="59EC3F8B"/>
    <w:rsid w:val="59EF73BB"/>
    <w:rsid w:val="59F221A6"/>
    <w:rsid w:val="59F37B65"/>
    <w:rsid w:val="59F540F1"/>
    <w:rsid w:val="59F66920"/>
    <w:rsid w:val="59F75015"/>
    <w:rsid w:val="59FB592D"/>
    <w:rsid w:val="59FD5DEA"/>
    <w:rsid w:val="5A003558"/>
    <w:rsid w:val="5A0B553C"/>
    <w:rsid w:val="5A0C2447"/>
    <w:rsid w:val="5A0C343B"/>
    <w:rsid w:val="5A0C6E99"/>
    <w:rsid w:val="5A0E3F99"/>
    <w:rsid w:val="5A100086"/>
    <w:rsid w:val="5A126E2A"/>
    <w:rsid w:val="5A127D10"/>
    <w:rsid w:val="5A13056F"/>
    <w:rsid w:val="5A1378EE"/>
    <w:rsid w:val="5A1D3B87"/>
    <w:rsid w:val="5A1D4D72"/>
    <w:rsid w:val="5A1E11B4"/>
    <w:rsid w:val="5A202381"/>
    <w:rsid w:val="5A2122BA"/>
    <w:rsid w:val="5A2153A3"/>
    <w:rsid w:val="5A2741B9"/>
    <w:rsid w:val="5A277E86"/>
    <w:rsid w:val="5A284D0C"/>
    <w:rsid w:val="5A2B1A0B"/>
    <w:rsid w:val="5A2B39B0"/>
    <w:rsid w:val="5A2B621A"/>
    <w:rsid w:val="5A2D1D08"/>
    <w:rsid w:val="5A2D52DB"/>
    <w:rsid w:val="5A2F20B0"/>
    <w:rsid w:val="5A30605D"/>
    <w:rsid w:val="5A3735C8"/>
    <w:rsid w:val="5A393AF0"/>
    <w:rsid w:val="5A3C2DAA"/>
    <w:rsid w:val="5A3E7963"/>
    <w:rsid w:val="5A40498F"/>
    <w:rsid w:val="5A413989"/>
    <w:rsid w:val="5A4248B4"/>
    <w:rsid w:val="5A42552C"/>
    <w:rsid w:val="5A4259D2"/>
    <w:rsid w:val="5A441A1D"/>
    <w:rsid w:val="5A474C1D"/>
    <w:rsid w:val="5A4809D2"/>
    <w:rsid w:val="5A4C40F0"/>
    <w:rsid w:val="5A4C6641"/>
    <w:rsid w:val="5A4C7C1A"/>
    <w:rsid w:val="5A502962"/>
    <w:rsid w:val="5A522C8B"/>
    <w:rsid w:val="5A5340B7"/>
    <w:rsid w:val="5A53595B"/>
    <w:rsid w:val="5A536478"/>
    <w:rsid w:val="5A5369EB"/>
    <w:rsid w:val="5A571CA9"/>
    <w:rsid w:val="5A5C217C"/>
    <w:rsid w:val="5A5C3404"/>
    <w:rsid w:val="5A643BCD"/>
    <w:rsid w:val="5A65797E"/>
    <w:rsid w:val="5A67096B"/>
    <w:rsid w:val="5A6A7BEB"/>
    <w:rsid w:val="5A6B03EC"/>
    <w:rsid w:val="5A6B0AA4"/>
    <w:rsid w:val="5A6C55EE"/>
    <w:rsid w:val="5A6D0BB4"/>
    <w:rsid w:val="5A6E704A"/>
    <w:rsid w:val="5A6E78FB"/>
    <w:rsid w:val="5A6F34DF"/>
    <w:rsid w:val="5A701307"/>
    <w:rsid w:val="5A72698C"/>
    <w:rsid w:val="5A73530C"/>
    <w:rsid w:val="5A7456E0"/>
    <w:rsid w:val="5A7515AD"/>
    <w:rsid w:val="5A7572C0"/>
    <w:rsid w:val="5A7644F3"/>
    <w:rsid w:val="5A79361F"/>
    <w:rsid w:val="5A7A3C90"/>
    <w:rsid w:val="5A7B2583"/>
    <w:rsid w:val="5A7E03F1"/>
    <w:rsid w:val="5A7E6698"/>
    <w:rsid w:val="5A7F3D9F"/>
    <w:rsid w:val="5A83091B"/>
    <w:rsid w:val="5A8452A0"/>
    <w:rsid w:val="5A8769EE"/>
    <w:rsid w:val="5A894D39"/>
    <w:rsid w:val="5A896C32"/>
    <w:rsid w:val="5A897391"/>
    <w:rsid w:val="5A8A1144"/>
    <w:rsid w:val="5A8D3B2A"/>
    <w:rsid w:val="5A8D55CC"/>
    <w:rsid w:val="5A8E22A7"/>
    <w:rsid w:val="5A8F066B"/>
    <w:rsid w:val="5A912ABE"/>
    <w:rsid w:val="5A92400A"/>
    <w:rsid w:val="5A92688D"/>
    <w:rsid w:val="5A96397F"/>
    <w:rsid w:val="5A98519D"/>
    <w:rsid w:val="5A9878E0"/>
    <w:rsid w:val="5A991373"/>
    <w:rsid w:val="5A9A2F7E"/>
    <w:rsid w:val="5A9A5090"/>
    <w:rsid w:val="5A9B0A46"/>
    <w:rsid w:val="5A9C0128"/>
    <w:rsid w:val="5A9C35A1"/>
    <w:rsid w:val="5A9D3FDF"/>
    <w:rsid w:val="5A9F172F"/>
    <w:rsid w:val="5AA15C62"/>
    <w:rsid w:val="5AA6232F"/>
    <w:rsid w:val="5AA654A4"/>
    <w:rsid w:val="5AA7737D"/>
    <w:rsid w:val="5AA87AC3"/>
    <w:rsid w:val="5AA87D2C"/>
    <w:rsid w:val="5AA950CC"/>
    <w:rsid w:val="5AAD3120"/>
    <w:rsid w:val="5AAD4392"/>
    <w:rsid w:val="5AAD6B5B"/>
    <w:rsid w:val="5AAF086E"/>
    <w:rsid w:val="5AB125CD"/>
    <w:rsid w:val="5AB271CB"/>
    <w:rsid w:val="5AB96766"/>
    <w:rsid w:val="5AB97304"/>
    <w:rsid w:val="5AB973B3"/>
    <w:rsid w:val="5ABA08AC"/>
    <w:rsid w:val="5ABC4BDF"/>
    <w:rsid w:val="5ABC6F7C"/>
    <w:rsid w:val="5ABE6CC9"/>
    <w:rsid w:val="5AC14792"/>
    <w:rsid w:val="5AC219DD"/>
    <w:rsid w:val="5AC3439C"/>
    <w:rsid w:val="5AC615C2"/>
    <w:rsid w:val="5AC73E2E"/>
    <w:rsid w:val="5AC92DA5"/>
    <w:rsid w:val="5AC936D1"/>
    <w:rsid w:val="5ACA71A3"/>
    <w:rsid w:val="5ACB5CF6"/>
    <w:rsid w:val="5ACC0266"/>
    <w:rsid w:val="5ACC3C41"/>
    <w:rsid w:val="5ACE3B05"/>
    <w:rsid w:val="5ACE7864"/>
    <w:rsid w:val="5ACF4D73"/>
    <w:rsid w:val="5ACF5911"/>
    <w:rsid w:val="5AD11738"/>
    <w:rsid w:val="5AD50E85"/>
    <w:rsid w:val="5AD535BA"/>
    <w:rsid w:val="5AD659E2"/>
    <w:rsid w:val="5AD7598A"/>
    <w:rsid w:val="5AD94131"/>
    <w:rsid w:val="5ADB165C"/>
    <w:rsid w:val="5ADD20C9"/>
    <w:rsid w:val="5ADE46BD"/>
    <w:rsid w:val="5AE1619F"/>
    <w:rsid w:val="5AE5099E"/>
    <w:rsid w:val="5AE50F56"/>
    <w:rsid w:val="5AE73EF2"/>
    <w:rsid w:val="5AEA3BA2"/>
    <w:rsid w:val="5AED0D30"/>
    <w:rsid w:val="5AED37B8"/>
    <w:rsid w:val="5AF324FC"/>
    <w:rsid w:val="5AFC0F5C"/>
    <w:rsid w:val="5AFF703D"/>
    <w:rsid w:val="5B024AD6"/>
    <w:rsid w:val="5B031AF6"/>
    <w:rsid w:val="5B036A81"/>
    <w:rsid w:val="5B04273E"/>
    <w:rsid w:val="5B044C9B"/>
    <w:rsid w:val="5B055ED8"/>
    <w:rsid w:val="5B074966"/>
    <w:rsid w:val="5B081907"/>
    <w:rsid w:val="5B0A0562"/>
    <w:rsid w:val="5B0A59A5"/>
    <w:rsid w:val="5B0F64C3"/>
    <w:rsid w:val="5B111B4C"/>
    <w:rsid w:val="5B112AB1"/>
    <w:rsid w:val="5B133E50"/>
    <w:rsid w:val="5B142965"/>
    <w:rsid w:val="5B142D30"/>
    <w:rsid w:val="5B1B55F6"/>
    <w:rsid w:val="5B1B664F"/>
    <w:rsid w:val="5B1C3C9D"/>
    <w:rsid w:val="5B1E56A6"/>
    <w:rsid w:val="5B205EB2"/>
    <w:rsid w:val="5B20774A"/>
    <w:rsid w:val="5B21399B"/>
    <w:rsid w:val="5B245F83"/>
    <w:rsid w:val="5B2514AB"/>
    <w:rsid w:val="5B2818DA"/>
    <w:rsid w:val="5B2A4276"/>
    <w:rsid w:val="5B2A769D"/>
    <w:rsid w:val="5B2C5305"/>
    <w:rsid w:val="5B2D5295"/>
    <w:rsid w:val="5B2E257D"/>
    <w:rsid w:val="5B311D9B"/>
    <w:rsid w:val="5B313F92"/>
    <w:rsid w:val="5B3165EC"/>
    <w:rsid w:val="5B3234E8"/>
    <w:rsid w:val="5B3658BE"/>
    <w:rsid w:val="5B383E62"/>
    <w:rsid w:val="5B3D2687"/>
    <w:rsid w:val="5B3D72DB"/>
    <w:rsid w:val="5B3F5BCE"/>
    <w:rsid w:val="5B4076DF"/>
    <w:rsid w:val="5B4316C9"/>
    <w:rsid w:val="5B431DF0"/>
    <w:rsid w:val="5B45699C"/>
    <w:rsid w:val="5B462446"/>
    <w:rsid w:val="5B467DC1"/>
    <w:rsid w:val="5B484890"/>
    <w:rsid w:val="5B4B1AD0"/>
    <w:rsid w:val="5B4B4A7E"/>
    <w:rsid w:val="5B4D0F59"/>
    <w:rsid w:val="5B4D4D14"/>
    <w:rsid w:val="5B515EAB"/>
    <w:rsid w:val="5B5262B8"/>
    <w:rsid w:val="5B565E59"/>
    <w:rsid w:val="5B567D13"/>
    <w:rsid w:val="5B5D205B"/>
    <w:rsid w:val="5B5E0ADF"/>
    <w:rsid w:val="5B5E366E"/>
    <w:rsid w:val="5B614A63"/>
    <w:rsid w:val="5B663490"/>
    <w:rsid w:val="5B6767BC"/>
    <w:rsid w:val="5B6D47AC"/>
    <w:rsid w:val="5B6E64E2"/>
    <w:rsid w:val="5B6F3C0F"/>
    <w:rsid w:val="5B6F7D2F"/>
    <w:rsid w:val="5B706F7D"/>
    <w:rsid w:val="5B7135A6"/>
    <w:rsid w:val="5B761C96"/>
    <w:rsid w:val="5B777472"/>
    <w:rsid w:val="5B7E7BD6"/>
    <w:rsid w:val="5B8014AE"/>
    <w:rsid w:val="5B810E5C"/>
    <w:rsid w:val="5B824FB0"/>
    <w:rsid w:val="5B827ED6"/>
    <w:rsid w:val="5B845557"/>
    <w:rsid w:val="5B8571F1"/>
    <w:rsid w:val="5B8659B9"/>
    <w:rsid w:val="5B873ADF"/>
    <w:rsid w:val="5B8A6A6A"/>
    <w:rsid w:val="5B8D0530"/>
    <w:rsid w:val="5B8D0B11"/>
    <w:rsid w:val="5B903ECB"/>
    <w:rsid w:val="5B930F12"/>
    <w:rsid w:val="5B9411CB"/>
    <w:rsid w:val="5B962AFE"/>
    <w:rsid w:val="5B971F0C"/>
    <w:rsid w:val="5B98135F"/>
    <w:rsid w:val="5B994922"/>
    <w:rsid w:val="5B9A3118"/>
    <w:rsid w:val="5B9B2676"/>
    <w:rsid w:val="5BA04487"/>
    <w:rsid w:val="5BA243FF"/>
    <w:rsid w:val="5BA47393"/>
    <w:rsid w:val="5BA52596"/>
    <w:rsid w:val="5BA62D9D"/>
    <w:rsid w:val="5BA8390B"/>
    <w:rsid w:val="5BA87560"/>
    <w:rsid w:val="5BA9501A"/>
    <w:rsid w:val="5BAB2526"/>
    <w:rsid w:val="5BAC3FD2"/>
    <w:rsid w:val="5BAE38DE"/>
    <w:rsid w:val="5BAE6E10"/>
    <w:rsid w:val="5BAF0357"/>
    <w:rsid w:val="5BB525C4"/>
    <w:rsid w:val="5BB66FC5"/>
    <w:rsid w:val="5BB74B75"/>
    <w:rsid w:val="5BB7532C"/>
    <w:rsid w:val="5BBB4E5C"/>
    <w:rsid w:val="5BBB75B5"/>
    <w:rsid w:val="5BBC75B4"/>
    <w:rsid w:val="5BBE11E6"/>
    <w:rsid w:val="5BBE5AA1"/>
    <w:rsid w:val="5BC13043"/>
    <w:rsid w:val="5BC21B4E"/>
    <w:rsid w:val="5BC343BA"/>
    <w:rsid w:val="5BC37968"/>
    <w:rsid w:val="5BC82506"/>
    <w:rsid w:val="5BC84EBC"/>
    <w:rsid w:val="5BCC354F"/>
    <w:rsid w:val="5BCC694B"/>
    <w:rsid w:val="5BCD56D6"/>
    <w:rsid w:val="5BCF5ADD"/>
    <w:rsid w:val="5BD1622A"/>
    <w:rsid w:val="5BD26640"/>
    <w:rsid w:val="5BD45412"/>
    <w:rsid w:val="5BD63FD3"/>
    <w:rsid w:val="5BD9258D"/>
    <w:rsid w:val="5BDA1854"/>
    <w:rsid w:val="5BDA747B"/>
    <w:rsid w:val="5BDC1C3C"/>
    <w:rsid w:val="5BDD3C4E"/>
    <w:rsid w:val="5BDE3D16"/>
    <w:rsid w:val="5BDF0EE9"/>
    <w:rsid w:val="5BDF61B4"/>
    <w:rsid w:val="5BE0404E"/>
    <w:rsid w:val="5BE23753"/>
    <w:rsid w:val="5BE40924"/>
    <w:rsid w:val="5BE850D0"/>
    <w:rsid w:val="5BE85C90"/>
    <w:rsid w:val="5BE87DE5"/>
    <w:rsid w:val="5BE94BF9"/>
    <w:rsid w:val="5BE94C01"/>
    <w:rsid w:val="5BEA2C62"/>
    <w:rsid w:val="5BEC1B97"/>
    <w:rsid w:val="5BED0502"/>
    <w:rsid w:val="5BED063A"/>
    <w:rsid w:val="5BED179E"/>
    <w:rsid w:val="5BED1BED"/>
    <w:rsid w:val="5BEE5CAC"/>
    <w:rsid w:val="5BF05667"/>
    <w:rsid w:val="5BF51499"/>
    <w:rsid w:val="5BF77913"/>
    <w:rsid w:val="5BF82D2E"/>
    <w:rsid w:val="5BFB0D3A"/>
    <w:rsid w:val="5BFB69F9"/>
    <w:rsid w:val="5BFD0124"/>
    <w:rsid w:val="5BFD5E2A"/>
    <w:rsid w:val="5BFE3647"/>
    <w:rsid w:val="5C045B35"/>
    <w:rsid w:val="5C070A25"/>
    <w:rsid w:val="5C076646"/>
    <w:rsid w:val="5C076DC9"/>
    <w:rsid w:val="5C0D18DA"/>
    <w:rsid w:val="5C0D65E3"/>
    <w:rsid w:val="5C0F722E"/>
    <w:rsid w:val="5C115D4A"/>
    <w:rsid w:val="5C123345"/>
    <w:rsid w:val="5C1268D1"/>
    <w:rsid w:val="5C171DAD"/>
    <w:rsid w:val="5C1A71C7"/>
    <w:rsid w:val="5C1B059B"/>
    <w:rsid w:val="5C1E1F95"/>
    <w:rsid w:val="5C202854"/>
    <w:rsid w:val="5C21095F"/>
    <w:rsid w:val="5C223ED2"/>
    <w:rsid w:val="5C22737D"/>
    <w:rsid w:val="5C2514A9"/>
    <w:rsid w:val="5C252340"/>
    <w:rsid w:val="5C277C7A"/>
    <w:rsid w:val="5C2943C3"/>
    <w:rsid w:val="5C295F2A"/>
    <w:rsid w:val="5C2A0AE9"/>
    <w:rsid w:val="5C2B1FAE"/>
    <w:rsid w:val="5C2D1B77"/>
    <w:rsid w:val="5C3033E2"/>
    <w:rsid w:val="5C3325E4"/>
    <w:rsid w:val="5C3411A7"/>
    <w:rsid w:val="5C3733C0"/>
    <w:rsid w:val="5C386631"/>
    <w:rsid w:val="5C390B32"/>
    <w:rsid w:val="5C3A24D2"/>
    <w:rsid w:val="5C3C2906"/>
    <w:rsid w:val="5C3C43D0"/>
    <w:rsid w:val="5C3E3B85"/>
    <w:rsid w:val="5C3E56C4"/>
    <w:rsid w:val="5C3F38C0"/>
    <w:rsid w:val="5C40465F"/>
    <w:rsid w:val="5C46712D"/>
    <w:rsid w:val="5C472F8F"/>
    <w:rsid w:val="5C477F20"/>
    <w:rsid w:val="5C490F6F"/>
    <w:rsid w:val="5C4A3E3D"/>
    <w:rsid w:val="5C4B4B2B"/>
    <w:rsid w:val="5C4B7CFA"/>
    <w:rsid w:val="5C4C1B57"/>
    <w:rsid w:val="5C4C4432"/>
    <w:rsid w:val="5C4D4D4B"/>
    <w:rsid w:val="5C51623A"/>
    <w:rsid w:val="5C544527"/>
    <w:rsid w:val="5C5876DB"/>
    <w:rsid w:val="5C5C7976"/>
    <w:rsid w:val="5C6653F4"/>
    <w:rsid w:val="5C6D2052"/>
    <w:rsid w:val="5C711168"/>
    <w:rsid w:val="5C721C91"/>
    <w:rsid w:val="5C7A19F5"/>
    <w:rsid w:val="5C7B258B"/>
    <w:rsid w:val="5C7B39BF"/>
    <w:rsid w:val="5C7C0A94"/>
    <w:rsid w:val="5C7C6304"/>
    <w:rsid w:val="5C80007A"/>
    <w:rsid w:val="5C82414E"/>
    <w:rsid w:val="5C827065"/>
    <w:rsid w:val="5C830441"/>
    <w:rsid w:val="5C845807"/>
    <w:rsid w:val="5C86412A"/>
    <w:rsid w:val="5C8900B3"/>
    <w:rsid w:val="5C8A1EA6"/>
    <w:rsid w:val="5C8D2D96"/>
    <w:rsid w:val="5C9063F7"/>
    <w:rsid w:val="5C927C5F"/>
    <w:rsid w:val="5C937240"/>
    <w:rsid w:val="5C941745"/>
    <w:rsid w:val="5C94379F"/>
    <w:rsid w:val="5C965684"/>
    <w:rsid w:val="5C997A1C"/>
    <w:rsid w:val="5C9B457C"/>
    <w:rsid w:val="5C9B507A"/>
    <w:rsid w:val="5C9F54BA"/>
    <w:rsid w:val="5CA17519"/>
    <w:rsid w:val="5CA23DFC"/>
    <w:rsid w:val="5CA61D1D"/>
    <w:rsid w:val="5CAA09A3"/>
    <w:rsid w:val="5CAA2358"/>
    <w:rsid w:val="5CB111ED"/>
    <w:rsid w:val="5CB14D99"/>
    <w:rsid w:val="5CB32F3C"/>
    <w:rsid w:val="5CB33545"/>
    <w:rsid w:val="5CB41B04"/>
    <w:rsid w:val="5CB91C79"/>
    <w:rsid w:val="5CBF5E7D"/>
    <w:rsid w:val="5CBF7347"/>
    <w:rsid w:val="5CC019E0"/>
    <w:rsid w:val="5CC2096B"/>
    <w:rsid w:val="5CC5784C"/>
    <w:rsid w:val="5CC8335C"/>
    <w:rsid w:val="5CCA5E78"/>
    <w:rsid w:val="5CCE0C68"/>
    <w:rsid w:val="5CD01B96"/>
    <w:rsid w:val="5CD021D6"/>
    <w:rsid w:val="5CD32DE2"/>
    <w:rsid w:val="5CD449C1"/>
    <w:rsid w:val="5CD579A7"/>
    <w:rsid w:val="5CD63B5A"/>
    <w:rsid w:val="5CDA4D11"/>
    <w:rsid w:val="5CDB365F"/>
    <w:rsid w:val="5CDB46E8"/>
    <w:rsid w:val="5CDD35E5"/>
    <w:rsid w:val="5CDF7CBF"/>
    <w:rsid w:val="5CE23667"/>
    <w:rsid w:val="5CE32295"/>
    <w:rsid w:val="5CE350D3"/>
    <w:rsid w:val="5CE40A41"/>
    <w:rsid w:val="5CE411C5"/>
    <w:rsid w:val="5CE5502D"/>
    <w:rsid w:val="5CE84C63"/>
    <w:rsid w:val="5CED11BA"/>
    <w:rsid w:val="5CF0614F"/>
    <w:rsid w:val="5CF1401A"/>
    <w:rsid w:val="5CF21130"/>
    <w:rsid w:val="5CF2270F"/>
    <w:rsid w:val="5CF4456A"/>
    <w:rsid w:val="5CF5410F"/>
    <w:rsid w:val="5CF706DA"/>
    <w:rsid w:val="5CFE1B9B"/>
    <w:rsid w:val="5CFE374C"/>
    <w:rsid w:val="5D016EC1"/>
    <w:rsid w:val="5D022502"/>
    <w:rsid w:val="5D022A11"/>
    <w:rsid w:val="5D0378F3"/>
    <w:rsid w:val="5D042D16"/>
    <w:rsid w:val="5D050C35"/>
    <w:rsid w:val="5D052209"/>
    <w:rsid w:val="5D0852AA"/>
    <w:rsid w:val="5D0A1DE2"/>
    <w:rsid w:val="5D0A2FB6"/>
    <w:rsid w:val="5D0D2AED"/>
    <w:rsid w:val="5D0D5881"/>
    <w:rsid w:val="5D105E85"/>
    <w:rsid w:val="5D1229D1"/>
    <w:rsid w:val="5D124BEB"/>
    <w:rsid w:val="5D181F56"/>
    <w:rsid w:val="5D192D21"/>
    <w:rsid w:val="5D196EE0"/>
    <w:rsid w:val="5D1B6989"/>
    <w:rsid w:val="5D1C4940"/>
    <w:rsid w:val="5D1D7AEA"/>
    <w:rsid w:val="5D1F2192"/>
    <w:rsid w:val="5D1F638C"/>
    <w:rsid w:val="5D2027C1"/>
    <w:rsid w:val="5D222AF8"/>
    <w:rsid w:val="5D225CD1"/>
    <w:rsid w:val="5D246C92"/>
    <w:rsid w:val="5D251608"/>
    <w:rsid w:val="5D2E2C05"/>
    <w:rsid w:val="5D30184F"/>
    <w:rsid w:val="5D3354F7"/>
    <w:rsid w:val="5D344F0C"/>
    <w:rsid w:val="5D347D4B"/>
    <w:rsid w:val="5D3517D4"/>
    <w:rsid w:val="5D351CAC"/>
    <w:rsid w:val="5D36132B"/>
    <w:rsid w:val="5D370DA4"/>
    <w:rsid w:val="5D374B31"/>
    <w:rsid w:val="5D380A49"/>
    <w:rsid w:val="5D3A39E8"/>
    <w:rsid w:val="5D3C30C3"/>
    <w:rsid w:val="5D3E118C"/>
    <w:rsid w:val="5D3E7EAB"/>
    <w:rsid w:val="5D42417E"/>
    <w:rsid w:val="5D434EEC"/>
    <w:rsid w:val="5D455325"/>
    <w:rsid w:val="5D457821"/>
    <w:rsid w:val="5D476717"/>
    <w:rsid w:val="5D4B6725"/>
    <w:rsid w:val="5D4C186A"/>
    <w:rsid w:val="5D4E3C19"/>
    <w:rsid w:val="5D4F59DC"/>
    <w:rsid w:val="5D5054BD"/>
    <w:rsid w:val="5D52062A"/>
    <w:rsid w:val="5D526ECB"/>
    <w:rsid w:val="5D542081"/>
    <w:rsid w:val="5D557BB1"/>
    <w:rsid w:val="5D5B1830"/>
    <w:rsid w:val="5D5C0923"/>
    <w:rsid w:val="5D5C7E28"/>
    <w:rsid w:val="5D5E42B6"/>
    <w:rsid w:val="5D6759B7"/>
    <w:rsid w:val="5D6A2EAD"/>
    <w:rsid w:val="5D6B346D"/>
    <w:rsid w:val="5D6D0DA7"/>
    <w:rsid w:val="5D6D21D3"/>
    <w:rsid w:val="5D6E7931"/>
    <w:rsid w:val="5D6F285F"/>
    <w:rsid w:val="5D70705D"/>
    <w:rsid w:val="5D7521BB"/>
    <w:rsid w:val="5D770CE5"/>
    <w:rsid w:val="5D7A02B5"/>
    <w:rsid w:val="5D7A5BD8"/>
    <w:rsid w:val="5D7B2DB9"/>
    <w:rsid w:val="5D7B46E1"/>
    <w:rsid w:val="5D7E4716"/>
    <w:rsid w:val="5D7F647C"/>
    <w:rsid w:val="5D8502E6"/>
    <w:rsid w:val="5D8651D3"/>
    <w:rsid w:val="5D8A0C5D"/>
    <w:rsid w:val="5D8C6422"/>
    <w:rsid w:val="5D8E0529"/>
    <w:rsid w:val="5D8F526A"/>
    <w:rsid w:val="5D911792"/>
    <w:rsid w:val="5D93138F"/>
    <w:rsid w:val="5D9679B9"/>
    <w:rsid w:val="5D9859BE"/>
    <w:rsid w:val="5D9902FA"/>
    <w:rsid w:val="5D9A71F6"/>
    <w:rsid w:val="5D9C52C3"/>
    <w:rsid w:val="5D9E0141"/>
    <w:rsid w:val="5D9F2E15"/>
    <w:rsid w:val="5D9F52C6"/>
    <w:rsid w:val="5DA77034"/>
    <w:rsid w:val="5DA7742D"/>
    <w:rsid w:val="5DA960E3"/>
    <w:rsid w:val="5DAB7171"/>
    <w:rsid w:val="5DAC313B"/>
    <w:rsid w:val="5DAF3678"/>
    <w:rsid w:val="5DB138EE"/>
    <w:rsid w:val="5DB32C79"/>
    <w:rsid w:val="5DB62169"/>
    <w:rsid w:val="5DB855DF"/>
    <w:rsid w:val="5DBA3E7C"/>
    <w:rsid w:val="5DBB263A"/>
    <w:rsid w:val="5DBB3E28"/>
    <w:rsid w:val="5DBF5977"/>
    <w:rsid w:val="5DBF6A1F"/>
    <w:rsid w:val="5DC157B2"/>
    <w:rsid w:val="5DC353E7"/>
    <w:rsid w:val="5DC51D50"/>
    <w:rsid w:val="5DC60E60"/>
    <w:rsid w:val="5DC6645B"/>
    <w:rsid w:val="5DC72563"/>
    <w:rsid w:val="5DC82C5D"/>
    <w:rsid w:val="5DCA3597"/>
    <w:rsid w:val="5DCB71F5"/>
    <w:rsid w:val="5DCC6649"/>
    <w:rsid w:val="5DCD4CAB"/>
    <w:rsid w:val="5DCE71B8"/>
    <w:rsid w:val="5DCF7526"/>
    <w:rsid w:val="5DD32D76"/>
    <w:rsid w:val="5DD73397"/>
    <w:rsid w:val="5DD96EDE"/>
    <w:rsid w:val="5DE24180"/>
    <w:rsid w:val="5DE33C47"/>
    <w:rsid w:val="5DE34407"/>
    <w:rsid w:val="5DE47693"/>
    <w:rsid w:val="5DE752A7"/>
    <w:rsid w:val="5DE940D2"/>
    <w:rsid w:val="5DEA52DF"/>
    <w:rsid w:val="5DEB1A52"/>
    <w:rsid w:val="5DEB48AB"/>
    <w:rsid w:val="5DF22656"/>
    <w:rsid w:val="5DF4569C"/>
    <w:rsid w:val="5DF85512"/>
    <w:rsid w:val="5DFA5434"/>
    <w:rsid w:val="5DFB6CC7"/>
    <w:rsid w:val="5DFB6DD1"/>
    <w:rsid w:val="5DFC1BEE"/>
    <w:rsid w:val="5E02164A"/>
    <w:rsid w:val="5E0456B9"/>
    <w:rsid w:val="5E051941"/>
    <w:rsid w:val="5E0570A6"/>
    <w:rsid w:val="5E0815B0"/>
    <w:rsid w:val="5E0E3F48"/>
    <w:rsid w:val="5E112AC0"/>
    <w:rsid w:val="5E113E0C"/>
    <w:rsid w:val="5E115E7D"/>
    <w:rsid w:val="5E133D46"/>
    <w:rsid w:val="5E162827"/>
    <w:rsid w:val="5E1A2968"/>
    <w:rsid w:val="5E1C2350"/>
    <w:rsid w:val="5E1F61BB"/>
    <w:rsid w:val="5E1F752A"/>
    <w:rsid w:val="5E203F68"/>
    <w:rsid w:val="5E2210C0"/>
    <w:rsid w:val="5E274919"/>
    <w:rsid w:val="5E287679"/>
    <w:rsid w:val="5E294791"/>
    <w:rsid w:val="5E297702"/>
    <w:rsid w:val="5E2C0A51"/>
    <w:rsid w:val="5E2C3805"/>
    <w:rsid w:val="5E2D5F77"/>
    <w:rsid w:val="5E2D6CA1"/>
    <w:rsid w:val="5E30712D"/>
    <w:rsid w:val="5E336ED5"/>
    <w:rsid w:val="5E3557DF"/>
    <w:rsid w:val="5E3B0346"/>
    <w:rsid w:val="5E3B34B4"/>
    <w:rsid w:val="5E3F2492"/>
    <w:rsid w:val="5E3F3850"/>
    <w:rsid w:val="5E407E11"/>
    <w:rsid w:val="5E451E42"/>
    <w:rsid w:val="5E4B6178"/>
    <w:rsid w:val="5E4D684F"/>
    <w:rsid w:val="5E4F368A"/>
    <w:rsid w:val="5E4F477D"/>
    <w:rsid w:val="5E5017C2"/>
    <w:rsid w:val="5E527219"/>
    <w:rsid w:val="5E53005A"/>
    <w:rsid w:val="5E577B47"/>
    <w:rsid w:val="5E581D86"/>
    <w:rsid w:val="5E586F5D"/>
    <w:rsid w:val="5E5A4C46"/>
    <w:rsid w:val="5E5C07E5"/>
    <w:rsid w:val="5E5C2A75"/>
    <w:rsid w:val="5E5D0307"/>
    <w:rsid w:val="5E5D0548"/>
    <w:rsid w:val="5E5D6D39"/>
    <w:rsid w:val="5E6340E3"/>
    <w:rsid w:val="5E635DFB"/>
    <w:rsid w:val="5E656348"/>
    <w:rsid w:val="5E68671E"/>
    <w:rsid w:val="5E694A52"/>
    <w:rsid w:val="5E6B07EB"/>
    <w:rsid w:val="5E6C000B"/>
    <w:rsid w:val="5E6E11F5"/>
    <w:rsid w:val="5E70364E"/>
    <w:rsid w:val="5E703753"/>
    <w:rsid w:val="5E715A73"/>
    <w:rsid w:val="5E71622B"/>
    <w:rsid w:val="5E716655"/>
    <w:rsid w:val="5E741D52"/>
    <w:rsid w:val="5E7625A8"/>
    <w:rsid w:val="5E79532F"/>
    <w:rsid w:val="5E7E6FEF"/>
    <w:rsid w:val="5E7F7E3E"/>
    <w:rsid w:val="5E803B8D"/>
    <w:rsid w:val="5E804925"/>
    <w:rsid w:val="5E811D16"/>
    <w:rsid w:val="5E817155"/>
    <w:rsid w:val="5E834E6D"/>
    <w:rsid w:val="5E8967CD"/>
    <w:rsid w:val="5E8B17AC"/>
    <w:rsid w:val="5E8E1298"/>
    <w:rsid w:val="5E8F103A"/>
    <w:rsid w:val="5E913BD8"/>
    <w:rsid w:val="5E927C09"/>
    <w:rsid w:val="5E930CE5"/>
    <w:rsid w:val="5E931106"/>
    <w:rsid w:val="5E931160"/>
    <w:rsid w:val="5E937BCE"/>
    <w:rsid w:val="5E943CE8"/>
    <w:rsid w:val="5E946A52"/>
    <w:rsid w:val="5E950E07"/>
    <w:rsid w:val="5E970519"/>
    <w:rsid w:val="5E994CBF"/>
    <w:rsid w:val="5E9966B4"/>
    <w:rsid w:val="5E9C258C"/>
    <w:rsid w:val="5E9D4EFD"/>
    <w:rsid w:val="5EA404AB"/>
    <w:rsid w:val="5EA44209"/>
    <w:rsid w:val="5EA56E65"/>
    <w:rsid w:val="5EA81AC8"/>
    <w:rsid w:val="5EAA1BDF"/>
    <w:rsid w:val="5EAA3DDC"/>
    <w:rsid w:val="5EAE0D6A"/>
    <w:rsid w:val="5EB02D87"/>
    <w:rsid w:val="5EB10289"/>
    <w:rsid w:val="5EB10EEC"/>
    <w:rsid w:val="5EB8403F"/>
    <w:rsid w:val="5EBC48FB"/>
    <w:rsid w:val="5EC00565"/>
    <w:rsid w:val="5EC04A1D"/>
    <w:rsid w:val="5EC24071"/>
    <w:rsid w:val="5EC33F24"/>
    <w:rsid w:val="5EC45F0B"/>
    <w:rsid w:val="5EC823BD"/>
    <w:rsid w:val="5EC87E27"/>
    <w:rsid w:val="5EC9181A"/>
    <w:rsid w:val="5ECC5ECC"/>
    <w:rsid w:val="5ECD469D"/>
    <w:rsid w:val="5ECD6518"/>
    <w:rsid w:val="5ECE41D2"/>
    <w:rsid w:val="5ECE4CEA"/>
    <w:rsid w:val="5ECE60C7"/>
    <w:rsid w:val="5ECE77F7"/>
    <w:rsid w:val="5ECF368C"/>
    <w:rsid w:val="5ECF4DEB"/>
    <w:rsid w:val="5ED05CF1"/>
    <w:rsid w:val="5ED93A61"/>
    <w:rsid w:val="5ED94CD3"/>
    <w:rsid w:val="5EDA19CB"/>
    <w:rsid w:val="5EDB375A"/>
    <w:rsid w:val="5EDE18EB"/>
    <w:rsid w:val="5EDE6159"/>
    <w:rsid w:val="5EE15E4B"/>
    <w:rsid w:val="5EE21544"/>
    <w:rsid w:val="5EE4622D"/>
    <w:rsid w:val="5EE474D6"/>
    <w:rsid w:val="5EE477C6"/>
    <w:rsid w:val="5EE54A2F"/>
    <w:rsid w:val="5EE55A8B"/>
    <w:rsid w:val="5EE87DA1"/>
    <w:rsid w:val="5EEA4B2F"/>
    <w:rsid w:val="5EEB6708"/>
    <w:rsid w:val="5EF16857"/>
    <w:rsid w:val="5EF26D75"/>
    <w:rsid w:val="5EF34225"/>
    <w:rsid w:val="5EF6477B"/>
    <w:rsid w:val="5EF67E14"/>
    <w:rsid w:val="5EF74004"/>
    <w:rsid w:val="5EF80C0A"/>
    <w:rsid w:val="5EFA110A"/>
    <w:rsid w:val="5EFD3EFE"/>
    <w:rsid w:val="5F0308F4"/>
    <w:rsid w:val="5F031351"/>
    <w:rsid w:val="5F045772"/>
    <w:rsid w:val="5F05080B"/>
    <w:rsid w:val="5F054605"/>
    <w:rsid w:val="5F063E34"/>
    <w:rsid w:val="5F0865E1"/>
    <w:rsid w:val="5F0911F3"/>
    <w:rsid w:val="5F0A47BD"/>
    <w:rsid w:val="5F0D6A36"/>
    <w:rsid w:val="5F1307D5"/>
    <w:rsid w:val="5F180CD6"/>
    <w:rsid w:val="5F18371A"/>
    <w:rsid w:val="5F1B4A1C"/>
    <w:rsid w:val="5F1C1C7F"/>
    <w:rsid w:val="5F1C282A"/>
    <w:rsid w:val="5F1C6C46"/>
    <w:rsid w:val="5F1D0A8B"/>
    <w:rsid w:val="5F1D5154"/>
    <w:rsid w:val="5F1E621C"/>
    <w:rsid w:val="5F1F36C1"/>
    <w:rsid w:val="5F20395A"/>
    <w:rsid w:val="5F20774A"/>
    <w:rsid w:val="5F25019E"/>
    <w:rsid w:val="5F250DC5"/>
    <w:rsid w:val="5F2661C1"/>
    <w:rsid w:val="5F29095B"/>
    <w:rsid w:val="5F291B5F"/>
    <w:rsid w:val="5F2A08DE"/>
    <w:rsid w:val="5F2A18EC"/>
    <w:rsid w:val="5F2A3740"/>
    <w:rsid w:val="5F2B5C91"/>
    <w:rsid w:val="5F2B78E7"/>
    <w:rsid w:val="5F2B7F52"/>
    <w:rsid w:val="5F2C33A5"/>
    <w:rsid w:val="5F2C5909"/>
    <w:rsid w:val="5F2F248C"/>
    <w:rsid w:val="5F2F3C36"/>
    <w:rsid w:val="5F38514B"/>
    <w:rsid w:val="5F3A2D47"/>
    <w:rsid w:val="5F3B1672"/>
    <w:rsid w:val="5F40693D"/>
    <w:rsid w:val="5F41603C"/>
    <w:rsid w:val="5F424018"/>
    <w:rsid w:val="5F445A4F"/>
    <w:rsid w:val="5F45341E"/>
    <w:rsid w:val="5F46475E"/>
    <w:rsid w:val="5F474B3F"/>
    <w:rsid w:val="5F4821E6"/>
    <w:rsid w:val="5F4C2A7B"/>
    <w:rsid w:val="5F4F5221"/>
    <w:rsid w:val="5F520756"/>
    <w:rsid w:val="5F581E73"/>
    <w:rsid w:val="5F5920BF"/>
    <w:rsid w:val="5F595AE8"/>
    <w:rsid w:val="5F596B54"/>
    <w:rsid w:val="5F5B6EAD"/>
    <w:rsid w:val="5F5D2E3D"/>
    <w:rsid w:val="5F5F2533"/>
    <w:rsid w:val="5F5F72BF"/>
    <w:rsid w:val="5F605F76"/>
    <w:rsid w:val="5F664222"/>
    <w:rsid w:val="5F6D1F26"/>
    <w:rsid w:val="5F6D4177"/>
    <w:rsid w:val="5F6E569D"/>
    <w:rsid w:val="5F6F5C68"/>
    <w:rsid w:val="5F707B0B"/>
    <w:rsid w:val="5F721522"/>
    <w:rsid w:val="5F736075"/>
    <w:rsid w:val="5F745AB2"/>
    <w:rsid w:val="5F753247"/>
    <w:rsid w:val="5F793BC0"/>
    <w:rsid w:val="5F7A267C"/>
    <w:rsid w:val="5F7D0781"/>
    <w:rsid w:val="5F7D092C"/>
    <w:rsid w:val="5F7D16DD"/>
    <w:rsid w:val="5F7D34D4"/>
    <w:rsid w:val="5F7F6ADE"/>
    <w:rsid w:val="5F801A34"/>
    <w:rsid w:val="5F804644"/>
    <w:rsid w:val="5F8056F5"/>
    <w:rsid w:val="5F834553"/>
    <w:rsid w:val="5F8563A3"/>
    <w:rsid w:val="5F863B7C"/>
    <w:rsid w:val="5F8869DD"/>
    <w:rsid w:val="5F88785A"/>
    <w:rsid w:val="5F891499"/>
    <w:rsid w:val="5F8A4F55"/>
    <w:rsid w:val="5F8D6BED"/>
    <w:rsid w:val="5F9030F3"/>
    <w:rsid w:val="5F94265D"/>
    <w:rsid w:val="5F942E8C"/>
    <w:rsid w:val="5F9B2A31"/>
    <w:rsid w:val="5F9D03B7"/>
    <w:rsid w:val="5F9E72AA"/>
    <w:rsid w:val="5FA1394A"/>
    <w:rsid w:val="5FA24990"/>
    <w:rsid w:val="5FA45CD0"/>
    <w:rsid w:val="5FA51231"/>
    <w:rsid w:val="5FA6015D"/>
    <w:rsid w:val="5FA6771A"/>
    <w:rsid w:val="5FA84240"/>
    <w:rsid w:val="5FAA4E29"/>
    <w:rsid w:val="5FAC0F4E"/>
    <w:rsid w:val="5FB178F4"/>
    <w:rsid w:val="5FB32943"/>
    <w:rsid w:val="5FB4710E"/>
    <w:rsid w:val="5FB6310E"/>
    <w:rsid w:val="5FB71E3A"/>
    <w:rsid w:val="5FBA656F"/>
    <w:rsid w:val="5FBB2204"/>
    <w:rsid w:val="5FBB23F2"/>
    <w:rsid w:val="5FBB7089"/>
    <w:rsid w:val="5FBC5833"/>
    <w:rsid w:val="5FC2114A"/>
    <w:rsid w:val="5FC26B4C"/>
    <w:rsid w:val="5FC549D1"/>
    <w:rsid w:val="5FCA1DBB"/>
    <w:rsid w:val="5FCA4AD5"/>
    <w:rsid w:val="5FCC148D"/>
    <w:rsid w:val="5FCC6133"/>
    <w:rsid w:val="5FD7797B"/>
    <w:rsid w:val="5FD93F30"/>
    <w:rsid w:val="5FEC5B2F"/>
    <w:rsid w:val="5FED44AB"/>
    <w:rsid w:val="5FF008A7"/>
    <w:rsid w:val="5FF1799F"/>
    <w:rsid w:val="5FF66373"/>
    <w:rsid w:val="5FF67F5B"/>
    <w:rsid w:val="5FF67F86"/>
    <w:rsid w:val="5FFA5AF0"/>
    <w:rsid w:val="5FFC0FB2"/>
    <w:rsid w:val="5FFD0EBC"/>
    <w:rsid w:val="5FFD42E4"/>
    <w:rsid w:val="5FFD66D4"/>
    <w:rsid w:val="60011D6E"/>
    <w:rsid w:val="60015498"/>
    <w:rsid w:val="60015874"/>
    <w:rsid w:val="60025B37"/>
    <w:rsid w:val="60044256"/>
    <w:rsid w:val="600507BB"/>
    <w:rsid w:val="60061082"/>
    <w:rsid w:val="60074EB0"/>
    <w:rsid w:val="60086FAA"/>
    <w:rsid w:val="600E1FFF"/>
    <w:rsid w:val="60106153"/>
    <w:rsid w:val="601C5742"/>
    <w:rsid w:val="601C6EC2"/>
    <w:rsid w:val="601D2591"/>
    <w:rsid w:val="601D7C66"/>
    <w:rsid w:val="601E2801"/>
    <w:rsid w:val="601E6099"/>
    <w:rsid w:val="601F0179"/>
    <w:rsid w:val="60201639"/>
    <w:rsid w:val="6020491E"/>
    <w:rsid w:val="6021482A"/>
    <w:rsid w:val="60226078"/>
    <w:rsid w:val="602306F3"/>
    <w:rsid w:val="60241C9C"/>
    <w:rsid w:val="60245197"/>
    <w:rsid w:val="6027457A"/>
    <w:rsid w:val="6029150B"/>
    <w:rsid w:val="602C7231"/>
    <w:rsid w:val="602F525E"/>
    <w:rsid w:val="60351D03"/>
    <w:rsid w:val="6035481C"/>
    <w:rsid w:val="60373896"/>
    <w:rsid w:val="603B4425"/>
    <w:rsid w:val="603D0051"/>
    <w:rsid w:val="603D2EF9"/>
    <w:rsid w:val="603E1B61"/>
    <w:rsid w:val="60403079"/>
    <w:rsid w:val="60423B54"/>
    <w:rsid w:val="60440EA1"/>
    <w:rsid w:val="604942DE"/>
    <w:rsid w:val="604C117E"/>
    <w:rsid w:val="604C5D30"/>
    <w:rsid w:val="604D03F1"/>
    <w:rsid w:val="604E1266"/>
    <w:rsid w:val="604E4B70"/>
    <w:rsid w:val="60520778"/>
    <w:rsid w:val="60545F89"/>
    <w:rsid w:val="60575C24"/>
    <w:rsid w:val="605779CC"/>
    <w:rsid w:val="605860F4"/>
    <w:rsid w:val="605A6DDC"/>
    <w:rsid w:val="605D5C3C"/>
    <w:rsid w:val="605E7727"/>
    <w:rsid w:val="60604184"/>
    <w:rsid w:val="60607A24"/>
    <w:rsid w:val="6063038F"/>
    <w:rsid w:val="60633AE9"/>
    <w:rsid w:val="60676A74"/>
    <w:rsid w:val="606A3DEB"/>
    <w:rsid w:val="606B0DC6"/>
    <w:rsid w:val="606C50FF"/>
    <w:rsid w:val="6071067A"/>
    <w:rsid w:val="60743784"/>
    <w:rsid w:val="607643D0"/>
    <w:rsid w:val="607D30C5"/>
    <w:rsid w:val="60812BB0"/>
    <w:rsid w:val="60835451"/>
    <w:rsid w:val="60836DFF"/>
    <w:rsid w:val="60853967"/>
    <w:rsid w:val="60856AA3"/>
    <w:rsid w:val="6087174D"/>
    <w:rsid w:val="6087644A"/>
    <w:rsid w:val="6088669A"/>
    <w:rsid w:val="608954B3"/>
    <w:rsid w:val="60896C4A"/>
    <w:rsid w:val="608B3E07"/>
    <w:rsid w:val="608B5B3E"/>
    <w:rsid w:val="608C32B2"/>
    <w:rsid w:val="608D6A9C"/>
    <w:rsid w:val="608E7A12"/>
    <w:rsid w:val="609108E9"/>
    <w:rsid w:val="609324B7"/>
    <w:rsid w:val="60940FC4"/>
    <w:rsid w:val="609A0BE6"/>
    <w:rsid w:val="609B77CA"/>
    <w:rsid w:val="60A250A4"/>
    <w:rsid w:val="60A323D6"/>
    <w:rsid w:val="60A50868"/>
    <w:rsid w:val="60A83309"/>
    <w:rsid w:val="60A938E5"/>
    <w:rsid w:val="60AA38B4"/>
    <w:rsid w:val="60AA4823"/>
    <w:rsid w:val="60AB184E"/>
    <w:rsid w:val="60AC10B0"/>
    <w:rsid w:val="60AC77B6"/>
    <w:rsid w:val="60AD3197"/>
    <w:rsid w:val="60AE30BC"/>
    <w:rsid w:val="60AF2801"/>
    <w:rsid w:val="60B72184"/>
    <w:rsid w:val="60B814D2"/>
    <w:rsid w:val="60B93871"/>
    <w:rsid w:val="60BA6614"/>
    <w:rsid w:val="60BE657D"/>
    <w:rsid w:val="60BF5D77"/>
    <w:rsid w:val="60C2149A"/>
    <w:rsid w:val="60C50473"/>
    <w:rsid w:val="60C6525A"/>
    <w:rsid w:val="60C70738"/>
    <w:rsid w:val="60CA02C6"/>
    <w:rsid w:val="60CA06F5"/>
    <w:rsid w:val="60CD62AD"/>
    <w:rsid w:val="60CE103D"/>
    <w:rsid w:val="60D139DF"/>
    <w:rsid w:val="60D155E0"/>
    <w:rsid w:val="60D169F4"/>
    <w:rsid w:val="60D72266"/>
    <w:rsid w:val="60D86784"/>
    <w:rsid w:val="60D91EBC"/>
    <w:rsid w:val="60DA05DF"/>
    <w:rsid w:val="60DC2D22"/>
    <w:rsid w:val="60DD660B"/>
    <w:rsid w:val="60DE1C60"/>
    <w:rsid w:val="60DF2925"/>
    <w:rsid w:val="60E009B8"/>
    <w:rsid w:val="60E21CA7"/>
    <w:rsid w:val="60E258A1"/>
    <w:rsid w:val="60E34612"/>
    <w:rsid w:val="60E3569F"/>
    <w:rsid w:val="60E42F17"/>
    <w:rsid w:val="60E43414"/>
    <w:rsid w:val="60E61A14"/>
    <w:rsid w:val="60E76979"/>
    <w:rsid w:val="60E81116"/>
    <w:rsid w:val="60E86708"/>
    <w:rsid w:val="60E86FFC"/>
    <w:rsid w:val="60EF6E6F"/>
    <w:rsid w:val="60EF7664"/>
    <w:rsid w:val="60F123D3"/>
    <w:rsid w:val="60F252F4"/>
    <w:rsid w:val="60F2721C"/>
    <w:rsid w:val="60F35621"/>
    <w:rsid w:val="60F47234"/>
    <w:rsid w:val="60F5196D"/>
    <w:rsid w:val="60F64E8A"/>
    <w:rsid w:val="60F71BD6"/>
    <w:rsid w:val="60F748EE"/>
    <w:rsid w:val="60F821B1"/>
    <w:rsid w:val="60F856A3"/>
    <w:rsid w:val="60FB283B"/>
    <w:rsid w:val="60FC5969"/>
    <w:rsid w:val="60FE4B4F"/>
    <w:rsid w:val="61024396"/>
    <w:rsid w:val="610B6122"/>
    <w:rsid w:val="610C0954"/>
    <w:rsid w:val="610D09BE"/>
    <w:rsid w:val="610E3D37"/>
    <w:rsid w:val="610F449E"/>
    <w:rsid w:val="61136D95"/>
    <w:rsid w:val="61166BF4"/>
    <w:rsid w:val="61191355"/>
    <w:rsid w:val="611920CB"/>
    <w:rsid w:val="611B13E9"/>
    <w:rsid w:val="611B36D6"/>
    <w:rsid w:val="611C0F86"/>
    <w:rsid w:val="61203DE6"/>
    <w:rsid w:val="61253C8F"/>
    <w:rsid w:val="61261947"/>
    <w:rsid w:val="6127303A"/>
    <w:rsid w:val="612B4BE0"/>
    <w:rsid w:val="612D713E"/>
    <w:rsid w:val="612E185D"/>
    <w:rsid w:val="61300527"/>
    <w:rsid w:val="61322F4A"/>
    <w:rsid w:val="61336152"/>
    <w:rsid w:val="6135363B"/>
    <w:rsid w:val="61357838"/>
    <w:rsid w:val="6138033D"/>
    <w:rsid w:val="61383A47"/>
    <w:rsid w:val="61387412"/>
    <w:rsid w:val="61391317"/>
    <w:rsid w:val="613922C2"/>
    <w:rsid w:val="613F5AF6"/>
    <w:rsid w:val="614241C3"/>
    <w:rsid w:val="61440A95"/>
    <w:rsid w:val="61462DD1"/>
    <w:rsid w:val="614804BA"/>
    <w:rsid w:val="614A7A75"/>
    <w:rsid w:val="614B23CB"/>
    <w:rsid w:val="61505AB3"/>
    <w:rsid w:val="61564020"/>
    <w:rsid w:val="61572DFA"/>
    <w:rsid w:val="615D3825"/>
    <w:rsid w:val="615D475D"/>
    <w:rsid w:val="615E5CA2"/>
    <w:rsid w:val="615E7369"/>
    <w:rsid w:val="61602B0C"/>
    <w:rsid w:val="61640BAA"/>
    <w:rsid w:val="6165099F"/>
    <w:rsid w:val="616576E4"/>
    <w:rsid w:val="616828C1"/>
    <w:rsid w:val="61694B7A"/>
    <w:rsid w:val="616E4644"/>
    <w:rsid w:val="6170301C"/>
    <w:rsid w:val="61716347"/>
    <w:rsid w:val="617736D4"/>
    <w:rsid w:val="61775B88"/>
    <w:rsid w:val="617A3533"/>
    <w:rsid w:val="617C10F3"/>
    <w:rsid w:val="617E724E"/>
    <w:rsid w:val="61801E3D"/>
    <w:rsid w:val="6180296A"/>
    <w:rsid w:val="61812C08"/>
    <w:rsid w:val="61824FBF"/>
    <w:rsid w:val="6183320E"/>
    <w:rsid w:val="61852AE0"/>
    <w:rsid w:val="61855CC5"/>
    <w:rsid w:val="618743FD"/>
    <w:rsid w:val="61876890"/>
    <w:rsid w:val="618B1E12"/>
    <w:rsid w:val="618D25ED"/>
    <w:rsid w:val="618D68AD"/>
    <w:rsid w:val="618F27B2"/>
    <w:rsid w:val="619006FB"/>
    <w:rsid w:val="61953A2A"/>
    <w:rsid w:val="61957287"/>
    <w:rsid w:val="61977B82"/>
    <w:rsid w:val="61995597"/>
    <w:rsid w:val="619B3139"/>
    <w:rsid w:val="619D448F"/>
    <w:rsid w:val="61A14AF8"/>
    <w:rsid w:val="61A332BC"/>
    <w:rsid w:val="61A36549"/>
    <w:rsid w:val="61AD2958"/>
    <w:rsid w:val="61AD4C09"/>
    <w:rsid w:val="61AD55A8"/>
    <w:rsid w:val="61AF1AE4"/>
    <w:rsid w:val="61B03858"/>
    <w:rsid w:val="61B1355F"/>
    <w:rsid w:val="61B31FB2"/>
    <w:rsid w:val="61B32D43"/>
    <w:rsid w:val="61B56493"/>
    <w:rsid w:val="61B76347"/>
    <w:rsid w:val="61BD6B82"/>
    <w:rsid w:val="61C21F1A"/>
    <w:rsid w:val="61C27196"/>
    <w:rsid w:val="61C3709E"/>
    <w:rsid w:val="61C403D6"/>
    <w:rsid w:val="61C626DE"/>
    <w:rsid w:val="61CA2704"/>
    <w:rsid w:val="61CD600C"/>
    <w:rsid w:val="61CE2D21"/>
    <w:rsid w:val="61D15226"/>
    <w:rsid w:val="61D236F8"/>
    <w:rsid w:val="61D30A69"/>
    <w:rsid w:val="61D43220"/>
    <w:rsid w:val="61DA34ED"/>
    <w:rsid w:val="61DB0F4F"/>
    <w:rsid w:val="61DB4BCF"/>
    <w:rsid w:val="61DC0265"/>
    <w:rsid w:val="61DC265F"/>
    <w:rsid w:val="61DC56BA"/>
    <w:rsid w:val="61DF5DE9"/>
    <w:rsid w:val="61E0380B"/>
    <w:rsid w:val="61E070BF"/>
    <w:rsid w:val="61E415C4"/>
    <w:rsid w:val="61EA60EB"/>
    <w:rsid w:val="61ED1D9F"/>
    <w:rsid w:val="61EE5C19"/>
    <w:rsid w:val="61F04BF6"/>
    <w:rsid w:val="61F0799B"/>
    <w:rsid w:val="61F10CCC"/>
    <w:rsid w:val="61F20439"/>
    <w:rsid w:val="61F22D8E"/>
    <w:rsid w:val="61F44072"/>
    <w:rsid w:val="61F76749"/>
    <w:rsid w:val="61FD7920"/>
    <w:rsid w:val="61FE5FFE"/>
    <w:rsid w:val="61FF0202"/>
    <w:rsid w:val="61FF2E23"/>
    <w:rsid w:val="61FF3A14"/>
    <w:rsid w:val="62020FB7"/>
    <w:rsid w:val="6206638F"/>
    <w:rsid w:val="62083EE3"/>
    <w:rsid w:val="620C2630"/>
    <w:rsid w:val="620D4E27"/>
    <w:rsid w:val="620E52CD"/>
    <w:rsid w:val="621045CA"/>
    <w:rsid w:val="62117204"/>
    <w:rsid w:val="62136DA1"/>
    <w:rsid w:val="621717B1"/>
    <w:rsid w:val="62171944"/>
    <w:rsid w:val="621831AF"/>
    <w:rsid w:val="621C4EA1"/>
    <w:rsid w:val="622039BA"/>
    <w:rsid w:val="62207BC8"/>
    <w:rsid w:val="622108AC"/>
    <w:rsid w:val="622457FE"/>
    <w:rsid w:val="62251674"/>
    <w:rsid w:val="6225689B"/>
    <w:rsid w:val="6228748C"/>
    <w:rsid w:val="622C56EE"/>
    <w:rsid w:val="622E01D9"/>
    <w:rsid w:val="622E2E3A"/>
    <w:rsid w:val="622E55EA"/>
    <w:rsid w:val="622F29CA"/>
    <w:rsid w:val="62301DD2"/>
    <w:rsid w:val="62307442"/>
    <w:rsid w:val="62345227"/>
    <w:rsid w:val="62360E03"/>
    <w:rsid w:val="62395BF5"/>
    <w:rsid w:val="623C3890"/>
    <w:rsid w:val="623D6ECF"/>
    <w:rsid w:val="623D70F6"/>
    <w:rsid w:val="62425142"/>
    <w:rsid w:val="6244092C"/>
    <w:rsid w:val="624448E6"/>
    <w:rsid w:val="624461F0"/>
    <w:rsid w:val="6247447B"/>
    <w:rsid w:val="624830D1"/>
    <w:rsid w:val="6249261D"/>
    <w:rsid w:val="62493F36"/>
    <w:rsid w:val="624B5E71"/>
    <w:rsid w:val="624C0223"/>
    <w:rsid w:val="624C159B"/>
    <w:rsid w:val="624C5C3E"/>
    <w:rsid w:val="624D1987"/>
    <w:rsid w:val="624D26D0"/>
    <w:rsid w:val="624F6656"/>
    <w:rsid w:val="62505F00"/>
    <w:rsid w:val="62510A2E"/>
    <w:rsid w:val="625507CA"/>
    <w:rsid w:val="62570713"/>
    <w:rsid w:val="62583FB6"/>
    <w:rsid w:val="625E65C5"/>
    <w:rsid w:val="625F0D1F"/>
    <w:rsid w:val="625F672A"/>
    <w:rsid w:val="6262498B"/>
    <w:rsid w:val="62637C99"/>
    <w:rsid w:val="6264350E"/>
    <w:rsid w:val="626B7228"/>
    <w:rsid w:val="626B73B4"/>
    <w:rsid w:val="626C0B7A"/>
    <w:rsid w:val="626C794F"/>
    <w:rsid w:val="626D09A1"/>
    <w:rsid w:val="626D4F5E"/>
    <w:rsid w:val="62717287"/>
    <w:rsid w:val="62720C23"/>
    <w:rsid w:val="627361B4"/>
    <w:rsid w:val="62743792"/>
    <w:rsid w:val="62757D60"/>
    <w:rsid w:val="627744C7"/>
    <w:rsid w:val="62793E6C"/>
    <w:rsid w:val="62795E5A"/>
    <w:rsid w:val="627A2FB8"/>
    <w:rsid w:val="627F619D"/>
    <w:rsid w:val="628010E4"/>
    <w:rsid w:val="62803F3B"/>
    <w:rsid w:val="628120C2"/>
    <w:rsid w:val="6282130E"/>
    <w:rsid w:val="62824774"/>
    <w:rsid w:val="62824DCB"/>
    <w:rsid w:val="628414DC"/>
    <w:rsid w:val="628456D2"/>
    <w:rsid w:val="628A5FAD"/>
    <w:rsid w:val="628B4D4D"/>
    <w:rsid w:val="628C2103"/>
    <w:rsid w:val="628F534B"/>
    <w:rsid w:val="6290426E"/>
    <w:rsid w:val="62914F9E"/>
    <w:rsid w:val="62996114"/>
    <w:rsid w:val="62997F31"/>
    <w:rsid w:val="629C6DFE"/>
    <w:rsid w:val="629F17D4"/>
    <w:rsid w:val="62A0371E"/>
    <w:rsid w:val="62A362B1"/>
    <w:rsid w:val="62A54355"/>
    <w:rsid w:val="62A72069"/>
    <w:rsid w:val="62AC32AF"/>
    <w:rsid w:val="62AD475A"/>
    <w:rsid w:val="62AE7C0A"/>
    <w:rsid w:val="62B147D5"/>
    <w:rsid w:val="62B70232"/>
    <w:rsid w:val="62BB165C"/>
    <w:rsid w:val="62BC0463"/>
    <w:rsid w:val="62BF68F4"/>
    <w:rsid w:val="62C37CEB"/>
    <w:rsid w:val="62C56715"/>
    <w:rsid w:val="62C60C78"/>
    <w:rsid w:val="62C84455"/>
    <w:rsid w:val="62CA01E3"/>
    <w:rsid w:val="62CA1FA0"/>
    <w:rsid w:val="62CC0750"/>
    <w:rsid w:val="62CE1970"/>
    <w:rsid w:val="62D42CB0"/>
    <w:rsid w:val="62D75695"/>
    <w:rsid w:val="62D80202"/>
    <w:rsid w:val="62DB368F"/>
    <w:rsid w:val="62E44812"/>
    <w:rsid w:val="62E5103C"/>
    <w:rsid w:val="62E55891"/>
    <w:rsid w:val="62E94EA9"/>
    <w:rsid w:val="62F10665"/>
    <w:rsid w:val="62F13C8B"/>
    <w:rsid w:val="62F15BC6"/>
    <w:rsid w:val="62F2725E"/>
    <w:rsid w:val="62F46BD3"/>
    <w:rsid w:val="62F52D5E"/>
    <w:rsid w:val="62F80103"/>
    <w:rsid w:val="62FD1344"/>
    <w:rsid w:val="6301038F"/>
    <w:rsid w:val="630245AC"/>
    <w:rsid w:val="63067ACE"/>
    <w:rsid w:val="6308187F"/>
    <w:rsid w:val="63086070"/>
    <w:rsid w:val="630D132F"/>
    <w:rsid w:val="630E3A55"/>
    <w:rsid w:val="63105FEB"/>
    <w:rsid w:val="63112232"/>
    <w:rsid w:val="63114CBA"/>
    <w:rsid w:val="631327E7"/>
    <w:rsid w:val="631641FE"/>
    <w:rsid w:val="63184CB0"/>
    <w:rsid w:val="631D4AE4"/>
    <w:rsid w:val="631D7654"/>
    <w:rsid w:val="6320084B"/>
    <w:rsid w:val="63212B74"/>
    <w:rsid w:val="632334B6"/>
    <w:rsid w:val="63244506"/>
    <w:rsid w:val="6325549A"/>
    <w:rsid w:val="6325694E"/>
    <w:rsid w:val="63265244"/>
    <w:rsid w:val="632E6426"/>
    <w:rsid w:val="632F5A89"/>
    <w:rsid w:val="633109B2"/>
    <w:rsid w:val="633362D0"/>
    <w:rsid w:val="633505B3"/>
    <w:rsid w:val="63370C0A"/>
    <w:rsid w:val="63382DC2"/>
    <w:rsid w:val="633C567C"/>
    <w:rsid w:val="633C6D7B"/>
    <w:rsid w:val="633F2461"/>
    <w:rsid w:val="63433785"/>
    <w:rsid w:val="63462CF4"/>
    <w:rsid w:val="634A4495"/>
    <w:rsid w:val="63502617"/>
    <w:rsid w:val="63515E1D"/>
    <w:rsid w:val="63547694"/>
    <w:rsid w:val="63563871"/>
    <w:rsid w:val="63572834"/>
    <w:rsid w:val="635878C8"/>
    <w:rsid w:val="635959DB"/>
    <w:rsid w:val="635B67A2"/>
    <w:rsid w:val="635D5523"/>
    <w:rsid w:val="635E4D0A"/>
    <w:rsid w:val="63615351"/>
    <w:rsid w:val="63620A28"/>
    <w:rsid w:val="63632110"/>
    <w:rsid w:val="63646B0D"/>
    <w:rsid w:val="63647ACB"/>
    <w:rsid w:val="636563E1"/>
    <w:rsid w:val="63677101"/>
    <w:rsid w:val="63687FD9"/>
    <w:rsid w:val="6369376B"/>
    <w:rsid w:val="636B03CC"/>
    <w:rsid w:val="636B7621"/>
    <w:rsid w:val="636E2E11"/>
    <w:rsid w:val="636F0201"/>
    <w:rsid w:val="636F0AE0"/>
    <w:rsid w:val="637222D4"/>
    <w:rsid w:val="63734DD7"/>
    <w:rsid w:val="637868B9"/>
    <w:rsid w:val="63793529"/>
    <w:rsid w:val="637A5F0B"/>
    <w:rsid w:val="637A615B"/>
    <w:rsid w:val="637C7D0B"/>
    <w:rsid w:val="637F47AE"/>
    <w:rsid w:val="63814BB1"/>
    <w:rsid w:val="638327C8"/>
    <w:rsid w:val="638401CE"/>
    <w:rsid w:val="63846613"/>
    <w:rsid w:val="638604A8"/>
    <w:rsid w:val="63862DFF"/>
    <w:rsid w:val="638E4E94"/>
    <w:rsid w:val="638E55D7"/>
    <w:rsid w:val="63915818"/>
    <w:rsid w:val="639164D8"/>
    <w:rsid w:val="63933EDE"/>
    <w:rsid w:val="639377B8"/>
    <w:rsid w:val="6396715A"/>
    <w:rsid w:val="63970435"/>
    <w:rsid w:val="63977074"/>
    <w:rsid w:val="639835B5"/>
    <w:rsid w:val="639A43DB"/>
    <w:rsid w:val="639B7151"/>
    <w:rsid w:val="639E3368"/>
    <w:rsid w:val="639F6C72"/>
    <w:rsid w:val="63A50BE6"/>
    <w:rsid w:val="63A67EDD"/>
    <w:rsid w:val="63A73B5B"/>
    <w:rsid w:val="63A94511"/>
    <w:rsid w:val="63A95FA0"/>
    <w:rsid w:val="63A96490"/>
    <w:rsid w:val="63AA75E6"/>
    <w:rsid w:val="63AC6668"/>
    <w:rsid w:val="63B244E3"/>
    <w:rsid w:val="63B252C3"/>
    <w:rsid w:val="63B2540A"/>
    <w:rsid w:val="63B32940"/>
    <w:rsid w:val="63B5447B"/>
    <w:rsid w:val="63B556B5"/>
    <w:rsid w:val="63B63948"/>
    <w:rsid w:val="63B64113"/>
    <w:rsid w:val="63B8186A"/>
    <w:rsid w:val="63B9553E"/>
    <w:rsid w:val="63BA3915"/>
    <w:rsid w:val="63BB131C"/>
    <w:rsid w:val="63BB4B8D"/>
    <w:rsid w:val="63BE0E0F"/>
    <w:rsid w:val="63BF56B4"/>
    <w:rsid w:val="63BF7F6A"/>
    <w:rsid w:val="63C136C0"/>
    <w:rsid w:val="63C13E37"/>
    <w:rsid w:val="63C45395"/>
    <w:rsid w:val="63C4583E"/>
    <w:rsid w:val="63C64F8A"/>
    <w:rsid w:val="63C8177A"/>
    <w:rsid w:val="63CB15FA"/>
    <w:rsid w:val="63CC7911"/>
    <w:rsid w:val="63CF0AF4"/>
    <w:rsid w:val="63CF64B1"/>
    <w:rsid w:val="63CF6A77"/>
    <w:rsid w:val="63CF6C14"/>
    <w:rsid w:val="63D10D50"/>
    <w:rsid w:val="63D16389"/>
    <w:rsid w:val="63D20443"/>
    <w:rsid w:val="63D2726D"/>
    <w:rsid w:val="63D528EA"/>
    <w:rsid w:val="63D8482C"/>
    <w:rsid w:val="63DD66DA"/>
    <w:rsid w:val="63DE52CF"/>
    <w:rsid w:val="63DF4D3D"/>
    <w:rsid w:val="63E14815"/>
    <w:rsid w:val="63E15245"/>
    <w:rsid w:val="63E529E3"/>
    <w:rsid w:val="63E538F4"/>
    <w:rsid w:val="63E739E6"/>
    <w:rsid w:val="63E9120F"/>
    <w:rsid w:val="63EA111D"/>
    <w:rsid w:val="63EB2D06"/>
    <w:rsid w:val="63EC16E3"/>
    <w:rsid w:val="63EF7C28"/>
    <w:rsid w:val="63F3705C"/>
    <w:rsid w:val="63F5381D"/>
    <w:rsid w:val="63F5752F"/>
    <w:rsid w:val="63F6348A"/>
    <w:rsid w:val="63F76A07"/>
    <w:rsid w:val="63F94C9C"/>
    <w:rsid w:val="63FC339B"/>
    <w:rsid w:val="63FF1CC4"/>
    <w:rsid w:val="63FF5576"/>
    <w:rsid w:val="640118E0"/>
    <w:rsid w:val="640357B0"/>
    <w:rsid w:val="64057EFB"/>
    <w:rsid w:val="64072FEA"/>
    <w:rsid w:val="640E33DE"/>
    <w:rsid w:val="640E3869"/>
    <w:rsid w:val="64111121"/>
    <w:rsid w:val="64151F13"/>
    <w:rsid w:val="64194022"/>
    <w:rsid w:val="64195579"/>
    <w:rsid w:val="641A6595"/>
    <w:rsid w:val="641B3D80"/>
    <w:rsid w:val="641B64B4"/>
    <w:rsid w:val="641F02B3"/>
    <w:rsid w:val="641F31B1"/>
    <w:rsid w:val="641F76A4"/>
    <w:rsid w:val="64200426"/>
    <w:rsid w:val="64211AFD"/>
    <w:rsid w:val="64253A2F"/>
    <w:rsid w:val="642544B0"/>
    <w:rsid w:val="642D2491"/>
    <w:rsid w:val="642E66F3"/>
    <w:rsid w:val="64302C60"/>
    <w:rsid w:val="643039C7"/>
    <w:rsid w:val="64307A9D"/>
    <w:rsid w:val="64320861"/>
    <w:rsid w:val="6433172F"/>
    <w:rsid w:val="64370629"/>
    <w:rsid w:val="643807C3"/>
    <w:rsid w:val="64385658"/>
    <w:rsid w:val="643D5458"/>
    <w:rsid w:val="643D5E5F"/>
    <w:rsid w:val="64404BC3"/>
    <w:rsid w:val="644449A0"/>
    <w:rsid w:val="64445368"/>
    <w:rsid w:val="644804EE"/>
    <w:rsid w:val="644B501B"/>
    <w:rsid w:val="644B6231"/>
    <w:rsid w:val="644E0E63"/>
    <w:rsid w:val="644F6268"/>
    <w:rsid w:val="6457301D"/>
    <w:rsid w:val="64586B28"/>
    <w:rsid w:val="645C0E8F"/>
    <w:rsid w:val="645D0C1A"/>
    <w:rsid w:val="645D5BB9"/>
    <w:rsid w:val="646032EE"/>
    <w:rsid w:val="64626043"/>
    <w:rsid w:val="64632E2B"/>
    <w:rsid w:val="64657DA3"/>
    <w:rsid w:val="64661712"/>
    <w:rsid w:val="64667CBF"/>
    <w:rsid w:val="64685193"/>
    <w:rsid w:val="646915D5"/>
    <w:rsid w:val="6476513B"/>
    <w:rsid w:val="647B7007"/>
    <w:rsid w:val="647F5A1A"/>
    <w:rsid w:val="64824A77"/>
    <w:rsid w:val="64843FE4"/>
    <w:rsid w:val="64857C1D"/>
    <w:rsid w:val="6486060D"/>
    <w:rsid w:val="648A1FA0"/>
    <w:rsid w:val="648A249B"/>
    <w:rsid w:val="648A6E25"/>
    <w:rsid w:val="648C2E80"/>
    <w:rsid w:val="648C3826"/>
    <w:rsid w:val="648C644C"/>
    <w:rsid w:val="64912936"/>
    <w:rsid w:val="64924D13"/>
    <w:rsid w:val="64925549"/>
    <w:rsid w:val="6492690D"/>
    <w:rsid w:val="64941CDB"/>
    <w:rsid w:val="64941F91"/>
    <w:rsid w:val="64945AC5"/>
    <w:rsid w:val="64961FCD"/>
    <w:rsid w:val="64973EF7"/>
    <w:rsid w:val="649A05C5"/>
    <w:rsid w:val="649C407A"/>
    <w:rsid w:val="649E25B2"/>
    <w:rsid w:val="64A03A80"/>
    <w:rsid w:val="64A0456F"/>
    <w:rsid w:val="64A10E88"/>
    <w:rsid w:val="64A6498A"/>
    <w:rsid w:val="64A76150"/>
    <w:rsid w:val="64AA01E4"/>
    <w:rsid w:val="64AA2BCD"/>
    <w:rsid w:val="64AE66E9"/>
    <w:rsid w:val="64AF1B09"/>
    <w:rsid w:val="64B21386"/>
    <w:rsid w:val="64B31D2F"/>
    <w:rsid w:val="64B4574F"/>
    <w:rsid w:val="64B54F83"/>
    <w:rsid w:val="64B65B30"/>
    <w:rsid w:val="64B76242"/>
    <w:rsid w:val="64BA4B87"/>
    <w:rsid w:val="64BC4C8F"/>
    <w:rsid w:val="64BC58B5"/>
    <w:rsid w:val="64BE2391"/>
    <w:rsid w:val="64BE71AE"/>
    <w:rsid w:val="64BF5FAD"/>
    <w:rsid w:val="64C017B8"/>
    <w:rsid w:val="64C26ACA"/>
    <w:rsid w:val="64C3550C"/>
    <w:rsid w:val="64C5506D"/>
    <w:rsid w:val="64C578F0"/>
    <w:rsid w:val="64C91B6D"/>
    <w:rsid w:val="64C93DE1"/>
    <w:rsid w:val="64CA4169"/>
    <w:rsid w:val="64CA5944"/>
    <w:rsid w:val="64CC0DBB"/>
    <w:rsid w:val="64CD428E"/>
    <w:rsid w:val="64CE1FFC"/>
    <w:rsid w:val="64D066B1"/>
    <w:rsid w:val="64D10DA9"/>
    <w:rsid w:val="64D12595"/>
    <w:rsid w:val="64D37BE1"/>
    <w:rsid w:val="64D41369"/>
    <w:rsid w:val="64D42ABC"/>
    <w:rsid w:val="64D468AF"/>
    <w:rsid w:val="64D54735"/>
    <w:rsid w:val="64D720E3"/>
    <w:rsid w:val="64D7258A"/>
    <w:rsid w:val="64DF082F"/>
    <w:rsid w:val="64E1171A"/>
    <w:rsid w:val="64E72A23"/>
    <w:rsid w:val="64E76F22"/>
    <w:rsid w:val="64EC0174"/>
    <w:rsid w:val="64EE5918"/>
    <w:rsid w:val="64EF64A0"/>
    <w:rsid w:val="64F2492B"/>
    <w:rsid w:val="64F42C53"/>
    <w:rsid w:val="64F671E0"/>
    <w:rsid w:val="64F840AF"/>
    <w:rsid w:val="64F85334"/>
    <w:rsid w:val="64FD2517"/>
    <w:rsid w:val="65031F75"/>
    <w:rsid w:val="650631EE"/>
    <w:rsid w:val="650720B4"/>
    <w:rsid w:val="65080613"/>
    <w:rsid w:val="6509340E"/>
    <w:rsid w:val="65097B1F"/>
    <w:rsid w:val="650B2A87"/>
    <w:rsid w:val="650D5AFD"/>
    <w:rsid w:val="650F26B3"/>
    <w:rsid w:val="651025E6"/>
    <w:rsid w:val="65144155"/>
    <w:rsid w:val="65153D5A"/>
    <w:rsid w:val="65163253"/>
    <w:rsid w:val="65171104"/>
    <w:rsid w:val="65177F93"/>
    <w:rsid w:val="651833DF"/>
    <w:rsid w:val="651A4745"/>
    <w:rsid w:val="651E6237"/>
    <w:rsid w:val="65213C7D"/>
    <w:rsid w:val="6522379E"/>
    <w:rsid w:val="65227B94"/>
    <w:rsid w:val="65234E18"/>
    <w:rsid w:val="65255A3A"/>
    <w:rsid w:val="652A598F"/>
    <w:rsid w:val="653151D2"/>
    <w:rsid w:val="65323F13"/>
    <w:rsid w:val="6537234E"/>
    <w:rsid w:val="65373CF7"/>
    <w:rsid w:val="653C7550"/>
    <w:rsid w:val="653D34A4"/>
    <w:rsid w:val="653F3E9C"/>
    <w:rsid w:val="654205E2"/>
    <w:rsid w:val="65421B00"/>
    <w:rsid w:val="654236DB"/>
    <w:rsid w:val="65427A6D"/>
    <w:rsid w:val="6544626A"/>
    <w:rsid w:val="65455425"/>
    <w:rsid w:val="6546037A"/>
    <w:rsid w:val="65464A7C"/>
    <w:rsid w:val="654823FB"/>
    <w:rsid w:val="654870A2"/>
    <w:rsid w:val="654C1DF2"/>
    <w:rsid w:val="65527B86"/>
    <w:rsid w:val="65547AC0"/>
    <w:rsid w:val="6556116E"/>
    <w:rsid w:val="65571266"/>
    <w:rsid w:val="65572EC2"/>
    <w:rsid w:val="65585CAB"/>
    <w:rsid w:val="655A5738"/>
    <w:rsid w:val="655D0ECB"/>
    <w:rsid w:val="655F0F7C"/>
    <w:rsid w:val="65670D63"/>
    <w:rsid w:val="6567699F"/>
    <w:rsid w:val="65682A2B"/>
    <w:rsid w:val="656A2423"/>
    <w:rsid w:val="656A758E"/>
    <w:rsid w:val="656C0456"/>
    <w:rsid w:val="656E1D4D"/>
    <w:rsid w:val="65706536"/>
    <w:rsid w:val="65736EB1"/>
    <w:rsid w:val="6574769D"/>
    <w:rsid w:val="657775F1"/>
    <w:rsid w:val="65797FD8"/>
    <w:rsid w:val="657C4295"/>
    <w:rsid w:val="657D79A7"/>
    <w:rsid w:val="657F3737"/>
    <w:rsid w:val="6581365D"/>
    <w:rsid w:val="65817240"/>
    <w:rsid w:val="65864801"/>
    <w:rsid w:val="6588051E"/>
    <w:rsid w:val="658A30A0"/>
    <w:rsid w:val="65903576"/>
    <w:rsid w:val="65910DF1"/>
    <w:rsid w:val="65961EB1"/>
    <w:rsid w:val="659908D2"/>
    <w:rsid w:val="6599465C"/>
    <w:rsid w:val="659A0C85"/>
    <w:rsid w:val="659A3099"/>
    <w:rsid w:val="659B0D86"/>
    <w:rsid w:val="659E32E8"/>
    <w:rsid w:val="65A35818"/>
    <w:rsid w:val="65A62E93"/>
    <w:rsid w:val="65A70F54"/>
    <w:rsid w:val="65A75AE6"/>
    <w:rsid w:val="65A968D9"/>
    <w:rsid w:val="65AF3903"/>
    <w:rsid w:val="65B04090"/>
    <w:rsid w:val="65B06333"/>
    <w:rsid w:val="65B14612"/>
    <w:rsid w:val="65B24D20"/>
    <w:rsid w:val="65B27BC8"/>
    <w:rsid w:val="65B45CBB"/>
    <w:rsid w:val="65B62504"/>
    <w:rsid w:val="65B63B76"/>
    <w:rsid w:val="65B934E4"/>
    <w:rsid w:val="65BC6748"/>
    <w:rsid w:val="65BD227C"/>
    <w:rsid w:val="65BE0E31"/>
    <w:rsid w:val="65BE633B"/>
    <w:rsid w:val="65C216BC"/>
    <w:rsid w:val="65C73C0B"/>
    <w:rsid w:val="65C96EC6"/>
    <w:rsid w:val="65CB2E5B"/>
    <w:rsid w:val="65CC016C"/>
    <w:rsid w:val="65CE3044"/>
    <w:rsid w:val="65D07B98"/>
    <w:rsid w:val="65D41CDE"/>
    <w:rsid w:val="65D54F6E"/>
    <w:rsid w:val="65D77B01"/>
    <w:rsid w:val="65D846E2"/>
    <w:rsid w:val="65D90EE8"/>
    <w:rsid w:val="65D945BD"/>
    <w:rsid w:val="65D9568D"/>
    <w:rsid w:val="65DD6DC4"/>
    <w:rsid w:val="65DD77FF"/>
    <w:rsid w:val="65DD7EB7"/>
    <w:rsid w:val="65E076B7"/>
    <w:rsid w:val="65E1778D"/>
    <w:rsid w:val="65E378EC"/>
    <w:rsid w:val="65E42113"/>
    <w:rsid w:val="65E44C41"/>
    <w:rsid w:val="65E50071"/>
    <w:rsid w:val="65E50A95"/>
    <w:rsid w:val="65EB1731"/>
    <w:rsid w:val="65EB27C9"/>
    <w:rsid w:val="65ED1D8B"/>
    <w:rsid w:val="65ED5231"/>
    <w:rsid w:val="65EE6A64"/>
    <w:rsid w:val="65EF0910"/>
    <w:rsid w:val="65EF0A40"/>
    <w:rsid w:val="65F5763E"/>
    <w:rsid w:val="65F61AAD"/>
    <w:rsid w:val="65F900F7"/>
    <w:rsid w:val="65F96429"/>
    <w:rsid w:val="65FA1020"/>
    <w:rsid w:val="65FA593A"/>
    <w:rsid w:val="65FC55D0"/>
    <w:rsid w:val="65FE6983"/>
    <w:rsid w:val="65FE6B3D"/>
    <w:rsid w:val="65FF28CD"/>
    <w:rsid w:val="66031E1E"/>
    <w:rsid w:val="66041FDC"/>
    <w:rsid w:val="66053643"/>
    <w:rsid w:val="660A2030"/>
    <w:rsid w:val="660B1B10"/>
    <w:rsid w:val="660B4593"/>
    <w:rsid w:val="660D3715"/>
    <w:rsid w:val="660D387B"/>
    <w:rsid w:val="660E6B37"/>
    <w:rsid w:val="660E768A"/>
    <w:rsid w:val="66120424"/>
    <w:rsid w:val="66126389"/>
    <w:rsid w:val="661300B0"/>
    <w:rsid w:val="66154334"/>
    <w:rsid w:val="661627A5"/>
    <w:rsid w:val="66194844"/>
    <w:rsid w:val="661C560F"/>
    <w:rsid w:val="661F55E3"/>
    <w:rsid w:val="6620347E"/>
    <w:rsid w:val="66204E57"/>
    <w:rsid w:val="66247526"/>
    <w:rsid w:val="662552C9"/>
    <w:rsid w:val="66274DB6"/>
    <w:rsid w:val="6629412B"/>
    <w:rsid w:val="662944AF"/>
    <w:rsid w:val="662B1DA6"/>
    <w:rsid w:val="662D0653"/>
    <w:rsid w:val="66312E8A"/>
    <w:rsid w:val="66331EC7"/>
    <w:rsid w:val="66336DA9"/>
    <w:rsid w:val="6634346A"/>
    <w:rsid w:val="663C69F5"/>
    <w:rsid w:val="663D0D02"/>
    <w:rsid w:val="663D48EF"/>
    <w:rsid w:val="663F2EF7"/>
    <w:rsid w:val="664068A6"/>
    <w:rsid w:val="66410966"/>
    <w:rsid w:val="664228D4"/>
    <w:rsid w:val="66435B1D"/>
    <w:rsid w:val="6644339A"/>
    <w:rsid w:val="664537B7"/>
    <w:rsid w:val="66463163"/>
    <w:rsid w:val="66497EB7"/>
    <w:rsid w:val="664C4B1C"/>
    <w:rsid w:val="664D06BE"/>
    <w:rsid w:val="664E605E"/>
    <w:rsid w:val="66533943"/>
    <w:rsid w:val="66534910"/>
    <w:rsid w:val="66574DEA"/>
    <w:rsid w:val="665A0661"/>
    <w:rsid w:val="665A3134"/>
    <w:rsid w:val="665D6B82"/>
    <w:rsid w:val="665E4E52"/>
    <w:rsid w:val="66600696"/>
    <w:rsid w:val="66633119"/>
    <w:rsid w:val="66672B6D"/>
    <w:rsid w:val="666A1210"/>
    <w:rsid w:val="667147CD"/>
    <w:rsid w:val="667171CF"/>
    <w:rsid w:val="66730811"/>
    <w:rsid w:val="66752014"/>
    <w:rsid w:val="66781AB8"/>
    <w:rsid w:val="66787920"/>
    <w:rsid w:val="66795B33"/>
    <w:rsid w:val="667B6748"/>
    <w:rsid w:val="667C4A68"/>
    <w:rsid w:val="667D022D"/>
    <w:rsid w:val="667D6C8F"/>
    <w:rsid w:val="6681703F"/>
    <w:rsid w:val="66827665"/>
    <w:rsid w:val="66830F3D"/>
    <w:rsid w:val="66862B06"/>
    <w:rsid w:val="668932A0"/>
    <w:rsid w:val="668A6AB7"/>
    <w:rsid w:val="668A74EB"/>
    <w:rsid w:val="668B6C5A"/>
    <w:rsid w:val="669319FB"/>
    <w:rsid w:val="66935C15"/>
    <w:rsid w:val="66945BB1"/>
    <w:rsid w:val="66955C00"/>
    <w:rsid w:val="66991A4D"/>
    <w:rsid w:val="6699472D"/>
    <w:rsid w:val="669D1EB4"/>
    <w:rsid w:val="66A31372"/>
    <w:rsid w:val="66A42422"/>
    <w:rsid w:val="66A66F19"/>
    <w:rsid w:val="66A948DE"/>
    <w:rsid w:val="66AA18FC"/>
    <w:rsid w:val="66B152CC"/>
    <w:rsid w:val="66B34AF4"/>
    <w:rsid w:val="66B641C4"/>
    <w:rsid w:val="66B75AA0"/>
    <w:rsid w:val="66B90351"/>
    <w:rsid w:val="66B9140F"/>
    <w:rsid w:val="66BB0725"/>
    <w:rsid w:val="66BB1D0F"/>
    <w:rsid w:val="66BC1C02"/>
    <w:rsid w:val="66BC5D19"/>
    <w:rsid w:val="66BF3D61"/>
    <w:rsid w:val="66C00EC2"/>
    <w:rsid w:val="66C14D47"/>
    <w:rsid w:val="66C4670B"/>
    <w:rsid w:val="66C47C8D"/>
    <w:rsid w:val="66C618E4"/>
    <w:rsid w:val="66CA77E4"/>
    <w:rsid w:val="66CB1141"/>
    <w:rsid w:val="66CB3528"/>
    <w:rsid w:val="66CC0CD4"/>
    <w:rsid w:val="66CE2DCB"/>
    <w:rsid w:val="66CF4495"/>
    <w:rsid w:val="66D0295E"/>
    <w:rsid w:val="66D0708D"/>
    <w:rsid w:val="66D10D72"/>
    <w:rsid w:val="66D20DC2"/>
    <w:rsid w:val="66D44264"/>
    <w:rsid w:val="66D60292"/>
    <w:rsid w:val="66D63F55"/>
    <w:rsid w:val="66D73F6A"/>
    <w:rsid w:val="66D92FDA"/>
    <w:rsid w:val="66D9520C"/>
    <w:rsid w:val="66DC3DB0"/>
    <w:rsid w:val="66DE1B50"/>
    <w:rsid w:val="66DF0824"/>
    <w:rsid w:val="66DF39F0"/>
    <w:rsid w:val="66E141A5"/>
    <w:rsid w:val="66E33ED9"/>
    <w:rsid w:val="66E52134"/>
    <w:rsid w:val="66E660FF"/>
    <w:rsid w:val="66E70201"/>
    <w:rsid w:val="66E80B5E"/>
    <w:rsid w:val="66E91A09"/>
    <w:rsid w:val="66EA7603"/>
    <w:rsid w:val="66EB06C3"/>
    <w:rsid w:val="66EF04B9"/>
    <w:rsid w:val="66F05CD2"/>
    <w:rsid w:val="66F237DE"/>
    <w:rsid w:val="66F40D7E"/>
    <w:rsid w:val="66F47FF7"/>
    <w:rsid w:val="66F52389"/>
    <w:rsid w:val="66F90AD5"/>
    <w:rsid w:val="66F95137"/>
    <w:rsid w:val="66FA2F8A"/>
    <w:rsid w:val="66FC0763"/>
    <w:rsid w:val="66FC345E"/>
    <w:rsid w:val="66FD1B45"/>
    <w:rsid w:val="66FE65D7"/>
    <w:rsid w:val="66FE7757"/>
    <w:rsid w:val="66FF1EEA"/>
    <w:rsid w:val="66FF4792"/>
    <w:rsid w:val="6700680F"/>
    <w:rsid w:val="67012E81"/>
    <w:rsid w:val="67075F42"/>
    <w:rsid w:val="67076F53"/>
    <w:rsid w:val="67096810"/>
    <w:rsid w:val="670A5151"/>
    <w:rsid w:val="670D2C1C"/>
    <w:rsid w:val="670F1F0A"/>
    <w:rsid w:val="671144F5"/>
    <w:rsid w:val="67131284"/>
    <w:rsid w:val="6713629C"/>
    <w:rsid w:val="67144746"/>
    <w:rsid w:val="67151F7A"/>
    <w:rsid w:val="67154C5F"/>
    <w:rsid w:val="67155DFF"/>
    <w:rsid w:val="671617BA"/>
    <w:rsid w:val="671853A1"/>
    <w:rsid w:val="671D2059"/>
    <w:rsid w:val="671E2F3B"/>
    <w:rsid w:val="6722376B"/>
    <w:rsid w:val="672269DB"/>
    <w:rsid w:val="672A5DDD"/>
    <w:rsid w:val="672B32B1"/>
    <w:rsid w:val="67315F18"/>
    <w:rsid w:val="67321AF4"/>
    <w:rsid w:val="67324EAC"/>
    <w:rsid w:val="67343423"/>
    <w:rsid w:val="6737703E"/>
    <w:rsid w:val="67397F7E"/>
    <w:rsid w:val="673B0C52"/>
    <w:rsid w:val="673F728D"/>
    <w:rsid w:val="67403555"/>
    <w:rsid w:val="674134C1"/>
    <w:rsid w:val="6742072C"/>
    <w:rsid w:val="67427DCF"/>
    <w:rsid w:val="6745608E"/>
    <w:rsid w:val="6745683B"/>
    <w:rsid w:val="67462DC5"/>
    <w:rsid w:val="674657D8"/>
    <w:rsid w:val="674906E0"/>
    <w:rsid w:val="674A0FC4"/>
    <w:rsid w:val="674B737C"/>
    <w:rsid w:val="674D4728"/>
    <w:rsid w:val="674E0D93"/>
    <w:rsid w:val="67516931"/>
    <w:rsid w:val="67536884"/>
    <w:rsid w:val="675A6866"/>
    <w:rsid w:val="675B0C3A"/>
    <w:rsid w:val="675B7A6C"/>
    <w:rsid w:val="675D7534"/>
    <w:rsid w:val="676304B8"/>
    <w:rsid w:val="6768371A"/>
    <w:rsid w:val="6769780C"/>
    <w:rsid w:val="676A3D51"/>
    <w:rsid w:val="676A74BB"/>
    <w:rsid w:val="676C7668"/>
    <w:rsid w:val="676D15BA"/>
    <w:rsid w:val="676E6E09"/>
    <w:rsid w:val="6775639E"/>
    <w:rsid w:val="677564B1"/>
    <w:rsid w:val="677616BF"/>
    <w:rsid w:val="677C2E24"/>
    <w:rsid w:val="67834085"/>
    <w:rsid w:val="678462C7"/>
    <w:rsid w:val="679020F2"/>
    <w:rsid w:val="67903DC6"/>
    <w:rsid w:val="67905814"/>
    <w:rsid w:val="67961DB6"/>
    <w:rsid w:val="67965199"/>
    <w:rsid w:val="679758D1"/>
    <w:rsid w:val="679861C0"/>
    <w:rsid w:val="679A0120"/>
    <w:rsid w:val="679B32D0"/>
    <w:rsid w:val="679C4907"/>
    <w:rsid w:val="679F2210"/>
    <w:rsid w:val="679F2E7F"/>
    <w:rsid w:val="67A03127"/>
    <w:rsid w:val="67A169F7"/>
    <w:rsid w:val="67AA0629"/>
    <w:rsid w:val="67AA76C9"/>
    <w:rsid w:val="67AD4B33"/>
    <w:rsid w:val="67AE0576"/>
    <w:rsid w:val="67B16B08"/>
    <w:rsid w:val="67B606D3"/>
    <w:rsid w:val="67B62DB0"/>
    <w:rsid w:val="67B6475E"/>
    <w:rsid w:val="67B73543"/>
    <w:rsid w:val="67B755B4"/>
    <w:rsid w:val="67B75D0D"/>
    <w:rsid w:val="67BB171F"/>
    <w:rsid w:val="67BD1A8F"/>
    <w:rsid w:val="67BD51F0"/>
    <w:rsid w:val="67BD7437"/>
    <w:rsid w:val="67BF361D"/>
    <w:rsid w:val="67BF707B"/>
    <w:rsid w:val="67BF7699"/>
    <w:rsid w:val="67C24FED"/>
    <w:rsid w:val="67C25B07"/>
    <w:rsid w:val="67C36024"/>
    <w:rsid w:val="67C37803"/>
    <w:rsid w:val="67C65933"/>
    <w:rsid w:val="67C95B3E"/>
    <w:rsid w:val="67C96685"/>
    <w:rsid w:val="67CB5FCD"/>
    <w:rsid w:val="67CE673F"/>
    <w:rsid w:val="67CF64F8"/>
    <w:rsid w:val="67D066F0"/>
    <w:rsid w:val="67D11DF8"/>
    <w:rsid w:val="67D27F5D"/>
    <w:rsid w:val="67D34258"/>
    <w:rsid w:val="67D36C00"/>
    <w:rsid w:val="67D63DD3"/>
    <w:rsid w:val="67D80337"/>
    <w:rsid w:val="67DB4ADC"/>
    <w:rsid w:val="67E05C32"/>
    <w:rsid w:val="67E24784"/>
    <w:rsid w:val="67E60B98"/>
    <w:rsid w:val="67E64B7E"/>
    <w:rsid w:val="67E77743"/>
    <w:rsid w:val="67E81F3A"/>
    <w:rsid w:val="67EF0FDB"/>
    <w:rsid w:val="67F05EF5"/>
    <w:rsid w:val="67F3434C"/>
    <w:rsid w:val="67F47FB4"/>
    <w:rsid w:val="67F528CF"/>
    <w:rsid w:val="67F816C8"/>
    <w:rsid w:val="67FD1869"/>
    <w:rsid w:val="6801233D"/>
    <w:rsid w:val="68015943"/>
    <w:rsid w:val="68016ED1"/>
    <w:rsid w:val="6804100B"/>
    <w:rsid w:val="68087866"/>
    <w:rsid w:val="68087A7F"/>
    <w:rsid w:val="68096E98"/>
    <w:rsid w:val="680C3566"/>
    <w:rsid w:val="68111DB4"/>
    <w:rsid w:val="6816281F"/>
    <w:rsid w:val="6816679F"/>
    <w:rsid w:val="681933D7"/>
    <w:rsid w:val="6819598C"/>
    <w:rsid w:val="681B4869"/>
    <w:rsid w:val="68211D78"/>
    <w:rsid w:val="6822225F"/>
    <w:rsid w:val="68267F70"/>
    <w:rsid w:val="682A5075"/>
    <w:rsid w:val="682E2688"/>
    <w:rsid w:val="6830210C"/>
    <w:rsid w:val="68320B72"/>
    <w:rsid w:val="68340F96"/>
    <w:rsid w:val="683542F5"/>
    <w:rsid w:val="68367B00"/>
    <w:rsid w:val="6837325F"/>
    <w:rsid w:val="68373BCE"/>
    <w:rsid w:val="684367F1"/>
    <w:rsid w:val="68440354"/>
    <w:rsid w:val="684544DC"/>
    <w:rsid w:val="684574E0"/>
    <w:rsid w:val="684749AA"/>
    <w:rsid w:val="68481463"/>
    <w:rsid w:val="684D3942"/>
    <w:rsid w:val="684F4AEC"/>
    <w:rsid w:val="68505D81"/>
    <w:rsid w:val="68543A6E"/>
    <w:rsid w:val="68545280"/>
    <w:rsid w:val="68567E0C"/>
    <w:rsid w:val="685C682D"/>
    <w:rsid w:val="685E5165"/>
    <w:rsid w:val="685E5836"/>
    <w:rsid w:val="68604515"/>
    <w:rsid w:val="68620ED3"/>
    <w:rsid w:val="68673D26"/>
    <w:rsid w:val="686A6F1A"/>
    <w:rsid w:val="686C116D"/>
    <w:rsid w:val="6870593C"/>
    <w:rsid w:val="6871729F"/>
    <w:rsid w:val="68760C93"/>
    <w:rsid w:val="6878063C"/>
    <w:rsid w:val="68782C04"/>
    <w:rsid w:val="68786B03"/>
    <w:rsid w:val="6878715A"/>
    <w:rsid w:val="68790B7B"/>
    <w:rsid w:val="687931B7"/>
    <w:rsid w:val="687D2B17"/>
    <w:rsid w:val="68805337"/>
    <w:rsid w:val="68806EEF"/>
    <w:rsid w:val="68811933"/>
    <w:rsid w:val="6886057E"/>
    <w:rsid w:val="68867DCB"/>
    <w:rsid w:val="688A7DB6"/>
    <w:rsid w:val="688D2DAE"/>
    <w:rsid w:val="688D769F"/>
    <w:rsid w:val="688E736E"/>
    <w:rsid w:val="68945A5A"/>
    <w:rsid w:val="68947563"/>
    <w:rsid w:val="68990FE5"/>
    <w:rsid w:val="689E1BF2"/>
    <w:rsid w:val="689F5901"/>
    <w:rsid w:val="689F71D8"/>
    <w:rsid w:val="68A14464"/>
    <w:rsid w:val="68A2431B"/>
    <w:rsid w:val="68A26505"/>
    <w:rsid w:val="68A42B9C"/>
    <w:rsid w:val="68A46535"/>
    <w:rsid w:val="68A46D15"/>
    <w:rsid w:val="68A63620"/>
    <w:rsid w:val="68A670DC"/>
    <w:rsid w:val="68A901A5"/>
    <w:rsid w:val="68AC5C02"/>
    <w:rsid w:val="68AE5E31"/>
    <w:rsid w:val="68AF4390"/>
    <w:rsid w:val="68B05D86"/>
    <w:rsid w:val="68B05DBA"/>
    <w:rsid w:val="68B11065"/>
    <w:rsid w:val="68B27012"/>
    <w:rsid w:val="68B27367"/>
    <w:rsid w:val="68B369A3"/>
    <w:rsid w:val="68B67050"/>
    <w:rsid w:val="68B74673"/>
    <w:rsid w:val="68B74E33"/>
    <w:rsid w:val="68B91BA5"/>
    <w:rsid w:val="68B954D8"/>
    <w:rsid w:val="68BB057A"/>
    <w:rsid w:val="68BC0579"/>
    <w:rsid w:val="68BC3477"/>
    <w:rsid w:val="68BE30F2"/>
    <w:rsid w:val="68C15E34"/>
    <w:rsid w:val="68C5103B"/>
    <w:rsid w:val="68CE5CB8"/>
    <w:rsid w:val="68D640E7"/>
    <w:rsid w:val="68D66DB8"/>
    <w:rsid w:val="68D703CE"/>
    <w:rsid w:val="68DA657A"/>
    <w:rsid w:val="68DB4533"/>
    <w:rsid w:val="68DC36C8"/>
    <w:rsid w:val="68DD1A3E"/>
    <w:rsid w:val="68DF5ED7"/>
    <w:rsid w:val="68E03FEC"/>
    <w:rsid w:val="68E73688"/>
    <w:rsid w:val="68E77293"/>
    <w:rsid w:val="68E90322"/>
    <w:rsid w:val="68EB39F3"/>
    <w:rsid w:val="68EB3F02"/>
    <w:rsid w:val="68ED6B2B"/>
    <w:rsid w:val="68F1456A"/>
    <w:rsid w:val="68F44206"/>
    <w:rsid w:val="68F45DC0"/>
    <w:rsid w:val="68F637A5"/>
    <w:rsid w:val="68F74CE5"/>
    <w:rsid w:val="68F91DAC"/>
    <w:rsid w:val="68FA7AB7"/>
    <w:rsid w:val="68FC0251"/>
    <w:rsid w:val="68FD1351"/>
    <w:rsid w:val="68FE18B3"/>
    <w:rsid w:val="68FE7EE2"/>
    <w:rsid w:val="68FF2730"/>
    <w:rsid w:val="69021D25"/>
    <w:rsid w:val="690300D9"/>
    <w:rsid w:val="690543D7"/>
    <w:rsid w:val="690846A3"/>
    <w:rsid w:val="690E3333"/>
    <w:rsid w:val="690E42E9"/>
    <w:rsid w:val="690F7A3C"/>
    <w:rsid w:val="69122EE2"/>
    <w:rsid w:val="691317B9"/>
    <w:rsid w:val="691353B2"/>
    <w:rsid w:val="691421FD"/>
    <w:rsid w:val="6914336C"/>
    <w:rsid w:val="69153AE7"/>
    <w:rsid w:val="69160352"/>
    <w:rsid w:val="6916227C"/>
    <w:rsid w:val="69182C5E"/>
    <w:rsid w:val="69187D50"/>
    <w:rsid w:val="691913C0"/>
    <w:rsid w:val="691B537E"/>
    <w:rsid w:val="691E22EA"/>
    <w:rsid w:val="691E7EB3"/>
    <w:rsid w:val="69204B81"/>
    <w:rsid w:val="69210FF6"/>
    <w:rsid w:val="69226BDB"/>
    <w:rsid w:val="69257605"/>
    <w:rsid w:val="69261B21"/>
    <w:rsid w:val="69277003"/>
    <w:rsid w:val="69277808"/>
    <w:rsid w:val="692956C8"/>
    <w:rsid w:val="692A5EEC"/>
    <w:rsid w:val="692B6E43"/>
    <w:rsid w:val="692C268C"/>
    <w:rsid w:val="692D1C19"/>
    <w:rsid w:val="692F79CF"/>
    <w:rsid w:val="6931206E"/>
    <w:rsid w:val="693215F2"/>
    <w:rsid w:val="6933298D"/>
    <w:rsid w:val="693805E2"/>
    <w:rsid w:val="69394C7A"/>
    <w:rsid w:val="693A02EE"/>
    <w:rsid w:val="693C0411"/>
    <w:rsid w:val="693D5399"/>
    <w:rsid w:val="693E0125"/>
    <w:rsid w:val="69440940"/>
    <w:rsid w:val="694447A5"/>
    <w:rsid w:val="69451619"/>
    <w:rsid w:val="69456120"/>
    <w:rsid w:val="694C08F3"/>
    <w:rsid w:val="694C2AD3"/>
    <w:rsid w:val="694C504D"/>
    <w:rsid w:val="694D21A2"/>
    <w:rsid w:val="69533E19"/>
    <w:rsid w:val="69551A55"/>
    <w:rsid w:val="69555FFD"/>
    <w:rsid w:val="69571C2B"/>
    <w:rsid w:val="69590957"/>
    <w:rsid w:val="695A6113"/>
    <w:rsid w:val="695B6498"/>
    <w:rsid w:val="69604DA5"/>
    <w:rsid w:val="696273B9"/>
    <w:rsid w:val="69666F56"/>
    <w:rsid w:val="6969266C"/>
    <w:rsid w:val="696A4514"/>
    <w:rsid w:val="696A7D1F"/>
    <w:rsid w:val="696E30EB"/>
    <w:rsid w:val="696E7E44"/>
    <w:rsid w:val="69740366"/>
    <w:rsid w:val="69763980"/>
    <w:rsid w:val="69772927"/>
    <w:rsid w:val="69772CDA"/>
    <w:rsid w:val="69773D6F"/>
    <w:rsid w:val="697B23F3"/>
    <w:rsid w:val="697E26D7"/>
    <w:rsid w:val="69823D63"/>
    <w:rsid w:val="69832D3E"/>
    <w:rsid w:val="698647D2"/>
    <w:rsid w:val="698B2E61"/>
    <w:rsid w:val="698E70D6"/>
    <w:rsid w:val="698F08C5"/>
    <w:rsid w:val="69912EF0"/>
    <w:rsid w:val="69913931"/>
    <w:rsid w:val="69916212"/>
    <w:rsid w:val="69940652"/>
    <w:rsid w:val="69945163"/>
    <w:rsid w:val="699855D9"/>
    <w:rsid w:val="699C52D8"/>
    <w:rsid w:val="699D180A"/>
    <w:rsid w:val="699F1BCF"/>
    <w:rsid w:val="69A24CF0"/>
    <w:rsid w:val="69A33369"/>
    <w:rsid w:val="69A41238"/>
    <w:rsid w:val="69A43B5C"/>
    <w:rsid w:val="69A44A4F"/>
    <w:rsid w:val="69A4617C"/>
    <w:rsid w:val="69A53ADF"/>
    <w:rsid w:val="69A55709"/>
    <w:rsid w:val="69A6234E"/>
    <w:rsid w:val="69A67EA3"/>
    <w:rsid w:val="69A705ED"/>
    <w:rsid w:val="69AA05E5"/>
    <w:rsid w:val="69AA155A"/>
    <w:rsid w:val="69AD1C12"/>
    <w:rsid w:val="69AE0DE6"/>
    <w:rsid w:val="69B205B0"/>
    <w:rsid w:val="69B41030"/>
    <w:rsid w:val="69B50F51"/>
    <w:rsid w:val="69B52B89"/>
    <w:rsid w:val="69B7772E"/>
    <w:rsid w:val="69BC7BE8"/>
    <w:rsid w:val="69BD28D6"/>
    <w:rsid w:val="69BD5334"/>
    <w:rsid w:val="69BD737B"/>
    <w:rsid w:val="69BF475B"/>
    <w:rsid w:val="69C205B3"/>
    <w:rsid w:val="69C206B6"/>
    <w:rsid w:val="69C34822"/>
    <w:rsid w:val="69C40F12"/>
    <w:rsid w:val="69C52FE3"/>
    <w:rsid w:val="69C614C9"/>
    <w:rsid w:val="69C669C4"/>
    <w:rsid w:val="69C76340"/>
    <w:rsid w:val="69C9479C"/>
    <w:rsid w:val="69CA79F7"/>
    <w:rsid w:val="69CD62BA"/>
    <w:rsid w:val="69CE6942"/>
    <w:rsid w:val="69D00DA7"/>
    <w:rsid w:val="69D34F2B"/>
    <w:rsid w:val="69D41A2E"/>
    <w:rsid w:val="69D54230"/>
    <w:rsid w:val="69D82016"/>
    <w:rsid w:val="69DB74BF"/>
    <w:rsid w:val="69DB77F3"/>
    <w:rsid w:val="69DC7D0E"/>
    <w:rsid w:val="69DE619F"/>
    <w:rsid w:val="69DE6542"/>
    <w:rsid w:val="69DF0D76"/>
    <w:rsid w:val="69DF4A8F"/>
    <w:rsid w:val="69E21FE6"/>
    <w:rsid w:val="69EA52E0"/>
    <w:rsid w:val="69EE3716"/>
    <w:rsid w:val="69F15EA7"/>
    <w:rsid w:val="69F41862"/>
    <w:rsid w:val="69F47391"/>
    <w:rsid w:val="69F85769"/>
    <w:rsid w:val="69F85FE0"/>
    <w:rsid w:val="69FA145A"/>
    <w:rsid w:val="69FB2F72"/>
    <w:rsid w:val="69FD6CC4"/>
    <w:rsid w:val="6A002D0A"/>
    <w:rsid w:val="6A0653E4"/>
    <w:rsid w:val="6A0977BA"/>
    <w:rsid w:val="6A0A0A4B"/>
    <w:rsid w:val="6A0C5B20"/>
    <w:rsid w:val="6A0E0466"/>
    <w:rsid w:val="6A0E20BF"/>
    <w:rsid w:val="6A101B68"/>
    <w:rsid w:val="6A111DF9"/>
    <w:rsid w:val="6A153F21"/>
    <w:rsid w:val="6A16245A"/>
    <w:rsid w:val="6A165291"/>
    <w:rsid w:val="6A1736BF"/>
    <w:rsid w:val="6A182D78"/>
    <w:rsid w:val="6A1922BC"/>
    <w:rsid w:val="6A1A52F2"/>
    <w:rsid w:val="6A1C2208"/>
    <w:rsid w:val="6A1E7809"/>
    <w:rsid w:val="6A1F71DB"/>
    <w:rsid w:val="6A20454C"/>
    <w:rsid w:val="6A221437"/>
    <w:rsid w:val="6A227FE6"/>
    <w:rsid w:val="6A2459BC"/>
    <w:rsid w:val="6A33513E"/>
    <w:rsid w:val="6A352E85"/>
    <w:rsid w:val="6A3613EE"/>
    <w:rsid w:val="6A3653E6"/>
    <w:rsid w:val="6A3822FB"/>
    <w:rsid w:val="6A384894"/>
    <w:rsid w:val="6A3A15D8"/>
    <w:rsid w:val="6A3D672E"/>
    <w:rsid w:val="6A3E2A9F"/>
    <w:rsid w:val="6A4001CC"/>
    <w:rsid w:val="6A414A22"/>
    <w:rsid w:val="6A414B57"/>
    <w:rsid w:val="6A4277AC"/>
    <w:rsid w:val="6A431316"/>
    <w:rsid w:val="6A46558A"/>
    <w:rsid w:val="6A4E7CE8"/>
    <w:rsid w:val="6A4F44FA"/>
    <w:rsid w:val="6A5128FB"/>
    <w:rsid w:val="6A517507"/>
    <w:rsid w:val="6A5276C2"/>
    <w:rsid w:val="6A536622"/>
    <w:rsid w:val="6A544579"/>
    <w:rsid w:val="6A5C07BA"/>
    <w:rsid w:val="6A5F39D6"/>
    <w:rsid w:val="6A614DDE"/>
    <w:rsid w:val="6A616DAF"/>
    <w:rsid w:val="6A624AA7"/>
    <w:rsid w:val="6A660DDD"/>
    <w:rsid w:val="6A663BF9"/>
    <w:rsid w:val="6A666EB3"/>
    <w:rsid w:val="6A6773CD"/>
    <w:rsid w:val="6A6F0C38"/>
    <w:rsid w:val="6A6F6EA6"/>
    <w:rsid w:val="6A71528F"/>
    <w:rsid w:val="6A747C8C"/>
    <w:rsid w:val="6A781099"/>
    <w:rsid w:val="6A782A11"/>
    <w:rsid w:val="6A7A5EFC"/>
    <w:rsid w:val="6A7B63C2"/>
    <w:rsid w:val="6A7F79DD"/>
    <w:rsid w:val="6A834110"/>
    <w:rsid w:val="6A84349A"/>
    <w:rsid w:val="6A8A02FD"/>
    <w:rsid w:val="6A8B355C"/>
    <w:rsid w:val="6A8F3C26"/>
    <w:rsid w:val="6A8F4ECF"/>
    <w:rsid w:val="6A932FD0"/>
    <w:rsid w:val="6A946536"/>
    <w:rsid w:val="6A957413"/>
    <w:rsid w:val="6A973502"/>
    <w:rsid w:val="6A9C3B90"/>
    <w:rsid w:val="6A9C4B75"/>
    <w:rsid w:val="6A9C7CA0"/>
    <w:rsid w:val="6A9D15BD"/>
    <w:rsid w:val="6A9D582F"/>
    <w:rsid w:val="6A9F148D"/>
    <w:rsid w:val="6A9F1DF6"/>
    <w:rsid w:val="6A9F70E4"/>
    <w:rsid w:val="6AA019FE"/>
    <w:rsid w:val="6AA34A53"/>
    <w:rsid w:val="6AA36110"/>
    <w:rsid w:val="6AA51CBB"/>
    <w:rsid w:val="6AA74A05"/>
    <w:rsid w:val="6AA82B85"/>
    <w:rsid w:val="6AAC64EF"/>
    <w:rsid w:val="6AAE7E7F"/>
    <w:rsid w:val="6AB316F6"/>
    <w:rsid w:val="6AB3200A"/>
    <w:rsid w:val="6AB55C47"/>
    <w:rsid w:val="6AB61EBD"/>
    <w:rsid w:val="6AB644AA"/>
    <w:rsid w:val="6ABC2C79"/>
    <w:rsid w:val="6ABE02D4"/>
    <w:rsid w:val="6AC00EB6"/>
    <w:rsid w:val="6AC03886"/>
    <w:rsid w:val="6AC053BB"/>
    <w:rsid w:val="6AC31424"/>
    <w:rsid w:val="6AC55985"/>
    <w:rsid w:val="6AC60DFC"/>
    <w:rsid w:val="6AC66C4D"/>
    <w:rsid w:val="6AC93E8C"/>
    <w:rsid w:val="6ACB324D"/>
    <w:rsid w:val="6ACB76E0"/>
    <w:rsid w:val="6ACE3A6C"/>
    <w:rsid w:val="6AD1237A"/>
    <w:rsid w:val="6AD565DC"/>
    <w:rsid w:val="6AD6382E"/>
    <w:rsid w:val="6AD76C51"/>
    <w:rsid w:val="6ADA483D"/>
    <w:rsid w:val="6ADB1BE2"/>
    <w:rsid w:val="6ADF4E86"/>
    <w:rsid w:val="6AE248BC"/>
    <w:rsid w:val="6AE40C09"/>
    <w:rsid w:val="6AE6732A"/>
    <w:rsid w:val="6AEC42F9"/>
    <w:rsid w:val="6AED6768"/>
    <w:rsid w:val="6AEF4BAE"/>
    <w:rsid w:val="6AEF791D"/>
    <w:rsid w:val="6AF21CCD"/>
    <w:rsid w:val="6AF30EF8"/>
    <w:rsid w:val="6AF32F86"/>
    <w:rsid w:val="6AF46606"/>
    <w:rsid w:val="6AF51069"/>
    <w:rsid w:val="6AF54E08"/>
    <w:rsid w:val="6AF627BF"/>
    <w:rsid w:val="6AF861F9"/>
    <w:rsid w:val="6AFE72B9"/>
    <w:rsid w:val="6B000C09"/>
    <w:rsid w:val="6B013418"/>
    <w:rsid w:val="6B0149D1"/>
    <w:rsid w:val="6B056564"/>
    <w:rsid w:val="6B066FCD"/>
    <w:rsid w:val="6B0A4D20"/>
    <w:rsid w:val="6B0E40EA"/>
    <w:rsid w:val="6B123296"/>
    <w:rsid w:val="6B1512F9"/>
    <w:rsid w:val="6B160F09"/>
    <w:rsid w:val="6B1869AF"/>
    <w:rsid w:val="6B186C43"/>
    <w:rsid w:val="6B1C594F"/>
    <w:rsid w:val="6B1E6C8A"/>
    <w:rsid w:val="6B2868FE"/>
    <w:rsid w:val="6B293981"/>
    <w:rsid w:val="6B2B78E0"/>
    <w:rsid w:val="6B2C741E"/>
    <w:rsid w:val="6B2D02C0"/>
    <w:rsid w:val="6B2D736B"/>
    <w:rsid w:val="6B345AEF"/>
    <w:rsid w:val="6B352F6E"/>
    <w:rsid w:val="6B3609DE"/>
    <w:rsid w:val="6B361580"/>
    <w:rsid w:val="6B36252F"/>
    <w:rsid w:val="6B364355"/>
    <w:rsid w:val="6B383CAC"/>
    <w:rsid w:val="6B3B4245"/>
    <w:rsid w:val="6B3B6912"/>
    <w:rsid w:val="6B3D05F8"/>
    <w:rsid w:val="6B3D0F84"/>
    <w:rsid w:val="6B425BCE"/>
    <w:rsid w:val="6B464FD5"/>
    <w:rsid w:val="6B470DAA"/>
    <w:rsid w:val="6B480175"/>
    <w:rsid w:val="6B492445"/>
    <w:rsid w:val="6B4A07AA"/>
    <w:rsid w:val="6B4F1ED4"/>
    <w:rsid w:val="6B5011D1"/>
    <w:rsid w:val="6B512744"/>
    <w:rsid w:val="6B525236"/>
    <w:rsid w:val="6B531559"/>
    <w:rsid w:val="6B545125"/>
    <w:rsid w:val="6B560FCC"/>
    <w:rsid w:val="6B5948DE"/>
    <w:rsid w:val="6B5B632F"/>
    <w:rsid w:val="6B5E36A4"/>
    <w:rsid w:val="6B5F58DE"/>
    <w:rsid w:val="6B6230CA"/>
    <w:rsid w:val="6B624AAD"/>
    <w:rsid w:val="6B624B29"/>
    <w:rsid w:val="6B6370F5"/>
    <w:rsid w:val="6B685D66"/>
    <w:rsid w:val="6B6B4508"/>
    <w:rsid w:val="6B6C2879"/>
    <w:rsid w:val="6B6D52DE"/>
    <w:rsid w:val="6B706970"/>
    <w:rsid w:val="6B7164A0"/>
    <w:rsid w:val="6B7408F7"/>
    <w:rsid w:val="6B764498"/>
    <w:rsid w:val="6B771034"/>
    <w:rsid w:val="6B7A0999"/>
    <w:rsid w:val="6B7B0899"/>
    <w:rsid w:val="6B7B3938"/>
    <w:rsid w:val="6B7F5D56"/>
    <w:rsid w:val="6B7F628A"/>
    <w:rsid w:val="6B7F661E"/>
    <w:rsid w:val="6B802A47"/>
    <w:rsid w:val="6B8174AD"/>
    <w:rsid w:val="6B82104D"/>
    <w:rsid w:val="6B82685F"/>
    <w:rsid w:val="6B852B2E"/>
    <w:rsid w:val="6B861AAC"/>
    <w:rsid w:val="6B865DCA"/>
    <w:rsid w:val="6B8774A8"/>
    <w:rsid w:val="6B881973"/>
    <w:rsid w:val="6B894BE5"/>
    <w:rsid w:val="6B8A7C79"/>
    <w:rsid w:val="6B8C3EC7"/>
    <w:rsid w:val="6B917A23"/>
    <w:rsid w:val="6B94298D"/>
    <w:rsid w:val="6B982279"/>
    <w:rsid w:val="6B983F85"/>
    <w:rsid w:val="6B9A5228"/>
    <w:rsid w:val="6B9A6797"/>
    <w:rsid w:val="6B9E3AF7"/>
    <w:rsid w:val="6BA00B60"/>
    <w:rsid w:val="6BA0796E"/>
    <w:rsid w:val="6BA165D0"/>
    <w:rsid w:val="6BA33A58"/>
    <w:rsid w:val="6BAD2BFA"/>
    <w:rsid w:val="6BB322AC"/>
    <w:rsid w:val="6BB66B42"/>
    <w:rsid w:val="6BB75F9B"/>
    <w:rsid w:val="6BBB06E7"/>
    <w:rsid w:val="6BBB17CD"/>
    <w:rsid w:val="6BBC2C15"/>
    <w:rsid w:val="6BBC70B9"/>
    <w:rsid w:val="6BBF1AB3"/>
    <w:rsid w:val="6BC03EAE"/>
    <w:rsid w:val="6BC118D0"/>
    <w:rsid w:val="6BC16E03"/>
    <w:rsid w:val="6BC30BA8"/>
    <w:rsid w:val="6BC7709E"/>
    <w:rsid w:val="6BCB772F"/>
    <w:rsid w:val="6BCC05A2"/>
    <w:rsid w:val="6BCC08AF"/>
    <w:rsid w:val="6BCC5D8A"/>
    <w:rsid w:val="6BCD56AE"/>
    <w:rsid w:val="6BD176AD"/>
    <w:rsid w:val="6BD334DA"/>
    <w:rsid w:val="6BD42B86"/>
    <w:rsid w:val="6BD87DAE"/>
    <w:rsid w:val="6BDA0449"/>
    <w:rsid w:val="6BDC6EBE"/>
    <w:rsid w:val="6BDD6E48"/>
    <w:rsid w:val="6BDE24B5"/>
    <w:rsid w:val="6BDE3E4C"/>
    <w:rsid w:val="6BE249FC"/>
    <w:rsid w:val="6BE77C01"/>
    <w:rsid w:val="6BEB47A4"/>
    <w:rsid w:val="6BED67A1"/>
    <w:rsid w:val="6BED67EB"/>
    <w:rsid w:val="6BED6EA1"/>
    <w:rsid w:val="6BEE1359"/>
    <w:rsid w:val="6BEF07EE"/>
    <w:rsid w:val="6BEF6F86"/>
    <w:rsid w:val="6BF03B8B"/>
    <w:rsid w:val="6BF11557"/>
    <w:rsid w:val="6BF4638C"/>
    <w:rsid w:val="6BF4692D"/>
    <w:rsid w:val="6BF51D46"/>
    <w:rsid w:val="6BFA0D99"/>
    <w:rsid w:val="6BFE5CE9"/>
    <w:rsid w:val="6BFE5D4D"/>
    <w:rsid w:val="6C033306"/>
    <w:rsid w:val="6C0452EE"/>
    <w:rsid w:val="6C0638BA"/>
    <w:rsid w:val="6C074A87"/>
    <w:rsid w:val="6C0919B6"/>
    <w:rsid w:val="6C0D6E59"/>
    <w:rsid w:val="6C0E74CE"/>
    <w:rsid w:val="6C1026C2"/>
    <w:rsid w:val="6C111924"/>
    <w:rsid w:val="6C183410"/>
    <w:rsid w:val="6C1972DB"/>
    <w:rsid w:val="6C1A47B0"/>
    <w:rsid w:val="6C1B4084"/>
    <w:rsid w:val="6C1C00DB"/>
    <w:rsid w:val="6C1C453A"/>
    <w:rsid w:val="6C1D6303"/>
    <w:rsid w:val="6C1E5C6B"/>
    <w:rsid w:val="6C1F705B"/>
    <w:rsid w:val="6C1F7970"/>
    <w:rsid w:val="6C207FB0"/>
    <w:rsid w:val="6C222F87"/>
    <w:rsid w:val="6C223C7D"/>
    <w:rsid w:val="6C2821F9"/>
    <w:rsid w:val="6C287CD2"/>
    <w:rsid w:val="6C296ADC"/>
    <w:rsid w:val="6C2F1EC1"/>
    <w:rsid w:val="6C3202BB"/>
    <w:rsid w:val="6C321EF4"/>
    <w:rsid w:val="6C322B59"/>
    <w:rsid w:val="6C3317C6"/>
    <w:rsid w:val="6C35142C"/>
    <w:rsid w:val="6C351CB5"/>
    <w:rsid w:val="6C3760AA"/>
    <w:rsid w:val="6C383460"/>
    <w:rsid w:val="6C396766"/>
    <w:rsid w:val="6C3E662A"/>
    <w:rsid w:val="6C402B16"/>
    <w:rsid w:val="6C410C92"/>
    <w:rsid w:val="6C421F2F"/>
    <w:rsid w:val="6C454BE7"/>
    <w:rsid w:val="6C46448C"/>
    <w:rsid w:val="6C495557"/>
    <w:rsid w:val="6C4B27B1"/>
    <w:rsid w:val="6C4C3A07"/>
    <w:rsid w:val="6C4C5CFA"/>
    <w:rsid w:val="6C4D2C9D"/>
    <w:rsid w:val="6C4F61E3"/>
    <w:rsid w:val="6C5062FC"/>
    <w:rsid w:val="6C540361"/>
    <w:rsid w:val="6C543295"/>
    <w:rsid w:val="6C563376"/>
    <w:rsid w:val="6C5847CB"/>
    <w:rsid w:val="6C5B0FA6"/>
    <w:rsid w:val="6C5B19DC"/>
    <w:rsid w:val="6C5C6820"/>
    <w:rsid w:val="6C5E3664"/>
    <w:rsid w:val="6C5F22E6"/>
    <w:rsid w:val="6C5F2FB7"/>
    <w:rsid w:val="6C604223"/>
    <w:rsid w:val="6C62702B"/>
    <w:rsid w:val="6C6661B4"/>
    <w:rsid w:val="6C6A0DB9"/>
    <w:rsid w:val="6C6B0E64"/>
    <w:rsid w:val="6C6B2202"/>
    <w:rsid w:val="6C6B2EEB"/>
    <w:rsid w:val="6C6C0515"/>
    <w:rsid w:val="6C6E45E2"/>
    <w:rsid w:val="6C71375D"/>
    <w:rsid w:val="6C714D1E"/>
    <w:rsid w:val="6C727A0F"/>
    <w:rsid w:val="6C740C1A"/>
    <w:rsid w:val="6C74289B"/>
    <w:rsid w:val="6C744BB2"/>
    <w:rsid w:val="6C74520C"/>
    <w:rsid w:val="6C756447"/>
    <w:rsid w:val="6C75689B"/>
    <w:rsid w:val="6C7601D9"/>
    <w:rsid w:val="6C782032"/>
    <w:rsid w:val="6C7844E9"/>
    <w:rsid w:val="6C7B309C"/>
    <w:rsid w:val="6C7E081D"/>
    <w:rsid w:val="6C7E2155"/>
    <w:rsid w:val="6C805F4B"/>
    <w:rsid w:val="6C806683"/>
    <w:rsid w:val="6C807099"/>
    <w:rsid w:val="6C855C54"/>
    <w:rsid w:val="6C860474"/>
    <w:rsid w:val="6C8618D8"/>
    <w:rsid w:val="6C8A455D"/>
    <w:rsid w:val="6C8C0D14"/>
    <w:rsid w:val="6C9138BA"/>
    <w:rsid w:val="6C91624D"/>
    <w:rsid w:val="6C934C78"/>
    <w:rsid w:val="6C9417BF"/>
    <w:rsid w:val="6C963A35"/>
    <w:rsid w:val="6C9B32BE"/>
    <w:rsid w:val="6C9B7267"/>
    <w:rsid w:val="6C9D23E2"/>
    <w:rsid w:val="6CA25794"/>
    <w:rsid w:val="6CA612B0"/>
    <w:rsid w:val="6CA77990"/>
    <w:rsid w:val="6CA84070"/>
    <w:rsid w:val="6CA928AC"/>
    <w:rsid w:val="6CA93CC9"/>
    <w:rsid w:val="6CA97E42"/>
    <w:rsid w:val="6CAA2C1B"/>
    <w:rsid w:val="6CAA3E8D"/>
    <w:rsid w:val="6CAB41B5"/>
    <w:rsid w:val="6CAE64DD"/>
    <w:rsid w:val="6CAF63F9"/>
    <w:rsid w:val="6CB05916"/>
    <w:rsid w:val="6CB13C74"/>
    <w:rsid w:val="6CB554A7"/>
    <w:rsid w:val="6CB6635F"/>
    <w:rsid w:val="6CB834B9"/>
    <w:rsid w:val="6CBB0E77"/>
    <w:rsid w:val="6CBB325D"/>
    <w:rsid w:val="6CBB67EB"/>
    <w:rsid w:val="6CBD15DD"/>
    <w:rsid w:val="6CBD3CD3"/>
    <w:rsid w:val="6CBD4173"/>
    <w:rsid w:val="6CBE653E"/>
    <w:rsid w:val="6CBF0123"/>
    <w:rsid w:val="6CBF6EA5"/>
    <w:rsid w:val="6CC22287"/>
    <w:rsid w:val="6CC67A03"/>
    <w:rsid w:val="6CC940CF"/>
    <w:rsid w:val="6CCC13ED"/>
    <w:rsid w:val="6CCD279A"/>
    <w:rsid w:val="6CD05EC0"/>
    <w:rsid w:val="6CD2170B"/>
    <w:rsid w:val="6CD4463F"/>
    <w:rsid w:val="6CD520FA"/>
    <w:rsid w:val="6CD53CF3"/>
    <w:rsid w:val="6CD87DAB"/>
    <w:rsid w:val="6CD96A35"/>
    <w:rsid w:val="6CE40637"/>
    <w:rsid w:val="6CE63331"/>
    <w:rsid w:val="6CE70946"/>
    <w:rsid w:val="6CEC0F6C"/>
    <w:rsid w:val="6CEC4C30"/>
    <w:rsid w:val="6CED6CF6"/>
    <w:rsid w:val="6CED7D32"/>
    <w:rsid w:val="6CEF0F7F"/>
    <w:rsid w:val="6CF11D76"/>
    <w:rsid w:val="6CF131C3"/>
    <w:rsid w:val="6CF73136"/>
    <w:rsid w:val="6CF74F23"/>
    <w:rsid w:val="6CF76784"/>
    <w:rsid w:val="6CF85DAF"/>
    <w:rsid w:val="6CFA5913"/>
    <w:rsid w:val="6CFC051A"/>
    <w:rsid w:val="6D002D39"/>
    <w:rsid w:val="6D0267C3"/>
    <w:rsid w:val="6D034DE6"/>
    <w:rsid w:val="6D0514FC"/>
    <w:rsid w:val="6D057943"/>
    <w:rsid w:val="6D06005D"/>
    <w:rsid w:val="6D077BCF"/>
    <w:rsid w:val="6D077C3C"/>
    <w:rsid w:val="6D0901BB"/>
    <w:rsid w:val="6D0940C0"/>
    <w:rsid w:val="6D0A4092"/>
    <w:rsid w:val="6D0F1F1F"/>
    <w:rsid w:val="6D0F6AEF"/>
    <w:rsid w:val="6D101529"/>
    <w:rsid w:val="6D135598"/>
    <w:rsid w:val="6D162CA7"/>
    <w:rsid w:val="6D164CD3"/>
    <w:rsid w:val="6D1676F2"/>
    <w:rsid w:val="6D190A67"/>
    <w:rsid w:val="6D1A26F3"/>
    <w:rsid w:val="6D1B17FC"/>
    <w:rsid w:val="6D1C3AE7"/>
    <w:rsid w:val="6D1E3E99"/>
    <w:rsid w:val="6D1F199A"/>
    <w:rsid w:val="6D1F6335"/>
    <w:rsid w:val="6D20349A"/>
    <w:rsid w:val="6D204AFE"/>
    <w:rsid w:val="6D2064F5"/>
    <w:rsid w:val="6D216A4E"/>
    <w:rsid w:val="6D222017"/>
    <w:rsid w:val="6D223497"/>
    <w:rsid w:val="6D226FCD"/>
    <w:rsid w:val="6D2377BC"/>
    <w:rsid w:val="6D251AFA"/>
    <w:rsid w:val="6D255BB2"/>
    <w:rsid w:val="6D280907"/>
    <w:rsid w:val="6D281F36"/>
    <w:rsid w:val="6D28269F"/>
    <w:rsid w:val="6D283BCA"/>
    <w:rsid w:val="6D2965A3"/>
    <w:rsid w:val="6D2A40A0"/>
    <w:rsid w:val="6D2C097D"/>
    <w:rsid w:val="6D355FD1"/>
    <w:rsid w:val="6D3C3B5F"/>
    <w:rsid w:val="6D3E7FC5"/>
    <w:rsid w:val="6D4264CA"/>
    <w:rsid w:val="6D4370CC"/>
    <w:rsid w:val="6D46118D"/>
    <w:rsid w:val="6D462063"/>
    <w:rsid w:val="6D4B61A6"/>
    <w:rsid w:val="6D4B657E"/>
    <w:rsid w:val="6D4F1CD7"/>
    <w:rsid w:val="6D4F41F8"/>
    <w:rsid w:val="6D506884"/>
    <w:rsid w:val="6D512C8C"/>
    <w:rsid w:val="6D535039"/>
    <w:rsid w:val="6D5458B7"/>
    <w:rsid w:val="6D56717C"/>
    <w:rsid w:val="6D5B3307"/>
    <w:rsid w:val="6D5D3025"/>
    <w:rsid w:val="6D5E63FF"/>
    <w:rsid w:val="6D5F0B19"/>
    <w:rsid w:val="6D5F4306"/>
    <w:rsid w:val="6D6020F0"/>
    <w:rsid w:val="6D62266E"/>
    <w:rsid w:val="6D667749"/>
    <w:rsid w:val="6D691601"/>
    <w:rsid w:val="6D695924"/>
    <w:rsid w:val="6D697020"/>
    <w:rsid w:val="6D6A79DF"/>
    <w:rsid w:val="6D6F66A2"/>
    <w:rsid w:val="6D703AFF"/>
    <w:rsid w:val="6D725AEB"/>
    <w:rsid w:val="6D741387"/>
    <w:rsid w:val="6D744D92"/>
    <w:rsid w:val="6D753EC8"/>
    <w:rsid w:val="6D760F66"/>
    <w:rsid w:val="6D761B62"/>
    <w:rsid w:val="6D766558"/>
    <w:rsid w:val="6D776C82"/>
    <w:rsid w:val="6D784F29"/>
    <w:rsid w:val="6D7D530F"/>
    <w:rsid w:val="6D7E1A1B"/>
    <w:rsid w:val="6D850829"/>
    <w:rsid w:val="6D861ED1"/>
    <w:rsid w:val="6D863CC6"/>
    <w:rsid w:val="6D864E52"/>
    <w:rsid w:val="6D876DA7"/>
    <w:rsid w:val="6D880F57"/>
    <w:rsid w:val="6D8E495C"/>
    <w:rsid w:val="6D950F4B"/>
    <w:rsid w:val="6D952D3C"/>
    <w:rsid w:val="6D972A1A"/>
    <w:rsid w:val="6D975D63"/>
    <w:rsid w:val="6D984324"/>
    <w:rsid w:val="6D9D5129"/>
    <w:rsid w:val="6D9E7098"/>
    <w:rsid w:val="6DA00BF6"/>
    <w:rsid w:val="6DA146D6"/>
    <w:rsid w:val="6DA4119A"/>
    <w:rsid w:val="6DA71E26"/>
    <w:rsid w:val="6DA74F57"/>
    <w:rsid w:val="6DA84285"/>
    <w:rsid w:val="6DAB5444"/>
    <w:rsid w:val="6DAB555B"/>
    <w:rsid w:val="6DAC6DAA"/>
    <w:rsid w:val="6DAE3C92"/>
    <w:rsid w:val="6DB325B9"/>
    <w:rsid w:val="6DB43CFC"/>
    <w:rsid w:val="6DB677B8"/>
    <w:rsid w:val="6DB935F4"/>
    <w:rsid w:val="6DBA7329"/>
    <w:rsid w:val="6DBE518E"/>
    <w:rsid w:val="6DC34893"/>
    <w:rsid w:val="6DC41FCC"/>
    <w:rsid w:val="6DC52790"/>
    <w:rsid w:val="6DC54F9F"/>
    <w:rsid w:val="6DC60F6E"/>
    <w:rsid w:val="6DC741FB"/>
    <w:rsid w:val="6DCB2BDA"/>
    <w:rsid w:val="6DCB7103"/>
    <w:rsid w:val="6DCE6F3B"/>
    <w:rsid w:val="6DD2069F"/>
    <w:rsid w:val="6DD257D9"/>
    <w:rsid w:val="6DD25992"/>
    <w:rsid w:val="6DD26179"/>
    <w:rsid w:val="6DD42A6B"/>
    <w:rsid w:val="6DD66F98"/>
    <w:rsid w:val="6DDD0E0F"/>
    <w:rsid w:val="6DDD3DF9"/>
    <w:rsid w:val="6DE22485"/>
    <w:rsid w:val="6DE24779"/>
    <w:rsid w:val="6DE25D07"/>
    <w:rsid w:val="6DE52F68"/>
    <w:rsid w:val="6DE673CD"/>
    <w:rsid w:val="6DEC6F62"/>
    <w:rsid w:val="6DF15A8D"/>
    <w:rsid w:val="6DF5618B"/>
    <w:rsid w:val="6DF745DD"/>
    <w:rsid w:val="6DF82FC7"/>
    <w:rsid w:val="6DF84BE9"/>
    <w:rsid w:val="6E032989"/>
    <w:rsid w:val="6E036729"/>
    <w:rsid w:val="6E052293"/>
    <w:rsid w:val="6E063848"/>
    <w:rsid w:val="6E0802FA"/>
    <w:rsid w:val="6E0A3EBC"/>
    <w:rsid w:val="6E0A7206"/>
    <w:rsid w:val="6E0C1E2E"/>
    <w:rsid w:val="6E0D35D3"/>
    <w:rsid w:val="6E121EE8"/>
    <w:rsid w:val="6E157F9B"/>
    <w:rsid w:val="6E167513"/>
    <w:rsid w:val="6E1767B7"/>
    <w:rsid w:val="6E1A230A"/>
    <w:rsid w:val="6E1A3042"/>
    <w:rsid w:val="6E1B0547"/>
    <w:rsid w:val="6E1C3BAE"/>
    <w:rsid w:val="6E1C57F2"/>
    <w:rsid w:val="6E1D0A63"/>
    <w:rsid w:val="6E1F467E"/>
    <w:rsid w:val="6E206ADE"/>
    <w:rsid w:val="6E210DD5"/>
    <w:rsid w:val="6E2211ED"/>
    <w:rsid w:val="6E256D76"/>
    <w:rsid w:val="6E257ED3"/>
    <w:rsid w:val="6E2723F6"/>
    <w:rsid w:val="6E274A6D"/>
    <w:rsid w:val="6E2764C0"/>
    <w:rsid w:val="6E282234"/>
    <w:rsid w:val="6E291221"/>
    <w:rsid w:val="6E2A243D"/>
    <w:rsid w:val="6E2B773B"/>
    <w:rsid w:val="6E2D286F"/>
    <w:rsid w:val="6E2E152B"/>
    <w:rsid w:val="6E2E40EC"/>
    <w:rsid w:val="6E2E568E"/>
    <w:rsid w:val="6E2F4477"/>
    <w:rsid w:val="6E366453"/>
    <w:rsid w:val="6E40413A"/>
    <w:rsid w:val="6E4102C0"/>
    <w:rsid w:val="6E450165"/>
    <w:rsid w:val="6E464552"/>
    <w:rsid w:val="6E4A0979"/>
    <w:rsid w:val="6E4B1982"/>
    <w:rsid w:val="6E4D3AE9"/>
    <w:rsid w:val="6E4F22D6"/>
    <w:rsid w:val="6E500CD9"/>
    <w:rsid w:val="6E5521D5"/>
    <w:rsid w:val="6E556733"/>
    <w:rsid w:val="6E5B2170"/>
    <w:rsid w:val="6E5B78B1"/>
    <w:rsid w:val="6E5C1654"/>
    <w:rsid w:val="6E60025D"/>
    <w:rsid w:val="6E60503D"/>
    <w:rsid w:val="6E614586"/>
    <w:rsid w:val="6E64526A"/>
    <w:rsid w:val="6E6453EF"/>
    <w:rsid w:val="6E6471E7"/>
    <w:rsid w:val="6E686C31"/>
    <w:rsid w:val="6E686DDD"/>
    <w:rsid w:val="6E6F1CE8"/>
    <w:rsid w:val="6E706E04"/>
    <w:rsid w:val="6E7228F0"/>
    <w:rsid w:val="6E794B17"/>
    <w:rsid w:val="6E795B4C"/>
    <w:rsid w:val="6E7C1EFC"/>
    <w:rsid w:val="6E7C39A8"/>
    <w:rsid w:val="6E7D0464"/>
    <w:rsid w:val="6E7D37EC"/>
    <w:rsid w:val="6E7F2299"/>
    <w:rsid w:val="6E7F2E7A"/>
    <w:rsid w:val="6E801E6D"/>
    <w:rsid w:val="6E845067"/>
    <w:rsid w:val="6E84768E"/>
    <w:rsid w:val="6E8639DD"/>
    <w:rsid w:val="6E892C28"/>
    <w:rsid w:val="6E896F98"/>
    <w:rsid w:val="6E8A07A0"/>
    <w:rsid w:val="6E8B0740"/>
    <w:rsid w:val="6E8E3F5A"/>
    <w:rsid w:val="6E9160AE"/>
    <w:rsid w:val="6E916167"/>
    <w:rsid w:val="6E922AAB"/>
    <w:rsid w:val="6E9252A8"/>
    <w:rsid w:val="6E971D5E"/>
    <w:rsid w:val="6E974A66"/>
    <w:rsid w:val="6E986283"/>
    <w:rsid w:val="6E9D0E51"/>
    <w:rsid w:val="6EA25CC0"/>
    <w:rsid w:val="6EA61A1B"/>
    <w:rsid w:val="6EA622BE"/>
    <w:rsid w:val="6EA65D64"/>
    <w:rsid w:val="6EA72E3F"/>
    <w:rsid w:val="6EA73620"/>
    <w:rsid w:val="6EA75183"/>
    <w:rsid w:val="6EAA3F08"/>
    <w:rsid w:val="6EAC0ABB"/>
    <w:rsid w:val="6EAC53F9"/>
    <w:rsid w:val="6EAC6FAC"/>
    <w:rsid w:val="6EAD7121"/>
    <w:rsid w:val="6EAE3707"/>
    <w:rsid w:val="6EB12384"/>
    <w:rsid w:val="6EB1298E"/>
    <w:rsid w:val="6EB13289"/>
    <w:rsid w:val="6EB17B19"/>
    <w:rsid w:val="6EB3322D"/>
    <w:rsid w:val="6EB461A1"/>
    <w:rsid w:val="6EB4795B"/>
    <w:rsid w:val="6EB56351"/>
    <w:rsid w:val="6EB563C2"/>
    <w:rsid w:val="6EB57F93"/>
    <w:rsid w:val="6EB64345"/>
    <w:rsid w:val="6EB72617"/>
    <w:rsid w:val="6EBB1FE0"/>
    <w:rsid w:val="6EBD255C"/>
    <w:rsid w:val="6EBE537B"/>
    <w:rsid w:val="6EC11F55"/>
    <w:rsid w:val="6EC20FEF"/>
    <w:rsid w:val="6EC230F4"/>
    <w:rsid w:val="6EC23794"/>
    <w:rsid w:val="6EC742AF"/>
    <w:rsid w:val="6EC952A5"/>
    <w:rsid w:val="6ECC1A72"/>
    <w:rsid w:val="6ECD2A37"/>
    <w:rsid w:val="6ED17ECB"/>
    <w:rsid w:val="6ED323CD"/>
    <w:rsid w:val="6ED35EDC"/>
    <w:rsid w:val="6ED4732C"/>
    <w:rsid w:val="6ED5083E"/>
    <w:rsid w:val="6ED535B4"/>
    <w:rsid w:val="6EDD2557"/>
    <w:rsid w:val="6EDE664F"/>
    <w:rsid w:val="6EE56CCE"/>
    <w:rsid w:val="6EE73797"/>
    <w:rsid w:val="6EE943E8"/>
    <w:rsid w:val="6EE96974"/>
    <w:rsid w:val="6EEA613F"/>
    <w:rsid w:val="6EEB2348"/>
    <w:rsid w:val="6EEB6B14"/>
    <w:rsid w:val="6EED3FAB"/>
    <w:rsid w:val="6EF364F6"/>
    <w:rsid w:val="6EF53EA2"/>
    <w:rsid w:val="6EF57B1C"/>
    <w:rsid w:val="6EF71A6D"/>
    <w:rsid w:val="6EF95932"/>
    <w:rsid w:val="6EFA3B84"/>
    <w:rsid w:val="6EFC6FEF"/>
    <w:rsid w:val="6EFE2EB3"/>
    <w:rsid w:val="6EFF0FBF"/>
    <w:rsid w:val="6F002889"/>
    <w:rsid w:val="6F015FF8"/>
    <w:rsid w:val="6F016CEC"/>
    <w:rsid w:val="6F040629"/>
    <w:rsid w:val="6F062041"/>
    <w:rsid w:val="6F072DCE"/>
    <w:rsid w:val="6F095EF0"/>
    <w:rsid w:val="6F0E13A9"/>
    <w:rsid w:val="6F0F4679"/>
    <w:rsid w:val="6F1062C9"/>
    <w:rsid w:val="6F1209F8"/>
    <w:rsid w:val="6F16627C"/>
    <w:rsid w:val="6F186A50"/>
    <w:rsid w:val="6F19758A"/>
    <w:rsid w:val="6F1C6FCF"/>
    <w:rsid w:val="6F1E34F6"/>
    <w:rsid w:val="6F1F55BF"/>
    <w:rsid w:val="6F2167B6"/>
    <w:rsid w:val="6F2243FE"/>
    <w:rsid w:val="6F23419A"/>
    <w:rsid w:val="6F272BE6"/>
    <w:rsid w:val="6F297D94"/>
    <w:rsid w:val="6F2C3268"/>
    <w:rsid w:val="6F2C6BA5"/>
    <w:rsid w:val="6F2F29BA"/>
    <w:rsid w:val="6F303F93"/>
    <w:rsid w:val="6F3058EF"/>
    <w:rsid w:val="6F3175B1"/>
    <w:rsid w:val="6F326F01"/>
    <w:rsid w:val="6F3371EB"/>
    <w:rsid w:val="6F3749B7"/>
    <w:rsid w:val="6F3A39FF"/>
    <w:rsid w:val="6F3B145E"/>
    <w:rsid w:val="6F3B1BBE"/>
    <w:rsid w:val="6F3B4571"/>
    <w:rsid w:val="6F3B534B"/>
    <w:rsid w:val="6F3B5A38"/>
    <w:rsid w:val="6F4264A1"/>
    <w:rsid w:val="6F44235F"/>
    <w:rsid w:val="6F442979"/>
    <w:rsid w:val="6F4545E3"/>
    <w:rsid w:val="6F4A466F"/>
    <w:rsid w:val="6F4B04D2"/>
    <w:rsid w:val="6F4B1EF5"/>
    <w:rsid w:val="6F4B3562"/>
    <w:rsid w:val="6F4E5909"/>
    <w:rsid w:val="6F517BB5"/>
    <w:rsid w:val="6F534E38"/>
    <w:rsid w:val="6F556490"/>
    <w:rsid w:val="6F561C90"/>
    <w:rsid w:val="6F581316"/>
    <w:rsid w:val="6F5D2728"/>
    <w:rsid w:val="6F600861"/>
    <w:rsid w:val="6F604767"/>
    <w:rsid w:val="6F6250B0"/>
    <w:rsid w:val="6F634D69"/>
    <w:rsid w:val="6F646654"/>
    <w:rsid w:val="6F674214"/>
    <w:rsid w:val="6F681415"/>
    <w:rsid w:val="6F6821BA"/>
    <w:rsid w:val="6F6B2A09"/>
    <w:rsid w:val="6F6B706A"/>
    <w:rsid w:val="6F6C0297"/>
    <w:rsid w:val="6F6D20C5"/>
    <w:rsid w:val="6F6F13E0"/>
    <w:rsid w:val="6F701B5A"/>
    <w:rsid w:val="6F750B0E"/>
    <w:rsid w:val="6F766A31"/>
    <w:rsid w:val="6F771F50"/>
    <w:rsid w:val="6F7804F3"/>
    <w:rsid w:val="6F790148"/>
    <w:rsid w:val="6F79203D"/>
    <w:rsid w:val="6F794E9D"/>
    <w:rsid w:val="6F7D057A"/>
    <w:rsid w:val="6F7E2A87"/>
    <w:rsid w:val="6F7E7B7F"/>
    <w:rsid w:val="6F7F3589"/>
    <w:rsid w:val="6F80469A"/>
    <w:rsid w:val="6F8309FB"/>
    <w:rsid w:val="6F8372C5"/>
    <w:rsid w:val="6F8403CF"/>
    <w:rsid w:val="6F863920"/>
    <w:rsid w:val="6F874589"/>
    <w:rsid w:val="6F8932B7"/>
    <w:rsid w:val="6F8A40A3"/>
    <w:rsid w:val="6F8B1CD7"/>
    <w:rsid w:val="6F8C1B5E"/>
    <w:rsid w:val="6F8C366A"/>
    <w:rsid w:val="6F8F3027"/>
    <w:rsid w:val="6F8F33B8"/>
    <w:rsid w:val="6F9127FD"/>
    <w:rsid w:val="6F9235D4"/>
    <w:rsid w:val="6F94631B"/>
    <w:rsid w:val="6F955B31"/>
    <w:rsid w:val="6F9B7D96"/>
    <w:rsid w:val="6F9D269D"/>
    <w:rsid w:val="6F9D5EFF"/>
    <w:rsid w:val="6FA05486"/>
    <w:rsid w:val="6FA278D6"/>
    <w:rsid w:val="6FA4609D"/>
    <w:rsid w:val="6FA47D31"/>
    <w:rsid w:val="6FA51A09"/>
    <w:rsid w:val="6FA55655"/>
    <w:rsid w:val="6FA80759"/>
    <w:rsid w:val="6FAB315B"/>
    <w:rsid w:val="6FAD4EDE"/>
    <w:rsid w:val="6FAE132E"/>
    <w:rsid w:val="6FAF09C0"/>
    <w:rsid w:val="6FAF3C3E"/>
    <w:rsid w:val="6FB01929"/>
    <w:rsid w:val="6FB03B6F"/>
    <w:rsid w:val="6FB16C7E"/>
    <w:rsid w:val="6FB365B4"/>
    <w:rsid w:val="6FB369D8"/>
    <w:rsid w:val="6FB444A3"/>
    <w:rsid w:val="6FB51A1F"/>
    <w:rsid w:val="6FB52752"/>
    <w:rsid w:val="6FB67B58"/>
    <w:rsid w:val="6FB74DB5"/>
    <w:rsid w:val="6FB93BDD"/>
    <w:rsid w:val="6FBA543C"/>
    <w:rsid w:val="6FBB6C32"/>
    <w:rsid w:val="6FBC24C6"/>
    <w:rsid w:val="6FC144C0"/>
    <w:rsid w:val="6FC77525"/>
    <w:rsid w:val="6FC91026"/>
    <w:rsid w:val="6FCB033F"/>
    <w:rsid w:val="6FCD5784"/>
    <w:rsid w:val="6FCE1072"/>
    <w:rsid w:val="6FCF5109"/>
    <w:rsid w:val="6FD33B0D"/>
    <w:rsid w:val="6FD40A9E"/>
    <w:rsid w:val="6FD45CF5"/>
    <w:rsid w:val="6FD74855"/>
    <w:rsid w:val="6FD97C36"/>
    <w:rsid w:val="6FDE7904"/>
    <w:rsid w:val="6FE0286B"/>
    <w:rsid w:val="6FE04E15"/>
    <w:rsid w:val="6FE07BDF"/>
    <w:rsid w:val="6FE17C24"/>
    <w:rsid w:val="6FE74394"/>
    <w:rsid w:val="6FE85633"/>
    <w:rsid w:val="6FE93AFE"/>
    <w:rsid w:val="6FE96C2C"/>
    <w:rsid w:val="6FEC6A5A"/>
    <w:rsid w:val="6FED5289"/>
    <w:rsid w:val="6FEE7306"/>
    <w:rsid w:val="6FF06D2F"/>
    <w:rsid w:val="6FF10607"/>
    <w:rsid w:val="6FF158BC"/>
    <w:rsid w:val="6FF224EB"/>
    <w:rsid w:val="6FF316ED"/>
    <w:rsid w:val="6FF6589F"/>
    <w:rsid w:val="6FFC3BBD"/>
    <w:rsid w:val="6FFC5A0E"/>
    <w:rsid w:val="6FFD7ED7"/>
    <w:rsid w:val="7001223B"/>
    <w:rsid w:val="700126C0"/>
    <w:rsid w:val="7002355A"/>
    <w:rsid w:val="70042490"/>
    <w:rsid w:val="700475B1"/>
    <w:rsid w:val="7005154C"/>
    <w:rsid w:val="700615D9"/>
    <w:rsid w:val="70071363"/>
    <w:rsid w:val="70071A67"/>
    <w:rsid w:val="7007433B"/>
    <w:rsid w:val="700B4D5D"/>
    <w:rsid w:val="700D240D"/>
    <w:rsid w:val="700D769D"/>
    <w:rsid w:val="70101E7D"/>
    <w:rsid w:val="70122B91"/>
    <w:rsid w:val="70134046"/>
    <w:rsid w:val="70146396"/>
    <w:rsid w:val="70146AAA"/>
    <w:rsid w:val="701724C1"/>
    <w:rsid w:val="70196188"/>
    <w:rsid w:val="70196BE2"/>
    <w:rsid w:val="701C34A9"/>
    <w:rsid w:val="701D126C"/>
    <w:rsid w:val="701E2727"/>
    <w:rsid w:val="70291693"/>
    <w:rsid w:val="70291A50"/>
    <w:rsid w:val="70297B8C"/>
    <w:rsid w:val="702D4FC0"/>
    <w:rsid w:val="703004F2"/>
    <w:rsid w:val="7031610B"/>
    <w:rsid w:val="703357D4"/>
    <w:rsid w:val="70342981"/>
    <w:rsid w:val="70343DEC"/>
    <w:rsid w:val="70346EAA"/>
    <w:rsid w:val="703532FF"/>
    <w:rsid w:val="7036110B"/>
    <w:rsid w:val="70367E31"/>
    <w:rsid w:val="703C168F"/>
    <w:rsid w:val="703E7073"/>
    <w:rsid w:val="703F19BD"/>
    <w:rsid w:val="703F1C14"/>
    <w:rsid w:val="70416BEB"/>
    <w:rsid w:val="70442517"/>
    <w:rsid w:val="70456379"/>
    <w:rsid w:val="704578D6"/>
    <w:rsid w:val="70470A92"/>
    <w:rsid w:val="704821EA"/>
    <w:rsid w:val="70482876"/>
    <w:rsid w:val="704A0802"/>
    <w:rsid w:val="704D0DB3"/>
    <w:rsid w:val="704F26FB"/>
    <w:rsid w:val="704F4A77"/>
    <w:rsid w:val="7051539A"/>
    <w:rsid w:val="705A7A99"/>
    <w:rsid w:val="705B5F88"/>
    <w:rsid w:val="705C1663"/>
    <w:rsid w:val="705D2129"/>
    <w:rsid w:val="705F1980"/>
    <w:rsid w:val="705F2DFE"/>
    <w:rsid w:val="7061127C"/>
    <w:rsid w:val="706122B3"/>
    <w:rsid w:val="70615FAC"/>
    <w:rsid w:val="706219F1"/>
    <w:rsid w:val="70680DBE"/>
    <w:rsid w:val="706811E4"/>
    <w:rsid w:val="7071245F"/>
    <w:rsid w:val="70722E14"/>
    <w:rsid w:val="7072323D"/>
    <w:rsid w:val="707342EB"/>
    <w:rsid w:val="70750503"/>
    <w:rsid w:val="70755462"/>
    <w:rsid w:val="70773458"/>
    <w:rsid w:val="707B6CE2"/>
    <w:rsid w:val="707B74D3"/>
    <w:rsid w:val="707C195E"/>
    <w:rsid w:val="707E7C02"/>
    <w:rsid w:val="708316C6"/>
    <w:rsid w:val="70836704"/>
    <w:rsid w:val="708402BB"/>
    <w:rsid w:val="70856377"/>
    <w:rsid w:val="708F50E0"/>
    <w:rsid w:val="708F7AC6"/>
    <w:rsid w:val="7090412D"/>
    <w:rsid w:val="70915926"/>
    <w:rsid w:val="70924E66"/>
    <w:rsid w:val="70931BFF"/>
    <w:rsid w:val="70957826"/>
    <w:rsid w:val="7096714A"/>
    <w:rsid w:val="70980ED7"/>
    <w:rsid w:val="70994DDE"/>
    <w:rsid w:val="709A71E7"/>
    <w:rsid w:val="709D1DF5"/>
    <w:rsid w:val="709E7B62"/>
    <w:rsid w:val="709F1DDF"/>
    <w:rsid w:val="70A23D46"/>
    <w:rsid w:val="70A32DF4"/>
    <w:rsid w:val="70A52197"/>
    <w:rsid w:val="70A618B6"/>
    <w:rsid w:val="70AA3C31"/>
    <w:rsid w:val="70AB29AC"/>
    <w:rsid w:val="70AE05AF"/>
    <w:rsid w:val="70AE410E"/>
    <w:rsid w:val="70AF5CDC"/>
    <w:rsid w:val="70B05ED6"/>
    <w:rsid w:val="70C3025C"/>
    <w:rsid w:val="70C65500"/>
    <w:rsid w:val="70C72C7E"/>
    <w:rsid w:val="70C868D6"/>
    <w:rsid w:val="70C92823"/>
    <w:rsid w:val="70CA1FF6"/>
    <w:rsid w:val="70CB338D"/>
    <w:rsid w:val="70D11307"/>
    <w:rsid w:val="70D31C69"/>
    <w:rsid w:val="70D53302"/>
    <w:rsid w:val="70D55370"/>
    <w:rsid w:val="70D608C4"/>
    <w:rsid w:val="70D65368"/>
    <w:rsid w:val="70D874C8"/>
    <w:rsid w:val="70D90E2D"/>
    <w:rsid w:val="70D932F8"/>
    <w:rsid w:val="70DC19F6"/>
    <w:rsid w:val="70DE4AFA"/>
    <w:rsid w:val="70DE5BCC"/>
    <w:rsid w:val="70E008D5"/>
    <w:rsid w:val="70E20BFD"/>
    <w:rsid w:val="70E52AA7"/>
    <w:rsid w:val="70E655C9"/>
    <w:rsid w:val="70E65764"/>
    <w:rsid w:val="70E97D3F"/>
    <w:rsid w:val="70EC3456"/>
    <w:rsid w:val="70F56C55"/>
    <w:rsid w:val="70FC7963"/>
    <w:rsid w:val="70FD5131"/>
    <w:rsid w:val="70FD5621"/>
    <w:rsid w:val="70FF615B"/>
    <w:rsid w:val="710141A3"/>
    <w:rsid w:val="71014B08"/>
    <w:rsid w:val="71050B88"/>
    <w:rsid w:val="71056A92"/>
    <w:rsid w:val="7106615F"/>
    <w:rsid w:val="710717D2"/>
    <w:rsid w:val="710940B1"/>
    <w:rsid w:val="710A086D"/>
    <w:rsid w:val="710A743E"/>
    <w:rsid w:val="710C7CF0"/>
    <w:rsid w:val="71106323"/>
    <w:rsid w:val="71135B7B"/>
    <w:rsid w:val="71147F4B"/>
    <w:rsid w:val="71150728"/>
    <w:rsid w:val="7117666A"/>
    <w:rsid w:val="7118793D"/>
    <w:rsid w:val="711C41F4"/>
    <w:rsid w:val="711F6EB7"/>
    <w:rsid w:val="711F7E0D"/>
    <w:rsid w:val="71215D79"/>
    <w:rsid w:val="71217667"/>
    <w:rsid w:val="71221322"/>
    <w:rsid w:val="71223335"/>
    <w:rsid w:val="7122356D"/>
    <w:rsid w:val="71233F74"/>
    <w:rsid w:val="71235138"/>
    <w:rsid w:val="71235558"/>
    <w:rsid w:val="7125055C"/>
    <w:rsid w:val="71260B73"/>
    <w:rsid w:val="71267863"/>
    <w:rsid w:val="7128428A"/>
    <w:rsid w:val="712A31F9"/>
    <w:rsid w:val="712E0022"/>
    <w:rsid w:val="71321FE0"/>
    <w:rsid w:val="7137191B"/>
    <w:rsid w:val="713C755A"/>
    <w:rsid w:val="713D0ED0"/>
    <w:rsid w:val="713E1CB9"/>
    <w:rsid w:val="71427C29"/>
    <w:rsid w:val="71463D45"/>
    <w:rsid w:val="714872D0"/>
    <w:rsid w:val="714C24E6"/>
    <w:rsid w:val="714D3D2B"/>
    <w:rsid w:val="714E524F"/>
    <w:rsid w:val="714F461D"/>
    <w:rsid w:val="7151759E"/>
    <w:rsid w:val="71532F13"/>
    <w:rsid w:val="71553D34"/>
    <w:rsid w:val="71564D0D"/>
    <w:rsid w:val="71572552"/>
    <w:rsid w:val="71574FB4"/>
    <w:rsid w:val="715A1651"/>
    <w:rsid w:val="715A1DB3"/>
    <w:rsid w:val="715A2AD4"/>
    <w:rsid w:val="71651E23"/>
    <w:rsid w:val="71680091"/>
    <w:rsid w:val="71684425"/>
    <w:rsid w:val="716A6D59"/>
    <w:rsid w:val="716B24A1"/>
    <w:rsid w:val="716B33A3"/>
    <w:rsid w:val="716E0634"/>
    <w:rsid w:val="716E3BBB"/>
    <w:rsid w:val="716F6D1D"/>
    <w:rsid w:val="717062C9"/>
    <w:rsid w:val="71744DE3"/>
    <w:rsid w:val="71746D13"/>
    <w:rsid w:val="71767515"/>
    <w:rsid w:val="71780520"/>
    <w:rsid w:val="717A5230"/>
    <w:rsid w:val="717B08DC"/>
    <w:rsid w:val="717B4864"/>
    <w:rsid w:val="717C36CE"/>
    <w:rsid w:val="717F31F6"/>
    <w:rsid w:val="7180046B"/>
    <w:rsid w:val="718055CD"/>
    <w:rsid w:val="71810539"/>
    <w:rsid w:val="718329C1"/>
    <w:rsid w:val="71845431"/>
    <w:rsid w:val="71856B14"/>
    <w:rsid w:val="71880F07"/>
    <w:rsid w:val="71892B8B"/>
    <w:rsid w:val="718A17FA"/>
    <w:rsid w:val="718B1773"/>
    <w:rsid w:val="718F4B9C"/>
    <w:rsid w:val="71912570"/>
    <w:rsid w:val="71912AC6"/>
    <w:rsid w:val="71915879"/>
    <w:rsid w:val="71925330"/>
    <w:rsid w:val="719770FA"/>
    <w:rsid w:val="71986A29"/>
    <w:rsid w:val="71A15F70"/>
    <w:rsid w:val="71A318E4"/>
    <w:rsid w:val="71A50D94"/>
    <w:rsid w:val="71A61C48"/>
    <w:rsid w:val="71A71B82"/>
    <w:rsid w:val="71A9154F"/>
    <w:rsid w:val="71A93B7E"/>
    <w:rsid w:val="71AA5B6C"/>
    <w:rsid w:val="71AC7B86"/>
    <w:rsid w:val="71AD03F5"/>
    <w:rsid w:val="71B257CC"/>
    <w:rsid w:val="71B372E4"/>
    <w:rsid w:val="71B86AEE"/>
    <w:rsid w:val="71B94E5E"/>
    <w:rsid w:val="71BA1522"/>
    <w:rsid w:val="71BD29CB"/>
    <w:rsid w:val="71BD7F9F"/>
    <w:rsid w:val="71BE4AB5"/>
    <w:rsid w:val="71BF5C90"/>
    <w:rsid w:val="71C1247C"/>
    <w:rsid w:val="71C16A70"/>
    <w:rsid w:val="71C3680F"/>
    <w:rsid w:val="71C67FBF"/>
    <w:rsid w:val="71C73039"/>
    <w:rsid w:val="71C80761"/>
    <w:rsid w:val="71CB0139"/>
    <w:rsid w:val="71CB1BDC"/>
    <w:rsid w:val="71CB567A"/>
    <w:rsid w:val="71CC3F95"/>
    <w:rsid w:val="71CD1C2F"/>
    <w:rsid w:val="71CE5C43"/>
    <w:rsid w:val="71D05485"/>
    <w:rsid w:val="71D11F9E"/>
    <w:rsid w:val="71D16DC3"/>
    <w:rsid w:val="71D7633B"/>
    <w:rsid w:val="71D925D4"/>
    <w:rsid w:val="71D92916"/>
    <w:rsid w:val="71DD4424"/>
    <w:rsid w:val="71DD6C27"/>
    <w:rsid w:val="71DF0233"/>
    <w:rsid w:val="71E305A5"/>
    <w:rsid w:val="71E450EB"/>
    <w:rsid w:val="71E465A6"/>
    <w:rsid w:val="71E60063"/>
    <w:rsid w:val="71E81E78"/>
    <w:rsid w:val="71E831B4"/>
    <w:rsid w:val="71EB2CC7"/>
    <w:rsid w:val="71EC4C6A"/>
    <w:rsid w:val="71ED1D19"/>
    <w:rsid w:val="71F10859"/>
    <w:rsid w:val="71F21D4B"/>
    <w:rsid w:val="71F337A3"/>
    <w:rsid w:val="71F54AE3"/>
    <w:rsid w:val="71F5721F"/>
    <w:rsid w:val="71F73B87"/>
    <w:rsid w:val="71F85999"/>
    <w:rsid w:val="71FC0C16"/>
    <w:rsid w:val="71FD6C52"/>
    <w:rsid w:val="71FF40E4"/>
    <w:rsid w:val="72000086"/>
    <w:rsid w:val="72004392"/>
    <w:rsid w:val="72045CC8"/>
    <w:rsid w:val="72054071"/>
    <w:rsid w:val="720548C8"/>
    <w:rsid w:val="720739E1"/>
    <w:rsid w:val="720B6044"/>
    <w:rsid w:val="720C4668"/>
    <w:rsid w:val="721214BC"/>
    <w:rsid w:val="72130C84"/>
    <w:rsid w:val="72177815"/>
    <w:rsid w:val="721831B4"/>
    <w:rsid w:val="7218422D"/>
    <w:rsid w:val="721B720D"/>
    <w:rsid w:val="721F44D7"/>
    <w:rsid w:val="72214B72"/>
    <w:rsid w:val="722252F9"/>
    <w:rsid w:val="722477BB"/>
    <w:rsid w:val="722630AE"/>
    <w:rsid w:val="7226603D"/>
    <w:rsid w:val="722719A4"/>
    <w:rsid w:val="722C4921"/>
    <w:rsid w:val="722F1067"/>
    <w:rsid w:val="72300F37"/>
    <w:rsid w:val="7233133E"/>
    <w:rsid w:val="72345026"/>
    <w:rsid w:val="72360877"/>
    <w:rsid w:val="72363ADB"/>
    <w:rsid w:val="723C38CD"/>
    <w:rsid w:val="723C41E3"/>
    <w:rsid w:val="724458F8"/>
    <w:rsid w:val="7244654E"/>
    <w:rsid w:val="72452D85"/>
    <w:rsid w:val="7246541B"/>
    <w:rsid w:val="7247708A"/>
    <w:rsid w:val="72491579"/>
    <w:rsid w:val="724A1C31"/>
    <w:rsid w:val="724A33F6"/>
    <w:rsid w:val="724B43B5"/>
    <w:rsid w:val="724B7EDE"/>
    <w:rsid w:val="724C1E20"/>
    <w:rsid w:val="724C2D3E"/>
    <w:rsid w:val="7250120E"/>
    <w:rsid w:val="7250602C"/>
    <w:rsid w:val="72521518"/>
    <w:rsid w:val="72545474"/>
    <w:rsid w:val="72553FF4"/>
    <w:rsid w:val="725A7DC5"/>
    <w:rsid w:val="725C04D1"/>
    <w:rsid w:val="72606E25"/>
    <w:rsid w:val="72624623"/>
    <w:rsid w:val="726307DF"/>
    <w:rsid w:val="7264092E"/>
    <w:rsid w:val="726425F8"/>
    <w:rsid w:val="72661208"/>
    <w:rsid w:val="72673843"/>
    <w:rsid w:val="7269618F"/>
    <w:rsid w:val="726B1840"/>
    <w:rsid w:val="726E52B3"/>
    <w:rsid w:val="72705A90"/>
    <w:rsid w:val="7271552E"/>
    <w:rsid w:val="727315AD"/>
    <w:rsid w:val="72734A6C"/>
    <w:rsid w:val="72743A07"/>
    <w:rsid w:val="72745B3E"/>
    <w:rsid w:val="72763B86"/>
    <w:rsid w:val="727732D0"/>
    <w:rsid w:val="727744F2"/>
    <w:rsid w:val="72787E55"/>
    <w:rsid w:val="72796300"/>
    <w:rsid w:val="727E7A4E"/>
    <w:rsid w:val="72830565"/>
    <w:rsid w:val="72850B04"/>
    <w:rsid w:val="7287212E"/>
    <w:rsid w:val="728A671E"/>
    <w:rsid w:val="728B6965"/>
    <w:rsid w:val="728C6093"/>
    <w:rsid w:val="728E1346"/>
    <w:rsid w:val="72934A2B"/>
    <w:rsid w:val="72940E06"/>
    <w:rsid w:val="729554B8"/>
    <w:rsid w:val="729565DD"/>
    <w:rsid w:val="729A5256"/>
    <w:rsid w:val="729A7932"/>
    <w:rsid w:val="729D4B0F"/>
    <w:rsid w:val="729D6766"/>
    <w:rsid w:val="729E7868"/>
    <w:rsid w:val="72A30403"/>
    <w:rsid w:val="72A73CF3"/>
    <w:rsid w:val="72A7574A"/>
    <w:rsid w:val="72A77045"/>
    <w:rsid w:val="72A77DF0"/>
    <w:rsid w:val="72AA31A4"/>
    <w:rsid w:val="72AB18F0"/>
    <w:rsid w:val="72AC4878"/>
    <w:rsid w:val="72AD719D"/>
    <w:rsid w:val="72AF283D"/>
    <w:rsid w:val="72B05968"/>
    <w:rsid w:val="72B31A7C"/>
    <w:rsid w:val="72B50731"/>
    <w:rsid w:val="72BA4AE7"/>
    <w:rsid w:val="72BB08ED"/>
    <w:rsid w:val="72BE46F2"/>
    <w:rsid w:val="72C02188"/>
    <w:rsid w:val="72C06017"/>
    <w:rsid w:val="72C352BB"/>
    <w:rsid w:val="72C646E6"/>
    <w:rsid w:val="72C86502"/>
    <w:rsid w:val="72D56566"/>
    <w:rsid w:val="72D56797"/>
    <w:rsid w:val="72D61C74"/>
    <w:rsid w:val="72D742CE"/>
    <w:rsid w:val="72DA049B"/>
    <w:rsid w:val="72DA1D1A"/>
    <w:rsid w:val="72DE35A5"/>
    <w:rsid w:val="72DE3F81"/>
    <w:rsid w:val="72DF3C82"/>
    <w:rsid w:val="72E07F56"/>
    <w:rsid w:val="72E107C7"/>
    <w:rsid w:val="72E4533A"/>
    <w:rsid w:val="72E55F7E"/>
    <w:rsid w:val="72E601D0"/>
    <w:rsid w:val="72E86A6C"/>
    <w:rsid w:val="72ED0253"/>
    <w:rsid w:val="72ED64F2"/>
    <w:rsid w:val="72EF32DE"/>
    <w:rsid w:val="72EF459A"/>
    <w:rsid w:val="72EF62F1"/>
    <w:rsid w:val="72F05567"/>
    <w:rsid w:val="72F06919"/>
    <w:rsid w:val="72F158FC"/>
    <w:rsid w:val="72F722E4"/>
    <w:rsid w:val="72F75776"/>
    <w:rsid w:val="72F80DDB"/>
    <w:rsid w:val="72FF57E9"/>
    <w:rsid w:val="73007023"/>
    <w:rsid w:val="73022B85"/>
    <w:rsid w:val="73024018"/>
    <w:rsid w:val="7303234E"/>
    <w:rsid w:val="73043970"/>
    <w:rsid w:val="73052EDB"/>
    <w:rsid w:val="7305790C"/>
    <w:rsid w:val="730660FD"/>
    <w:rsid w:val="73073A1E"/>
    <w:rsid w:val="73086DEC"/>
    <w:rsid w:val="730D5236"/>
    <w:rsid w:val="730F1344"/>
    <w:rsid w:val="730F219A"/>
    <w:rsid w:val="730F7F45"/>
    <w:rsid w:val="731127F7"/>
    <w:rsid w:val="731417D5"/>
    <w:rsid w:val="73153A22"/>
    <w:rsid w:val="73153E94"/>
    <w:rsid w:val="731B631E"/>
    <w:rsid w:val="731C7CBB"/>
    <w:rsid w:val="73213DB0"/>
    <w:rsid w:val="732158DF"/>
    <w:rsid w:val="73234AB2"/>
    <w:rsid w:val="73242623"/>
    <w:rsid w:val="732714DD"/>
    <w:rsid w:val="73275977"/>
    <w:rsid w:val="73290B7F"/>
    <w:rsid w:val="73294818"/>
    <w:rsid w:val="732A4CE6"/>
    <w:rsid w:val="732E1782"/>
    <w:rsid w:val="732E2DA1"/>
    <w:rsid w:val="732E6516"/>
    <w:rsid w:val="732F5508"/>
    <w:rsid w:val="73303223"/>
    <w:rsid w:val="733175D6"/>
    <w:rsid w:val="73331348"/>
    <w:rsid w:val="733414E0"/>
    <w:rsid w:val="733818FF"/>
    <w:rsid w:val="73392B4B"/>
    <w:rsid w:val="733A3806"/>
    <w:rsid w:val="733F2E64"/>
    <w:rsid w:val="733F6BE0"/>
    <w:rsid w:val="7340260B"/>
    <w:rsid w:val="734346FF"/>
    <w:rsid w:val="73434CD0"/>
    <w:rsid w:val="73443DCC"/>
    <w:rsid w:val="73451A51"/>
    <w:rsid w:val="73455201"/>
    <w:rsid w:val="73456695"/>
    <w:rsid w:val="734746E1"/>
    <w:rsid w:val="7348735F"/>
    <w:rsid w:val="734B13CC"/>
    <w:rsid w:val="734D3C7A"/>
    <w:rsid w:val="73524D86"/>
    <w:rsid w:val="73534541"/>
    <w:rsid w:val="7353608C"/>
    <w:rsid w:val="73595021"/>
    <w:rsid w:val="73595496"/>
    <w:rsid w:val="7359712E"/>
    <w:rsid w:val="735A10FB"/>
    <w:rsid w:val="735B396D"/>
    <w:rsid w:val="73643FBB"/>
    <w:rsid w:val="73661AF1"/>
    <w:rsid w:val="73691A60"/>
    <w:rsid w:val="73692CDA"/>
    <w:rsid w:val="736A2A3D"/>
    <w:rsid w:val="736B47DD"/>
    <w:rsid w:val="736C080D"/>
    <w:rsid w:val="736D0F24"/>
    <w:rsid w:val="736F3BD1"/>
    <w:rsid w:val="73725F35"/>
    <w:rsid w:val="73726A80"/>
    <w:rsid w:val="73727F78"/>
    <w:rsid w:val="737413C4"/>
    <w:rsid w:val="73755FE2"/>
    <w:rsid w:val="73762984"/>
    <w:rsid w:val="73776B57"/>
    <w:rsid w:val="737921C0"/>
    <w:rsid w:val="737A29EE"/>
    <w:rsid w:val="737C4A81"/>
    <w:rsid w:val="737F359C"/>
    <w:rsid w:val="7380663E"/>
    <w:rsid w:val="73834E71"/>
    <w:rsid w:val="738444EA"/>
    <w:rsid w:val="73866873"/>
    <w:rsid w:val="73875C98"/>
    <w:rsid w:val="7388108A"/>
    <w:rsid w:val="73883FBB"/>
    <w:rsid w:val="7389215F"/>
    <w:rsid w:val="738C55B0"/>
    <w:rsid w:val="738F70E8"/>
    <w:rsid w:val="73911900"/>
    <w:rsid w:val="739427D9"/>
    <w:rsid w:val="73963210"/>
    <w:rsid w:val="739668FD"/>
    <w:rsid w:val="73970D44"/>
    <w:rsid w:val="7397351C"/>
    <w:rsid w:val="7398293A"/>
    <w:rsid w:val="73991B13"/>
    <w:rsid w:val="739C1CC9"/>
    <w:rsid w:val="739D7DB2"/>
    <w:rsid w:val="739F41CE"/>
    <w:rsid w:val="73A22EB7"/>
    <w:rsid w:val="73A51E5B"/>
    <w:rsid w:val="73A7579C"/>
    <w:rsid w:val="73AF619B"/>
    <w:rsid w:val="73B56974"/>
    <w:rsid w:val="73B613FE"/>
    <w:rsid w:val="73B81B5C"/>
    <w:rsid w:val="73B82B30"/>
    <w:rsid w:val="73BA0F7B"/>
    <w:rsid w:val="73BB43BC"/>
    <w:rsid w:val="73BC4D90"/>
    <w:rsid w:val="73BE6077"/>
    <w:rsid w:val="73C13D4A"/>
    <w:rsid w:val="73C22BA8"/>
    <w:rsid w:val="73C24884"/>
    <w:rsid w:val="73C322BB"/>
    <w:rsid w:val="73C4008D"/>
    <w:rsid w:val="73C81A67"/>
    <w:rsid w:val="73CA354D"/>
    <w:rsid w:val="73CB3102"/>
    <w:rsid w:val="73CB69D0"/>
    <w:rsid w:val="73CC36F0"/>
    <w:rsid w:val="73CD38B2"/>
    <w:rsid w:val="73CE7E03"/>
    <w:rsid w:val="73CE7F8F"/>
    <w:rsid w:val="73D30580"/>
    <w:rsid w:val="73D8349C"/>
    <w:rsid w:val="73DD1FC6"/>
    <w:rsid w:val="73DD7367"/>
    <w:rsid w:val="73DF36C6"/>
    <w:rsid w:val="73E0270F"/>
    <w:rsid w:val="73E20584"/>
    <w:rsid w:val="73E424C7"/>
    <w:rsid w:val="73E47EB6"/>
    <w:rsid w:val="73E801B7"/>
    <w:rsid w:val="73E819FA"/>
    <w:rsid w:val="73EA293B"/>
    <w:rsid w:val="73EB1F6F"/>
    <w:rsid w:val="73ED4A2F"/>
    <w:rsid w:val="73EF4FC3"/>
    <w:rsid w:val="73F13B28"/>
    <w:rsid w:val="73F151C4"/>
    <w:rsid w:val="73F23145"/>
    <w:rsid w:val="73F52083"/>
    <w:rsid w:val="74015DB5"/>
    <w:rsid w:val="74026612"/>
    <w:rsid w:val="74054803"/>
    <w:rsid w:val="740861E4"/>
    <w:rsid w:val="74086FD2"/>
    <w:rsid w:val="740B4DA7"/>
    <w:rsid w:val="740D7A68"/>
    <w:rsid w:val="740E6E84"/>
    <w:rsid w:val="740E74DE"/>
    <w:rsid w:val="740F490A"/>
    <w:rsid w:val="74114085"/>
    <w:rsid w:val="74143EBB"/>
    <w:rsid w:val="741A0537"/>
    <w:rsid w:val="741B1F47"/>
    <w:rsid w:val="741B436F"/>
    <w:rsid w:val="7421716D"/>
    <w:rsid w:val="742410DA"/>
    <w:rsid w:val="74243BCA"/>
    <w:rsid w:val="74256F96"/>
    <w:rsid w:val="74296591"/>
    <w:rsid w:val="742B4DA8"/>
    <w:rsid w:val="742C2031"/>
    <w:rsid w:val="742C4AE8"/>
    <w:rsid w:val="74311505"/>
    <w:rsid w:val="74320C46"/>
    <w:rsid w:val="74341D55"/>
    <w:rsid w:val="74344B40"/>
    <w:rsid w:val="743A41A2"/>
    <w:rsid w:val="743B6271"/>
    <w:rsid w:val="743C1065"/>
    <w:rsid w:val="743C224F"/>
    <w:rsid w:val="743C57A0"/>
    <w:rsid w:val="74401E16"/>
    <w:rsid w:val="7444215A"/>
    <w:rsid w:val="74442A0C"/>
    <w:rsid w:val="74470763"/>
    <w:rsid w:val="74476E26"/>
    <w:rsid w:val="744820F1"/>
    <w:rsid w:val="744A28CC"/>
    <w:rsid w:val="744E045F"/>
    <w:rsid w:val="744E0EB8"/>
    <w:rsid w:val="745218E7"/>
    <w:rsid w:val="74531931"/>
    <w:rsid w:val="74535760"/>
    <w:rsid w:val="74535E07"/>
    <w:rsid w:val="7457060B"/>
    <w:rsid w:val="7457187A"/>
    <w:rsid w:val="74572320"/>
    <w:rsid w:val="74616EA5"/>
    <w:rsid w:val="74643905"/>
    <w:rsid w:val="74676514"/>
    <w:rsid w:val="74694B33"/>
    <w:rsid w:val="74697C71"/>
    <w:rsid w:val="746A44A8"/>
    <w:rsid w:val="746D28B4"/>
    <w:rsid w:val="747057BF"/>
    <w:rsid w:val="74733738"/>
    <w:rsid w:val="74734BEC"/>
    <w:rsid w:val="747733E5"/>
    <w:rsid w:val="74777ACD"/>
    <w:rsid w:val="747831AE"/>
    <w:rsid w:val="747A588E"/>
    <w:rsid w:val="747C3A7F"/>
    <w:rsid w:val="747F64BE"/>
    <w:rsid w:val="74804983"/>
    <w:rsid w:val="74812293"/>
    <w:rsid w:val="748176C6"/>
    <w:rsid w:val="74821535"/>
    <w:rsid w:val="74832869"/>
    <w:rsid w:val="74875A9C"/>
    <w:rsid w:val="74884C94"/>
    <w:rsid w:val="748B3F06"/>
    <w:rsid w:val="748C22D4"/>
    <w:rsid w:val="748D0AA5"/>
    <w:rsid w:val="748D36D1"/>
    <w:rsid w:val="748E1EB9"/>
    <w:rsid w:val="7492144A"/>
    <w:rsid w:val="74931F76"/>
    <w:rsid w:val="74940CB7"/>
    <w:rsid w:val="74955C43"/>
    <w:rsid w:val="74965D69"/>
    <w:rsid w:val="74975C46"/>
    <w:rsid w:val="74997592"/>
    <w:rsid w:val="749C4004"/>
    <w:rsid w:val="749D44F2"/>
    <w:rsid w:val="74A15315"/>
    <w:rsid w:val="74A23D98"/>
    <w:rsid w:val="74A7023A"/>
    <w:rsid w:val="74A97A23"/>
    <w:rsid w:val="74AA23A6"/>
    <w:rsid w:val="74AC55DD"/>
    <w:rsid w:val="74AD2E51"/>
    <w:rsid w:val="74AF6C97"/>
    <w:rsid w:val="74B1314D"/>
    <w:rsid w:val="74B2758A"/>
    <w:rsid w:val="74B3049F"/>
    <w:rsid w:val="74B53DD9"/>
    <w:rsid w:val="74B631CA"/>
    <w:rsid w:val="74B64BA6"/>
    <w:rsid w:val="74B8347D"/>
    <w:rsid w:val="74BA3F0F"/>
    <w:rsid w:val="74BF075C"/>
    <w:rsid w:val="74C115BC"/>
    <w:rsid w:val="74C219B9"/>
    <w:rsid w:val="74C2324F"/>
    <w:rsid w:val="74C3367F"/>
    <w:rsid w:val="74C33767"/>
    <w:rsid w:val="74C50641"/>
    <w:rsid w:val="74C528CB"/>
    <w:rsid w:val="74C61168"/>
    <w:rsid w:val="74CB63C2"/>
    <w:rsid w:val="74CE0E38"/>
    <w:rsid w:val="74CF5D28"/>
    <w:rsid w:val="74D0087C"/>
    <w:rsid w:val="74D00988"/>
    <w:rsid w:val="74D3017D"/>
    <w:rsid w:val="74D5461C"/>
    <w:rsid w:val="74D713AB"/>
    <w:rsid w:val="74DB59FD"/>
    <w:rsid w:val="74E11F3E"/>
    <w:rsid w:val="74E1322C"/>
    <w:rsid w:val="74E14FDE"/>
    <w:rsid w:val="74E2086E"/>
    <w:rsid w:val="74E6183A"/>
    <w:rsid w:val="74EA2620"/>
    <w:rsid w:val="74EC152E"/>
    <w:rsid w:val="74ED57B7"/>
    <w:rsid w:val="74EE5368"/>
    <w:rsid w:val="74EE5685"/>
    <w:rsid w:val="74EF54B8"/>
    <w:rsid w:val="74F0786C"/>
    <w:rsid w:val="74F149AE"/>
    <w:rsid w:val="74F1706C"/>
    <w:rsid w:val="74F60D8E"/>
    <w:rsid w:val="74F61B28"/>
    <w:rsid w:val="74F809B0"/>
    <w:rsid w:val="74F94AF4"/>
    <w:rsid w:val="74F957B7"/>
    <w:rsid w:val="74FB6BCF"/>
    <w:rsid w:val="74FD6BFB"/>
    <w:rsid w:val="74FF4376"/>
    <w:rsid w:val="75013BBA"/>
    <w:rsid w:val="75017FDA"/>
    <w:rsid w:val="750221FA"/>
    <w:rsid w:val="7506038E"/>
    <w:rsid w:val="750A6462"/>
    <w:rsid w:val="750F3E2C"/>
    <w:rsid w:val="75126DF3"/>
    <w:rsid w:val="751476E5"/>
    <w:rsid w:val="75163517"/>
    <w:rsid w:val="7519777C"/>
    <w:rsid w:val="751D2941"/>
    <w:rsid w:val="751E6DAD"/>
    <w:rsid w:val="752420EB"/>
    <w:rsid w:val="7525410A"/>
    <w:rsid w:val="75265791"/>
    <w:rsid w:val="752676FE"/>
    <w:rsid w:val="75282443"/>
    <w:rsid w:val="75294C90"/>
    <w:rsid w:val="752B00DD"/>
    <w:rsid w:val="752C2BFF"/>
    <w:rsid w:val="752C7B1C"/>
    <w:rsid w:val="752E2043"/>
    <w:rsid w:val="752E4041"/>
    <w:rsid w:val="752F0C20"/>
    <w:rsid w:val="752F0D9C"/>
    <w:rsid w:val="753144EB"/>
    <w:rsid w:val="7533434E"/>
    <w:rsid w:val="753839C0"/>
    <w:rsid w:val="75391243"/>
    <w:rsid w:val="753C36EA"/>
    <w:rsid w:val="753E553E"/>
    <w:rsid w:val="754040BD"/>
    <w:rsid w:val="754261E9"/>
    <w:rsid w:val="75432C2E"/>
    <w:rsid w:val="75441808"/>
    <w:rsid w:val="75455084"/>
    <w:rsid w:val="75455A63"/>
    <w:rsid w:val="754618B9"/>
    <w:rsid w:val="75463684"/>
    <w:rsid w:val="75466C1E"/>
    <w:rsid w:val="75471792"/>
    <w:rsid w:val="754A04CF"/>
    <w:rsid w:val="7550463F"/>
    <w:rsid w:val="75504E07"/>
    <w:rsid w:val="75511C83"/>
    <w:rsid w:val="75513118"/>
    <w:rsid w:val="75520A97"/>
    <w:rsid w:val="755435C7"/>
    <w:rsid w:val="75545F77"/>
    <w:rsid w:val="75573A90"/>
    <w:rsid w:val="7557410C"/>
    <w:rsid w:val="755952D5"/>
    <w:rsid w:val="755A5A6A"/>
    <w:rsid w:val="755D35B7"/>
    <w:rsid w:val="755D54B0"/>
    <w:rsid w:val="755E61CE"/>
    <w:rsid w:val="75620374"/>
    <w:rsid w:val="75630A87"/>
    <w:rsid w:val="7565741C"/>
    <w:rsid w:val="7567364B"/>
    <w:rsid w:val="75680428"/>
    <w:rsid w:val="75683E8A"/>
    <w:rsid w:val="7569356D"/>
    <w:rsid w:val="7569608A"/>
    <w:rsid w:val="756A13DF"/>
    <w:rsid w:val="756C0CA4"/>
    <w:rsid w:val="756D0537"/>
    <w:rsid w:val="756F0F57"/>
    <w:rsid w:val="756F25C1"/>
    <w:rsid w:val="7572296B"/>
    <w:rsid w:val="75747028"/>
    <w:rsid w:val="75761508"/>
    <w:rsid w:val="757763C1"/>
    <w:rsid w:val="757965A2"/>
    <w:rsid w:val="757B2930"/>
    <w:rsid w:val="757D5C4F"/>
    <w:rsid w:val="7580065B"/>
    <w:rsid w:val="758772CF"/>
    <w:rsid w:val="758A04DB"/>
    <w:rsid w:val="758A26FE"/>
    <w:rsid w:val="758B5229"/>
    <w:rsid w:val="758D3D15"/>
    <w:rsid w:val="758E1532"/>
    <w:rsid w:val="759063FD"/>
    <w:rsid w:val="75911B8D"/>
    <w:rsid w:val="75933444"/>
    <w:rsid w:val="759517AF"/>
    <w:rsid w:val="75974753"/>
    <w:rsid w:val="759E7A46"/>
    <w:rsid w:val="75A52AC7"/>
    <w:rsid w:val="75A53CED"/>
    <w:rsid w:val="75A619F6"/>
    <w:rsid w:val="75A62F39"/>
    <w:rsid w:val="75A9597E"/>
    <w:rsid w:val="75AA5260"/>
    <w:rsid w:val="75AB1C61"/>
    <w:rsid w:val="75AB53CE"/>
    <w:rsid w:val="75AD03F6"/>
    <w:rsid w:val="75AD1508"/>
    <w:rsid w:val="75AD308E"/>
    <w:rsid w:val="75AD3895"/>
    <w:rsid w:val="75AE0D7F"/>
    <w:rsid w:val="75AF1C3A"/>
    <w:rsid w:val="75B049D0"/>
    <w:rsid w:val="75B21F07"/>
    <w:rsid w:val="75B6119C"/>
    <w:rsid w:val="75B82BDE"/>
    <w:rsid w:val="75B966B2"/>
    <w:rsid w:val="75BC0547"/>
    <w:rsid w:val="75BC38A2"/>
    <w:rsid w:val="75BD6B54"/>
    <w:rsid w:val="75BE57A2"/>
    <w:rsid w:val="75C1370B"/>
    <w:rsid w:val="75C150B5"/>
    <w:rsid w:val="75C70D29"/>
    <w:rsid w:val="75C92E87"/>
    <w:rsid w:val="75CA63B1"/>
    <w:rsid w:val="75CC66AD"/>
    <w:rsid w:val="75CE4B05"/>
    <w:rsid w:val="75CF11F9"/>
    <w:rsid w:val="75CF2E46"/>
    <w:rsid w:val="75D125C6"/>
    <w:rsid w:val="75D1636D"/>
    <w:rsid w:val="75D17938"/>
    <w:rsid w:val="75D216E7"/>
    <w:rsid w:val="75D33686"/>
    <w:rsid w:val="75D36725"/>
    <w:rsid w:val="75D85130"/>
    <w:rsid w:val="75D86C80"/>
    <w:rsid w:val="75DB5199"/>
    <w:rsid w:val="75DC127C"/>
    <w:rsid w:val="75DC3DB4"/>
    <w:rsid w:val="75DD7E79"/>
    <w:rsid w:val="75DF2F25"/>
    <w:rsid w:val="75DF4E34"/>
    <w:rsid w:val="75E06BE2"/>
    <w:rsid w:val="75EB4CEB"/>
    <w:rsid w:val="75ED176B"/>
    <w:rsid w:val="75F30B01"/>
    <w:rsid w:val="75F45AD4"/>
    <w:rsid w:val="75FA24E5"/>
    <w:rsid w:val="75FD3FD8"/>
    <w:rsid w:val="75FE5C54"/>
    <w:rsid w:val="76001BA1"/>
    <w:rsid w:val="760278FF"/>
    <w:rsid w:val="76030164"/>
    <w:rsid w:val="760506A7"/>
    <w:rsid w:val="7609739B"/>
    <w:rsid w:val="760B2BE5"/>
    <w:rsid w:val="760B3215"/>
    <w:rsid w:val="760C21B0"/>
    <w:rsid w:val="760F524D"/>
    <w:rsid w:val="761207E3"/>
    <w:rsid w:val="76127EAB"/>
    <w:rsid w:val="76135B4E"/>
    <w:rsid w:val="7616623D"/>
    <w:rsid w:val="76180110"/>
    <w:rsid w:val="76191C5A"/>
    <w:rsid w:val="761B26AF"/>
    <w:rsid w:val="761C7A52"/>
    <w:rsid w:val="761D6813"/>
    <w:rsid w:val="761F362B"/>
    <w:rsid w:val="762244DB"/>
    <w:rsid w:val="7622671E"/>
    <w:rsid w:val="76256FC1"/>
    <w:rsid w:val="7628422F"/>
    <w:rsid w:val="762B11DF"/>
    <w:rsid w:val="762E2286"/>
    <w:rsid w:val="76342931"/>
    <w:rsid w:val="76346815"/>
    <w:rsid w:val="76352887"/>
    <w:rsid w:val="763C58B9"/>
    <w:rsid w:val="763E0103"/>
    <w:rsid w:val="763E5C66"/>
    <w:rsid w:val="763E5E13"/>
    <w:rsid w:val="763E728F"/>
    <w:rsid w:val="76431535"/>
    <w:rsid w:val="76433D1B"/>
    <w:rsid w:val="7645150F"/>
    <w:rsid w:val="764857C0"/>
    <w:rsid w:val="76487ABC"/>
    <w:rsid w:val="764D57C2"/>
    <w:rsid w:val="764E2F77"/>
    <w:rsid w:val="765216CC"/>
    <w:rsid w:val="76522EE0"/>
    <w:rsid w:val="765279B3"/>
    <w:rsid w:val="765443F4"/>
    <w:rsid w:val="7654646A"/>
    <w:rsid w:val="7655427E"/>
    <w:rsid w:val="76555949"/>
    <w:rsid w:val="76556616"/>
    <w:rsid w:val="7656095D"/>
    <w:rsid w:val="765B5E55"/>
    <w:rsid w:val="765C24BC"/>
    <w:rsid w:val="765C496C"/>
    <w:rsid w:val="765D74C6"/>
    <w:rsid w:val="765D77F2"/>
    <w:rsid w:val="765F5A2F"/>
    <w:rsid w:val="765F694A"/>
    <w:rsid w:val="76606187"/>
    <w:rsid w:val="76617E6C"/>
    <w:rsid w:val="76617FD5"/>
    <w:rsid w:val="76633B5A"/>
    <w:rsid w:val="76674B66"/>
    <w:rsid w:val="766858FD"/>
    <w:rsid w:val="766B4F20"/>
    <w:rsid w:val="766B4F54"/>
    <w:rsid w:val="766D1B9A"/>
    <w:rsid w:val="766D5C57"/>
    <w:rsid w:val="766D6131"/>
    <w:rsid w:val="766E1C6C"/>
    <w:rsid w:val="76707112"/>
    <w:rsid w:val="7671488C"/>
    <w:rsid w:val="767306F2"/>
    <w:rsid w:val="767443A2"/>
    <w:rsid w:val="767604A4"/>
    <w:rsid w:val="7676096E"/>
    <w:rsid w:val="7678544F"/>
    <w:rsid w:val="767950F0"/>
    <w:rsid w:val="767A2766"/>
    <w:rsid w:val="767E065A"/>
    <w:rsid w:val="767F56B7"/>
    <w:rsid w:val="76816DCF"/>
    <w:rsid w:val="76821A85"/>
    <w:rsid w:val="76826427"/>
    <w:rsid w:val="76833364"/>
    <w:rsid w:val="76855743"/>
    <w:rsid w:val="76864168"/>
    <w:rsid w:val="76864191"/>
    <w:rsid w:val="768824E9"/>
    <w:rsid w:val="7689503C"/>
    <w:rsid w:val="768A43ED"/>
    <w:rsid w:val="7691694E"/>
    <w:rsid w:val="769211A0"/>
    <w:rsid w:val="76994E85"/>
    <w:rsid w:val="769F3A0E"/>
    <w:rsid w:val="76A301D4"/>
    <w:rsid w:val="76A352EB"/>
    <w:rsid w:val="76A62979"/>
    <w:rsid w:val="76A6725C"/>
    <w:rsid w:val="76A9383B"/>
    <w:rsid w:val="76AA11E8"/>
    <w:rsid w:val="76AC166F"/>
    <w:rsid w:val="76AD4D24"/>
    <w:rsid w:val="76AF3734"/>
    <w:rsid w:val="76B31AF1"/>
    <w:rsid w:val="76B3466F"/>
    <w:rsid w:val="76B37C34"/>
    <w:rsid w:val="76B44ABB"/>
    <w:rsid w:val="76B735BF"/>
    <w:rsid w:val="76B73BE6"/>
    <w:rsid w:val="76B752EE"/>
    <w:rsid w:val="76B76213"/>
    <w:rsid w:val="76BB2957"/>
    <w:rsid w:val="76BE2FDC"/>
    <w:rsid w:val="76C32450"/>
    <w:rsid w:val="76C56053"/>
    <w:rsid w:val="76C810C5"/>
    <w:rsid w:val="76C87D80"/>
    <w:rsid w:val="76CB6840"/>
    <w:rsid w:val="76CC1AB5"/>
    <w:rsid w:val="76CE38A5"/>
    <w:rsid w:val="76D24774"/>
    <w:rsid w:val="76D52947"/>
    <w:rsid w:val="76D54D78"/>
    <w:rsid w:val="76D73184"/>
    <w:rsid w:val="76D84354"/>
    <w:rsid w:val="76D84D52"/>
    <w:rsid w:val="76DA23B3"/>
    <w:rsid w:val="76DB6AC0"/>
    <w:rsid w:val="76DC2755"/>
    <w:rsid w:val="76DC69E3"/>
    <w:rsid w:val="76DD174C"/>
    <w:rsid w:val="76DD6F44"/>
    <w:rsid w:val="76DD7E06"/>
    <w:rsid w:val="76DE2613"/>
    <w:rsid w:val="76DF384D"/>
    <w:rsid w:val="76E2100C"/>
    <w:rsid w:val="76E42833"/>
    <w:rsid w:val="76E5676B"/>
    <w:rsid w:val="76E76A8E"/>
    <w:rsid w:val="76E80911"/>
    <w:rsid w:val="76EA05B9"/>
    <w:rsid w:val="76EB44FB"/>
    <w:rsid w:val="76ED2798"/>
    <w:rsid w:val="76EF50F2"/>
    <w:rsid w:val="76F04983"/>
    <w:rsid w:val="76F255AE"/>
    <w:rsid w:val="76F37341"/>
    <w:rsid w:val="76F67758"/>
    <w:rsid w:val="76F90260"/>
    <w:rsid w:val="76FA60D4"/>
    <w:rsid w:val="76FC3A6E"/>
    <w:rsid w:val="77020A94"/>
    <w:rsid w:val="77020B07"/>
    <w:rsid w:val="77032068"/>
    <w:rsid w:val="77083E2E"/>
    <w:rsid w:val="77094348"/>
    <w:rsid w:val="770A11CA"/>
    <w:rsid w:val="770B72A1"/>
    <w:rsid w:val="770C437B"/>
    <w:rsid w:val="770F0B8E"/>
    <w:rsid w:val="770F33A8"/>
    <w:rsid w:val="771174CF"/>
    <w:rsid w:val="77144B40"/>
    <w:rsid w:val="77184A6E"/>
    <w:rsid w:val="771A439E"/>
    <w:rsid w:val="771C055B"/>
    <w:rsid w:val="771E03B8"/>
    <w:rsid w:val="77261E9B"/>
    <w:rsid w:val="77263AB6"/>
    <w:rsid w:val="772764AB"/>
    <w:rsid w:val="772776B7"/>
    <w:rsid w:val="77282B04"/>
    <w:rsid w:val="772B2D14"/>
    <w:rsid w:val="772E7949"/>
    <w:rsid w:val="77324F4E"/>
    <w:rsid w:val="77366549"/>
    <w:rsid w:val="77394D31"/>
    <w:rsid w:val="773D111F"/>
    <w:rsid w:val="773E4C16"/>
    <w:rsid w:val="773F2073"/>
    <w:rsid w:val="774279C6"/>
    <w:rsid w:val="77441A1D"/>
    <w:rsid w:val="77445913"/>
    <w:rsid w:val="7747320D"/>
    <w:rsid w:val="77484034"/>
    <w:rsid w:val="77487162"/>
    <w:rsid w:val="774E3AD9"/>
    <w:rsid w:val="77516F2E"/>
    <w:rsid w:val="77522AAE"/>
    <w:rsid w:val="77552652"/>
    <w:rsid w:val="77552F72"/>
    <w:rsid w:val="7756143C"/>
    <w:rsid w:val="77576A70"/>
    <w:rsid w:val="77584E8C"/>
    <w:rsid w:val="775A51C2"/>
    <w:rsid w:val="775B0188"/>
    <w:rsid w:val="775C16A2"/>
    <w:rsid w:val="775E3097"/>
    <w:rsid w:val="77612967"/>
    <w:rsid w:val="776258EE"/>
    <w:rsid w:val="77626FAE"/>
    <w:rsid w:val="77677D82"/>
    <w:rsid w:val="77681782"/>
    <w:rsid w:val="77682F2D"/>
    <w:rsid w:val="776B332C"/>
    <w:rsid w:val="776C176A"/>
    <w:rsid w:val="776D267E"/>
    <w:rsid w:val="776F51E7"/>
    <w:rsid w:val="7771439F"/>
    <w:rsid w:val="77723474"/>
    <w:rsid w:val="77726755"/>
    <w:rsid w:val="77741B16"/>
    <w:rsid w:val="77744CB5"/>
    <w:rsid w:val="77745E23"/>
    <w:rsid w:val="777471A1"/>
    <w:rsid w:val="77750E6B"/>
    <w:rsid w:val="777A1CE1"/>
    <w:rsid w:val="777A260E"/>
    <w:rsid w:val="777B6E81"/>
    <w:rsid w:val="777C08C0"/>
    <w:rsid w:val="777E0456"/>
    <w:rsid w:val="777F401D"/>
    <w:rsid w:val="778822BE"/>
    <w:rsid w:val="778A06BB"/>
    <w:rsid w:val="778A57B8"/>
    <w:rsid w:val="778B6F93"/>
    <w:rsid w:val="778D36A4"/>
    <w:rsid w:val="7790406F"/>
    <w:rsid w:val="7791587D"/>
    <w:rsid w:val="77936857"/>
    <w:rsid w:val="779667D1"/>
    <w:rsid w:val="7797025B"/>
    <w:rsid w:val="77994C99"/>
    <w:rsid w:val="77997924"/>
    <w:rsid w:val="779A37DF"/>
    <w:rsid w:val="779B4F74"/>
    <w:rsid w:val="779C6AC0"/>
    <w:rsid w:val="779D0272"/>
    <w:rsid w:val="779D32C4"/>
    <w:rsid w:val="779E0251"/>
    <w:rsid w:val="77A16407"/>
    <w:rsid w:val="77A53354"/>
    <w:rsid w:val="77A63988"/>
    <w:rsid w:val="77A9175B"/>
    <w:rsid w:val="77AA5ADD"/>
    <w:rsid w:val="77AA67B9"/>
    <w:rsid w:val="77AB046E"/>
    <w:rsid w:val="77AB0FA5"/>
    <w:rsid w:val="77AB217A"/>
    <w:rsid w:val="77AC389D"/>
    <w:rsid w:val="77B1151D"/>
    <w:rsid w:val="77B50760"/>
    <w:rsid w:val="77B746EE"/>
    <w:rsid w:val="77B84836"/>
    <w:rsid w:val="77B90FB9"/>
    <w:rsid w:val="77B93490"/>
    <w:rsid w:val="77BA0AF8"/>
    <w:rsid w:val="77BC13A8"/>
    <w:rsid w:val="77BE0703"/>
    <w:rsid w:val="77BE2542"/>
    <w:rsid w:val="77C2127D"/>
    <w:rsid w:val="77C573AD"/>
    <w:rsid w:val="77C57513"/>
    <w:rsid w:val="77C94C27"/>
    <w:rsid w:val="77C97DDE"/>
    <w:rsid w:val="77CB0D18"/>
    <w:rsid w:val="77CC7848"/>
    <w:rsid w:val="77CE4428"/>
    <w:rsid w:val="77D06A35"/>
    <w:rsid w:val="77D35155"/>
    <w:rsid w:val="77D569D9"/>
    <w:rsid w:val="77D57333"/>
    <w:rsid w:val="77D60C09"/>
    <w:rsid w:val="77D61CE8"/>
    <w:rsid w:val="77D70F1C"/>
    <w:rsid w:val="77D7634D"/>
    <w:rsid w:val="77D86361"/>
    <w:rsid w:val="77DA31C4"/>
    <w:rsid w:val="77DB4209"/>
    <w:rsid w:val="77DC0F04"/>
    <w:rsid w:val="77DC513A"/>
    <w:rsid w:val="77DC562D"/>
    <w:rsid w:val="77DC6877"/>
    <w:rsid w:val="77DD0143"/>
    <w:rsid w:val="77DE730C"/>
    <w:rsid w:val="77DF1F59"/>
    <w:rsid w:val="77E018CE"/>
    <w:rsid w:val="77E03F8F"/>
    <w:rsid w:val="77E0583E"/>
    <w:rsid w:val="77E207DF"/>
    <w:rsid w:val="77E9005A"/>
    <w:rsid w:val="77EC07C6"/>
    <w:rsid w:val="77EC6834"/>
    <w:rsid w:val="77ED5704"/>
    <w:rsid w:val="77F10363"/>
    <w:rsid w:val="77F20030"/>
    <w:rsid w:val="77F22AB0"/>
    <w:rsid w:val="77F44918"/>
    <w:rsid w:val="77F55C27"/>
    <w:rsid w:val="77F85F3B"/>
    <w:rsid w:val="77FB58F5"/>
    <w:rsid w:val="78013499"/>
    <w:rsid w:val="780177C5"/>
    <w:rsid w:val="78080976"/>
    <w:rsid w:val="780834D3"/>
    <w:rsid w:val="78097EB2"/>
    <w:rsid w:val="780C0A41"/>
    <w:rsid w:val="780C7694"/>
    <w:rsid w:val="780D2D3E"/>
    <w:rsid w:val="780D4586"/>
    <w:rsid w:val="780E4D3B"/>
    <w:rsid w:val="780F6158"/>
    <w:rsid w:val="781008F2"/>
    <w:rsid w:val="78136102"/>
    <w:rsid w:val="78170190"/>
    <w:rsid w:val="781710AC"/>
    <w:rsid w:val="78180E22"/>
    <w:rsid w:val="78183A93"/>
    <w:rsid w:val="781852AE"/>
    <w:rsid w:val="78193C4D"/>
    <w:rsid w:val="781D4A97"/>
    <w:rsid w:val="781E4134"/>
    <w:rsid w:val="782045CF"/>
    <w:rsid w:val="78223D4F"/>
    <w:rsid w:val="7825049B"/>
    <w:rsid w:val="78263D9D"/>
    <w:rsid w:val="78290753"/>
    <w:rsid w:val="782C21FF"/>
    <w:rsid w:val="782C4A46"/>
    <w:rsid w:val="782D6DBE"/>
    <w:rsid w:val="782E7CBA"/>
    <w:rsid w:val="782F5CB0"/>
    <w:rsid w:val="783517BA"/>
    <w:rsid w:val="78355B2E"/>
    <w:rsid w:val="7835735E"/>
    <w:rsid w:val="783661EC"/>
    <w:rsid w:val="78374A55"/>
    <w:rsid w:val="783802D5"/>
    <w:rsid w:val="7841097A"/>
    <w:rsid w:val="7842066D"/>
    <w:rsid w:val="784520A8"/>
    <w:rsid w:val="784575D7"/>
    <w:rsid w:val="784803BE"/>
    <w:rsid w:val="784C1440"/>
    <w:rsid w:val="784C3745"/>
    <w:rsid w:val="785336AF"/>
    <w:rsid w:val="78555828"/>
    <w:rsid w:val="78570B2D"/>
    <w:rsid w:val="7859302D"/>
    <w:rsid w:val="785C2F4D"/>
    <w:rsid w:val="785F5423"/>
    <w:rsid w:val="78615154"/>
    <w:rsid w:val="78631635"/>
    <w:rsid w:val="786556A1"/>
    <w:rsid w:val="78664DA2"/>
    <w:rsid w:val="78666670"/>
    <w:rsid w:val="786A7C68"/>
    <w:rsid w:val="786B7E04"/>
    <w:rsid w:val="786C290A"/>
    <w:rsid w:val="786C76FA"/>
    <w:rsid w:val="786F6D51"/>
    <w:rsid w:val="78711499"/>
    <w:rsid w:val="787530BA"/>
    <w:rsid w:val="787771DE"/>
    <w:rsid w:val="787B1554"/>
    <w:rsid w:val="787C0B94"/>
    <w:rsid w:val="787F379C"/>
    <w:rsid w:val="78804A1B"/>
    <w:rsid w:val="788059D5"/>
    <w:rsid w:val="78807B76"/>
    <w:rsid w:val="78825726"/>
    <w:rsid w:val="78852ECB"/>
    <w:rsid w:val="78854AB2"/>
    <w:rsid w:val="788778ED"/>
    <w:rsid w:val="7889293E"/>
    <w:rsid w:val="788B6A5A"/>
    <w:rsid w:val="788C571C"/>
    <w:rsid w:val="788E1344"/>
    <w:rsid w:val="78914865"/>
    <w:rsid w:val="789236F5"/>
    <w:rsid w:val="78941DA0"/>
    <w:rsid w:val="7895485A"/>
    <w:rsid w:val="78970048"/>
    <w:rsid w:val="7897386D"/>
    <w:rsid w:val="789C13DC"/>
    <w:rsid w:val="78A007EA"/>
    <w:rsid w:val="78A06306"/>
    <w:rsid w:val="78A15E16"/>
    <w:rsid w:val="78A214CB"/>
    <w:rsid w:val="78A22BA6"/>
    <w:rsid w:val="78A42FA0"/>
    <w:rsid w:val="78A51FA8"/>
    <w:rsid w:val="78A96EDB"/>
    <w:rsid w:val="78AA50FF"/>
    <w:rsid w:val="78AA683B"/>
    <w:rsid w:val="78AC2651"/>
    <w:rsid w:val="78AF35ED"/>
    <w:rsid w:val="78AF67EF"/>
    <w:rsid w:val="78B3050C"/>
    <w:rsid w:val="78B31F72"/>
    <w:rsid w:val="78B730A9"/>
    <w:rsid w:val="78B86D80"/>
    <w:rsid w:val="78C15DCC"/>
    <w:rsid w:val="78C36267"/>
    <w:rsid w:val="78CC4E94"/>
    <w:rsid w:val="78D0467C"/>
    <w:rsid w:val="78D215ED"/>
    <w:rsid w:val="78D372D3"/>
    <w:rsid w:val="78D437D5"/>
    <w:rsid w:val="78DA0303"/>
    <w:rsid w:val="78DB7414"/>
    <w:rsid w:val="78DC681B"/>
    <w:rsid w:val="78DF510F"/>
    <w:rsid w:val="78E362A8"/>
    <w:rsid w:val="78E4426E"/>
    <w:rsid w:val="78E447FE"/>
    <w:rsid w:val="78E609E7"/>
    <w:rsid w:val="78E877AE"/>
    <w:rsid w:val="78E96E50"/>
    <w:rsid w:val="78EA30E5"/>
    <w:rsid w:val="78EB0D55"/>
    <w:rsid w:val="78EB4D42"/>
    <w:rsid w:val="78EE316B"/>
    <w:rsid w:val="78F11F69"/>
    <w:rsid w:val="78F1724A"/>
    <w:rsid w:val="78F23A3B"/>
    <w:rsid w:val="78F51FA1"/>
    <w:rsid w:val="78F73261"/>
    <w:rsid w:val="78F86CEE"/>
    <w:rsid w:val="78F87FA0"/>
    <w:rsid w:val="78FC7B63"/>
    <w:rsid w:val="79012894"/>
    <w:rsid w:val="790233D3"/>
    <w:rsid w:val="79036DDA"/>
    <w:rsid w:val="79045EA1"/>
    <w:rsid w:val="79050E06"/>
    <w:rsid w:val="790563A2"/>
    <w:rsid w:val="79096AE1"/>
    <w:rsid w:val="790A7D56"/>
    <w:rsid w:val="790B6106"/>
    <w:rsid w:val="790C1DEA"/>
    <w:rsid w:val="790C463C"/>
    <w:rsid w:val="790E5A6C"/>
    <w:rsid w:val="790F5F3A"/>
    <w:rsid w:val="79100227"/>
    <w:rsid w:val="79127000"/>
    <w:rsid w:val="79146782"/>
    <w:rsid w:val="79160032"/>
    <w:rsid w:val="79166557"/>
    <w:rsid w:val="79171EE1"/>
    <w:rsid w:val="79185E0A"/>
    <w:rsid w:val="79197211"/>
    <w:rsid w:val="791B345C"/>
    <w:rsid w:val="791C09FC"/>
    <w:rsid w:val="791F6A1A"/>
    <w:rsid w:val="79224FAA"/>
    <w:rsid w:val="79255616"/>
    <w:rsid w:val="79256CBC"/>
    <w:rsid w:val="79273B88"/>
    <w:rsid w:val="792A4C03"/>
    <w:rsid w:val="792C2661"/>
    <w:rsid w:val="792D0B4B"/>
    <w:rsid w:val="792E16CF"/>
    <w:rsid w:val="792F2339"/>
    <w:rsid w:val="792F370F"/>
    <w:rsid w:val="79340DD3"/>
    <w:rsid w:val="79362458"/>
    <w:rsid w:val="79395304"/>
    <w:rsid w:val="793C00EF"/>
    <w:rsid w:val="793D3370"/>
    <w:rsid w:val="793D5A87"/>
    <w:rsid w:val="793E257E"/>
    <w:rsid w:val="793F6FA1"/>
    <w:rsid w:val="7942273D"/>
    <w:rsid w:val="79423484"/>
    <w:rsid w:val="79450011"/>
    <w:rsid w:val="79452B4A"/>
    <w:rsid w:val="7947344C"/>
    <w:rsid w:val="7948035A"/>
    <w:rsid w:val="794956B7"/>
    <w:rsid w:val="794C163B"/>
    <w:rsid w:val="794D6B41"/>
    <w:rsid w:val="794F67A3"/>
    <w:rsid w:val="79507B6F"/>
    <w:rsid w:val="79527CF1"/>
    <w:rsid w:val="79544456"/>
    <w:rsid w:val="79571BF5"/>
    <w:rsid w:val="7958681B"/>
    <w:rsid w:val="795A0D60"/>
    <w:rsid w:val="795A63C1"/>
    <w:rsid w:val="795B2054"/>
    <w:rsid w:val="795B5A02"/>
    <w:rsid w:val="795E5596"/>
    <w:rsid w:val="7965385C"/>
    <w:rsid w:val="796627B5"/>
    <w:rsid w:val="796850B6"/>
    <w:rsid w:val="796B2F31"/>
    <w:rsid w:val="796B487C"/>
    <w:rsid w:val="796B68F6"/>
    <w:rsid w:val="796C2210"/>
    <w:rsid w:val="796E000A"/>
    <w:rsid w:val="79700403"/>
    <w:rsid w:val="79704729"/>
    <w:rsid w:val="7973781C"/>
    <w:rsid w:val="79743FBE"/>
    <w:rsid w:val="79752718"/>
    <w:rsid w:val="79757229"/>
    <w:rsid w:val="797713BE"/>
    <w:rsid w:val="797F4507"/>
    <w:rsid w:val="797F7A2B"/>
    <w:rsid w:val="79831CB4"/>
    <w:rsid w:val="79834E01"/>
    <w:rsid w:val="798735E4"/>
    <w:rsid w:val="79877CC3"/>
    <w:rsid w:val="798A173F"/>
    <w:rsid w:val="798A6DC8"/>
    <w:rsid w:val="798B62A2"/>
    <w:rsid w:val="798C46A3"/>
    <w:rsid w:val="798D3BA1"/>
    <w:rsid w:val="798E3442"/>
    <w:rsid w:val="79913175"/>
    <w:rsid w:val="79943E92"/>
    <w:rsid w:val="79970EF3"/>
    <w:rsid w:val="799B2070"/>
    <w:rsid w:val="799E4F8F"/>
    <w:rsid w:val="79A23B2A"/>
    <w:rsid w:val="79A951AC"/>
    <w:rsid w:val="79AA163E"/>
    <w:rsid w:val="79AE1221"/>
    <w:rsid w:val="79AF4975"/>
    <w:rsid w:val="79B03302"/>
    <w:rsid w:val="79B05A40"/>
    <w:rsid w:val="79B23932"/>
    <w:rsid w:val="79B66AD5"/>
    <w:rsid w:val="79B6734B"/>
    <w:rsid w:val="79BB674F"/>
    <w:rsid w:val="79BE07B8"/>
    <w:rsid w:val="79C0232D"/>
    <w:rsid w:val="79C16EDB"/>
    <w:rsid w:val="79C2284C"/>
    <w:rsid w:val="79C30526"/>
    <w:rsid w:val="79C309E7"/>
    <w:rsid w:val="79C33B52"/>
    <w:rsid w:val="79C36730"/>
    <w:rsid w:val="79C37655"/>
    <w:rsid w:val="79C5133D"/>
    <w:rsid w:val="79C778AF"/>
    <w:rsid w:val="79C840D5"/>
    <w:rsid w:val="79C856E4"/>
    <w:rsid w:val="79C91344"/>
    <w:rsid w:val="79CA6430"/>
    <w:rsid w:val="79D24843"/>
    <w:rsid w:val="79D463B9"/>
    <w:rsid w:val="79D476BE"/>
    <w:rsid w:val="79D72486"/>
    <w:rsid w:val="79DA0851"/>
    <w:rsid w:val="79DA49C0"/>
    <w:rsid w:val="79DA5225"/>
    <w:rsid w:val="79DB45E4"/>
    <w:rsid w:val="79DE3F07"/>
    <w:rsid w:val="79E0668A"/>
    <w:rsid w:val="79E56BD6"/>
    <w:rsid w:val="79F023A5"/>
    <w:rsid w:val="79F21B8C"/>
    <w:rsid w:val="79F246FA"/>
    <w:rsid w:val="79F31BC5"/>
    <w:rsid w:val="79F47C41"/>
    <w:rsid w:val="79F61618"/>
    <w:rsid w:val="79F67046"/>
    <w:rsid w:val="79F76D6E"/>
    <w:rsid w:val="79F84E08"/>
    <w:rsid w:val="79F9489D"/>
    <w:rsid w:val="79FA7C15"/>
    <w:rsid w:val="79FE2736"/>
    <w:rsid w:val="79FF6B90"/>
    <w:rsid w:val="7A010D82"/>
    <w:rsid w:val="7A03644E"/>
    <w:rsid w:val="7A041499"/>
    <w:rsid w:val="7A0671AA"/>
    <w:rsid w:val="7A06726A"/>
    <w:rsid w:val="7A06777F"/>
    <w:rsid w:val="7A0779FE"/>
    <w:rsid w:val="7A0C6876"/>
    <w:rsid w:val="7A0D4E70"/>
    <w:rsid w:val="7A0F6FE3"/>
    <w:rsid w:val="7A111AF5"/>
    <w:rsid w:val="7A116902"/>
    <w:rsid w:val="7A12165A"/>
    <w:rsid w:val="7A122DFA"/>
    <w:rsid w:val="7A165009"/>
    <w:rsid w:val="7A171C2C"/>
    <w:rsid w:val="7A180505"/>
    <w:rsid w:val="7A1B747A"/>
    <w:rsid w:val="7A1E6D89"/>
    <w:rsid w:val="7A2211DB"/>
    <w:rsid w:val="7A230A9E"/>
    <w:rsid w:val="7A252B11"/>
    <w:rsid w:val="7A2539B5"/>
    <w:rsid w:val="7A266B5C"/>
    <w:rsid w:val="7A275016"/>
    <w:rsid w:val="7A2927DC"/>
    <w:rsid w:val="7A2A42EE"/>
    <w:rsid w:val="7A2D23BF"/>
    <w:rsid w:val="7A2D767D"/>
    <w:rsid w:val="7A2F0F28"/>
    <w:rsid w:val="7A2F5448"/>
    <w:rsid w:val="7A303B1C"/>
    <w:rsid w:val="7A322ED1"/>
    <w:rsid w:val="7A33232E"/>
    <w:rsid w:val="7A333C5C"/>
    <w:rsid w:val="7A347496"/>
    <w:rsid w:val="7A381A14"/>
    <w:rsid w:val="7A3907E6"/>
    <w:rsid w:val="7A39765D"/>
    <w:rsid w:val="7A3B1827"/>
    <w:rsid w:val="7A3B6D8E"/>
    <w:rsid w:val="7A3E629E"/>
    <w:rsid w:val="7A3F0C0F"/>
    <w:rsid w:val="7A4119BE"/>
    <w:rsid w:val="7A4125A7"/>
    <w:rsid w:val="7A415C8C"/>
    <w:rsid w:val="7A4264AD"/>
    <w:rsid w:val="7A4307FA"/>
    <w:rsid w:val="7A4342C4"/>
    <w:rsid w:val="7A462B6D"/>
    <w:rsid w:val="7A48546E"/>
    <w:rsid w:val="7A493066"/>
    <w:rsid w:val="7A4B5947"/>
    <w:rsid w:val="7A4D2F0B"/>
    <w:rsid w:val="7A4E0FBF"/>
    <w:rsid w:val="7A4E679B"/>
    <w:rsid w:val="7A5050A4"/>
    <w:rsid w:val="7A581242"/>
    <w:rsid w:val="7A594CDD"/>
    <w:rsid w:val="7A5B57BD"/>
    <w:rsid w:val="7A5D1DC1"/>
    <w:rsid w:val="7A5F29FC"/>
    <w:rsid w:val="7A6361A6"/>
    <w:rsid w:val="7A64245F"/>
    <w:rsid w:val="7A646373"/>
    <w:rsid w:val="7A670CB8"/>
    <w:rsid w:val="7A693DA1"/>
    <w:rsid w:val="7A6B2B38"/>
    <w:rsid w:val="7A7311A6"/>
    <w:rsid w:val="7A751978"/>
    <w:rsid w:val="7A762CFA"/>
    <w:rsid w:val="7A77124D"/>
    <w:rsid w:val="7A7872AD"/>
    <w:rsid w:val="7A7A1A90"/>
    <w:rsid w:val="7A7D2C41"/>
    <w:rsid w:val="7A8250C4"/>
    <w:rsid w:val="7A856EC0"/>
    <w:rsid w:val="7A860A41"/>
    <w:rsid w:val="7A863593"/>
    <w:rsid w:val="7A8650D6"/>
    <w:rsid w:val="7A872C09"/>
    <w:rsid w:val="7A87635D"/>
    <w:rsid w:val="7A887C0B"/>
    <w:rsid w:val="7A8A2A27"/>
    <w:rsid w:val="7A8B167C"/>
    <w:rsid w:val="7A8C0FCC"/>
    <w:rsid w:val="7A8E048A"/>
    <w:rsid w:val="7A8F660F"/>
    <w:rsid w:val="7A903FCA"/>
    <w:rsid w:val="7A9150DF"/>
    <w:rsid w:val="7A922441"/>
    <w:rsid w:val="7A927718"/>
    <w:rsid w:val="7A974293"/>
    <w:rsid w:val="7A98005E"/>
    <w:rsid w:val="7A9B73F4"/>
    <w:rsid w:val="7A9C212E"/>
    <w:rsid w:val="7A9D1F2F"/>
    <w:rsid w:val="7A9D6DA3"/>
    <w:rsid w:val="7AA0271E"/>
    <w:rsid w:val="7AA21670"/>
    <w:rsid w:val="7AA525FD"/>
    <w:rsid w:val="7AA81D5B"/>
    <w:rsid w:val="7AA86078"/>
    <w:rsid w:val="7AA94B27"/>
    <w:rsid w:val="7AB03DC3"/>
    <w:rsid w:val="7AB50768"/>
    <w:rsid w:val="7AB52D08"/>
    <w:rsid w:val="7AB62E67"/>
    <w:rsid w:val="7ABB4D99"/>
    <w:rsid w:val="7ABC36C3"/>
    <w:rsid w:val="7AC06FB1"/>
    <w:rsid w:val="7AC11583"/>
    <w:rsid w:val="7AC16E46"/>
    <w:rsid w:val="7AC3603C"/>
    <w:rsid w:val="7AC51DEE"/>
    <w:rsid w:val="7AC636FA"/>
    <w:rsid w:val="7AC81DFB"/>
    <w:rsid w:val="7AC9176E"/>
    <w:rsid w:val="7ACB00DA"/>
    <w:rsid w:val="7ACB45EC"/>
    <w:rsid w:val="7ACB51C4"/>
    <w:rsid w:val="7ACD43CD"/>
    <w:rsid w:val="7ACD5553"/>
    <w:rsid w:val="7AD34ED7"/>
    <w:rsid w:val="7AD53A24"/>
    <w:rsid w:val="7AD7243B"/>
    <w:rsid w:val="7AD76646"/>
    <w:rsid w:val="7ADC3D4C"/>
    <w:rsid w:val="7ADE0767"/>
    <w:rsid w:val="7ADF1E9E"/>
    <w:rsid w:val="7AE30164"/>
    <w:rsid w:val="7AE41EC8"/>
    <w:rsid w:val="7AE438F9"/>
    <w:rsid w:val="7AE55B2B"/>
    <w:rsid w:val="7AE6359B"/>
    <w:rsid w:val="7AE85C4B"/>
    <w:rsid w:val="7AE97745"/>
    <w:rsid w:val="7AEC756B"/>
    <w:rsid w:val="7AED3314"/>
    <w:rsid w:val="7AEE75CE"/>
    <w:rsid w:val="7AEF5245"/>
    <w:rsid w:val="7AF26433"/>
    <w:rsid w:val="7AF73BA0"/>
    <w:rsid w:val="7AF7730D"/>
    <w:rsid w:val="7AF778C0"/>
    <w:rsid w:val="7AF97C7F"/>
    <w:rsid w:val="7AFC17DD"/>
    <w:rsid w:val="7B002820"/>
    <w:rsid w:val="7B010425"/>
    <w:rsid w:val="7B01394C"/>
    <w:rsid w:val="7B0419E9"/>
    <w:rsid w:val="7B083678"/>
    <w:rsid w:val="7B0A058D"/>
    <w:rsid w:val="7B0C7C94"/>
    <w:rsid w:val="7B0F497E"/>
    <w:rsid w:val="7B0F6119"/>
    <w:rsid w:val="7B106603"/>
    <w:rsid w:val="7B153D0E"/>
    <w:rsid w:val="7B177934"/>
    <w:rsid w:val="7B18593A"/>
    <w:rsid w:val="7B1A24AC"/>
    <w:rsid w:val="7B1C15D9"/>
    <w:rsid w:val="7B1E6116"/>
    <w:rsid w:val="7B1E7E81"/>
    <w:rsid w:val="7B1F3F2E"/>
    <w:rsid w:val="7B2208C7"/>
    <w:rsid w:val="7B221873"/>
    <w:rsid w:val="7B256A5E"/>
    <w:rsid w:val="7B284EEC"/>
    <w:rsid w:val="7B2A2835"/>
    <w:rsid w:val="7B2B0DBC"/>
    <w:rsid w:val="7B2C429A"/>
    <w:rsid w:val="7B2F6CAA"/>
    <w:rsid w:val="7B331057"/>
    <w:rsid w:val="7B344FB1"/>
    <w:rsid w:val="7B34651F"/>
    <w:rsid w:val="7B353F8B"/>
    <w:rsid w:val="7B3558D9"/>
    <w:rsid w:val="7B3710C5"/>
    <w:rsid w:val="7B3850EB"/>
    <w:rsid w:val="7B3B7CE9"/>
    <w:rsid w:val="7B405691"/>
    <w:rsid w:val="7B41748E"/>
    <w:rsid w:val="7B4439E7"/>
    <w:rsid w:val="7B4A7464"/>
    <w:rsid w:val="7B4E0D05"/>
    <w:rsid w:val="7B4F3E37"/>
    <w:rsid w:val="7B503AF1"/>
    <w:rsid w:val="7B51165B"/>
    <w:rsid w:val="7B512098"/>
    <w:rsid w:val="7B536973"/>
    <w:rsid w:val="7B547FDA"/>
    <w:rsid w:val="7B575AED"/>
    <w:rsid w:val="7B5863B7"/>
    <w:rsid w:val="7B5A1C05"/>
    <w:rsid w:val="7B5B785E"/>
    <w:rsid w:val="7B5D00B0"/>
    <w:rsid w:val="7B5E7986"/>
    <w:rsid w:val="7B5F2139"/>
    <w:rsid w:val="7B5F2F36"/>
    <w:rsid w:val="7B5F7CF6"/>
    <w:rsid w:val="7B60003B"/>
    <w:rsid w:val="7B6169C6"/>
    <w:rsid w:val="7B6244D1"/>
    <w:rsid w:val="7B637C88"/>
    <w:rsid w:val="7B645547"/>
    <w:rsid w:val="7B687445"/>
    <w:rsid w:val="7B697C39"/>
    <w:rsid w:val="7B6D5034"/>
    <w:rsid w:val="7B6E4C2A"/>
    <w:rsid w:val="7B702D60"/>
    <w:rsid w:val="7B71439B"/>
    <w:rsid w:val="7B743249"/>
    <w:rsid w:val="7B781C1F"/>
    <w:rsid w:val="7B782653"/>
    <w:rsid w:val="7B796F9F"/>
    <w:rsid w:val="7B7A33E6"/>
    <w:rsid w:val="7B7E71B3"/>
    <w:rsid w:val="7B7F5917"/>
    <w:rsid w:val="7B7F7E52"/>
    <w:rsid w:val="7B825D63"/>
    <w:rsid w:val="7B85420B"/>
    <w:rsid w:val="7B8550D6"/>
    <w:rsid w:val="7B8551AF"/>
    <w:rsid w:val="7B862A90"/>
    <w:rsid w:val="7B8661CE"/>
    <w:rsid w:val="7B8812DC"/>
    <w:rsid w:val="7B89780E"/>
    <w:rsid w:val="7B8A4937"/>
    <w:rsid w:val="7B8C254E"/>
    <w:rsid w:val="7B8E67C1"/>
    <w:rsid w:val="7B900DD1"/>
    <w:rsid w:val="7B902697"/>
    <w:rsid w:val="7B9106E5"/>
    <w:rsid w:val="7B940D11"/>
    <w:rsid w:val="7B954039"/>
    <w:rsid w:val="7B955775"/>
    <w:rsid w:val="7B985DD7"/>
    <w:rsid w:val="7B997C26"/>
    <w:rsid w:val="7B9A5F84"/>
    <w:rsid w:val="7B9C37BF"/>
    <w:rsid w:val="7BA2195B"/>
    <w:rsid w:val="7BA60B9D"/>
    <w:rsid w:val="7BA67FC5"/>
    <w:rsid w:val="7BA75624"/>
    <w:rsid w:val="7BAA21D4"/>
    <w:rsid w:val="7BAF6F1F"/>
    <w:rsid w:val="7BB40265"/>
    <w:rsid w:val="7BB41FE9"/>
    <w:rsid w:val="7BB53956"/>
    <w:rsid w:val="7BB55730"/>
    <w:rsid w:val="7BB56E3F"/>
    <w:rsid w:val="7BBB5CC5"/>
    <w:rsid w:val="7BBC7903"/>
    <w:rsid w:val="7BC456D2"/>
    <w:rsid w:val="7BC717B3"/>
    <w:rsid w:val="7BC76B47"/>
    <w:rsid w:val="7BC90C89"/>
    <w:rsid w:val="7BCD53B1"/>
    <w:rsid w:val="7BCD7EFA"/>
    <w:rsid w:val="7BCE4EAC"/>
    <w:rsid w:val="7BCF3826"/>
    <w:rsid w:val="7BD149C5"/>
    <w:rsid w:val="7BD644C3"/>
    <w:rsid w:val="7BD94DAE"/>
    <w:rsid w:val="7BDB35AA"/>
    <w:rsid w:val="7BDB5FC8"/>
    <w:rsid w:val="7BDB7615"/>
    <w:rsid w:val="7BE15B3E"/>
    <w:rsid w:val="7BE355C0"/>
    <w:rsid w:val="7BE603D9"/>
    <w:rsid w:val="7BEA6265"/>
    <w:rsid w:val="7BEF4500"/>
    <w:rsid w:val="7BEF4E0A"/>
    <w:rsid w:val="7BF143B7"/>
    <w:rsid w:val="7BF60E5A"/>
    <w:rsid w:val="7BF75C5A"/>
    <w:rsid w:val="7BF93B44"/>
    <w:rsid w:val="7BFA424A"/>
    <w:rsid w:val="7BFC04E8"/>
    <w:rsid w:val="7BFD3530"/>
    <w:rsid w:val="7BFE6B1B"/>
    <w:rsid w:val="7C041C1B"/>
    <w:rsid w:val="7C063ED4"/>
    <w:rsid w:val="7C090A80"/>
    <w:rsid w:val="7C091306"/>
    <w:rsid w:val="7C0F3642"/>
    <w:rsid w:val="7C111F99"/>
    <w:rsid w:val="7C126D7F"/>
    <w:rsid w:val="7C14607B"/>
    <w:rsid w:val="7C153C7B"/>
    <w:rsid w:val="7C153F1E"/>
    <w:rsid w:val="7C154EEB"/>
    <w:rsid w:val="7C1717B0"/>
    <w:rsid w:val="7C1A27A5"/>
    <w:rsid w:val="7C1F44FA"/>
    <w:rsid w:val="7C1F6AAC"/>
    <w:rsid w:val="7C2140B7"/>
    <w:rsid w:val="7C23326D"/>
    <w:rsid w:val="7C234287"/>
    <w:rsid w:val="7C253973"/>
    <w:rsid w:val="7C2A646C"/>
    <w:rsid w:val="7C2B0BA1"/>
    <w:rsid w:val="7C2B54FA"/>
    <w:rsid w:val="7C2C5A21"/>
    <w:rsid w:val="7C3004F8"/>
    <w:rsid w:val="7C310F57"/>
    <w:rsid w:val="7C313083"/>
    <w:rsid w:val="7C331443"/>
    <w:rsid w:val="7C3439AB"/>
    <w:rsid w:val="7C360321"/>
    <w:rsid w:val="7C370DD5"/>
    <w:rsid w:val="7C37175C"/>
    <w:rsid w:val="7C3871F9"/>
    <w:rsid w:val="7C406F52"/>
    <w:rsid w:val="7C4604C8"/>
    <w:rsid w:val="7C47238D"/>
    <w:rsid w:val="7C477848"/>
    <w:rsid w:val="7C4C2F00"/>
    <w:rsid w:val="7C4C7241"/>
    <w:rsid w:val="7C4C7578"/>
    <w:rsid w:val="7C4D0DA9"/>
    <w:rsid w:val="7C4D49EE"/>
    <w:rsid w:val="7C4E7808"/>
    <w:rsid w:val="7C4F6E90"/>
    <w:rsid w:val="7C5332BB"/>
    <w:rsid w:val="7C5464CC"/>
    <w:rsid w:val="7C557FA9"/>
    <w:rsid w:val="7C566847"/>
    <w:rsid w:val="7C582C66"/>
    <w:rsid w:val="7C58326C"/>
    <w:rsid w:val="7C590168"/>
    <w:rsid w:val="7C593A95"/>
    <w:rsid w:val="7C597907"/>
    <w:rsid w:val="7C5B08F4"/>
    <w:rsid w:val="7C5C3914"/>
    <w:rsid w:val="7C5C4CC7"/>
    <w:rsid w:val="7C5F5317"/>
    <w:rsid w:val="7C6034FD"/>
    <w:rsid w:val="7C60773A"/>
    <w:rsid w:val="7C6178F4"/>
    <w:rsid w:val="7C645186"/>
    <w:rsid w:val="7C6B1669"/>
    <w:rsid w:val="7C6E0A82"/>
    <w:rsid w:val="7C730FCF"/>
    <w:rsid w:val="7C75414A"/>
    <w:rsid w:val="7C76634C"/>
    <w:rsid w:val="7C76646C"/>
    <w:rsid w:val="7C7E196B"/>
    <w:rsid w:val="7C7E1FE2"/>
    <w:rsid w:val="7C7E6E36"/>
    <w:rsid w:val="7C81106A"/>
    <w:rsid w:val="7C860DC4"/>
    <w:rsid w:val="7C873264"/>
    <w:rsid w:val="7C885AE9"/>
    <w:rsid w:val="7C8A1B5C"/>
    <w:rsid w:val="7C8A6B62"/>
    <w:rsid w:val="7C8E16C6"/>
    <w:rsid w:val="7C921666"/>
    <w:rsid w:val="7C950B75"/>
    <w:rsid w:val="7C952A4F"/>
    <w:rsid w:val="7C972711"/>
    <w:rsid w:val="7C994D2C"/>
    <w:rsid w:val="7C9B0925"/>
    <w:rsid w:val="7C9B51A3"/>
    <w:rsid w:val="7C9C7A58"/>
    <w:rsid w:val="7C9F0106"/>
    <w:rsid w:val="7C9F57CD"/>
    <w:rsid w:val="7CA06A09"/>
    <w:rsid w:val="7CA10A9E"/>
    <w:rsid w:val="7CA30DF0"/>
    <w:rsid w:val="7CA323E4"/>
    <w:rsid w:val="7CA446FF"/>
    <w:rsid w:val="7CA61A7C"/>
    <w:rsid w:val="7CA640FC"/>
    <w:rsid w:val="7CA7352F"/>
    <w:rsid w:val="7CA74E2B"/>
    <w:rsid w:val="7CA80292"/>
    <w:rsid w:val="7CAB0689"/>
    <w:rsid w:val="7CB016FB"/>
    <w:rsid w:val="7CB15C24"/>
    <w:rsid w:val="7CB244FE"/>
    <w:rsid w:val="7CB26361"/>
    <w:rsid w:val="7CB55CB4"/>
    <w:rsid w:val="7CBB5B9A"/>
    <w:rsid w:val="7CBD1C18"/>
    <w:rsid w:val="7CBE4DEC"/>
    <w:rsid w:val="7CBF59FA"/>
    <w:rsid w:val="7CC337B1"/>
    <w:rsid w:val="7CC70C90"/>
    <w:rsid w:val="7CC866E1"/>
    <w:rsid w:val="7CCB1039"/>
    <w:rsid w:val="7CCB61C6"/>
    <w:rsid w:val="7CCF27B9"/>
    <w:rsid w:val="7CD10E5B"/>
    <w:rsid w:val="7CD64472"/>
    <w:rsid w:val="7CD67017"/>
    <w:rsid w:val="7CD822D0"/>
    <w:rsid w:val="7CDC0983"/>
    <w:rsid w:val="7CDD103A"/>
    <w:rsid w:val="7CE045C2"/>
    <w:rsid w:val="7CE162B0"/>
    <w:rsid w:val="7CE3597A"/>
    <w:rsid w:val="7CE45ED0"/>
    <w:rsid w:val="7CE46FC0"/>
    <w:rsid w:val="7CE552AF"/>
    <w:rsid w:val="7CE63302"/>
    <w:rsid w:val="7CE669B5"/>
    <w:rsid w:val="7CEC6292"/>
    <w:rsid w:val="7CEE063D"/>
    <w:rsid w:val="7CF126EC"/>
    <w:rsid w:val="7CF1660D"/>
    <w:rsid w:val="7CF71293"/>
    <w:rsid w:val="7CF72E7C"/>
    <w:rsid w:val="7CF76BDC"/>
    <w:rsid w:val="7CFB739C"/>
    <w:rsid w:val="7D0207CD"/>
    <w:rsid w:val="7D0367AA"/>
    <w:rsid w:val="7D05068A"/>
    <w:rsid w:val="7D0864AB"/>
    <w:rsid w:val="7D094781"/>
    <w:rsid w:val="7D094A26"/>
    <w:rsid w:val="7D0B1B56"/>
    <w:rsid w:val="7D0B4B85"/>
    <w:rsid w:val="7D0C2D68"/>
    <w:rsid w:val="7D0F704B"/>
    <w:rsid w:val="7D1345A3"/>
    <w:rsid w:val="7D15292E"/>
    <w:rsid w:val="7D192448"/>
    <w:rsid w:val="7D1938A7"/>
    <w:rsid w:val="7D19723D"/>
    <w:rsid w:val="7D1A5A90"/>
    <w:rsid w:val="7D1C4928"/>
    <w:rsid w:val="7D1C7409"/>
    <w:rsid w:val="7D1C78EC"/>
    <w:rsid w:val="7D1E3F2D"/>
    <w:rsid w:val="7D211F5B"/>
    <w:rsid w:val="7D2136D4"/>
    <w:rsid w:val="7D223834"/>
    <w:rsid w:val="7D230031"/>
    <w:rsid w:val="7D233F98"/>
    <w:rsid w:val="7D247BB8"/>
    <w:rsid w:val="7D254ECD"/>
    <w:rsid w:val="7D2613F2"/>
    <w:rsid w:val="7D280304"/>
    <w:rsid w:val="7D283C3B"/>
    <w:rsid w:val="7D292DBE"/>
    <w:rsid w:val="7D2C3DB1"/>
    <w:rsid w:val="7D2D1866"/>
    <w:rsid w:val="7D3673AF"/>
    <w:rsid w:val="7D383D6C"/>
    <w:rsid w:val="7D3A50F8"/>
    <w:rsid w:val="7D3B48BB"/>
    <w:rsid w:val="7D3C365C"/>
    <w:rsid w:val="7D3F53B2"/>
    <w:rsid w:val="7D3F5F47"/>
    <w:rsid w:val="7D423A74"/>
    <w:rsid w:val="7D4355EA"/>
    <w:rsid w:val="7D43599D"/>
    <w:rsid w:val="7D435CD7"/>
    <w:rsid w:val="7D46741B"/>
    <w:rsid w:val="7D4A53E6"/>
    <w:rsid w:val="7D4C2F75"/>
    <w:rsid w:val="7D4D2419"/>
    <w:rsid w:val="7D4E4164"/>
    <w:rsid w:val="7D4E49C8"/>
    <w:rsid w:val="7D4E5303"/>
    <w:rsid w:val="7D516FDC"/>
    <w:rsid w:val="7D520222"/>
    <w:rsid w:val="7D5568FA"/>
    <w:rsid w:val="7D57668E"/>
    <w:rsid w:val="7D5E025B"/>
    <w:rsid w:val="7D5F032D"/>
    <w:rsid w:val="7D607EB7"/>
    <w:rsid w:val="7D614E1A"/>
    <w:rsid w:val="7D62393E"/>
    <w:rsid w:val="7D634535"/>
    <w:rsid w:val="7D6A223D"/>
    <w:rsid w:val="7D6E0E2C"/>
    <w:rsid w:val="7D6F3C3B"/>
    <w:rsid w:val="7D716E2A"/>
    <w:rsid w:val="7D724526"/>
    <w:rsid w:val="7D73737E"/>
    <w:rsid w:val="7D74370D"/>
    <w:rsid w:val="7D747091"/>
    <w:rsid w:val="7D7662C8"/>
    <w:rsid w:val="7D7711AC"/>
    <w:rsid w:val="7D773011"/>
    <w:rsid w:val="7D7945FA"/>
    <w:rsid w:val="7D7A1E6B"/>
    <w:rsid w:val="7D7E0B2E"/>
    <w:rsid w:val="7D800F28"/>
    <w:rsid w:val="7D834E19"/>
    <w:rsid w:val="7D840910"/>
    <w:rsid w:val="7D851EDB"/>
    <w:rsid w:val="7D855B46"/>
    <w:rsid w:val="7D8B7642"/>
    <w:rsid w:val="7D995A14"/>
    <w:rsid w:val="7D9F0BA2"/>
    <w:rsid w:val="7DA20010"/>
    <w:rsid w:val="7DA529F2"/>
    <w:rsid w:val="7DA53C7A"/>
    <w:rsid w:val="7DA613A9"/>
    <w:rsid w:val="7DAD3105"/>
    <w:rsid w:val="7DAF20EE"/>
    <w:rsid w:val="7DB179DE"/>
    <w:rsid w:val="7DB33D23"/>
    <w:rsid w:val="7DB7082B"/>
    <w:rsid w:val="7DB740C0"/>
    <w:rsid w:val="7DB92ABC"/>
    <w:rsid w:val="7DBB0943"/>
    <w:rsid w:val="7DBB5CA5"/>
    <w:rsid w:val="7DBE28B1"/>
    <w:rsid w:val="7DBF7254"/>
    <w:rsid w:val="7DC042F8"/>
    <w:rsid w:val="7DC11C21"/>
    <w:rsid w:val="7DC21F73"/>
    <w:rsid w:val="7DC5599A"/>
    <w:rsid w:val="7DC607E0"/>
    <w:rsid w:val="7DC703ED"/>
    <w:rsid w:val="7DC95036"/>
    <w:rsid w:val="7DC974F4"/>
    <w:rsid w:val="7DCA3BA0"/>
    <w:rsid w:val="7DCA6408"/>
    <w:rsid w:val="7DCD06D3"/>
    <w:rsid w:val="7DD110A4"/>
    <w:rsid w:val="7DD31A44"/>
    <w:rsid w:val="7DD33023"/>
    <w:rsid w:val="7DD5110D"/>
    <w:rsid w:val="7DD5187C"/>
    <w:rsid w:val="7DD6328D"/>
    <w:rsid w:val="7DDB1A43"/>
    <w:rsid w:val="7DDD5CBF"/>
    <w:rsid w:val="7DDE113C"/>
    <w:rsid w:val="7DDE15F8"/>
    <w:rsid w:val="7DE11013"/>
    <w:rsid w:val="7DE574A7"/>
    <w:rsid w:val="7DE70DF1"/>
    <w:rsid w:val="7DE7153C"/>
    <w:rsid w:val="7DE7624B"/>
    <w:rsid w:val="7DE93E06"/>
    <w:rsid w:val="7DEC76FB"/>
    <w:rsid w:val="7DF740AC"/>
    <w:rsid w:val="7DF766B2"/>
    <w:rsid w:val="7DFA0185"/>
    <w:rsid w:val="7DFE0937"/>
    <w:rsid w:val="7E006AA2"/>
    <w:rsid w:val="7E00762F"/>
    <w:rsid w:val="7E026BC9"/>
    <w:rsid w:val="7E034E4E"/>
    <w:rsid w:val="7E037E8B"/>
    <w:rsid w:val="7E041C9E"/>
    <w:rsid w:val="7E074B73"/>
    <w:rsid w:val="7E0E631F"/>
    <w:rsid w:val="7E101EB7"/>
    <w:rsid w:val="7E103103"/>
    <w:rsid w:val="7E104706"/>
    <w:rsid w:val="7E1048E1"/>
    <w:rsid w:val="7E137D9D"/>
    <w:rsid w:val="7E160096"/>
    <w:rsid w:val="7E163845"/>
    <w:rsid w:val="7E1A2B25"/>
    <w:rsid w:val="7E1D07DB"/>
    <w:rsid w:val="7E1D3B0F"/>
    <w:rsid w:val="7E1E2642"/>
    <w:rsid w:val="7E1E35B0"/>
    <w:rsid w:val="7E1E3F21"/>
    <w:rsid w:val="7E1F135C"/>
    <w:rsid w:val="7E207175"/>
    <w:rsid w:val="7E2209FA"/>
    <w:rsid w:val="7E262D23"/>
    <w:rsid w:val="7E286799"/>
    <w:rsid w:val="7E2A1271"/>
    <w:rsid w:val="7E2B59DA"/>
    <w:rsid w:val="7E31634D"/>
    <w:rsid w:val="7E34005D"/>
    <w:rsid w:val="7E347DC7"/>
    <w:rsid w:val="7E3F0E36"/>
    <w:rsid w:val="7E3F4715"/>
    <w:rsid w:val="7E3F5E6D"/>
    <w:rsid w:val="7E3F6E87"/>
    <w:rsid w:val="7E4159F3"/>
    <w:rsid w:val="7E466D32"/>
    <w:rsid w:val="7E48508F"/>
    <w:rsid w:val="7E4C1D81"/>
    <w:rsid w:val="7E4C688A"/>
    <w:rsid w:val="7E4D6931"/>
    <w:rsid w:val="7E4F49DA"/>
    <w:rsid w:val="7E4F5A50"/>
    <w:rsid w:val="7E5039BF"/>
    <w:rsid w:val="7E507F3B"/>
    <w:rsid w:val="7E5B4B80"/>
    <w:rsid w:val="7E5C4E1B"/>
    <w:rsid w:val="7E5D0D1E"/>
    <w:rsid w:val="7E5E76BA"/>
    <w:rsid w:val="7E5F1927"/>
    <w:rsid w:val="7E611EF9"/>
    <w:rsid w:val="7E615933"/>
    <w:rsid w:val="7E6378B5"/>
    <w:rsid w:val="7E640696"/>
    <w:rsid w:val="7E64436B"/>
    <w:rsid w:val="7E663E1A"/>
    <w:rsid w:val="7E677C8C"/>
    <w:rsid w:val="7E6A01CA"/>
    <w:rsid w:val="7E6B3D73"/>
    <w:rsid w:val="7E6D6EA7"/>
    <w:rsid w:val="7E6E5F9E"/>
    <w:rsid w:val="7E7127F2"/>
    <w:rsid w:val="7E7310F9"/>
    <w:rsid w:val="7E7337C3"/>
    <w:rsid w:val="7E735075"/>
    <w:rsid w:val="7E745F73"/>
    <w:rsid w:val="7E754698"/>
    <w:rsid w:val="7E7664DA"/>
    <w:rsid w:val="7E776016"/>
    <w:rsid w:val="7E795F7E"/>
    <w:rsid w:val="7E7B3C80"/>
    <w:rsid w:val="7E7F2445"/>
    <w:rsid w:val="7E80080F"/>
    <w:rsid w:val="7E81320C"/>
    <w:rsid w:val="7E813427"/>
    <w:rsid w:val="7E847763"/>
    <w:rsid w:val="7E8B008C"/>
    <w:rsid w:val="7E8B1654"/>
    <w:rsid w:val="7E8D4023"/>
    <w:rsid w:val="7E90237D"/>
    <w:rsid w:val="7E923755"/>
    <w:rsid w:val="7E927359"/>
    <w:rsid w:val="7E974D15"/>
    <w:rsid w:val="7E9951D7"/>
    <w:rsid w:val="7E995A3A"/>
    <w:rsid w:val="7E9F1072"/>
    <w:rsid w:val="7EA379DB"/>
    <w:rsid w:val="7EA62E6D"/>
    <w:rsid w:val="7EA87228"/>
    <w:rsid w:val="7EAA0C31"/>
    <w:rsid w:val="7EAB4895"/>
    <w:rsid w:val="7EAC0480"/>
    <w:rsid w:val="7EAC147B"/>
    <w:rsid w:val="7EAD0755"/>
    <w:rsid w:val="7EAD0D9A"/>
    <w:rsid w:val="7EAD2228"/>
    <w:rsid w:val="7EAF3627"/>
    <w:rsid w:val="7EB13BDC"/>
    <w:rsid w:val="7EB938E3"/>
    <w:rsid w:val="7EB94E6C"/>
    <w:rsid w:val="7EBC6E56"/>
    <w:rsid w:val="7EBE1FC4"/>
    <w:rsid w:val="7EBE47C9"/>
    <w:rsid w:val="7EC400FA"/>
    <w:rsid w:val="7EC401D7"/>
    <w:rsid w:val="7EC43301"/>
    <w:rsid w:val="7EC514FF"/>
    <w:rsid w:val="7ECB7E6C"/>
    <w:rsid w:val="7ECE02D2"/>
    <w:rsid w:val="7ECF20B8"/>
    <w:rsid w:val="7ED05174"/>
    <w:rsid w:val="7ED13338"/>
    <w:rsid w:val="7ED33A67"/>
    <w:rsid w:val="7ED41DE2"/>
    <w:rsid w:val="7ED45C30"/>
    <w:rsid w:val="7ED652E7"/>
    <w:rsid w:val="7ED7608A"/>
    <w:rsid w:val="7EDA67B0"/>
    <w:rsid w:val="7EDB019A"/>
    <w:rsid w:val="7EDD7222"/>
    <w:rsid w:val="7EDE2851"/>
    <w:rsid w:val="7EE67453"/>
    <w:rsid w:val="7EE71A63"/>
    <w:rsid w:val="7EE732EF"/>
    <w:rsid w:val="7EE73CE4"/>
    <w:rsid w:val="7EE86590"/>
    <w:rsid w:val="7EED1184"/>
    <w:rsid w:val="7EEE78F1"/>
    <w:rsid w:val="7EF13873"/>
    <w:rsid w:val="7EF51014"/>
    <w:rsid w:val="7EF5620D"/>
    <w:rsid w:val="7EF675E0"/>
    <w:rsid w:val="7EF72D3E"/>
    <w:rsid w:val="7EF82EFE"/>
    <w:rsid w:val="7EF925A2"/>
    <w:rsid w:val="7F0172D0"/>
    <w:rsid w:val="7F026B4F"/>
    <w:rsid w:val="7F0416BD"/>
    <w:rsid w:val="7F04513A"/>
    <w:rsid w:val="7F0538B9"/>
    <w:rsid w:val="7F05553F"/>
    <w:rsid w:val="7F073719"/>
    <w:rsid w:val="7F0860F9"/>
    <w:rsid w:val="7F0B498D"/>
    <w:rsid w:val="7F0F4FAD"/>
    <w:rsid w:val="7F105106"/>
    <w:rsid w:val="7F112F28"/>
    <w:rsid w:val="7F127547"/>
    <w:rsid w:val="7F146A2A"/>
    <w:rsid w:val="7F157AE1"/>
    <w:rsid w:val="7F196A11"/>
    <w:rsid w:val="7F1A0157"/>
    <w:rsid w:val="7F1A066A"/>
    <w:rsid w:val="7F1C0C0E"/>
    <w:rsid w:val="7F1C43EC"/>
    <w:rsid w:val="7F1E3226"/>
    <w:rsid w:val="7F27696A"/>
    <w:rsid w:val="7F2D0C67"/>
    <w:rsid w:val="7F323920"/>
    <w:rsid w:val="7F32418A"/>
    <w:rsid w:val="7F363C39"/>
    <w:rsid w:val="7F375B94"/>
    <w:rsid w:val="7F3867B5"/>
    <w:rsid w:val="7F395F13"/>
    <w:rsid w:val="7F3C4865"/>
    <w:rsid w:val="7F3F4EEC"/>
    <w:rsid w:val="7F41045E"/>
    <w:rsid w:val="7F4239AF"/>
    <w:rsid w:val="7F434EA1"/>
    <w:rsid w:val="7F452A1C"/>
    <w:rsid w:val="7F46737A"/>
    <w:rsid w:val="7F482387"/>
    <w:rsid w:val="7F485A1A"/>
    <w:rsid w:val="7F486A20"/>
    <w:rsid w:val="7F490005"/>
    <w:rsid w:val="7F4A1C05"/>
    <w:rsid w:val="7F4B7D96"/>
    <w:rsid w:val="7F4C4DBE"/>
    <w:rsid w:val="7F524325"/>
    <w:rsid w:val="7F5676F5"/>
    <w:rsid w:val="7F59613D"/>
    <w:rsid w:val="7F5B1CDE"/>
    <w:rsid w:val="7F5E1154"/>
    <w:rsid w:val="7F6058BD"/>
    <w:rsid w:val="7F607CAC"/>
    <w:rsid w:val="7F6159AF"/>
    <w:rsid w:val="7F633FB5"/>
    <w:rsid w:val="7F664531"/>
    <w:rsid w:val="7F69077D"/>
    <w:rsid w:val="7F6947C7"/>
    <w:rsid w:val="7F6C27BA"/>
    <w:rsid w:val="7F765AA6"/>
    <w:rsid w:val="7F793597"/>
    <w:rsid w:val="7F7C78BF"/>
    <w:rsid w:val="7F7E4FBB"/>
    <w:rsid w:val="7F8068CD"/>
    <w:rsid w:val="7F8231A8"/>
    <w:rsid w:val="7F842253"/>
    <w:rsid w:val="7F872334"/>
    <w:rsid w:val="7F88283C"/>
    <w:rsid w:val="7F8C7045"/>
    <w:rsid w:val="7F8D450B"/>
    <w:rsid w:val="7F8E0630"/>
    <w:rsid w:val="7F8F5208"/>
    <w:rsid w:val="7F920F7C"/>
    <w:rsid w:val="7F925166"/>
    <w:rsid w:val="7F92620C"/>
    <w:rsid w:val="7F9337EC"/>
    <w:rsid w:val="7F942F0F"/>
    <w:rsid w:val="7F976093"/>
    <w:rsid w:val="7F981AAC"/>
    <w:rsid w:val="7F9B0799"/>
    <w:rsid w:val="7F9C0360"/>
    <w:rsid w:val="7F9C122E"/>
    <w:rsid w:val="7F9F3DF6"/>
    <w:rsid w:val="7FA016B1"/>
    <w:rsid w:val="7FA03446"/>
    <w:rsid w:val="7FA151BB"/>
    <w:rsid w:val="7FA25F60"/>
    <w:rsid w:val="7FA27C24"/>
    <w:rsid w:val="7FA31C15"/>
    <w:rsid w:val="7FA66248"/>
    <w:rsid w:val="7FA713B2"/>
    <w:rsid w:val="7FA719D6"/>
    <w:rsid w:val="7FA809FC"/>
    <w:rsid w:val="7FA9486F"/>
    <w:rsid w:val="7FAB26C0"/>
    <w:rsid w:val="7FAF539B"/>
    <w:rsid w:val="7FB1579F"/>
    <w:rsid w:val="7FB2781E"/>
    <w:rsid w:val="7FB46BD6"/>
    <w:rsid w:val="7FB7046F"/>
    <w:rsid w:val="7FB7460A"/>
    <w:rsid w:val="7FB8437C"/>
    <w:rsid w:val="7FB85229"/>
    <w:rsid w:val="7FBA2EDA"/>
    <w:rsid w:val="7FBC3435"/>
    <w:rsid w:val="7FBD088A"/>
    <w:rsid w:val="7FC20F42"/>
    <w:rsid w:val="7FC36B7C"/>
    <w:rsid w:val="7FC403E5"/>
    <w:rsid w:val="7FCA33B7"/>
    <w:rsid w:val="7FCA75C1"/>
    <w:rsid w:val="7FCB5400"/>
    <w:rsid w:val="7FCE47A9"/>
    <w:rsid w:val="7FD20CF9"/>
    <w:rsid w:val="7FD25B07"/>
    <w:rsid w:val="7FD33A55"/>
    <w:rsid w:val="7FD45446"/>
    <w:rsid w:val="7FD454AB"/>
    <w:rsid w:val="7FD77EFB"/>
    <w:rsid w:val="7FD81DF3"/>
    <w:rsid w:val="7FDC26FB"/>
    <w:rsid w:val="7FDE004F"/>
    <w:rsid w:val="7FDE3B73"/>
    <w:rsid w:val="7FE205F3"/>
    <w:rsid w:val="7FE355A4"/>
    <w:rsid w:val="7FE46C12"/>
    <w:rsid w:val="7FE8290B"/>
    <w:rsid w:val="7FEB29FA"/>
    <w:rsid w:val="7FED0E8D"/>
    <w:rsid w:val="7FED396D"/>
    <w:rsid w:val="7FEE3772"/>
    <w:rsid w:val="7FEE5462"/>
    <w:rsid w:val="7FEF450C"/>
    <w:rsid w:val="7FF15B3D"/>
    <w:rsid w:val="7FF27F86"/>
    <w:rsid w:val="7FF4570D"/>
    <w:rsid w:val="7FF556C7"/>
    <w:rsid w:val="7FF7522B"/>
    <w:rsid w:val="7FF90689"/>
    <w:rsid w:val="7FF91D2D"/>
    <w:rsid w:val="7FFB4C73"/>
    <w:rsid w:val="7FFC5111"/>
    <w:rsid w:val="7FFD4D6B"/>
    <w:rsid w:val="7F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25" w:line="360" w:lineRule="atLeast"/>
      <w:jc w:val="both"/>
    </w:pPr>
    <w:rPr>
      <w:rFonts w:ascii="Calibri" w:hAnsi="Calibri" w:eastAsia="宋体" w:cs="Times New Roman"/>
      <w:color w:val="1E1C11" w:themeColor="background2" w:themeShade="1A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3">
    <w:name w:val="heading 2"/>
    <w:basedOn w:val="2"/>
    <w:next w:val="1"/>
    <w:link w:val="27"/>
    <w:qFormat/>
    <w:uiPriority w:val="0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hAnsi="Cambria" w:eastAsia="黑体"/>
      <w:sz w:val="32"/>
      <w:szCs w:val="32"/>
    </w:rPr>
  </w:style>
  <w:style w:type="paragraph" w:styleId="4">
    <w:name w:val="heading 3"/>
    <w:basedOn w:val="3"/>
    <w:next w:val="1"/>
    <w:link w:val="28"/>
    <w:qFormat/>
    <w:uiPriority w:val="0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sz w:val="28"/>
      <w:szCs w:val="32"/>
    </w:rPr>
  </w:style>
  <w:style w:type="paragraph" w:styleId="5">
    <w:name w:val="heading 4"/>
    <w:basedOn w:val="1"/>
    <w:next w:val="1"/>
    <w:link w:val="29"/>
    <w:qFormat/>
    <w:uiPriority w:val="9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18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3"/>
    <w:unhideWhenUsed/>
    <w:qFormat/>
    <w:uiPriority w:val="99"/>
    <w:rPr>
      <w:kern w:val="0"/>
      <w:sz w:val="18"/>
      <w:szCs w:val="18"/>
      <w:lang w:val="zh-CN" w:eastAsia="zh-CN"/>
    </w:rPr>
  </w:style>
  <w:style w:type="paragraph" w:styleId="8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 w:eastAsia="zh-CN"/>
    </w:rPr>
  </w:style>
  <w:style w:type="paragraph" w:styleId="9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 w:eastAsia="zh-CN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3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hint="eastAsia" w:ascii="宋体" w:hAnsi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5">
    <w:name w:val="Title"/>
    <w:basedOn w:val="1"/>
    <w:next w:val="1"/>
    <w:link w:val="31"/>
    <w:qFormat/>
    <w:uiPriority w:val="0"/>
    <w:pPr>
      <w:spacing w:before="240" w:after="60"/>
      <w:jc w:val="center"/>
      <w:outlineLvl w:val="0"/>
    </w:pPr>
    <w:rPr>
      <w:rFonts w:ascii="Cambria" w:hAnsi="Cambria" w:eastAsia="黑体"/>
      <w:b/>
      <w:bCs/>
      <w:sz w:val="7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Hyperlink"/>
    <w:unhideWhenUsed/>
    <w:qFormat/>
    <w:uiPriority w:val="99"/>
    <w:rPr>
      <w:color w:val="0000FF"/>
      <w:u w:val="single"/>
    </w:rPr>
  </w:style>
  <w:style w:type="character" w:styleId="21">
    <w:name w:val="HTML Code"/>
    <w:basedOn w:val="18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2">
    <w:name w:val="页脚 Char"/>
    <w:link w:val="8"/>
    <w:qFormat/>
    <w:uiPriority w:val="99"/>
    <w:rPr>
      <w:sz w:val="18"/>
      <w:szCs w:val="18"/>
      <w:lang w:val="zh-CN" w:eastAsia="zh-CN"/>
    </w:rPr>
  </w:style>
  <w:style w:type="character" w:customStyle="1" w:styleId="23">
    <w:name w:val="批注框文本 Char"/>
    <w:link w:val="7"/>
    <w:qFormat/>
    <w:uiPriority w:val="99"/>
    <w:rPr>
      <w:sz w:val="18"/>
      <w:szCs w:val="18"/>
      <w:lang w:val="zh-CN" w:eastAsia="zh-CN"/>
    </w:rPr>
  </w:style>
  <w:style w:type="character" w:customStyle="1" w:styleId="24">
    <w:name w:val="页眉 Char"/>
    <w:link w:val="9"/>
    <w:qFormat/>
    <w:uiPriority w:val="99"/>
    <w:rPr>
      <w:sz w:val="18"/>
      <w:szCs w:val="18"/>
      <w:lang w:val="zh-CN" w:eastAsia="zh-CN"/>
    </w:rPr>
  </w:style>
  <w:style w:type="paragraph" w:customStyle="1" w:styleId="25">
    <w:name w:val="word规范相关文字性说明"/>
    <w:basedOn w:val="1"/>
    <w:qFormat/>
    <w:uiPriority w:val="0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26">
    <w:name w:val="标题 1 Char"/>
    <w:link w:val="2"/>
    <w:qFormat/>
    <w:uiPriority w:val="9"/>
    <w:rPr>
      <w:rFonts w:eastAsia="黑体"/>
      <w:b/>
      <w:bCs/>
      <w:kern w:val="44"/>
      <w:sz w:val="44"/>
      <w:szCs w:val="44"/>
    </w:rPr>
  </w:style>
  <w:style w:type="character" w:customStyle="1" w:styleId="27">
    <w:name w:val="标题 2 Char"/>
    <w:link w:val="3"/>
    <w:qFormat/>
    <w:uiPriority w:val="9"/>
    <w:rPr>
      <w:rFonts w:ascii="Cambria" w:hAnsi="Cambria" w:eastAsia="黑体"/>
      <w:b/>
      <w:bCs/>
      <w:kern w:val="2"/>
      <w:sz w:val="32"/>
      <w:szCs w:val="32"/>
    </w:rPr>
  </w:style>
  <w:style w:type="character" w:customStyle="1" w:styleId="28">
    <w:name w:val="标题 3 Char"/>
    <w:link w:val="4"/>
    <w:qFormat/>
    <w:uiPriority w:val="9"/>
    <w:rPr>
      <w:b/>
      <w:bCs/>
      <w:kern w:val="2"/>
      <w:sz w:val="28"/>
      <w:szCs w:val="32"/>
    </w:rPr>
  </w:style>
  <w:style w:type="character" w:customStyle="1" w:styleId="29">
    <w:name w:val="标题 4 Char"/>
    <w:link w:val="5"/>
    <w:qFormat/>
    <w:uiPriority w:val="9"/>
    <w:rPr>
      <w:rFonts w:ascii="Cambria" w:hAnsi="Cambria"/>
      <w:b/>
      <w:bCs/>
      <w:kern w:val="2"/>
      <w:sz w:val="21"/>
      <w:szCs w:val="28"/>
    </w:rPr>
  </w:style>
  <w:style w:type="paragraph" w:customStyle="1" w:styleId="30">
    <w:name w:val="列出段落1"/>
    <w:basedOn w:val="1"/>
    <w:qFormat/>
    <w:uiPriority w:val="0"/>
    <w:pPr>
      <w:spacing w:line="240" w:lineRule="auto"/>
      <w:ind w:firstLine="420" w:firstLineChars="200"/>
    </w:pPr>
    <w:rPr>
      <w:rFonts w:cs="Calibri"/>
      <w:szCs w:val="21"/>
    </w:rPr>
  </w:style>
  <w:style w:type="character" w:customStyle="1" w:styleId="31">
    <w:name w:val="标题 Char"/>
    <w:link w:val="15"/>
    <w:qFormat/>
    <w:uiPriority w:val="0"/>
    <w:rPr>
      <w:rFonts w:ascii="Cambria" w:hAnsi="Cambria" w:eastAsia="黑体" w:cs="Times New Roman"/>
      <w:b/>
      <w:bCs/>
      <w:kern w:val="2"/>
      <w:sz w:val="72"/>
      <w:szCs w:val="32"/>
    </w:rPr>
  </w:style>
  <w:style w:type="character" w:customStyle="1" w:styleId="32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customStyle="1" w:styleId="33">
    <w:name w:val="代码"/>
    <w:basedOn w:val="1"/>
    <w:qFormat/>
    <w:uiPriority w:val="0"/>
    <w:pPr>
      <w:spacing w:line="240" w:lineRule="auto"/>
    </w:pPr>
    <w:rPr>
      <w:rFonts w:eastAsiaTheme="minorEastAsia"/>
      <w:sz w:val="21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Company>Microsoft</Company>
  <Pages>36</Pages>
  <Words>5379</Words>
  <Characters>30219</Characters>
  <Lines>77</Lines>
  <Paragraphs>21</Paragraphs>
  <TotalTime>40</TotalTime>
  <ScaleCrop>false</ScaleCrop>
  <LinksUpToDate>false</LinksUpToDate>
  <CharactersWithSpaces>35237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2017-02-27T09:33:00Z</dcterms:created>
  <dc:creator>lixiaohua</dc:creator>
  <cp:lastModifiedBy>Administrator</cp:lastModifiedBy>
  <dcterms:modified xsi:type="dcterms:W3CDTF">2019-07-19T00:44:31Z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