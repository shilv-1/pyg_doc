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  <w:t>品优购电商系统开发</w:t>
      </w:r>
    </w:p>
    <w:p>
      <w:pPr>
        <w:spacing w:line="276" w:lineRule="auto"/>
        <w:jc w:val="center"/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</w:pP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  <w:t>第</w:t>
      </w: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en-US" w:eastAsia="zh-CN"/>
        </w:rPr>
        <w:t>1章</w:t>
      </w: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zh-CN" w:eastAsia="zh-CN"/>
        </w:rPr>
        <w:t>分布式服务框架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-Dubbo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sz w:val="44"/>
          <w:szCs w:val="44"/>
          <w:lang w:val="zh-CN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传智播客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.黑马程序员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bookmarkStart w:id="0" w:name="_Toc10262"/>
      <w:bookmarkStart w:id="1" w:name="_Toc22790"/>
      <w:r>
        <w:rPr>
          <w:rFonts w:hint="eastAsia"/>
        </w:rPr>
        <w:t>课程目标</w:t>
      </w:r>
      <w:bookmarkEnd w:id="0"/>
      <w:bookmarkEnd w:id="1"/>
    </w:p>
    <w:p>
      <w:pPr>
        <w:spacing w:line="276" w:lineRule="auto"/>
        <w:rPr>
          <w:rFonts w:hint="default" w:ascii="Courier New" w:hAnsi="Courier New" w:cs="Courier New"/>
          <w:lang w:eastAsia="zh-CN"/>
        </w:rPr>
      </w:pPr>
      <w:bookmarkStart w:id="2" w:name="_Toc18985"/>
      <w:bookmarkStart w:id="3" w:name="_Toc6733"/>
      <w:r>
        <w:rPr>
          <w:rFonts w:hint="default" w:ascii="Courier New" w:hAnsi="Courier New" w:cs="Courier New"/>
        </w:rPr>
        <w:t>目标1</w:t>
      </w:r>
      <w:bookmarkEnd w:id="2"/>
      <w:bookmarkEnd w:id="3"/>
      <w:r>
        <w:rPr>
          <w:rFonts w:hint="default" w:ascii="Courier New" w:hAnsi="Courier New" w:cs="Courier New"/>
          <w:lang w:eastAsia="zh-CN"/>
        </w:rPr>
        <w:t>：</w:t>
      </w:r>
      <w:bookmarkStart w:id="4" w:name="_Toc27759"/>
      <w:r>
        <w:rPr>
          <w:rFonts w:hint="default" w:ascii="Courier New" w:hAnsi="Courier New" w:cs="Courier New"/>
          <w:lang w:eastAsia="zh-CN"/>
        </w:rPr>
        <w:t>了解电商基本知识</w:t>
      </w:r>
    </w:p>
    <w:p>
      <w:pPr>
        <w:spacing w:line="276" w:lineRule="auto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</w:rPr>
        <w:t>目标2：</w:t>
      </w:r>
      <w:bookmarkEnd w:id="4"/>
      <w:r>
        <w:rPr>
          <w:rFonts w:hint="default" w:ascii="Courier New" w:hAnsi="Courier New" w:cs="Courier New"/>
          <w:lang w:eastAsia="zh-CN"/>
        </w:rPr>
        <w:t>了解品优购的需求与设计</w:t>
      </w:r>
    </w:p>
    <w:p>
      <w:pPr>
        <w:spacing w:line="276" w:lineRule="auto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eastAsia="zh-CN"/>
        </w:rPr>
        <w:t>目标</w:t>
      </w:r>
      <w:r>
        <w:rPr>
          <w:rFonts w:hint="eastAsia" w:ascii="Courier New" w:hAnsi="Courier New" w:cs="Courier New"/>
          <w:lang w:val="en-US" w:eastAsia="zh-CN"/>
        </w:rPr>
        <w:t>3：掌握Dubbo框架的使用</w:t>
      </w:r>
    </w:p>
    <w:p>
      <w:pPr>
        <w:spacing w:line="276" w:lineRule="auto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</w:rPr>
        <w:t>目标</w:t>
      </w:r>
      <w:r>
        <w:rPr>
          <w:rFonts w:hint="eastAsia" w:ascii="Courier New" w:hAnsi="Courier New" w:cs="Courier New"/>
          <w:lang w:val="en-US" w:eastAsia="zh-CN"/>
        </w:rPr>
        <w:t>4</w:t>
      </w:r>
      <w:r>
        <w:rPr>
          <w:rFonts w:hint="default" w:ascii="Courier New" w:hAnsi="Courier New" w:cs="Courier New"/>
        </w:rPr>
        <w:t>：</w:t>
      </w:r>
      <w:r>
        <w:rPr>
          <w:rFonts w:hint="default" w:ascii="Courier New" w:hAnsi="Courier New" w:cs="Courier New"/>
          <w:lang w:eastAsia="zh-CN"/>
        </w:rPr>
        <w:t>掌握Dubbo框架与SSM框架的搭建</w:t>
      </w:r>
    </w:p>
    <w:p>
      <w:pPr>
        <w:spacing w:line="276" w:lineRule="auto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</w:rPr>
        <w:t>目标</w:t>
      </w:r>
      <w:r>
        <w:rPr>
          <w:rFonts w:hint="eastAsia" w:ascii="Courier New" w:hAnsi="Courier New" w:cs="Courier New"/>
          <w:lang w:val="en-US" w:eastAsia="zh-CN"/>
        </w:rPr>
        <w:t>5</w:t>
      </w:r>
      <w:r>
        <w:rPr>
          <w:rFonts w:hint="default" w:ascii="Courier New" w:hAnsi="Courier New" w:cs="Courier New"/>
        </w:rPr>
        <w:t>：</w:t>
      </w:r>
      <w:r>
        <w:rPr>
          <w:rFonts w:hint="default" w:ascii="Courier New" w:hAnsi="Courier New" w:cs="Courier New"/>
          <w:lang w:eastAsia="zh-CN"/>
        </w:rPr>
        <w:t>完成品优购品牌列表后端代码的开发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1.走进电商【电商模式】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tabs>
          <w:tab w:val="left" w:pos="420"/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76" w:lineRule="auto"/>
        <w:ind w:leftChars="0"/>
        <w:jc w:val="both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1.1电商行业分析</w:t>
      </w:r>
    </w:p>
    <w:p>
      <w:pPr>
        <w:spacing w:line="276" w:lineRule="auto"/>
        <w:ind w:firstLine="420" w:firstLineChars="0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近年来，中国的电子商务快速发展，交易额连创新高，电子商务在各领域的应用不断拓展和深化、相关服务业蓬勃发展、支撑体系不断健全完善、创新的动力和能力 不断增强。电子商务正在与实体经济深度融合，进入规模性发展阶段，对经济社会生活的影响不断增大，正成为我国经济发展的新引擎。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中国电子商务研究中心数据显示，截止到 201</w:t>
      </w:r>
      <w:r>
        <w:rPr>
          <w:rFonts w:hint="eastAsia" w:ascii="Courier New" w:hAnsi="Courier New" w:cs="Courier New"/>
          <w:lang w:val="en-US" w:eastAsia="zh-CN"/>
        </w:rPr>
        <w:t>5</w:t>
      </w:r>
      <w:r>
        <w:rPr>
          <w:rFonts w:hint="default" w:ascii="Courier New" w:hAnsi="Courier New" w:cs="Courier New"/>
        </w:rPr>
        <w:t xml:space="preserve"> 年底，中国电子商务市场交易规模达 </w:t>
      </w:r>
      <w:r>
        <w:rPr>
          <w:rFonts w:hint="eastAsia" w:ascii="Courier New" w:hAnsi="Courier New" w:cs="Courier New"/>
          <w:lang w:val="en-US" w:eastAsia="zh-CN"/>
        </w:rPr>
        <w:t>18</w:t>
      </w:r>
      <w:r>
        <w:rPr>
          <w:rFonts w:hint="default" w:ascii="Courier New" w:hAnsi="Courier New" w:cs="Courier New"/>
        </w:rPr>
        <w:t>.</w:t>
      </w:r>
      <w:r>
        <w:rPr>
          <w:rFonts w:hint="eastAsia" w:ascii="Courier New" w:hAnsi="Courier New" w:cs="Courier New"/>
          <w:lang w:val="en-US" w:eastAsia="zh-CN"/>
        </w:rPr>
        <w:t>2</w:t>
      </w:r>
      <w:r>
        <w:rPr>
          <w:rFonts w:hint="default" w:ascii="Courier New" w:hAnsi="Courier New" w:cs="Courier New"/>
        </w:rPr>
        <w:t>万亿人民币，同比增长 3</w:t>
      </w:r>
      <w:r>
        <w:rPr>
          <w:rFonts w:hint="eastAsia" w:ascii="Courier New" w:hAnsi="Courier New" w:cs="Courier New"/>
          <w:lang w:val="en-US" w:eastAsia="zh-CN"/>
        </w:rPr>
        <w:t>4</w:t>
      </w:r>
      <w:r>
        <w:rPr>
          <w:rFonts w:hint="default" w:ascii="Courier New" w:hAnsi="Courier New" w:cs="Courier New"/>
        </w:rPr>
        <w:t>.8</w:t>
      </w:r>
      <w:r>
        <w:rPr>
          <w:rFonts w:hint="eastAsia" w:ascii="Courier New" w:hAnsi="Courier New" w:cs="Courier New"/>
          <w:lang w:val="en-US" w:eastAsia="zh-CN"/>
        </w:rPr>
        <w:t>1</w:t>
      </w:r>
      <w:r>
        <w:rPr>
          <w:rFonts w:hint="default" w:ascii="Courier New" w:hAnsi="Courier New" w:cs="Courier New"/>
        </w:rPr>
        <w:t>%。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</w:pPr>
      <w:r>
        <w:drawing>
          <wp:inline distT="0" distB="0" distL="114300" distR="114300">
            <wp:extent cx="4716145" cy="3575685"/>
            <wp:effectExtent l="9525" t="9525" r="17780" b="152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575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default" w:ascii="Courier New" w:hAnsi="Courier New" w:eastAsia="华文中宋" w:cs="Courier New"/>
          <w:sz w:val="21"/>
          <w:szCs w:val="21"/>
        </w:rPr>
      </w:pPr>
      <w:r>
        <w:rPr>
          <w:rStyle w:val="35"/>
          <w:rFonts w:hint="default" w:ascii="Courier New" w:hAnsi="Courier New" w:eastAsia="华文中宋" w:cs="Courier New"/>
          <w:sz w:val="21"/>
          <w:szCs w:val="21"/>
        </w:rPr>
        <w:t xml:space="preserve">2016 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 xml:space="preserve">双 </w:t>
      </w:r>
      <w:r>
        <w:rPr>
          <w:rStyle w:val="35"/>
          <w:rFonts w:hint="default" w:ascii="Courier New" w:hAnsi="Courier New" w:eastAsia="华文中宋" w:cs="Courier New"/>
          <w:sz w:val="21"/>
          <w:szCs w:val="21"/>
        </w:rPr>
        <w:t xml:space="preserve">11 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 xml:space="preserve">开场 </w:t>
      </w:r>
      <w:r>
        <w:rPr>
          <w:rStyle w:val="35"/>
          <w:rFonts w:hint="default" w:ascii="Courier New" w:hAnsi="Courier New" w:eastAsia="华文中宋" w:cs="Courier New"/>
          <w:sz w:val="21"/>
          <w:szCs w:val="21"/>
        </w:rPr>
        <w:t xml:space="preserve">30 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>分钟，创造</w:t>
      </w:r>
      <w:r>
        <w:rPr>
          <w:rStyle w:val="36"/>
          <w:rFonts w:hint="default" w:ascii="Courier New" w:hAnsi="Courier New" w:eastAsia="华文中宋" w:cs="Courier New"/>
          <w:color w:val="FF0000"/>
          <w:sz w:val="21"/>
          <w:szCs w:val="21"/>
        </w:rPr>
        <w:t xml:space="preserve">每秒交易峰值 </w:t>
      </w:r>
      <w:r>
        <w:rPr>
          <w:rStyle w:val="37"/>
          <w:rFonts w:hint="default" w:ascii="Courier New" w:hAnsi="Courier New" w:eastAsia="华文中宋" w:cs="Courier New"/>
          <w:sz w:val="21"/>
          <w:szCs w:val="21"/>
        </w:rPr>
        <w:t xml:space="preserve">17.5 </w:t>
      </w:r>
      <w:r>
        <w:rPr>
          <w:rStyle w:val="36"/>
          <w:rFonts w:hint="default" w:ascii="Courier New" w:hAnsi="Courier New" w:eastAsia="华文中宋" w:cs="Courier New"/>
          <w:color w:val="FF0000"/>
          <w:sz w:val="21"/>
          <w:szCs w:val="21"/>
        </w:rPr>
        <w:t>万笔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 xml:space="preserve">，每秒支付峰值 </w:t>
      </w:r>
      <w:r>
        <w:rPr>
          <w:rStyle w:val="35"/>
          <w:rFonts w:hint="default" w:ascii="Courier New" w:hAnsi="Courier New" w:eastAsia="华文中宋" w:cs="Courier New"/>
          <w:sz w:val="21"/>
          <w:szCs w:val="21"/>
        </w:rPr>
        <w:t xml:space="preserve">12 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 xml:space="preserve">万笔的新纪录。菜鸟单日物流订单量超过 </w:t>
      </w:r>
      <w:r>
        <w:rPr>
          <w:rStyle w:val="37"/>
          <w:rFonts w:hint="default" w:ascii="Courier New" w:hAnsi="Courier New" w:eastAsia="华文中宋" w:cs="Courier New"/>
          <w:sz w:val="21"/>
          <w:szCs w:val="21"/>
        </w:rPr>
        <w:t>4.6</w:t>
      </w:r>
      <w:r>
        <w:rPr>
          <w:rStyle w:val="37"/>
          <w:rFonts w:hint="eastAsia" w:ascii="Courier New" w:hAnsi="Courier New" w:eastAsia="华文中宋" w:cs="Courier New"/>
          <w:sz w:val="21"/>
          <w:szCs w:val="21"/>
          <w:lang w:val="en-US" w:eastAsia="zh-CN"/>
        </w:rPr>
        <w:t>7</w:t>
      </w:r>
      <w:r>
        <w:rPr>
          <w:rStyle w:val="36"/>
          <w:rFonts w:hint="default" w:ascii="Courier New" w:hAnsi="Courier New" w:eastAsia="华文中宋" w:cs="Courier New"/>
          <w:color w:val="FF0000"/>
          <w:sz w:val="21"/>
          <w:szCs w:val="21"/>
        </w:rPr>
        <w:t>亿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>，创历史新高。</w:t>
      </w:r>
      <w:r>
        <w:rPr>
          <w:rFonts w:hint="default" w:ascii="Courier New" w:hAnsi="Courier New" w:eastAsia="华文中宋" w:cs="Courier New"/>
          <w:sz w:val="21"/>
          <w:szCs w:val="21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4666615" cy="5647055"/>
            <wp:effectExtent l="9525" t="9525" r="10160" b="203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647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</w:rPr>
        <w:t>电商行业技术特点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技术新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技术范围广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分布式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高并发、集群、负载均衡、高可用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海量数据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业务复杂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系统安全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</w:rPr>
      </w:pPr>
      <w:r>
        <w:rPr>
          <w:rFonts w:hint="eastAsia"/>
          <w:lang w:val="en-US" w:eastAsia="zh-CN"/>
        </w:rPr>
        <w:t>1.3主要</w:t>
      </w:r>
      <w:r>
        <w:rPr>
          <w:rFonts w:hint="eastAsia"/>
        </w:rPr>
        <w:t>电商</w:t>
      </w:r>
      <w:r>
        <w:rPr>
          <w:rFonts w:hint="eastAsia"/>
          <w:lang w:eastAsia="zh-CN"/>
        </w:rPr>
        <w:t>模式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1.3.1 </w:t>
      </w:r>
      <w:r>
        <w:rPr>
          <w:rStyle w:val="28"/>
          <w:rFonts w:hint="default"/>
          <w:b/>
          <w:bCs/>
        </w:rPr>
        <w:t>B2B</w:t>
      </w:r>
      <w:r>
        <w:rPr>
          <w:rStyle w:val="28"/>
          <w:rFonts w:hint="eastAsia"/>
          <w:b/>
          <w:bCs/>
          <w:lang w:val="en-US" w:eastAsia="zh-CN"/>
        </w:rPr>
        <w:t>--</w:t>
      </w:r>
      <w:r>
        <w:rPr>
          <w:rStyle w:val="28"/>
          <w:rFonts w:hint="default"/>
          <w:b/>
          <w:bCs/>
        </w:rPr>
        <w:t>企业对企业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firstLine="420" w:firstLineChars="0"/>
        <w:textAlignment w:val="auto"/>
        <w:outlineLvl w:val="9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B2B 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 Business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to Business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是指进行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"http://baike.baidu.com/item/%E7%94%B5%E5%AD%90%E5%95%86%E5%8A%A1"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电子商务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交易的供需双方都是商家（或企业、公司），她（他）们使用了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"http://baike.baidu.com/item/%E4%BA%92%E8%81%94%E7%BD%91/199186"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的技术或各种商务网络平台，完成商务交易的过程。电子商务是现代 B2B marketing的一种具体主要的表现形式。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</w:pPr>
      <w:r>
        <w:drawing>
          <wp:inline distT="0" distB="0" distL="114300" distR="114300">
            <wp:extent cx="2933065" cy="1628775"/>
            <wp:effectExtent l="9525" t="9525" r="10160" b="190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28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案例：</w:t>
      </w:r>
      <w:r>
        <w:rPr>
          <w:rFonts w:hint="default" w:ascii="Courier New" w:hAnsi="Courier New" w:cs="Courier New"/>
        </w:rPr>
        <w:t>阿里巴巴</w:t>
      </w:r>
      <w:r>
        <w:rPr>
          <w:rFonts w:hint="default" w:ascii="Courier New" w:hAnsi="Courier New" w:cs="Courier New"/>
          <w:lang w:eastAsia="zh-CN"/>
        </w:rPr>
        <w:t>、</w:t>
      </w:r>
      <w:r>
        <w:rPr>
          <w:rFonts w:hint="default" w:ascii="Courier New" w:hAnsi="Courier New" w:cs="Courier New"/>
        </w:rPr>
        <w:t>慧聪网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1.3.2 </w:t>
      </w:r>
      <w:r>
        <w:rPr>
          <w:rStyle w:val="28"/>
          <w:rFonts w:hint="eastAsia"/>
          <w:b/>
          <w:bCs/>
          <w:lang w:val="en-US" w:eastAsia="zh-CN"/>
        </w:rPr>
        <w:t>C2C--个人对个人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C2C即 Customer（Consumer） to Customer（Consumer）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意思就是消费者个人间的电子商务行为。比如一个消费者有一台电脑，通过网络进行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"http://baike.baidu.com/item/%E4%BA%A4%E6%98%93/32757"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交易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，把它出售给另外一个消费者，此种交易类型就称为C2C电子商务。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2447925" cy="1552575"/>
            <wp:effectExtent l="9525" t="9525" r="19050" b="190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52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案例：淘宝、易趣、瓜子二手车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1.3.3 </w:t>
      </w:r>
      <w:r>
        <w:rPr>
          <w:rStyle w:val="28"/>
          <w:rFonts w:hint="default"/>
          <w:b/>
          <w:bCs/>
        </w:rPr>
        <w:t>B2</w:t>
      </w:r>
      <w:r>
        <w:rPr>
          <w:rStyle w:val="28"/>
          <w:rFonts w:hint="eastAsia"/>
          <w:b/>
          <w:bCs/>
          <w:lang w:val="en-US" w:eastAsia="zh-CN"/>
        </w:rPr>
        <w:t>C--</w:t>
      </w:r>
      <w:r>
        <w:rPr>
          <w:rStyle w:val="28"/>
          <w:rFonts w:hint="default"/>
          <w:b/>
          <w:bCs/>
        </w:rPr>
        <w:t>企业对</w:t>
      </w:r>
      <w:r>
        <w:rPr>
          <w:rStyle w:val="28"/>
          <w:rFonts w:hint="eastAsia"/>
          <w:b/>
          <w:bCs/>
          <w:lang w:eastAsia="zh-CN"/>
        </w:rPr>
        <w:t>个人</w:t>
      </w:r>
    </w:p>
    <w:p>
      <w:pPr>
        <w:spacing w:line="276" w:lineRule="auto"/>
        <w:ind w:firstLine="420" w:firstLineChars="0"/>
        <w:rPr>
          <w:rFonts w:hint="default" w:ascii="Courier New" w:hAnsi="Courier New" w:cs="Courier New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B2C是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"http://baike.baidu.com/item/Business-to-Customer"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Business-to-Customer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的缩写，而其中文简称为“商对客”。“商对客”是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"http://baike.baidu.com/item/%E7%94%B5%E5%AD%90%E5%95%86%E5%8A%A1"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电子商务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的一种模式，也就是通常说的直接面向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"http://baike.baidu.com/item/%E6%B6%88%E8%B4%B9%E8%80%85"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消费者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销售产品和服务商业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"http://baike.baidu.com/item/%E9%9B%B6%E5%94%AE"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零售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模式。这种形式的电子商务一般以网络零售业为主，主要借助于互联网开展在线销售活动。B2C即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"http://baike.baidu.com/item/%E4%BC%81%E4%B8%9A"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企业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通过互联网为消费者提供一个新型的购物环境——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"http://baike.baidu.com/item/%E7%BD%91%E4%B8%8A%E5%95%86%E5%BA%97"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网上商店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，消费者通过网络在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"http://baike.baidu.com/item/%E7%BD%91%E4%B8%8A%E8%B4%AD%E7%89%A9"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网上购物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、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"http://baike.baidu.com/item/%E7%BD%91%E4%B8%8A%E6%94%AF%E4%BB%98"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网上支付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等消费行为。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</w:pPr>
      <w:r>
        <w:drawing>
          <wp:inline distT="0" distB="0" distL="114300" distR="114300">
            <wp:extent cx="2380615" cy="1877060"/>
            <wp:effectExtent l="9525" t="9525" r="10160" b="184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877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val="en-US" w:eastAsia="zh-CN"/>
        </w:rPr>
        <w:t>案例：唯品会、乐蜂网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O2O</w:t>
      </w:r>
      <w:r>
        <w:rPr>
          <w:rStyle w:val="28"/>
          <w:rFonts w:hint="eastAsia"/>
          <w:b/>
          <w:bCs/>
          <w:lang w:val="en-US" w:eastAsia="zh-CN"/>
        </w:rPr>
        <w:t>--线上到线下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O2O即Online To Offline（在线离线/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"http://baike.baidu.com/item/%E7%BA%BF%E4%B8%8A%E5%88%B0%E7%BA%BF%E4%B8%8B"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线上到线下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），是指将线下的商务机会与互联网结合，让互联网成为线下交易的平台，这个概念最早来源于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"http://baike.baidu.com/item/%E7%BE%8E%E5%9B%BD/125486"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美国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。O2O的概念非常广泛，既可涉及到线上，又可涉及到线下,可以通称为O2O。主流商业管理课程均对O2O这种新型的商业模式有所介绍及关注。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2628265" cy="1371600"/>
            <wp:effectExtent l="9525" t="9525" r="10160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371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</w:pPr>
      <w:r>
        <w:rPr>
          <w:rFonts w:hint="eastAsia"/>
          <w:lang w:eastAsia="zh-CN"/>
        </w:rPr>
        <w:t>案例：美团、饿了吗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B2B2C -企业-企业-个人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Fonts w:hint="default" w:ascii="Courier New" w:hAnsi="Courier New" w:cs="Courier New"/>
        </w:rPr>
        <w:t>B2B2C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</w:rPr>
        <w:t>是一种</w:t>
      </w: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"https://www.baidu.com/s?wd=%E7%94%B5%E5%AD%90%E5%95%86%E5%8A%A1%E7%B1%BB%E5%9E%8B&amp;tn=44039180_cpr&amp;fenlei=mv6quAkxTZn0IZRqIHckPjm4nH00T1dWuynvmWw-n10znjIhmWPB0ZwV5Hcvrjm3rH6sPfKWUMw85HfYnjn4nH6sgvPsT6KdThsqpZwYTjCEQLGCpyw9Uz4Bmy-bIi4WUvYETgN-TLwGUv3En10zPW6dnHf4"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Fonts w:hint="default" w:ascii="Courier New" w:hAnsi="Courier New" w:cs="Courier New"/>
        </w:rPr>
        <w:t>电子商务类型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</w:rPr>
        <w:t>的网络购物商业模式，B是BUSINESS的简称，C是CUSTOMER的简称，第一个B指的是商品或服务的供应商，第二个B指的是从事电子商务的企业，C则是表示消费者。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>　　第一个BUSINESS，并不仅仅局限于品牌供应商、影视制作公司和图书出版商，任何的商品供应商或服务供应商都能可以成为第一个BUSINESS；第二B是</w:t>
      </w: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Fonts w:hint="default" w:ascii="Courier New" w:hAnsi="Courier New" w:cs="Courier New"/>
        </w:rPr>
        <w:t>B2B2C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</w:rPr>
        <w:t>模式的电子商务企业，通过统一的经营管理对商品和服务、消费者终端同时进行整合，是广大供应商和消费者之间的桥梁，为供应商和消费者提供优质的服务，是</w:t>
      </w: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s://www.baidu.com/s?wd=%E4%BA%92%E8%81%94%E7%BD%91%E7%94%B5%E5%AD%90%E5%95%86%E5%8A%A1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Fonts w:hint="default" w:ascii="Courier New" w:hAnsi="Courier New" w:cs="Courier New"/>
        </w:rPr>
        <w:t>互联网电子商务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</w:rPr>
        <w:t>服务供应商。C表示消费者，在第二个B构建的统一电子商务平台购物的消费者；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>　　</w:t>
      </w: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Fonts w:hint="default" w:ascii="Courier New" w:hAnsi="Courier New" w:cs="Courier New"/>
        </w:rPr>
        <w:t>B2B2C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</w:rPr>
        <w:t>的来源于目前的B2B、B2C模式的演变和完善，把B2C和C2C完美地结合起来，通过B2B2C模式的电子商务企业构建自己的物流供应链系统，提供统一的服务。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案例：</w:t>
      </w:r>
      <w:r>
        <w:rPr>
          <w:rFonts w:hint="default" w:ascii="Courier New" w:hAnsi="Courier New" w:cs="Courier New"/>
        </w:rPr>
        <w:t>京东商城、天猫商城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2.品优购【项目简介&amp;系统架构】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tabs>
          <w:tab w:val="left" w:pos="420"/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76" w:lineRule="auto"/>
        <w:ind w:leftChars="0"/>
        <w:jc w:val="both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2.1品优购简介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76" w:lineRule="auto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品优购</w:t>
      </w:r>
      <w:r>
        <w:rPr>
          <w:rFonts w:hint="default" w:ascii="Courier New" w:hAnsi="Courier New" w:cs="Courier New"/>
        </w:rPr>
        <w:t>网上商城是一个综合性的 B2</w:t>
      </w:r>
      <w:r>
        <w:rPr>
          <w:rFonts w:hint="default" w:ascii="Courier New" w:hAnsi="Courier New" w:cs="Courier New"/>
          <w:lang w:val="en-US" w:eastAsia="zh-CN"/>
        </w:rPr>
        <w:t>B2</w:t>
      </w:r>
      <w:r>
        <w:rPr>
          <w:rFonts w:hint="default" w:ascii="Courier New" w:hAnsi="Courier New" w:cs="Courier New"/>
        </w:rPr>
        <w:t>C 平台，类似京东商城、天猫商城。</w:t>
      </w:r>
      <w:r>
        <w:rPr>
          <w:rFonts w:hint="default" w:ascii="Courier New" w:hAnsi="Courier New" w:cs="Courier New"/>
          <w:lang w:eastAsia="zh-CN"/>
        </w:rPr>
        <w:t>网站采用商家入驻的模式，商家入驻平台提交申请，有平台进行资质审核，审核通过后，商家拥有独立的管理后台录入商品信息。商品经过平台审核后即可发布。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品优购</w:t>
      </w:r>
      <w:r>
        <w:rPr>
          <w:rFonts w:hint="default" w:ascii="Courier New" w:hAnsi="Courier New" w:cs="Courier New"/>
        </w:rPr>
        <w:t>网上商城</w:t>
      </w:r>
      <w:r>
        <w:rPr>
          <w:rFonts w:hint="default" w:ascii="Courier New" w:hAnsi="Courier New" w:cs="Courier New"/>
          <w:lang w:val="en-US" w:eastAsia="zh-CN"/>
        </w:rPr>
        <w:t>主要分为网站前台、运营商后台、商家管理后台三</w:t>
      </w:r>
      <w:r>
        <w:rPr>
          <w:rFonts w:hint="eastAsia" w:ascii="Courier New" w:hAnsi="Courier New" w:cs="Courier New"/>
          <w:lang w:val="en-US" w:eastAsia="zh-CN"/>
        </w:rPr>
        <w:t>类</w:t>
      </w:r>
      <w:r>
        <w:rPr>
          <w:rFonts w:hint="default" w:ascii="Courier New" w:hAnsi="Courier New" w:cs="Courier New"/>
          <w:lang w:val="en-US" w:eastAsia="zh-CN"/>
        </w:rPr>
        <w:t>子系统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网站前台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主要包括网站首页、商家首页、商品详细页、</w:t>
      </w:r>
      <w:r>
        <w:rPr>
          <w:rFonts w:hint="eastAsia" w:ascii="Courier New" w:hAnsi="Courier New" w:cs="Courier New"/>
          <w:lang w:val="en-US" w:eastAsia="zh-CN"/>
        </w:rPr>
        <w:t>购物车页</w:t>
      </w:r>
      <w:r>
        <w:rPr>
          <w:rFonts w:hint="default" w:ascii="Courier New" w:hAnsi="Courier New" w:cs="Courier New"/>
          <w:lang w:val="en-US" w:eastAsia="zh-CN"/>
        </w:rPr>
        <w:t>、搜索页、会员中心、订单与支付相关页面、秒杀频道等。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</w:pPr>
      <w:r>
        <w:drawing>
          <wp:inline distT="0" distB="0" distL="114300" distR="114300">
            <wp:extent cx="5266690" cy="2700655"/>
            <wp:effectExtent l="9525" t="9525" r="19685" b="1397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0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运营商后台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是运营商的运营人员的管理后台。主要包括商家审核、品牌管理、规格管理、模板管理、商品分类管理、商品审核、广告类型管理、广告管理、订单查询、商家结算等。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/>
          <w:lang w:eastAsia="zh-CN"/>
        </w:rPr>
      </w:pPr>
      <w:r>
        <w:drawing>
          <wp:inline distT="0" distB="0" distL="114300" distR="114300">
            <wp:extent cx="5269865" cy="2102485"/>
            <wp:effectExtent l="9525" t="9525" r="16510" b="2159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2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</w:pPr>
      <w:r>
        <w:rPr>
          <w:rFonts w:hint="eastAsia"/>
          <w:lang w:val="en-US" w:eastAsia="zh-CN"/>
        </w:rPr>
        <w:t>2.1.3 商家管理后台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入驻的商家进行管理的后台，主要功能是对商品的管理以及订单查询统计、资金结算等功能。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/>
          <w:lang w:eastAsia="zh-CN"/>
        </w:rPr>
      </w:pPr>
      <w:r>
        <w:drawing>
          <wp:inline distT="0" distB="0" distL="114300" distR="114300">
            <wp:extent cx="5273675" cy="2205355"/>
            <wp:effectExtent l="9525" t="9525" r="12700" b="139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5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tabs>
          <w:tab w:val="left" w:pos="420"/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76" w:lineRule="auto"/>
        <w:ind w:leftChars="0"/>
        <w:jc w:val="both"/>
        <w:textAlignment w:val="auto"/>
        <w:outlineLvl w:val="1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2.2系统架构特点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什么是SOA架构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SOA是Service-Oriented Architecture的首字母简称，它是一种支持面向服务的架构样式。从服务、基于服务开发和服务的结果来看，</w:t>
      </w:r>
      <w:r>
        <w:rPr>
          <w:rFonts w:hint="default" w:ascii="Courier New" w:hAnsi="Courier New" w:cs="Courier New"/>
          <w:lang w:eastAsia="zh-CN"/>
        </w:rPr>
        <w:t>面</w:t>
      </w:r>
      <w:r>
        <w:rPr>
          <w:rFonts w:hint="default" w:ascii="Courier New" w:hAnsi="Courier New" w:cs="Courier New"/>
        </w:rPr>
        <w:t>向服务是一种思考方式。</w:t>
      </w:r>
      <w:r>
        <w:rPr>
          <w:rFonts w:hint="default" w:ascii="Courier New" w:hAnsi="Courier New" w:cs="Courier New"/>
          <w:lang w:eastAsia="zh-CN"/>
        </w:rPr>
        <w:t>其实</w:t>
      </w:r>
      <w:r>
        <w:rPr>
          <w:rFonts w:hint="default" w:ascii="Courier New" w:hAnsi="Courier New" w:cs="Courier New"/>
          <w:lang w:val="en-US" w:eastAsia="zh-CN"/>
        </w:rPr>
        <w:t>SOA架构更多应用于互联网项目开发。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为什么互联网项目会采用</w:t>
      </w:r>
      <w:r>
        <w:rPr>
          <w:rFonts w:hint="default" w:ascii="Courier New" w:hAnsi="Courier New" w:cs="Courier New"/>
          <w:lang w:val="en-US" w:eastAsia="zh-CN"/>
        </w:rPr>
        <w:t>SOA架构呢？随着互联网的发展，网站应用的规模不断扩大，常规的垂直应用架构已无法应对，分布式服务架构以及流动计算架构势在必行，迫切需一个治理系统确保架构有条不紊的演进。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2.2.2 品优购架构图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7960" cy="3120390"/>
            <wp:effectExtent l="0" t="0" r="8890" b="3810"/>
            <wp:docPr id="3" name="图片 3" descr="品优购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品优购架构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框架组合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品优购采用当前流行的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前后端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分离</w:t>
      </w:r>
      <w:r>
        <w:rPr>
          <w:rFonts w:hint="default" w:ascii="Courier New" w:hAnsi="Courier New" w:cs="Courier New"/>
          <w:lang w:val="en-US" w:eastAsia="zh-CN"/>
        </w:rPr>
        <w:t>编程架构。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前端采用</w:t>
      </w:r>
      <w:r>
        <w:rPr>
          <w:rFonts w:hint="eastAsia" w:ascii="Courier New" w:hAnsi="Courier New" w:cs="Courier New"/>
          <w:lang w:val="en-US" w:eastAsia="zh-CN"/>
        </w:rPr>
        <w:t>：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VueJS + Bootstrap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textAlignment w:val="auto"/>
        <w:outlineLvl w:val="9"/>
        <w:rPr>
          <w:rFonts w:hint="default" w:ascii="Courier New" w:hAnsi="Courier New" w:cs="Courier New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后端框架采用</w:t>
      </w:r>
      <w:r>
        <w:rPr>
          <w:rFonts w:hint="eastAsia" w:ascii="Courier New" w:hAnsi="Courier New" w:cs="Courier New"/>
          <w:lang w:val="en-US" w:eastAsia="zh-CN"/>
        </w:rPr>
        <w:t>：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Spring +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 xml:space="preserve"> 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SpringMVC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 xml:space="preserve"> 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+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 xml:space="preserve"> M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y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B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atis +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 xml:space="preserve"> 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Dubbo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tabs>
          <w:tab w:val="left" w:pos="420"/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2.3数据库表结构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4261" w:type="dxa"/>
            <w:shd w:val="clear" w:color="auto" w:fill="92D05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eastAsia="宋体" w:cs="Courier New"/>
                <w:b/>
                <w:bCs/>
                <w:color w:val="0000FF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FFFFFF"/>
                <w:sz w:val="21"/>
                <w:szCs w:val="21"/>
                <w:vertAlign w:val="baseline"/>
                <w:lang w:eastAsia="zh-CN"/>
              </w:rPr>
              <w:t>表名称</w:t>
            </w:r>
          </w:p>
        </w:tc>
        <w:tc>
          <w:tcPr>
            <w:tcW w:w="4261" w:type="dxa"/>
            <w:shd w:val="clear" w:color="auto" w:fill="92D05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eastAsia="宋体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FFFFFF"/>
                <w:sz w:val="21"/>
                <w:szCs w:val="21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tb_brand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val="en-US" w:eastAsia="zh-CN"/>
              </w:rPr>
              <w:t>品牌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tb_specification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val="en-US" w:eastAsia="zh-CN"/>
              </w:rPr>
              <w:t>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tb_specification_option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规格选项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tb_type_template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类型模板：用于关联品牌和规格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tb_item_cat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tb_seller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商家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tb_goods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tb_goods_desc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  <w:t>tb_item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val="en-US" w:eastAsia="zh-CN"/>
              </w:rPr>
              <w:t>商品明细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tb_content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内容（广告）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tb_content_category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内容（广告）类型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tb_user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tb_order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tb_order_item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订单明细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tb_pay_log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支付日志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</w:t>
            </w:r>
            <w:r>
              <w:rPr>
                <w:rFonts w:hint="eastAsia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  <w:t>seckill_goods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Courier New" w:hAnsi="Courier New" w:eastAsia="宋体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秒杀商品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</w:t>
            </w:r>
            <w:r>
              <w:rPr>
                <w:rFonts w:hint="eastAsia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  <w:t>seckill_order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秒杀订单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tabs>
          <w:tab w:val="left" w:pos="425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Dubbo【分布式服务框架】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3.1架构分析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3.1.1单一应用架构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使用</w:t>
      </w:r>
      <w:r>
        <w:rPr>
          <w:rFonts w:hint="default" w:ascii="Courier New" w:hAnsi="Courier New" w:cs="Courier New"/>
          <w:lang w:eastAsia="zh-CN"/>
        </w:rPr>
        <w:t>单一应用</w:t>
      </w:r>
      <w:r>
        <w:rPr>
          <w:rFonts w:hint="default" w:ascii="Courier New" w:hAnsi="Courier New" w:cs="Courier New"/>
        </w:rPr>
        <w:t>架构：有耦合性高，无法水平扩展（集群）的问题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rPr>
          <w:rFonts w:hint="eastAsia"/>
        </w:rPr>
        <w:drawing>
          <wp:inline distT="0" distB="0" distL="0" distR="0">
            <wp:extent cx="2338070" cy="2519045"/>
            <wp:effectExtent l="9525" t="9525" r="14605" b="241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25190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3.1.2垂直应用架构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rPr>
          <w:rFonts w:hint="eastAsia"/>
        </w:rPr>
        <w:t>按系统业务功能进行水平（后台、门户、搜索...）拆分。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rPr>
          <w:rFonts w:hint="eastAsia"/>
        </w:rPr>
        <w:drawing>
          <wp:inline distT="0" distB="0" distL="0" distR="0">
            <wp:extent cx="5274310" cy="2624455"/>
            <wp:effectExtent l="9525" t="9525" r="12065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96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</w:pPr>
      <w:r>
        <w:rPr>
          <w:rFonts w:hint="default" w:ascii="Courier New" w:hAnsi="Courier New" w:cs="Courier New"/>
          <w:lang w:eastAsia="zh-CN"/>
        </w:rPr>
        <w:t>垂直应用</w:t>
      </w:r>
      <w:r>
        <w:rPr>
          <w:rFonts w:hint="default" w:ascii="Courier New" w:hAnsi="Courier New" w:cs="Courier New"/>
        </w:rPr>
        <w:t>架构能解决</w:t>
      </w:r>
      <w:r>
        <w:rPr>
          <w:rFonts w:hint="default" w:ascii="Courier New" w:hAnsi="Courier New" w:cs="Courier New"/>
          <w:lang w:eastAsia="zh-CN"/>
        </w:rPr>
        <w:t>单一应用</w:t>
      </w:r>
      <w:r>
        <w:rPr>
          <w:rFonts w:hint="default" w:ascii="Courier New" w:hAnsi="Courier New" w:cs="Courier New"/>
        </w:rPr>
        <w:t>架构存在的问题，但是如果上述拆分，会重复编写同样功能方法的问题。如上图，两个系统都需要实现根据商品id查询商品的功能。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3.1.3分布式服务架构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把页面控制层Controller单独拆出来</w:t>
      </w:r>
      <w:r>
        <w:rPr>
          <w:rFonts w:hint="default" w:ascii="Courier New" w:hAnsi="Courier New" w:cs="Courier New"/>
          <w:lang w:eastAsia="zh-CN"/>
        </w:rPr>
        <w:t>作为表现层</w:t>
      </w:r>
      <w:r>
        <w:rPr>
          <w:rFonts w:hint="default" w:ascii="Courier New" w:hAnsi="Courier New" w:cs="Courier New"/>
        </w:rPr>
        <w:t>；业务层和持久层拆出来作为服务层。这样不会存在编写通用功能的方法。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0" distR="0">
            <wp:extent cx="5274310" cy="2915285"/>
            <wp:effectExtent l="9525" t="9525" r="12065" b="279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48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rPr>
          <w:rFonts w:hint="eastAsia"/>
        </w:rPr>
        <w:t>如果业务复杂，服务多了以后则将出现如下图示：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0" distR="0">
            <wp:extent cx="5274310" cy="2915285"/>
            <wp:effectExtent l="9525" t="9525" r="12065" b="279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48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</w:pPr>
      <w:r>
        <w:rPr>
          <w:rFonts w:hint="eastAsia"/>
        </w:rPr>
        <w:t>存在的问题：</w:t>
      </w:r>
    </w:p>
    <w:p>
      <w:pPr>
        <w:pStyle w:val="3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</w:pPr>
      <w:r>
        <w:rPr>
          <w:rFonts w:hint="eastAsia"/>
          <w:lang w:val="en-US" w:eastAsia="zh-CN"/>
        </w:rPr>
        <w:t>a、</w:t>
      </w:r>
      <w:r>
        <w:rPr>
          <w:rFonts w:hint="eastAsia"/>
        </w:rPr>
        <w:t>当服务越来越多，调用服务的URL就越来越难以管理</w:t>
      </w:r>
      <w:r>
        <w:rPr>
          <w:rFonts w:hint="eastAsia"/>
          <w:lang w:eastAsia="zh-CN"/>
        </w:rPr>
        <w:t>。</w:t>
      </w:r>
    </w:p>
    <w:p>
      <w:pPr>
        <w:pStyle w:val="3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</w:pPr>
      <w:r>
        <w:rPr>
          <w:rFonts w:hint="eastAsia"/>
          <w:lang w:val="en-US" w:eastAsia="zh-CN"/>
        </w:rPr>
        <w:t>b、</w:t>
      </w:r>
      <w:r>
        <w:rPr>
          <w:rFonts w:hint="eastAsia"/>
        </w:rPr>
        <w:t>当调用服务量越来越大，很难确定服务需要多少机器支撑，什么时候增加机器。而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ubbo</w:t>
      </w:r>
      <w:r>
        <w:rPr>
          <w:rFonts w:hint="eastAsia"/>
          <w:lang w:eastAsia="zh-CN"/>
        </w:rPr>
        <w:t>分布式服务框架</w:t>
      </w:r>
      <w:r>
        <w:rPr>
          <w:rFonts w:hint="eastAsia"/>
        </w:rPr>
        <w:t>，可用来解决这些问题。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tabs>
          <w:tab w:val="left" w:pos="420"/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76" w:lineRule="auto"/>
        <w:ind w:leftChars="0"/>
        <w:jc w:val="both"/>
        <w:textAlignment w:val="auto"/>
        <w:outlineLvl w:val="1"/>
        <w:rPr>
          <w:rFonts w:hint="eastAsia"/>
          <w:lang w:val="en-US" w:eastAsia="zh-CN"/>
        </w:rPr>
      </w:pPr>
      <w:bookmarkStart w:id="5" w:name="_Toc1566"/>
      <w:r>
        <w:rPr>
          <w:rFonts w:hint="eastAsia"/>
          <w:lang w:val="en-US" w:eastAsia="zh-CN"/>
        </w:rPr>
        <w:t xml:space="preserve">3.2 </w:t>
      </w:r>
      <w:bookmarkEnd w:id="5"/>
      <w:r>
        <w:rPr>
          <w:rFonts w:hint="eastAsia"/>
          <w:lang w:val="en-US" w:eastAsia="zh-CN"/>
        </w:rPr>
        <w:t>Dubbo简介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420" w:firstLineChars="0"/>
        <w:jc w:val="left"/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Dubbo是一个分布式服务框架，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是阿里巴巴开源项目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Dubbo ，被国内电商及互联网项目中使用。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致力于提供高性能和透明化的RPC远程服务调用方案，以及SOA服务治理方案。简单的说，dubbo就是个服务框架，如果没有分布式的需求，其实是不需要用的，只有在分布式的时候，才有dubbo这样的分布式服务框架的需求，并且本质上是个服务调用的东东，说白了就是个远程服务调用的分布式框架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420" w:firstLineChars="0"/>
        <w:jc w:val="left"/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  |ˈdʌbəʊ| 是一款高性能、轻量级的开源Java RPC框架，它提供了三大核心能力：</w:t>
      </w:r>
    </w:p>
    <w:p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面向接口的远程方法调用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智能容错和负载均衡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以及服务自动注册和发现。</w:t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Courier New" w:hAnsi="Courier New" w:cs="Courier New"/>
          <w:sz w:val="21"/>
          <w:szCs w:val="21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官网地址：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</w:rPr>
        <w:fldChar w:fldCharType="begin"/>
      </w:r>
      <w:r>
        <w:rPr>
          <w:rFonts w:hint="default" w:ascii="Courier New" w:hAnsi="Courier New" w:cs="Courier New"/>
          <w:sz w:val="21"/>
          <w:szCs w:val="21"/>
        </w:rPr>
        <w:instrText xml:space="preserve"> HYPERLINK "http://dubbo.io/" </w:instrText>
      </w:r>
      <w:r>
        <w:rPr>
          <w:rFonts w:hint="default" w:ascii="Courier New" w:hAnsi="Courier New" w:cs="Courier New"/>
          <w:sz w:val="21"/>
          <w:szCs w:val="21"/>
        </w:rPr>
        <w:fldChar w:fldCharType="separate"/>
      </w:r>
      <w:r>
        <w:rPr>
          <w:rStyle w:val="20"/>
          <w:rFonts w:hint="default" w:ascii="Courier New" w:hAnsi="Courier New" w:cs="Courier New"/>
          <w:sz w:val="21"/>
          <w:szCs w:val="21"/>
        </w:rPr>
        <w:t>http://dubbo.io/</w:t>
      </w:r>
      <w:r>
        <w:rPr>
          <w:rFonts w:hint="default" w:ascii="Courier New" w:hAnsi="Courier New" w:cs="Courier New"/>
          <w:sz w:val="21"/>
          <w:szCs w:val="21"/>
        </w:rPr>
        <w:fldChar w:fldCharType="end"/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 xml:space="preserve"> (原来)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Style w:val="20"/>
          <w:rFonts w:hint="default" w:ascii="Courier New" w:hAnsi="Courier New" w:cs="Courier New"/>
          <w:color w:val="FF0000"/>
          <w:sz w:val="21"/>
          <w:szCs w:val="21"/>
          <w:lang w:val="en-US" w:eastAsia="zh-CN"/>
        </w:rPr>
      </w:pP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fldChar w:fldCharType="begin"/>
      </w: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instrText xml:space="preserve"> HYPERLINK "http://dubbo.apache.org(现在" </w:instrText>
      </w: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fldChar w:fldCharType="separate"/>
      </w: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t>http://dubbo.apache.org(现在</w:t>
      </w: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fldChar w:fldCharType="end"/>
      </w: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t>)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0" distR="0">
            <wp:extent cx="4200525" cy="2762250"/>
            <wp:effectExtent l="9525" t="9525" r="190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622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节点角色说明：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 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Provider: 暴露服务的服务提供方。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Consumer: 调用远程服务的服务消费方。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Registry: 服务注册与发现的注册中心。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Monitor: 统计服务的调用次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数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和调用时间的监控中心。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Container: 服务运行容器。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调用关系说明：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0. 服务容器负责启动，加载，运行服务提供者。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1. 服务提供者在启动时，向注册中心注册自己提供的服务。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2. 服务消费者在启动时，向注册中心订阅自己所需的服务。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3. 注册中心返回服务提供者地址列表给消费者，如果有变更，注册中心将基于长连接推送变更数据给消费者。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4. 服务消费者，从提供者地址列表中，基于软负载均衡算法，选一台提供者进行调用，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如果调用失败，再选另一台调用。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5. 服务消费者和提供者，在内存中累计调用次数和调用时间，定时每分钟发送一次统计数据到监控中心。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3.3注册中心Zookeeper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lang w:val="en-US"/>
        </w:rPr>
      </w:pPr>
      <w:r>
        <w:rPr>
          <w:rFonts w:hint="eastAsia"/>
          <w:lang w:val="en-US" w:eastAsia="zh-CN"/>
        </w:rPr>
        <w:t>3.3.1 Zookeeper介绍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 xml:space="preserve">官方推荐使用 </w:t>
      </w:r>
      <w:r>
        <w:rPr>
          <w:rFonts w:hint="default" w:ascii="Courier New" w:hAnsi="Courier New" w:cs="Courier New"/>
          <w:color w:val="FF0000"/>
          <w:lang w:val="en-US" w:eastAsia="zh-CN"/>
        </w:rPr>
        <w:t>zookeeper</w:t>
      </w:r>
      <w:r>
        <w:rPr>
          <w:rFonts w:hint="default" w:ascii="Courier New" w:hAnsi="Courier New" w:cs="Courier New"/>
          <w:lang w:val="en-US" w:eastAsia="zh-CN"/>
        </w:rPr>
        <w:t>注册中心。注册中心负责服务地址的注册与查找，相当于目录服务，服务提供者和消费者只在启动时与注册中心交互，注册中心不转发请求，压力较小。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Zookeeper 是 Apacahe Hadoop 的子项目，是一个树型的目录服务，支持变更推送，适合作为</w:t>
      </w:r>
      <w:r>
        <w:rPr>
          <w:rFonts w:hint="default" w:ascii="Courier New" w:hAnsi="Courier New" w:cs="Courier New"/>
          <w:color w:val="FF0000"/>
          <w:lang w:val="en-US" w:eastAsia="zh-CN"/>
        </w:rPr>
        <w:t>Dubbo服务的注册中心</w:t>
      </w:r>
      <w:r>
        <w:rPr>
          <w:rFonts w:hint="default" w:ascii="Courier New" w:hAnsi="Courier New" w:cs="Courier New"/>
          <w:lang w:val="en-US" w:eastAsia="zh-CN"/>
        </w:rPr>
        <w:t>，工业强度较高，可用于生产环境。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Linux系统安装Zookeeper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eastAsia" w:ascii="Courier New" w:hAnsi="Courier New" w:cs="Courier New"/>
          <w:color w:val="FF0000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安装参考：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【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资料\zookeeper\Linux安装zookeeper.docx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Dubbo监控中心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我们在开发时，需要知道注册中心都注册了哪些服务，以便我们开发和测试。我们可以通过部署一个监控中心来实现。其实监控中心就是一个web应用，部署到tomcat即可。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说明：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监控中心它监听的是注册中心</w:t>
      </w:r>
      <w:r>
        <w:rPr>
          <w:rFonts w:hint="eastAsia" w:ascii="Courier New" w:hAnsi="Courier New" w:cs="Courier New"/>
          <w:lang w:val="en-US" w:eastAsia="zh-CN"/>
        </w:rPr>
        <w:t>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 w:ascii="Courier New" w:hAnsi="Courier New" w:cs="Courier New"/>
          <w:lang w:val="en-US" w:eastAsia="zh-CN"/>
        </w:rPr>
      </w:pPr>
      <w:r>
        <w:rPr>
          <w:rFonts w:hint="eastAsia"/>
          <w:lang w:val="en-US" w:eastAsia="zh-CN"/>
        </w:rPr>
        <w:t>3.4.1监控中心安装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tLeast"/>
        <w:ind w:firstLine="42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部署监控中心参考：【资料\dubbo\安装部署dubbo的监控中心monitor.docx】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40" w:line="240" w:lineRule="auto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3.4.2登录监控中心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 w:ascii="Courier New" w:hAnsi="Courier New" w:cs="Courier New"/>
          <w:lang w:val="en-US" w:eastAsia="zh-CN"/>
        </w:rPr>
        <w:t>打开浏览器，输入http://192.168.</w:t>
      </w:r>
      <w:r>
        <w:rPr>
          <w:rFonts w:hint="eastAsia" w:ascii="Courier New" w:hAnsi="Courier New" w:cs="Courier New"/>
          <w:lang w:val="en-US" w:eastAsia="zh-CN"/>
        </w:rPr>
        <w:t>12</w:t>
      </w:r>
      <w:r>
        <w:rPr>
          <w:rFonts w:hint="default" w:ascii="Courier New" w:hAnsi="Courier New" w:cs="Courier New"/>
          <w:lang w:val="en-US" w:eastAsia="zh-CN"/>
        </w:rPr>
        <w:t>.</w:t>
      </w:r>
      <w:r>
        <w:rPr>
          <w:rFonts w:hint="eastAsia" w:ascii="Courier New" w:hAnsi="Courier New" w:cs="Courier New"/>
          <w:lang w:val="en-US" w:eastAsia="zh-CN"/>
        </w:rPr>
        <w:t>131</w:t>
      </w:r>
      <w:r>
        <w:rPr>
          <w:rFonts w:hint="default" w:ascii="Courier New" w:hAnsi="Courier New" w:cs="Courier New"/>
          <w:lang w:val="en-US" w:eastAsia="zh-CN"/>
        </w:rPr>
        <w:t>:8080 ,登录用户名和密码均为root 进入首页。 (192.168.</w:t>
      </w:r>
      <w:r>
        <w:rPr>
          <w:rFonts w:hint="eastAsia" w:ascii="Courier New" w:hAnsi="Courier New" w:cs="Courier New"/>
          <w:lang w:val="en-US" w:eastAsia="zh-CN"/>
        </w:rPr>
        <w:t>12</w:t>
      </w:r>
      <w:r>
        <w:rPr>
          <w:rFonts w:hint="default" w:ascii="Courier New" w:hAnsi="Courier New" w:cs="Courier New"/>
          <w:lang w:val="en-US" w:eastAsia="zh-CN"/>
        </w:rPr>
        <w:t>.1</w:t>
      </w:r>
      <w:r>
        <w:rPr>
          <w:rFonts w:hint="eastAsia" w:ascii="Courier New" w:hAnsi="Courier New" w:cs="Courier New"/>
          <w:lang w:val="en-US" w:eastAsia="zh-CN"/>
        </w:rPr>
        <w:t>31</w:t>
      </w:r>
      <w:r>
        <w:rPr>
          <w:rFonts w:hint="default" w:ascii="Courier New" w:hAnsi="Courier New" w:cs="Courier New"/>
          <w:lang w:val="en-US" w:eastAsia="zh-CN"/>
        </w:rPr>
        <w:t>)是我部署的linux主机地址。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1995" cy="2343150"/>
            <wp:effectExtent l="9525" t="9525" r="17780" b="952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34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4.品优购【工程构建】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40" w:lineRule="auto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4.1工程结构分析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开发工具：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IntelliJ IDEA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版本控制：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Git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Maven构建品优购分布式项目结构图</w:t>
      </w:r>
      <w:r>
        <w:rPr>
          <w:rFonts w:hint="default" w:ascii="Courier New" w:hAnsi="Courier New" w:cs="Courier New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right="0" w:right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object>
          <v:shape id="_x0000_i1025" o:spt="75" type="#_x0000_t75" style="height:310.25pt;width:414.95pt;" o:ole="t" filled="f" o:preferrelative="t" stroked="t" coordsize="21600,21600">
            <v:path/>
            <v:fill on="f" focussize="0,0"/>
            <v:stroke color="#000000" joinstyle="miter"/>
            <v:imagedata r:id="rId23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22">
            <o:LockedField>false</o:LockedField>
          </o:OLEObject>
        </w:object>
      </w:r>
      <w:r>
        <w:rPr>
          <w:rFonts w:hint="eastAsia" w:ascii="Courier New" w:hAnsi="Courier New" w:cs="Courier New"/>
          <w:lang w:val="en-US" w:eastAsia="zh-CN"/>
        </w:rPr>
        <w:t>Maven构建品优购分布式项目依赖图：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right="0" w:right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eastAsia="宋体" w:cs="Courier New"/>
          <w:lang w:val="en-US" w:eastAsia="zh-CN"/>
        </w:rPr>
        <w:object>
          <v:shape id="_x0000_i1026" o:spt="75" type="#_x0000_t75" style="height:222.55pt;width:413.25pt;" o:ole="t" filled="f" o:preferrelative="t" stroked="t" coordsize="21600,21600">
            <v:path/>
            <v:fill on="f" focussize="0,0"/>
            <v:stroke color="#000000" joinstyle="miter"/>
            <v:imagedata r:id="rId25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24">
            <o:LockedField>false</o:LockedField>
          </o:OLEObject>
        </w:objec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4.2创建数据库表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执行资源文件夹中：【</w:t>
      </w:r>
      <w:r>
        <w:rPr>
          <w:rFonts w:hint="default" w:ascii="Courier New" w:hAnsi="Courier New" w:cs="Courier New"/>
          <w:color w:val="FF0000"/>
          <w:lang w:val="en-US" w:eastAsia="zh-CN"/>
        </w:rPr>
        <w:t>资料\建库语句\pinyougou_db.sql</w:t>
      </w:r>
      <w:r>
        <w:rPr>
          <w:rFonts w:hint="default" w:ascii="Courier New" w:hAnsi="Courier New" w:cs="Courier New"/>
          <w:lang w:val="en-US" w:eastAsia="zh-CN"/>
        </w:rPr>
        <w:t xml:space="preserve">】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1962150" cy="4747895"/>
            <wp:effectExtent l="9525" t="9525" r="9525" b="2413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747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4.3工程构建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构建效果如下：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971165" cy="2174875"/>
            <wp:effectExtent l="9525" t="9525" r="10160" b="25400"/>
            <wp:docPr id="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174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pinyougou聚合父项目(pom)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4037965" cy="2290445"/>
            <wp:effectExtent l="9525" t="9525" r="10160" b="241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290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021580" cy="3154045"/>
            <wp:effectExtent l="0" t="0" r="7620" b="825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88615"/>
            <wp:effectExtent l="0" t="0" r="10160" b="698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957195"/>
            <wp:effectExtent l="0" t="0" r="698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2405" cy="2616835"/>
            <wp:effectExtent l="0" t="0" r="4445" b="1206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971800"/>
            <wp:effectExtent l="0" t="0" r="6985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314065"/>
            <wp:effectExtent l="0" t="0" r="6985" b="63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3114040" cy="571500"/>
            <wp:effectExtent l="9525" t="9525" r="19685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571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3275965" cy="1649730"/>
            <wp:effectExtent l="9525" t="9525" r="10160" b="1714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649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配置隐藏</w:t>
      </w:r>
      <w:r>
        <w:rPr>
          <w:rFonts w:hint="default" w:ascii="Courier New" w:hAnsi="Courier New" w:cs="Courier New"/>
          <w:color w:val="FF0000"/>
          <w:lang w:val="en-US" w:eastAsia="zh-CN"/>
        </w:rPr>
        <w:t>.idea</w:t>
      </w:r>
      <w:r>
        <w:rPr>
          <w:rFonts w:hint="eastAsia" w:ascii="Courier New" w:hAnsi="Courier New" w:cs="Courier New"/>
          <w:color w:val="FF0000"/>
          <w:lang w:val="en-US" w:eastAsia="zh-CN"/>
        </w:rPr>
        <w:t>、</w:t>
      </w:r>
      <w:r>
        <w:rPr>
          <w:rFonts w:hint="default" w:ascii="Courier New" w:hAnsi="Courier New" w:cs="Courier New"/>
          <w:color w:val="FF0000"/>
          <w:lang w:val="en-US" w:eastAsia="zh-CN"/>
        </w:rPr>
        <w:t>*.iml</w:t>
      </w:r>
      <w:r>
        <w:rPr>
          <w:rFonts w:hint="eastAsia" w:ascii="Courier New" w:hAnsi="Courier New" w:cs="Courier New"/>
          <w:color w:val="FF0000"/>
          <w:lang w:val="en-US" w:eastAsia="zh-CN"/>
        </w:rPr>
        <w:t>、.git</w:t>
      </w:r>
      <w:r>
        <w:rPr>
          <w:rFonts w:hint="default" w:ascii="Courier New" w:hAnsi="Courier New" w:cs="Courier New"/>
          <w:lang w:val="en-US" w:eastAsia="zh-CN"/>
        </w:rPr>
        <w:t>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drawing>
          <wp:inline distT="0" distB="0" distL="114300" distR="114300">
            <wp:extent cx="3914140" cy="1861820"/>
            <wp:effectExtent l="9525" t="9525" r="19685" b="1460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861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4855" cy="3319780"/>
            <wp:effectExtent l="9525" t="9525" r="13970" b="23495"/>
            <wp:docPr id="42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319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114040" cy="723900"/>
            <wp:effectExtent l="9525" t="9525" r="19685" b="952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72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cs="Courier New"/>
          <w:b/>
          <w:bCs/>
          <w:lang w:eastAsia="zh-CN"/>
        </w:rPr>
      </w:pPr>
      <w:r>
        <w:rPr>
          <w:rFonts w:hint="eastAsia" w:ascii="Courier New" w:hAnsi="Courier New" w:cs="Courier New"/>
          <w:b/>
          <w:bCs/>
          <w:lang w:val="en-US" w:eastAsia="zh-CN"/>
        </w:rPr>
        <w:t>修改pinyougou/</w:t>
      </w:r>
      <w:r>
        <w:rPr>
          <w:rFonts w:hint="default" w:ascii="Courier New" w:hAnsi="Courier New" w:cs="Courier New"/>
          <w:b/>
          <w:bCs/>
          <w:lang w:val="en-US" w:eastAsia="zh-CN"/>
        </w:rPr>
        <w:t>pom.xml文件：</w:t>
      </w:r>
      <w:r>
        <w:rPr>
          <w:rFonts w:hint="eastAsia" w:ascii="Courier New" w:hAnsi="Courier New" w:cs="Courier New"/>
          <w:b/>
          <w:bCs/>
          <w:lang w:val="en-US" w:eastAsia="zh-CN"/>
        </w:rPr>
        <w:t>【</w:t>
      </w:r>
      <w:r>
        <w:rPr>
          <w:rFonts w:hint="default" w:ascii="Courier New" w:hAnsi="Courier New" w:cs="Courier New"/>
          <w:b/>
          <w:bCs/>
          <w:lang w:eastAsia="zh-CN"/>
        </w:rPr>
        <w:t>资料\</w:t>
      </w:r>
      <w:r>
        <w:rPr>
          <w:rFonts w:hint="eastAsia" w:ascii="Courier New" w:hAnsi="Courier New" w:cs="Courier New"/>
          <w:b/>
          <w:bCs/>
          <w:lang w:val="en-US" w:eastAsia="zh-CN"/>
        </w:rPr>
        <w:t>pinyougou-</w:t>
      </w:r>
      <w:r>
        <w:rPr>
          <w:rFonts w:hint="default" w:ascii="Courier New" w:hAnsi="Courier New" w:cs="Courier New"/>
          <w:b/>
          <w:bCs/>
          <w:lang w:eastAsia="zh-CN"/>
        </w:rPr>
        <w:t>pom.xml</w:t>
      </w:r>
      <w:r>
        <w:rPr>
          <w:rFonts w:hint="eastAsia" w:ascii="Courier New" w:hAnsi="Courier New" w:cs="Courier New"/>
          <w:b/>
          <w:bCs/>
          <w:lang w:eastAsia="zh-CN"/>
        </w:rPr>
        <w:t>】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eastAsia="仿宋" w:cs="Courier New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&gt;pinyougou-parent&lt;/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&gt;pom&lt;/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&gt;${project.artifactId}&lt;/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定义全局的属性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定义依赖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jar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包的版本号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java.version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java.version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junit.version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&gt;4.12&lt;/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junit.version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tomcat.version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&gt;8.5.28&lt;/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tomcat.version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spring.version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&gt;5.1.3.RELEASE&lt;/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spring.version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mybatis.version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&gt;3.4.1&lt;/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mybatis.version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mybatis.spring.version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&gt;1.3.1&lt;/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mybatis.spring.version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pagehelper.version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&gt;5.0.0&lt;/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pagehelper.version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mapper.version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&gt;3.4.0&lt;/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mapper.version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mysql.version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&gt;5.1.38&lt;/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mysql.version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druid.version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&gt;1.0.9&lt;/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druid.version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dubbo.version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&gt;2.6.1&lt;/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dubbo.version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zookeeper.version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&gt;3.4.11&lt;/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zookeeper.version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curator.framework.version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&gt;2.12.0&lt;/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curator.framework.version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shiro.version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&gt;1.4.0&lt;/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shiro.version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commons-lang3.version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&gt;3.3.2&lt;/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commons-lang3.version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commons-io.version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&gt;1.3.2&lt;/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commons-io.version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commons-net.version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&gt;3.3&lt;/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commons-net.version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commons-logging.version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commons-logging.version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commons-fileupload.version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&gt;1.3.1&lt;/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commons-fileupload.version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commons-codec.version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&gt;1.9&lt;/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commons-codec.version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jedis.version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&gt;2.9.0&lt;/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jedis.version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rocketmq-client.version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&gt;4.5.0&lt;/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rocketmq-client.version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freemarker.version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&gt;2.3.28&lt;/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freemarker.version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joda-time.version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&gt;2.5&lt;/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joda-time.version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>spring.data.redis.version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&gt;1.8.6.RELEASE&lt;/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>spring.data.redis.version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3"/>
                <w:szCs w:val="13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3"/>
                <w:szCs w:val="13"/>
                <w:shd w:val="clear" w:fill="C8EDCC"/>
              </w:rPr>
              <w:t>spring.data.elasticsearch.version</w:t>
            </w:r>
            <w:r>
              <w:rPr>
                <w:rFonts w:hint="default" w:ascii="Courier New" w:hAnsi="Courier New" w:cs="Courier New"/>
                <w:color w:val="000000"/>
                <w:sz w:val="13"/>
                <w:szCs w:val="13"/>
                <w:shd w:val="clear" w:fill="C8EDCC"/>
              </w:rPr>
              <w:t>&gt;3.1.3.RELEASE&lt;/</w:t>
            </w:r>
            <w:r>
              <w:rPr>
                <w:rFonts w:hint="default" w:ascii="Courier New" w:hAnsi="Courier New" w:cs="Courier New"/>
                <w:b/>
                <w:color w:val="000080"/>
                <w:sz w:val="13"/>
                <w:szCs w:val="13"/>
                <w:shd w:val="clear" w:fill="C8EDCC"/>
              </w:rPr>
              <w:t>spring.data.elasticsearch.version</w:t>
            </w:r>
            <w:r>
              <w:rPr>
                <w:rFonts w:hint="default" w:ascii="Courier New" w:hAnsi="Courier New" w:cs="Courier New"/>
                <w:color w:val="000000"/>
                <w:sz w:val="13"/>
                <w:szCs w:val="13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cas.client.version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&gt;3.4.1&lt;/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cas.client.version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buji.pac4j.version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&gt;4.1.0&lt;/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buji.pac4j.version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pac4j.cas.version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&gt;3.6.1&lt;/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pac4j.cas.version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slf4j.version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&gt;1.7.5&lt;/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slf4j.version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fastjson.version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&gt;1.2.29&lt;/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fastjson.version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jackson.databind.version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&gt;2.9.8&lt;/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jackson.databind.version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fastdfs.version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&gt;1.25-RELEASE&lt;/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fastdfs.version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httpclient.version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&gt;4.5.3&lt;/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httpclient.version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依赖管理配置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用于锁定指定版本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dependencyManagement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junit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&gt;junit&lt;/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&gt;junit&lt;/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&gt;${junit.version}&lt;/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&gt;test&lt;/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servlet-api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&gt;org.apache.tomcat.embed&lt;/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&gt;tomcat-embed-core&lt;/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&gt;${tomcat.version}&lt;/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&gt;provided&lt;/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spring4 --&gt;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&gt;spring-webmvc&lt;/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&gt;spring-jdbc&lt;/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&gt;spring-context&lt;/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&gt;spring-web&lt;/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&gt;spring-context-support&lt;/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&gt;spring-test&lt;/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mybatis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&gt;${mybatis.version}&lt;/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&gt;mybatis-spring&lt;/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&gt;${mybatis.spring.version}&lt;/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&gt;com.github.pagehelper&lt;/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&gt;pagehelper&lt;/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&gt;${pagehelper.version}&lt;/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通用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Mapper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&gt;tk.mybatis&lt;/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&gt;mapper&lt;/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&gt;${mapper.version}&lt;/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mysql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&gt;mysql&lt;/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&gt;mysql-connector-java&lt;/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&gt;${mysql.version}&lt;/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druid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连接池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&gt;druid&lt;/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&gt;${druid.version}&lt;/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相关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&gt;dubbo&lt;/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&gt;${dubbo.version}&lt;/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分布式协调服务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&gt;org.apache.zookeeper&lt;/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&gt;zookeeper&lt;/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&gt;${zookeeper.version}&lt;/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&gt;org.slf4j&lt;/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&gt;slf4j-api&lt;/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curator-framework(zookeeper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客户端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&gt;org.apache.curator&lt;/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&gt;curator-framework&lt;/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&gt;${curator.framework.version}&lt;/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shiro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安全框架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&gt;org.apache.shiro&lt;/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&gt;shiro-spring&lt;/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&gt;${shiro.version}&lt;/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日志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&gt;org.slf4j&lt;/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&gt;slf4j-log4j12&lt;/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&gt;${slf4j.version}&lt;/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apache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工具组件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&gt;org.apache.commons&lt;/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&gt;commons-lang3&lt;/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&gt;${commons-lang3.version}&lt;/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&gt;org.apache.commons&lt;/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&gt;commons-io&lt;/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&gt;${commons-io.version}&lt;/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&gt;commons-codec&lt;/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&gt;commons-codec&lt;/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&gt;${commons-codec.version}&lt;/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文件上传组件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&gt;commons-fileupload&lt;/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&gt;commons-fileupload&lt;/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&gt;${commons-fileupload.version}&lt;/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&gt;org.csource&lt;/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&gt;fastdfs-client&lt;/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&gt;${fastdfs.version}&lt;/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处理包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&gt;fastjson&lt;/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&gt;${fastjson.version}&lt;/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redis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缓存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&gt;redis.clients&lt;/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&gt;jedis&lt;/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&gt;${jedis.version}&lt;/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&gt;org.springframework.data&lt;/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&gt;spring-data-redis&lt;/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&gt;${spring.data.redis.version}&lt;/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&gt;org.springframework.data&lt;/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&gt;spring-data-elasticsearch&lt;/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&gt;${spring.data.elasticsearch.version}&lt;/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rocketmq-client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&gt;org.apache.rocketmq&lt;/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&gt;rocketmq-client&lt;/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&gt;${rocketmq-client.version}&lt;/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freemarker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&gt;org.freemarker&lt;/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&gt;freemarker&lt;/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&gt;${freemarker.version}&lt;/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&gt;org.jasig.cas.client&lt;/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&gt;cas-client-core&lt;/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&gt;${cas.client.version}&lt;/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排除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slf4j-api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包冲突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&gt;org.slf4j&lt;/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&gt;slf4j-api&lt;/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buji-pac4j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&gt;io.buji&lt;/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&gt;buji-pac4j&lt;/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&gt;${buji.pac4j.version}&lt;/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&gt;org.pac4j&lt;/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&gt;pac4j-core&lt;/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shiro-cas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&gt;org.pac4j&lt;/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&gt;pac4j-cas&lt;/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&gt;${pac4j.cas.version}&lt;/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jackson-databind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&gt;com.fasterxml.jackson.core&lt;/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&gt;jackson-databind&lt;/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&gt;${jackson.databind.version}&lt;/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httpclient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&gt;org.apache.httpcomponents&lt;/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&gt;httpclient&lt;/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&gt;${httpclient.version}&lt;/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dependencyManagement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项目构建部分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插件管理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用于锁定插件版本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pluginManagement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配置编译插件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&gt;org.apache.maven.plugins&lt;/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&gt;maven-compiler-plugin&lt;/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&gt;3.3&lt;/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source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&gt;${java.version}&lt;/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source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target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&gt;${java.version}&lt;/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target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&gt;UTF-8&lt;/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tomcat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插件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&gt;org.apache.tomcat.maven&lt;/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&gt;tomcat7-maven-plugin&lt;/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&gt;2.2&lt;/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pluginManagement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配置编译插件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&gt;org.apache.maven.plugins&lt;/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&gt;maven-compiler-plugin&lt;/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&gt;3.3&lt;/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说明：格式化代码快捷键【</w:t>
      </w:r>
      <w:r>
        <w:rPr>
          <w:rFonts w:hint="eastAsia"/>
          <w:b/>
          <w:bCs/>
          <w:color w:val="FF0000"/>
          <w:lang w:val="en-US" w:eastAsia="zh-CN"/>
        </w:rPr>
        <w:t>Ctrl + Alt + L】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4.3.2 pinyougou-common</w:t>
      </w:r>
      <w:r>
        <w:rPr>
          <w:rFonts w:hint="eastAsia"/>
          <w:b/>
          <w:bCs/>
          <w:lang w:val="en-US" w:eastAsia="zh-CN"/>
        </w:rPr>
        <w:t>工具类(jar)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230" cy="951865"/>
            <wp:effectExtent l="9525" t="9525" r="17145" b="1016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1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35580"/>
            <wp:effectExtent l="0" t="0" r="4445" b="762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140" w:lineRule="atLeast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3084195"/>
            <wp:effectExtent l="0" t="0" r="4445" b="190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72405" cy="3521710"/>
            <wp:effectExtent l="0" t="0" r="4445" b="254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</w:t>
      </w:r>
      <w:r>
        <w:rPr>
          <w:rFonts w:hint="default" w:ascii="Courier New" w:hAnsi="Courier New" w:cs="Courier New"/>
          <w:lang w:val="en-US" w:eastAsia="zh-CN"/>
        </w:rPr>
        <w:t>common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pom.xml添加依赖：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 xml:space="preserve">配置依赖关系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&lt;!-- apache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工具</w:t>
            </w:r>
            <w:r>
              <w:rPr>
                <w:rFonts w:hint="eastAsia" w:cs="宋体"/>
                <w:i/>
                <w:color w:val="808080"/>
                <w:sz w:val="20"/>
                <w:szCs w:val="20"/>
                <w:shd w:val="clear" w:fill="C7EDCC"/>
                <w:lang w:val="en-US" w:eastAsia="zh-CN"/>
              </w:rPr>
              <w:t>包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&gt;org.apache.commons&lt;/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&gt;commons-lang3&lt;/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 xml:space="preserve">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4.3.3 pinyougou-pojo</w:t>
      </w:r>
      <w:r>
        <w:rPr>
          <w:rFonts w:hint="eastAsia"/>
          <w:b/>
          <w:bCs/>
          <w:lang w:val="en-US" w:eastAsia="zh-CN"/>
        </w:rPr>
        <w:t>实体类(jar)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230" cy="734695"/>
            <wp:effectExtent l="9525" t="9525" r="17145" b="1778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4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76475"/>
            <wp:effectExtent l="0" t="0" r="4445" b="952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2571750"/>
            <wp:effectExtent l="0" t="0" r="4445" b="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2676525"/>
            <wp:effectExtent l="0" t="0" r="4445" b="95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4.3.4 pinyougou-mapper</w:t>
      </w:r>
      <w:r>
        <w:rPr>
          <w:rFonts w:hint="eastAsia"/>
          <w:b/>
          <w:bCs/>
          <w:lang w:val="en-US" w:eastAsia="zh-CN"/>
        </w:rPr>
        <w:t>数据访问(jar)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230" cy="731520"/>
            <wp:effectExtent l="9525" t="9525" r="17145" b="20955"/>
            <wp:docPr id="7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1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51405"/>
            <wp:effectExtent l="0" t="0" r="4445" b="10795"/>
            <wp:docPr id="7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2405" cy="2529205"/>
            <wp:effectExtent l="0" t="0" r="4445" b="4445"/>
            <wp:docPr id="7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100" w:lineRule="atLeast"/>
        <w:textAlignment w:val="auto"/>
        <w:outlineLvl w:val="9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72405" cy="2726055"/>
            <wp:effectExtent l="0" t="0" r="4445" b="17145"/>
            <wp:docPr id="7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pinyougou-mapper/</w:t>
      </w:r>
      <w:r>
        <w:rPr>
          <w:rFonts w:hint="default" w:ascii="Courier New" w:hAnsi="Courier New" w:cs="Courier New"/>
          <w:lang w:val="en-US" w:eastAsia="zh-CN"/>
        </w:rPr>
        <w:t>pom.xml文件</w:t>
      </w:r>
      <w:r>
        <w:rPr>
          <w:rFonts w:hint="eastAsia" w:ascii="Courier New" w:hAnsi="Courier New" w:cs="Courier New"/>
          <w:lang w:val="en-US" w:eastAsia="zh-CN"/>
        </w:rPr>
        <w:t>，</w:t>
      </w:r>
      <w:r>
        <w:rPr>
          <w:rFonts w:hint="default" w:ascii="Courier New" w:hAnsi="Courier New" w:cs="Courier New"/>
          <w:lang w:val="en-US" w:eastAsia="zh-CN"/>
        </w:rPr>
        <w:t>添加依赖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&gt;pinyougou-parent&lt;/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&gt;pinyougou-mapper&lt;/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配置依赖关系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spring-context--&gt;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&gt;spring-context&lt;/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spring-jdbc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&gt;spring-jdbc&lt;/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mybatis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mybatis-spring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&gt;mybatis-spring&lt;/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mysql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&gt;mysql&lt;/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&gt;mysql-connector-java&lt;/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druid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连接池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&gt;druid&lt;/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pinyougou-pojo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&gt;pinyougou-pojo&lt;/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&gt;${project.version}&lt;/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在pinyougou-mapper/src/main/resources/目录下提供</w:t>
      </w:r>
      <w:r>
        <w:rPr>
          <w:rFonts w:hint="default" w:ascii="Courier New" w:hAnsi="Courier New" w:cs="Courier New"/>
          <w:lang w:val="en-US" w:eastAsia="zh-CN"/>
        </w:rPr>
        <w:t xml:space="preserve">Spring整合MyBatis配置文件applicationContext-mapper.xml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xmlns:tx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="http://www.springframework.org/schema/tx"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http://www.springframework.org/schema/tx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http://www.springframework.org/schema/tx/spring-tx.xsd"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配置数据源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="com.alibaba.druid.pool.DruidDataSource"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destroy-method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="close"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="url"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="${jdbc.url}"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="username"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="${jdbc.username}"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="password"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="${jdbc.password}"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="driverClassName"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="${jdbc.driver}"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="maxActive"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="${jdbc.maxActive}"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="minIdle"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="${jdbc.minIdle}"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SqlSessionFactory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6"/>
                <w:szCs w:val="16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7EDCC"/>
              </w:rPr>
              <w:t xml:space="preserve">="sqlSessionFactory"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7EDCC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设置数据源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设置类型别名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采用包扫描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com.pinyougou.pojo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840" w:firstLineChars="400"/>
              <w:textAlignment w:val="auto"/>
              <w:outlineLvl w:val="9"/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mybatis-config.xml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="configLocation"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classpath:mybatis-config.xml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映射文件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="mapperLocations"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classpath:mappers/**/*.xml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配置数据访问接口的代理对象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批量配置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7EDCC"/>
              </w:rPr>
              <w:t>到基础包下扫描所有的数据访问接口，再创建它们的代理对象，然后交给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7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7EDCC"/>
              </w:rPr>
              <w:t>容器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bean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id: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默认为接口的类名，首字母小写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="org.mybatis.spring.mapper.MapperScannerConfigurer"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="basePackage"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com.pinyougou.mapper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配置数据源事务管理器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(DataSourceTransactionManager)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="transactionManager"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="org.springframework.jdbc.datasource.DataSourceTransactionManager"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配置开启事务注解驱动，由于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用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@service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注解暴露服务，业务层需要加事务会产生代理对象，需设置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proxy-target-class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为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true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采用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cglib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产生代理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tx:annotation-driven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proxy-target-class="true"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提供</w:t>
      </w:r>
      <w:r>
        <w:rPr>
          <w:rFonts w:hint="default" w:ascii="Courier New" w:hAnsi="Courier New" w:cs="Courier New"/>
          <w:lang w:val="en-US" w:eastAsia="zh-CN"/>
        </w:rPr>
        <w:t>数据源属性配置文件</w:t>
      </w:r>
    </w:p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pinyougou-mapper/src/main/resources/props/</w:t>
      </w:r>
      <w:r>
        <w:rPr>
          <w:rFonts w:hint="default" w:ascii="Courier New" w:hAnsi="Courier New" w:cs="Courier New"/>
          <w:lang w:val="en-US" w:eastAsia="zh-CN"/>
        </w:rPr>
        <w:t>db.properties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jdbc.driver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com.mysql.jdbc.Driver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jdbc.url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jdbc:mysql://localhost:3306/pinyougou_db?characterEncoding=utf-8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jdbc.username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jdbc.password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jdbc.maxActive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10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jdbc.minIdle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5</w:t>
            </w: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pinyougou-mapper/src/main/resources/</w:t>
      </w:r>
      <w:r>
        <w:rPr>
          <w:rFonts w:hint="default" w:ascii="Courier New" w:hAnsi="Courier New" w:cs="Courier New"/>
          <w:lang w:val="en-US" w:eastAsia="zh-CN"/>
        </w:rPr>
        <w:t>mybatis-config.xml</w:t>
      </w:r>
      <w:r>
        <w:rPr>
          <w:rFonts w:hint="eastAsia" w:ascii="Courier New" w:hAnsi="Courier New" w:cs="Courier New"/>
          <w:lang w:val="en-US" w:eastAsia="zh-CN"/>
        </w:rPr>
        <w:t>(</w:t>
      </w:r>
      <w:r>
        <w:rPr>
          <w:rFonts w:hint="default" w:ascii="Courier New" w:hAnsi="Courier New" w:cs="Courier New"/>
          <w:lang w:val="en-US" w:eastAsia="zh-CN"/>
        </w:rPr>
        <w:t>MyBatis全局配置文件</w:t>
      </w:r>
      <w:r>
        <w:rPr>
          <w:rFonts w:hint="eastAsia" w:ascii="Courier New" w:hAnsi="Courier New" w:cs="Courier New"/>
          <w:lang w:val="en-US" w:eastAsia="zh-CN"/>
        </w:rPr>
        <w:t>)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&lt;!DOCTYPE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"-//mybatis.org//DTD Config 3.0//EN"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"http://mybatis.org/dtd/mybatis-3-config.dtd"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全局的设置信息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settings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开启驼峰命名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方便自动映射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dept_id deptId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setting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="mapUnderscoreToCamelCase"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settings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pinyougou-mapper/src/main/resources/mappers/BrandMapper.xml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="UTF-8"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&lt;!DOCTYPE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mapper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"-//mybatis.org//DTD Mapper 3.0//EN"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"http://mybatis.org/dtd/mybatis-3-mapper.dtd"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mapper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namespace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="test"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在pinyougou-pojo/src/main/java下面创建</w:t>
      </w:r>
      <w:r>
        <w:rPr>
          <w:rFonts w:hint="default" w:ascii="Courier New" w:hAnsi="Courier New" w:cs="Courier New"/>
          <w:b/>
          <w:color w:val="FF0000"/>
          <w:sz w:val="21"/>
          <w:szCs w:val="21"/>
          <w:shd w:val="clear" w:fill="C7EDCC"/>
        </w:rPr>
        <w:t>com.pinyougou.pojo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包名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在pinyougou-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mapper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/src/main/java下面创建</w:t>
      </w:r>
      <w:r>
        <w:rPr>
          <w:rFonts w:hint="default" w:ascii="Courier New" w:hAnsi="Courier New" w:cs="Courier New"/>
          <w:b/>
          <w:color w:val="FF0000"/>
          <w:sz w:val="21"/>
          <w:szCs w:val="21"/>
          <w:shd w:val="clear" w:fill="C7EDCC"/>
        </w:rPr>
        <w:t>com.pinyougou.</w:t>
      </w:r>
      <w:r>
        <w:rPr>
          <w:rFonts w:hint="eastAsia" w:ascii="Courier New" w:hAnsi="Courier New" w:cs="Courier New"/>
          <w:b/>
          <w:color w:val="FF0000"/>
          <w:sz w:val="21"/>
          <w:szCs w:val="21"/>
          <w:shd w:val="clear" w:fill="C7EDCC"/>
          <w:lang w:val="en-US" w:eastAsia="zh-CN"/>
        </w:rPr>
        <w:t>mapper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包名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sz w:val="21"/>
          <w:szCs w:val="21"/>
          <w:lang w:val="en-US" w:eastAsia="zh-CN"/>
        </w:rPr>
        <w:t>效果如下：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3180715" cy="2314575"/>
            <wp:effectExtent l="9525" t="9525" r="10160" b="1905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314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 pinyougou-interface服务接口(jar)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50595"/>
            <wp:effectExtent l="9525" t="9525" r="17145" b="1143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0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602355"/>
            <wp:effectExtent l="0" t="0" r="6985" b="1714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332480"/>
            <wp:effectExtent l="0" t="0" r="6985" b="127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503930"/>
            <wp:effectExtent l="0" t="0" r="6985" b="127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</w:pPr>
      <w:r>
        <w:rPr>
          <w:rFonts w:hint="eastAsia" w:ascii="Courier New" w:hAnsi="Courier New" w:cs="Courier New"/>
          <w:lang w:val="en-US" w:eastAsia="zh-CN"/>
        </w:rPr>
        <w:t>pinyougou-interface/pom.xml：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pinyougou-pojo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&gt;pinyougou-pojo&lt;/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4.3.6 pinyougou-service服务提供者(pom)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230" cy="838835"/>
            <wp:effectExtent l="9525" t="9525" r="17145" b="27940"/>
            <wp:docPr id="8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8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41395"/>
            <wp:effectExtent l="0" t="0" r="4445" b="1905"/>
            <wp:docPr id="8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830320"/>
            <wp:effectExtent l="0" t="0" r="6985" b="17780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934970"/>
            <wp:effectExtent l="0" t="0" r="6985" b="17780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968625"/>
            <wp:effectExtent l="0" t="0" r="6985" b="3175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2999740" cy="1695450"/>
            <wp:effectExtent l="9525" t="9525" r="19685" b="9525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695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pinyougou-service/</w:t>
      </w:r>
      <w:r>
        <w:rPr>
          <w:rFonts w:hint="default" w:ascii="Courier New" w:hAnsi="Courier New" w:cs="Courier New"/>
          <w:lang w:val="en-US" w:eastAsia="zh-CN"/>
        </w:rPr>
        <w:t>pom.xml</w:t>
      </w:r>
      <w:r>
        <w:rPr>
          <w:rFonts w:hint="eastAsia" w:ascii="Courier New" w:hAnsi="Courier New" w:cs="Courier New"/>
          <w:lang w:val="en-US" w:eastAsia="zh-CN"/>
        </w:rPr>
        <w:t>，</w:t>
      </w:r>
      <w:r>
        <w:rPr>
          <w:rFonts w:hint="default" w:ascii="Courier New" w:hAnsi="Courier New" w:cs="Courier New"/>
          <w:lang w:val="en-US" w:eastAsia="zh-CN"/>
        </w:rPr>
        <w:t>添加依赖：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&gt;pinyougou-parent&lt;/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&gt;pinyougou-service&lt;/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&gt;pom&lt;/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&gt;pinyougou-service&lt;/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tomcat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端口号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eastAsia" w:ascii="Courier New" w:hAnsi="Courier New" w:cs="Courier New"/>
                <w:b/>
                <w:bCs/>
                <w:color w:val="000000"/>
                <w:sz w:val="21"/>
                <w:szCs w:val="21"/>
                <w:shd w:val="clear" w:fill="C7EDCC"/>
                <w:lang w:val="en-US" w:eastAsia="zh-CN"/>
              </w:rPr>
              <w:t>9000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日志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&gt;org.slf4j&lt;/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&gt;slf4j-log4j12&lt;/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处理工具包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&gt;fastjson&lt;/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spring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pinyougou-interface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&gt;pinyougou-interface&lt;/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pinyougou-mapper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&gt;pinyougou-mapper&lt;/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tomcat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插件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&gt;org.apache.tomcat.maven&lt;/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&gt;tomcat7-maven-plugin&lt;/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 xml:space="preserve"> &lt;port&gt;${port}&lt;/port&gt;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40" w:lineRule="auto"/>
        <w:textAlignment w:val="auto"/>
        <w:outlineLvl w:val="3"/>
        <w:rPr>
          <w:rFonts w:hint="eastAsia" w:asciiTheme="majorHAnsi" w:hAnsiTheme="majorHAnsi" w:eastAsiaTheme="majorEastAsia" w:cstheme="majorBidi"/>
          <w:sz w:val="28"/>
          <w:lang w:val="en-US" w:eastAsia="zh-CN"/>
        </w:rPr>
      </w:pPr>
      <w:r>
        <w:rPr>
          <w:rFonts w:hint="eastAsia" w:asciiTheme="majorHAnsi" w:hAnsiTheme="majorHAnsi" w:eastAsiaTheme="majorEastAsia" w:cstheme="majorBidi"/>
          <w:sz w:val="28"/>
          <w:lang w:val="en-US" w:eastAsia="zh-CN"/>
        </w:rPr>
        <w:t>4.3.6.1 pinyougou-sellergoods-service商家服务(war)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3200" cy="1652905"/>
            <wp:effectExtent l="9525" t="9525" r="22225" b="13970"/>
            <wp:docPr id="2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652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88915" cy="3348355"/>
            <wp:effectExtent l="0" t="0" r="6985" b="4445"/>
            <wp:docPr id="10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69865" cy="3132455"/>
            <wp:effectExtent l="0" t="0" r="6985" b="10795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69865" cy="3288030"/>
            <wp:effectExtent l="0" t="0" r="6985" b="7620"/>
            <wp:docPr id="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把</w:t>
      </w:r>
      <w:r>
        <w:rPr>
          <w:rFonts w:hint="eastAsia" w:ascii="Courier New" w:hAnsi="Courier New" w:cs="Courier New"/>
          <w:lang w:val="en-US" w:eastAsia="zh-CN"/>
        </w:rPr>
        <w:t>java项目</w:t>
      </w:r>
      <w:r>
        <w:rPr>
          <w:rFonts w:hint="default" w:ascii="Courier New" w:hAnsi="Courier New" w:cs="Courier New"/>
          <w:lang w:val="en-US" w:eastAsia="zh-CN"/>
        </w:rPr>
        <w:t>转化成</w:t>
      </w:r>
      <w:r>
        <w:rPr>
          <w:rFonts w:hint="eastAsia" w:ascii="Courier New" w:hAnsi="Courier New" w:cs="Courier New"/>
          <w:lang w:val="en-US" w:eastAsia="zh-CN"/>
        </w:rPr>
        <w:t>Web项目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4457065" cy="1910715"/>
            <wp:effectExtent l="9525" t="9525" r="10160" b="228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910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104900"/>
            <wp:effectExtent l="0" t="0" r="10160" b="0"/>
            <wp:docPr id="10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pom.xml</w:t>
      </w:r>
      <w:r>
        <w:rPr>
          <w:rFonts w:hint="eastAsia" w:ascii="Courier New" w:hAnsi="Courier New" w:cs="Courier New"/>
          <w:lang w:val="en-US" w:eastAsia="zh-CN"/>
        </w:rPr>
        <w:t>添加</w:t>
      </w:r>
      <w:r>
        <w:rPr>
          <w:rFonts w:hint="default" w:ascii="Courier New" w:hAnsi="Courier New" w:cs="Courier New"/>
          <w:lang w:val="en-US" w:eastAsia="zh-CN"/>
        </w:rPr>
        <w:t>依赖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&gt;pinyougou-service&lt;/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&gt;pinyougou-sellergoods-service&lt;/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&gt;war&lt;/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覆盖父工程中的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属性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&gt;9001&lt;/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/src/main/webapp/</w:t>
      </w:r>
      <w:r>
        <w:rPr>
          <w:rFonts w:hint="default" w:ascii="Courier New" w:hAnsi="Courier New" w:cs="Courier New"/>
          <w:lang w:val="en-US" w:eastAsia="zh-CN"/>
        </w:rPr>
        <w:t>WEB-INF/web.xml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web-app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http://java.sun.com/xml/ns/javaee/web-app_3_0.xsd"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="3.0"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加载文件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context-param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&gt;classpath:applicationContext*.xml&lt;/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context-param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的核心监听器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listener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listener-class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&gt;org.springframework.web.context.ContextLoaderListener&lt;/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listener-class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listener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web-app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/src/main/resources/</w:t>
      </w:r>
      <w:r>
        <w:rPr>
          <w:rFonts w:hint="default" w:ascii="Courier New" w:hAnsi="Courier New" w:cs="Courier New"/>
          <w:lang w:val="en-US" w:eastAsia="zh-CN"/>
        </w:rPr>
        <w:t>log4j.properties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log4j.rootLogger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DEBUG,stdout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org.apache.log4j.ConsoleAppender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log4j.appender.stdout.layout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org.apache.log4j.PatternLayout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log4j.appender.stdout.layout.ConversionPattern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%-d{yyyy-MM-dd HH:mm:ss,SSS} [%t] [%c]-[%p] %m%n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</w:t>
      </w:r>
      <w:r>
        <w:rPr>
          <w:rFonts w:hint="default" w:ascii="Courier New" w:hAnsi="Courier New" w:cs="Courier New"/>
          <w:lang w:val="en-US" w:eastAsia="zh-CN"/>
        </w:rPr>
        <w:t>inyougou-sellergoods-service</w:t>
      </w:r>
      <w:r>
        <w:rPr>
          <w:rFonts w:hint="eastAsia" w:ascii="Courier New" w:hAnsi="Courier New" w:cs="Courier New"/>
          <w:lang w:val="en-US" w:eastAsia="zh-CN"/>
        </w:rPr>
        <w:t>/src/main/java下面</w:t>
      </w:r>
      <w:r>
        <w:rPr>
          <w:rFonts w:hint="default" w:ascii="Courier New" w:hAnsi="Courier New" w:cs="Courier New"/>
          <w:lang w:val="en-US" w:eastAsia="zh-CN"/>
        </w:rPr>
        <w:t>创建包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com.pinyougou.sellergoods.service.impl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resources下创建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Spring配置文件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applicationContext-service.xml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配置加载属性文件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&lt;context:property-placeholder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 xml:space="preserve">            location="classpath:props/*.properties"/&gt;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导入数据访问配置文件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resource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="classpath:applicationContext-mapper.xml"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40" w:lineRule="auto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4.3.7 pinyougou-web服务消费者(pom)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230" cy="890270"/>
            <wp:effectExtent l="9525" t="9525" r="17145" b="14605"/>
            <wp:docPr id="9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0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46985"/>
            <wp:effectExtent l="0" t="0" r="4445" b="5715"/>
            <wp:docPr id="9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753360"/>
            <wp:effectExtent l="0" t="0" r="6985" b="8890"/>
            <wp:docPr id="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36825"/>
            <wp:effectExtent l="0" t="0" r="6985" b="15875"/>
            <wp:docPr id="9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314065"/>
            <wp:effectExtent l="0" t="0" r="6985" b="635"/>
            <wp:docPr id="9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2971165" cy="2038350"/>
            <wp:effectExtent l="9525" t="9525" r="10160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038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pinyougou-web/</w:t>
      </w:r>
      <w:r>
        <w:rPr>
          <w:rFonts w:hint="default" w:ascii="Courier New" w:hAnsi="Courier New" w:cs="Courier New"/>
          <w:lang w:val="en-US" w:eastAsia="zh-CN"/>
        </w:rPr>
        <w:t>pom.xml添加依赖：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&gt;pinyougou-parent&lt;/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&lt;packaging&gt;pom&lt;/packaging&gt;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tomcat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端口号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&lt;port&gt;</w:t>
            </w:r>
            <w:r>
              <w:rPr>
                <w:rFonts w:hint="default" w:ascii="Courier New" w:hAnsi="Courier New" w:cs="Courier New"/>
                <w:b/>
                <w:bCs/>
                <w:color w:val="000000" w:themeColor="text1"/>
                <w:sz w:val="21"/>
                <w:szCs w:val="21"/>
                <w:shd w:val="clear" w:fill="C7EDCC"/>
                <w14:textFill>
                  <w14:solidFill>
                    <w14:schemeClr w14:val="tx1"/>
                  </w14:solidFill>
                </w14:textFill>
              </w:rPr>
              <w:t>9100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&lt;/port&gt;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配置依赖关系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日志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&gt;org.slf4j&lt;/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&gt;slf4j-log4j12&lt;/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servlet-api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&gt;org.apache.tomcat.embed&lt;/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&gt;tomcat-embed-core&lt;/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&gt;provided&lt;/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处理工具包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&gt;fastjson&lt;/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spring4 --&gt;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&gt;spring-webmvc&lt;/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加密解密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&gt;commons-codec&lt;/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&gt;commons-codec&lt;/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pinyougou-interface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&gt;pinyougou-interface&lt;/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构建部分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tomcat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插件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&gt;org.apache.tomcat.maven&lt;/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&gt;tomcat7-maven-plugin&lt;/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 xml:space="preserve">  &lt;port&gt;${port}&lt;/port&gt;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40" w:lineRule="auto"/>
        <w:textAlignment w:val="auto"/>
        <w:outlineLvl w:val="3"/>
        <w:rPr>
          <w:rFonts w:hint="eastAsia" w:asciiTheme="majorHAnsi" w:hAnsiTheme="majorHAnsi" w:eastAsiaTheme="majorEastAsia" w:cstheme="majorBidi"/>
          <w:sz w:val="28"/>
          <w:lang w:val="en-US" w:eastAsia="zh-CN"/>
        </w:rPr>
      </w:pPr>
      <w:r>
        <w:rPr>
          <w:rFonts w:hint="eastAsia" w:asciiTheme="majorHAnsi" w:hAnsiTheme="majorHAnsi" w:eastAsiaTheme="majorEastAsia" w:cstheme="majorBidi"/>
          <w:sz w:val="28"/>
          <w:lang w:val="en-US" w:eastAsia="zh-CN"/>
        </w:rPr>
        <w:t>4.3.7.1 pinyougou-manager-web运营商后台(war)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</w:rPr>
      </w:pPr>
      <w:r>
        <w:drawing>
          <wp:inline distT="0" distB="0" distL="114300" distR="114300">
            <wp:extent cx="5271770" cy="1300480"/>
            <wp:effectExtent l="9525" t="9525" r="14605" b="2349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0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2405" cy="3495675"/>
            <wp:effectExtent l="0" t="0" r="4445" b="9525"/>
            <wp:docPr id="11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314065"/>
            <wp:effectExtent l="0" t="0" r="6985" b="635"/>
            <wp:docPr id="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314065"/>
            <wp:effectExtent l="0" t="0" r="6985" b="635"/>
            <wp:docPr id="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3856990" cy="1200150"/>
            <wp:effectExtent l="9525" t="9525" r="19685" b="9525"/>
            <wp:docPr id="10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200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pinyougou-manager-web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pom.xml添加依赖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&gt;pinyougou-manager-web&lt;/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&gt;war&lt;/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覆盖父工程中的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属性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&lt;port&gt;9101&lt;/port&gt;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eastAsia="zh-CN"/>
        </w:rPr>
        <w:t>修改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pinyougou-manager-web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/src/main/</w:t>
      </w:r>
      <w:r>
        <w:rPr>
          <w:rFonts w:hint="default" w:ascii="Courier New" w:hAnsi="Courier New" w:cs="Courier New"/>
          <w:lang w:val="en-US" w:eastAsia="zh-CN"/>
        </w:rPr>
        <w:t>webapps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WEB-INF/web.xml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web-app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http://java.sun.com/xml/ns/javaee/web-app_3_0.xsd"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="3.0"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Spring 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前端控制器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核心控制器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&gt;org.springframework.web.servlet.DispatcherServlet&lt;/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&gt;classpath:springmvc.xml&lt;/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配置全局编码过滤器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&gt;org.springframework.web.filter.CharacterEncodingFilter&lt;/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&gt;encoding&lt;/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&gt;UTF-8&lt;/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欢迎列表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welcome-file-list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&gt;index.html&lt;/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welcome-file-list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web-app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pinyougou-manager-web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src/main/resources</w:t>
      </w:r>
      <w:r>
        <w:rPr>
          <w:rFonts w:hint="eastAsia" w:ascii="Courier New" w:hAnsi="Courier New" w:cs="Courier New"/>
          <w:lang w:val="en-US" w:eastAsia="zh-CN"/>
        </w:rPr>
        <w:t>/目录</w:t>
      </w:r>
      <w:r>
        <w:rPr>
          <w:rFonts w:hint="default" w:ascii="Courier New" w:hAnsi="Courier New" w:cs="Courier New"/>
          <w:lang w:val="en-US" w:eastAsia="zh-CN"/>
        </w:rPr>
        <w:t>下创建</w:t>
      </w:r>
      <w:r>
        <w:rPr>
          <w:rFonts w:hint="eastAsia" w:ascii="Courier New" w:hAnsi="Courier New" w:cs="Courier New"/>
          <w:lang w:val="en-US" w:eastAsia="zh-CN"/>
        </w:rPr>
        <w:t>springmvc</w:t>
      </w:r>
      <w:r>
        <w:rPr>
          <w:rFonts w:hint="default" w:ascii="Courier New" w:hAnsi="Courier New" w:cs="Courier New"/>
          <w:lang w:val="en-US" w:eastAsia="zh-CN"/>
        </w:rPr>
        <w:t>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xmlns:mvc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="http://www.springframework.org/schema/mvc"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</w:t>
            </w:r>
            <w:r>
              <w:rPr>
                <w:rFonts w:hint="eastAsia" w:ascii="Courier New" w:hAnsi="Courier New" w:cs="Courier New"/>
                <w:b/>
                <w:color w:val="008000"/>
                <w:sz w:val="18"/>
                <w:szCs w:val="18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http://www.springframework.org/schema/mvc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http://www.springframework.org/schema/mvc/spring-mvc.xsd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</w:t>
            </w:r>
            <w:r>
              <w:rPr>
                <w:rFonts w:hint="eastAsia" w:ascii="Courier New" w:hAnsi="Courier New" w:cs="Courier New"/>
                <w:b/>
                <w:color w:val="008000"/>
                <w:sz w:val="18"/>
                <w:szCs w:val="18"/>
                <w:shd w:val="clear" w:fill="C7EDCC"/>
                <w:lang w:val="en-US" w:eastAsia="zh-CN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default" w:ascii="Courier New" w:hAnsi="Courier New" w:eastAsia="宋体" w:cs="Courier New"/>
                <w:i/>
                <w:color w:val="808080"/>
                <w:sz w:val="21"/>
                <w:szCs w:val="21"/>
                <w:shd w:val="clear" w:fill="C7EDCC"/>
              </w:rPr>
              <w:t xml:space="preserve">开启组件扫描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val="en-US" w:eastAsia="zh-CN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context:component-scan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eastAsia" w:ascii="Courier New" w:hAnsi="Courier New" w:cs="Courier New"/>
                <w:b/>
                <w:color w:val="000080"/>
                <w:sz w:val="21"/>
                <w:szCs w:val="21"/>
                <w:shd w:val="clear" w:fill="C7EDCC"/>
                <w:lang w:val="en-US" w:eastAsia="zh-CN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base-package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="com.pinyougou.manager.controller"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开启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注解驱动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配置消息转换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mvc:message-converters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fastjson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作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处理框架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="com.alibaba.fastjson.support.spring.FastJsonHttpMessageConverter"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配置支持的类型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="supportedMediaTypes"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  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="application/json;charset=UTF-8"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mvc:message-converters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配置静态资源用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WEB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容器默认的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来处理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mvc:default-servlet-handler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pinyougou-manager-web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/src/main/java目录下</w:t>
      </w:r>
      <w:r>
        <w:rPr>
          <w:rFonts w:hint="default" w:ascii="Courier New" w:hAnsi="Courier New" w:cs="Courier New"/>
          <w:lang w:val="en-US" w:eastAsia="zh-CN"/>
        </w:rPr>
        <w:t>创建包</w:t>
      </w:r>
      <w:r>
        <w:rPr>
          <w:rFonts w:hint="eastAsia" w:ascii="Courier New" w:hAnsi="Courier New" w:cs="Courier New"/>
          <w:lang w:val="en-US" w:eastAsia="zh-CN"/>
        </w:rPr>
        <w:t>名</w:t>
      </w:r>
      <w:r>
        <w:rPr>
          <w:rFonts w:hint="default" w:ascii="Courier New" w:hAnsi="Courier New" w:cs="Courier New"/>
          <w:lang w:val="en-US" w:eastAsia="zh-CN"/>
        </w:rPr>
        <w:t>com.pinyougou.manager.controller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pinyougou-manager-web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/src/main/resources/</w:t>
      </w:r>
      <w:r>
        <w:rPr>
          <w:rFonts w:hint="default" w:ascii="Courier New" w:hAnsi="Courier New" w:cs="Courier New"/>
          <w:lang w:val="en-US" w:eastAsia="zh-CN"/>
        </w:rPr>
        <w:t>log4j.properties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log4j.rootLogger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DEBUG,stdout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org.apache.log4j.ConsoleAppender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log4j.appender.stdout.layout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org.apache.log4j.PatternLayout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log4j.appender.stdout.layout.ConversionPattern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%-d{yyyy-MM-dd HH:mm:ss,SSS} [%t] [%c]-[%p] %m%n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5.品优购【查询品牌列表】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5.1需求分析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完成品牌管理的后端代码，在浏览器可查询品牌的数据（json格式）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5.2数据库表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b/>
          <w:bCs/>
          <w:lang w:val="en-US" w:eastAsia="zh-CN"/>
        </w:rPr>
      </w:pPr>
      <w:r>
        <w:rPr>
          <w:rFonts w:hint="default" w:ascii="Courier New" w:hAnsi="Courier New" w:cs="Courier New"/>
          <w:b/>
          <w:bCs/>
          <w:lang w:val="en-US" w:eastAsia="zh-CN"/>
        </w:rPr>
        <w:t>tb_brand 品牌表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2130" w:type="dxa"/>
            <w:shd w:val="clear" w:color="auto" w:fill="FABF8F" w:themeFill="accent6" w:themeFillTint="99"/>
          </w:tcPr>
          <w:p>
            <w:pPr>
              <w:spacing w:line="240" w:lineRule="auto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字段</w:t>
            </w:r>
          </w:p>
        </w:tc>
        <w:tc>
          <w:tcPr>
            <w:tcW w:w="2130" w:type="dxa"/>
            <w:shd w:val="clear" w:color="auto" w:fill="FABF8F" w:themeFill="accent6" w:themeFillTint="99"/>
          </w:tcPr>
          <w:p>
            <w:pPr>
              <w:spacing w:line="240" w:lineRule="auto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>
            <w:pPr>
              <w:spacing w:line="240" w:lineRule="auto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长度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>
            <w:pPr>
              <w:spacing w:line="240" w:lineRule="auto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bigint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name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eastAsia="宋体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255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品牌名称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first_char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eastAsia="宋体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品牌首字母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5.3后端代码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5.3.1实体类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pinyougou-pojo/src/main/java/com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pinyougou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pojo/包下创建Brand.java实体类。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5.3.2数据访问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pinyougou-mapper/src/main/java/com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pinyougou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mapper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包下创建BrandMapper.java接口类。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interface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BrandMapper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查询全部品牌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@Select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"select * from tb_brand order by id asc"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List&lt;Brand&gt; 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修改pinyougou-mapper/src/main/resources/mappers/BrandMapper.xml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="UTF-8"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&lt;!DOCTYPE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mapper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"-//mybatis.org//DTD Mapper 3.0//EN"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"http://mybatis.org/dtd/mybatis-3-mapper.dtd"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mapper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namespace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com.pinyougou.mapper.BrandMapper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5.3.3服务接口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pinyougou-interface工程</w:t>
      </w:r>
      <w:r>
        <w:rPr>
          <w:rFonts w:hint="eastAsia" w:ascii="Courier New" w:hAnsi="Courier New" w:cs="Courier New"/>
          <w:lang w:val="en-US" w:eastAsia="zh-CN"/>
        </w:rPr>
        <w:t>的src/main/java/com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pinyougou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service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包下</w:t>
      </w:r>
      <w:r>
        <w:rPr>
          <w:rFonts w:hint="default" w:ascii="Courier New" w:hAnsi="Courier New" w:cs="Courier New"/>
          <w:lang w:val="en-US" w:eastAsia="zh-CN"/>
        </w:rPr>
        <w:t>创建Brand</w:t>
      </w:r>
      <w:r>
        <w:rPr>
          <w:rFonts w:hint="default" w:ascii="Courier New" w:hAnsi="Courier New" w:cs="Courier New"/>
        </w:rPr>
        <w:t>Service</w:t>
      </w:r>
      <w:r>
        <w:rPr>
          <w:rFonts w:hint="eastAsia" w:ascii="Courier New" w:hAnsi="Courier New" w:cs="Courier New"/>
          <w:lang w:val="en-US" w:eastAsia="zh-CN"/>
        </w:rPr>
        <w:t>.java</w:t>
      </w:r>
      <w:r>
        <w:rPr>
          <w:rFonts w:hint="eastAsia" w:ascii="Courier New" w:hAnsi="Courier New" w:cs="Courier New"/>
          <w:lang w:eastAsia="zh-CN"/>
        </w:rPr>
        <w:t>服务</w:t>
      </w:r>
      <w:r>
        <w:rPr>
          <w:rFonts w:hint="default" w:ascii="Courier New" w:hAnsi="Courier New" w:cs="Courier New"/>
          <w:lang w:eastAsia="zh-CN"/>
        </w:rPr>
        <w:t>接口</w:t>
      </w:r>
      <w:r>
        <w:rPr>
          <w:rFonts w:hint="eastAsia" w:ascii="Courier New" w:hAnsi="Courier New" w:cs="Courier New"/>
          <w:lang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6" w:hRule="atLeast"/>
        </w:trPr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interface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BrandService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default" w:ascii="Courier New" w:hAnsi="Courier New" w:eastAsia="宋体" w:cs="Courier New"/>
                <w:i/>
                <w:color w:val="808080"/>
                <w:sz w:val="21"/>
                <w:szCs w:val="21"/>
                <w:shd w:val="clear" w:fill="C7EDCC"/>
              </w:rPr>
              <w:t xml:space="preserve">查询所有品牌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List&lt;Brand&gt; 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5.3.4服务实现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/src/main/java/com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pinyougou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sellergoods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service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impl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包下</w:t>
      </w:r>
      <w:r>
        <w:rPr>
          <w:rFonts w:hint="default" w:ascii="Courier New" w:hAnsi="Courier New" w:cs="Courier New"/>
          <w:lang w:val="en-US" w:eastAsia="zh-CN"/>
        </w:rPr>
        <w:t>创建Brand</w:t>
      </w:r>
      <w:r>
        <w:rPr>
          <w:rFonts w:hint="default" w:ascii="Courier New" w:hAnsi="Courier New" w:cs="Courier New"/>
        </w:rPr>
        <w:t>ServiceImpl</w:t>
      </w:r>
      <w:r>
        <w:rPr>
          <w:rFonts w:hint="eastAsia" w:ascii="Courier New" w:hAnsi="Courier New" w:cs="Courier New"/>
          <w:lang w:val="en-US" w:eastAsia="zh-CN"/>
        </w:rPr>
        <w:t>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com.pinyougou.sellergoods.service.impl;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com.pinyougou.mapper.BrandMapper;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com.pinyougou.pojo.Brand;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com.pinyougou.service.BrandService;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org.springframework.beans.factory.annotation.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Autowired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BrandServiceImpl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BrandService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注入数据访问接口代理对象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BrandMapper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List&lt;Brand&gt; findAll()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5.3.5控制器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pinyougou-manager-web/</w:t>
      </w:r>
      <w:r>
        <w:rPr>
          <w:rFonts w:hint="eastAsia" w:ascii="Courier New" w:hAnsi="Courier New" w:cs="Courier New"/>
          <w:lang w:val="en-US" w:eastAsia="zh-CN"/>
        </w:rPr>
        <w:t>src/main/java</w:t>
      </w:r>
      <w:r>
        <w:rPr>
          <w:rFonts w:hint="default" w:ascii="Courier New" w:hAnsi="Courier New" w:cs="Courier New"/>
          <w:lang w:val="en-US" w:eastAsia="zh-CN"/>
        </w:rPr>
        <w:t>/com/pinyougou/manager/controller/包下创建Brand</w:t>
      </w:r>
      <w:r>
        <w:rPr>
          <w:rFonts w:hint="default" w:ascii="Courier New" w:hAnsi="Courier New" w:cs="Courier New"/>
        </w:rPr>
        <w:t>Controller</w:t>
      </w:r>
      <w:r>
        <w:rPr>
          <w:rFonts w:hint="eastAsia" w:ascii="Courier New" w:hAnsi="Courier New" w:cs="Courier New"/>
          <w:lang w:val="en-US" w:eastAsia="zh-CN"/>
        </w:rPr>
        <w:t>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com.pinyougou.manager.controller;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com.pinyougou.pojo.Brand;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com.pinyougou.service.BrandService;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org.springframework.web.bind.annotation.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org.springframework.web.bind.annotation.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RestController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@RestController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BrandController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 xml:space="preserve">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@Autowired</w:t>
            </w:r>
            <w:r>
              <w:rPr>
                <w:rFonts w:hint="eastAsia" w:ascii="Courier New" w:hAnsi="Courier New" w:cs="Courier New"/>
                <w:color w:val="808000"/>
                <w:sz w:val="21"/>
                <w:szCs w:val="21"/>
                <w:shd w:val="clear" w:fill="C7EDCC"/>
                <w:lang w:val="en-US" w:eastAsia="zh-CN"/>
              </w:rPr>
              <w:t>(required=false)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查询全部品牌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@GetMapping("/brand/findAll")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List&lt;Brand&gt; findAll(){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Dubbo服务提供者【商家服务】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5.4.1配置依赖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pinyougou-service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pom.xml</w:t>
      </w:r>
      <w:r>
        <w:rPr>
          <w:rFonts w:hint="eastAsia" w:ascii="Courier New" w:hAnsi="Courier New" w:cs="Courier New"/>
          <w:lang w:val="en-US" w:eastAsia="zh-CN"/>
        </w:rPr>
        <w:t>添加</w:t>
      </w:r>
      <w:r>
        <w:rPr>
          <w:rFonts w:hint="default" w:ascii="Courier New" w:hAnsi="Courier New" w:cs="Courier New"/>
          <w:lang w:val="en-US" w:eastAsia="zh-CN"/>
        </w:rPr>
        <w:t>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 w:ascii="Courier New" w:hAnsi="Courier New" w:eastAsia="宋体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dubbo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&gt;dubbo&lt;/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curator-framework(zookeeper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客户端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&gt;org.apache.curator&lt;/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&gt;curator-framework&lt;/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5.4.2配置文件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resources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 xml:space="preserve">applicationContext-service.xml 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配置整合Dubbo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xmlns:dubbo="http://code.alibabatech.com/schema/dubbo"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http://www.springframework.org/schema/context/spring-context.xsd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http://code.alibabatech.com/schema/dubbo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 xml:space="preserve">       http://code.alibabatech.com/schema/dubbo/dubbo.xsd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配置加载属性文件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context:property-placeholder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="classpath:props/db.properties"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导入数据访问配置文件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resource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="classpath:applicationContext-mapper.xml"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##############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服务提供者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##############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配置当前应用的名称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dubbo:application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="pinyougou-sellergoods-service"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作为注册中心，注册服务地址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dubbo:registry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protocol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="zookeeper"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address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="192.168.12.131:2181"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协议在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20880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端口暴露服务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dubbo:protocol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="dubbo"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="20880"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配置采用包扫描来暴露服务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8"/>
                <w:szCs w:val="18"/>
                <w:shd w:val="clear" w:fill="C7EDCC"/>
              </w:rPr>
              <w:t>&lt;dubbo:annotation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18"/>
                <w:szCs w:val="18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8"/>
                <w:szCs w:val="18"/>
                <w:shd w:val="clear" w:fill="C7EDCC"/>
              </w:rPr>
              <w:t>package="com.pinyougou.sellergoods.service.impl"/&gt;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5.4.3服务实现类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服务接口实现类上面需加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Dubbo的注解</w:t>
      </w:r>
      <w:r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：@Service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/src/main/java/com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pinyougou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sellergoods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service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impl</w:t>
      </w:r>
      <w:r>
        <w:rPr>
          <w:rFonts w:hint="default" w:ascii="Courier New" w:hAnsi="Courier New" w:cs="Courier New"/>
          <w:lang w:val="en-US" w:eastAsia="zh-CN"/>
        </w:rPr>
        <w:t>/Brand</w:t>
      </w:r>
      <w:r>
        <w:rPr>
          <w:rFonts w:hint="default" w:ascii="Courier New" w:hAnsi="Courier New" w:cs="Courier New"/>
        </w:rPr>
        <w:t>ServiceImpl</w:t>
      </w:r>
      <w:r>
        <w:rPr>
          <w:rFonts w:hint="eastAsia" w:ascii="Courier New" w:hAnsi="Courier New" w:cs="Courier New"/>
          <w:lang w:val="en-US" w:eastAsia="zh-CN"/>
        </w:rPr>
        <w:t>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com.pinyougou.sellergoods.service.impl;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 w:val="0"/>
                <w:color w:val="FF0000"/>
                <w:sz w:val="21"/>
                <w:szCs w:val="21"/>
                <w:shd w:val="clear" w:fill="C7EDCC"/>
              </w:rPr>
              <w:t>import com.alibaba.dubbo.config.annotation.Service;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com.pinyougou.mapper.BrandMapper;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com.pinyougou.pojo.Brand;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com.pinyougou.service.BrandService;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org.springframework.beans.factory.annotation.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Autowired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org.springframework.transaction.annotation.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Transactional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@Service(interfaceName="com.pinyougou.service.BrandService")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@Transactional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BrandServiceImpl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BrandService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注入数据访问接口代理对象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BrandMapper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List&lt;Brand&gt; findAll()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sz w:val="20"/>
          <w:szCs w:val="20"/>
          <w:shd w:val="clear" w:fill="C7EDCC"/>
        </w:rPr>
        <w:t>@Service</w:t>
      </w:r>
      <w:r>
        <w:rPr>
          <w:rFonts w:hint="eastAsia" w:ascii="Courier New" w:hAnsi="Courier New" w:cs="Courier New"/>
          <w:b/>
          <w:bCs/>
          <w:color w:val="FF0000"/>
          <w:sz w:val="20"/>
          <w:szCs w:val="20"/>
          <w:shd w:val="clear" w:fill="C7EDCC"/>
          <w:lang w:eastAsia="zh-CN"/>
        </w:rPr>
        <w:t>注解包名为：</w:t>
      </w:r>
      <w:r>
        <w:rPr>
          <w:rFonts w:hint="default" w:ascii="Courier New" w:hAnsi="Courier New" w:cs="Courier New"/>
          <w:b/>
          <w:bCs/>
          <w:color w:val="FF0000"/>
          <w:sz w:val="22"/>
          <w:szCs w:val="22"/>
          <w:shd w:val="clear" w:fill="C7EDCC"/>
        </w:rPr>
        <w:t>com.alibaba.dubbo.config.annotation.Service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Dubbo服务消费者【运营商后台】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5.5.1配置依赖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</w:t>
      </w:r>
      <w:r>
        <w:rPr>
          <w:rFonts w:hint="eastAsia" w:ascii="Courier New" w:hAnsi="Courier New" w:cs="Courier New"/>
          <w:lang w:val="en-US" w:eastAsia="zh-CN"/>
        </w:rPr>
        <w:t>web/</w:t>
      </w:r>
      <w:r>
        <w:rPr>
          <w:rFonts w:hint="default" w:ascii="Courier New" w:hAnsi="Courier New" w:cs="Courier New"/>
          <w:lang w:val="en-US" w:eastAsia="zh-CN"/>
        </w:rPr>
        <w:t>pom.xml</w:t>
      </w:r>
      <w:r>
        <w:rPr>
          <w:rFonts w:hint="eastAsia" w:ascii="Courier New" w:hAnsi="Courier New" w:cs="Courier New"/>
          <w:lang w:val="en-US" w:eastAsia="zh-CN"/>
        </w:rPr>
        <w:t>添加</w:t>
      </w:r>
      <w:r>
        <w:rPr>
          <w:rFonts w:hint="default" w:ascii="Courier New" w:hAnsi="Courier New" w:cs="Courier New"/>
          <w:lang w:val="en-US" w:eastAsia="zh-CN"/>
        </w:rPr>
        <w:t>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 w:ascii="Courier New" w:hAnsi="Courier New" w:eastAsia="宋体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dubbo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&gt;dubbo&lt;/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curator-framework(zookeeper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客户端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&gt;org.apache.curator&lt;/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&gt;curator-framework&lt;/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5.5.2配置文件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</w:t>
      </w:r>
      <w:r>
        <w:rPr>
          <w:rFonts w:hint="eastAsia" w:ascii="Courier New" w:hAnsi="Courier New" w:cs="Courier New"/>
          <w:lang w:val="en-US" w:eastAsia="zh-CN"/>
        </w:rPr>
        <w:t>manager</w:t>
      </w:r>
      <w:r>
        <w:rPr>
          <w:rFonts w:hint="default" w:ascii="Courier New" w:hAnsi="Courier New" w:cs="Courier New"/>
          <w:lang w:val="en-US" w:eastAsia="zh-CN"/>
        </w:rPr>
        <w:t>-</w:t>
      </w:r>
      <w:r>
        <w:rPr>
          <w:rFonts w:hint="eastAsia" w:ascii="Courier New" w:hAnsi="Courier New" w:cs="Courier New"/>
          <w:lang w:val="en-US" w:eastAsia="zh-CN"/>
        </w:rPr>
        <w:t>web/src/main/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resources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/springmvc</w:t>
      </w:r>
      <w:r>
        <w:rPr>
          <w:rFonts w:hint="default" w:ascii="Courier New" w:hAnsi="Courier New" w:cs="Courier New"/>
          <w:lang w:val="en-US" w:eastAsia="zh-CN"/>
        </w:rPr>
        <w:t>.xml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整合Dubbo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xmlns:mvc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="http://www.springframework.org/schema/mvc"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xmlns:dubbo="http://code.alibabatech.com/schema/dubbo"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http://www.springframework.org/schema/mvc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http://www.springframework.org/schema/mvc/spring-mvc.xsd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http://code.alibabatech.com/schema/dubbo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 xml:space="preserve">       http://code.alibabatech.com/schema/dubbo/dubbo.xsd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strike w:val="0"/>
                <w:dstrike w:val="0"/>
                <w:color w:val="00000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strike w:val="0"/>
                <w:dstrike w:val="0"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strike w:val="0"/>
                <w:dstrike w:val="0"/>
                <w:color w:val="FF0000"/>
                <w:sz w:val="21"/>
                <w:szCs w:val="21"/>
                <w:shd w:val="clear" w:fill="C7EDCC"/>
              </w:rPr>
              <w:t xml:space="preserve">开启组件扫描 </w:t>
            </w:r>
            <w:r>
              <w:rPr>
                <w:rFonts w:hint="default" w:ascii="Courier New" w:hAnsi="Courier New" w:cs="Courier New"/>
                <w:i/>
                <w:strike w:val="0"/>
                <w:dstrike w:val="0"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strike w:val="0"/>
                <w:dstrike w:val="0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strike w:val="0"/>
                <w:dstrike w:val="0"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strike w:val="0"/>
                <w:dstrike w:val="0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strike w:val="0"/>
                <w:dstrike w:val="0"/>
                <w:color w:val="FF0000"/>
                <w:sz w:val="21"/>
                <w:szCs w:val="21"/>
                <w:shd w:val="clear" w:fill="C7EDCC"/>
              </w:rPr>
              <w:t>context:component-scan</w:t>
            </w:r>
            <w:r>
              <w:rPr>
                <w:rFonts w:hint="default" w:ascii="Courier New" w:hAnsi="Courier New" w:cs="Courier New"/>
                <w:b/>
                <w:strike w:val="0"/>
                <w:dstrike w:val="0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strike w:val="0"/>
                <w:dstrike w:val="0"/>
                <w:color w:val="FF0000"/>
                <w:sz w:val="21"/>
                <w:szCs w:val="21"/>
                <w:shd w:val="clear" w:fill="C7EDCC"/>
              </w:rPr>
              <w:t xml:space="preserve">            base-package="com.pinyougou.manager.controller"</w:t>
            </w:r>
            <w:r>
              <w:rPr>
                <w:rFonts w:hint="default" w:ascii="Courier New" w:hAnsi="Courier New" w:cs="Courier New"/>
                <w:strike w:val="0"/>
                <w:dstrike w:val="0"/>
                <w:color w:val="FF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strike/>
                <w:dstrike w:val="0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开启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注解驱动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配置消息转换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mvc:message-converters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fastjson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作为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处理框架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="com.alibaba.fastjson.support.spring.FastJsonHttpMessageConverter"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配置支持的类型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="supportedMediaTypes"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  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="application/json;charset=UTF-8"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mvc:message-converters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配置静态资源用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WEB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容器默认的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来处理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mvc:default-servlet-handler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##############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服务消费者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##############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配置当前应用的名称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dubbo:application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="pinyougou-manager-web"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作为注册中心，注册服务地址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dubbo:registry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protocol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="zookeeper"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address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="192.168.12.131:2181"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配置采用包扫描来引用服务，产生服务接口的代理对象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&lt;dubbo:annotation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package="com.pinyougou.manager.controller"/&gt;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5.5.3控制器类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说明：在控制器</w:t>
      </w:r>
      <w:r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类</w:t>
      </w:r>
      <w:r>
        <w:rPr>
          <w:rFonts w:hint="eastAsia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中的服务接口上面</w:t>
      </w:r>
      <w:r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加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Dubbo的注解</w:t>
      </w:r>
      <w:r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：@</w:t>
      </w:r>
      <w:r>
        <w:rPr>
          <w:rFonts w:hint="eastAsia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Reference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pinyougou-manager-web</w:t>
      </w:r>
      <w:r>
        <w:rPr>
          <w:rFonts w:hint="eastAsia" w:ascii="Courier New" w:hAnsi="Courier New" w:cs="Courier New"/>
          <w:lang w:val="en-US" w:eastAsia="zh-CN"/>
        </w:rPr>
        <w:t>/src/main/java/</w:t>
      </w:r>
      <w:r>
        <w:rPr>
          <w:rFonts w:hint="default" w:ascii="Courier New" w:hAnsi="Courier New" w:cs="Courier New"/>
          <w:lang w:val="en-US" w:eastAsia="zh-CN"/>
        </w:rPr>
        <w:t>com/pinyougou/manager/controller/Brand</w:t>
      </w:r>
      <w:r>
        <w:rPr>
          <w:rFonts w:hint="default" w:ascii="Courier New" w:hAnsi="Courier New" w:cs="Courier New"/>
        </w:rPr>
        <w:t>Controller</w:t>
      </w:r>
      <w:r>
        <w:rPr>
          <w:rFonts w:hint="eastAsia" w:ascii="Courier New" w:hAnsi="Courier New" w:cs="Courier New"/>
          <w:lang w:val="en-US" w:eastAsia="zh-CN"/>
        </w:rPr>
        <w:t>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com.pinyougou.manager.controller;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 w:val="0"/>
                <w:color w:val="FF0000"/>
                <w:sz w:val="21"/>
                <w:szCs w:val="21"/>
                <w:shd w:val="clear" w:fill="C7EDCC"/>
              </w:rPr>
              <w:t>import com.alibaba.dubbo.config.annotation.Reference;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com.pinyougou.pojo.Brand;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com.pinyougou.service.BrandService;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org.springframework.web.bind.annotation.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org.springframework.web.bind.annotation.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RestController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@RestController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BrandController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引用服务接口代理对象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* timeout: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调用服务接口方法超时时间毫秒数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@Reference(timeout = 10000)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查询全部品牌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"/brand/findAll"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List&lt;Brand&gt; findAll(){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@Reference注解包名为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：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com.alibaba.dubbo.config.annotation.Reference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/>
        <w:textAlignment w:val="auto"/>
        <w:outlineLvl w:val="9"/>
        <w:rPr>
          <w:rFonts w:hint="eastAsia" w:ascii="Courier New" w:hAnsi="Courier New" w:eastAsia="宋体" w:cs="Courier New"/>
          <w:b/>
          <w:bCs/>
          <w:color w:val="FF0000"/>
          <w:lang w:val="en-US" w:eastAsia="zh-CN"/>
        </w:rPr>
      </w:pP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具体调用流程参考：【资料/Dubbo调用流程图.png】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安装</w:t>
      </w:r>
      <w:r>
        <w:rPr>
          <w:rFonts w:hint="eastAsia" w:ascii="Courier New" w:hAnsi="Courier New" w:cs="Courier New"/>
          <w:lang w:val="en-US" w:eastAsia="zh-CN"/>
        </w:rPr>
        <w:t>品优购所有模块</w:t>
      </w:r>
      <w:r>
        <w:rPr>
          <w:rFonts w:hint="default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b/>
          <w:bCs/>
          <w:lang w:val="en-US" w:eastAsia="zh-CN"/>
        </w:rPr>
      </w:pPr>
      <w:r>
        <w:rPr>
          <w:rFonts w:hint="eastAsia" w:ascii="Courier New" w:hAnsi="Courier New" w:cs="Courier New"/>
          <w:b/>
          <w:bCs/>
          <w:lang w:val="en-US" w:eastAsia="zh-CN"/>
        </w:rPr>
        <w:t>p</w:t>
      </w:r>
      <w:r>
        <w:rPr>
          <w:rFonts w:hint="default" w:ascii="Courier New" w:hAnsi="Courier New" w:cs="Courier New"/>
          <w:b/>
          <w:bCs/>
          <w:lang w:val="en-US" w:eastAsia="zh-CN"/>
        </w:rPr>
        <w:t>inyougou</w:t>
      </w:r>
      <w:r>
        <w:rPr>
          <w:rFonts w:hint="eastAsia" w:ascii="Courier New" w:hAnsi="Courier New" w:cs="Courier New"/>
          <w:b/>
          <w:bCs/>
          <w:lang w:val="en-US" w:eastAsia="zh-CN"/>
        </w:rPr>
        <w:t>:  clean install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887345" cy="718820"/>
            <wp:effectExtent l="9525" t="9525" r="17780" b="14605"/>
            <wp:docPr id="12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5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718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135" cy="3111500"/>
            <wp:effectExtent l="9525" t="9525" r="15240" b="22225"/>
            <wp:docPr id="12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5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1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1295" cy="4084320"/>
            <wp:effectExtent l="0" t="0" r="14605" b="11430"/>
            <wp:docPr id="5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3400" cy="3670300"/>
            <wp:effectExtent l="0" t="0" r="6350" b="6350"/>
            <wp:docPr id="126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61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按上面方式配置下面两个Web工程</w:t>
      </w:r>
      <w:r>
        <w:rPr>
          <w:rFonts w:hint="default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pinyougou-sellergoods</w:t>
      </w:r>
      <w:r>
        <w:rPr>
          <w:rFonts w:hint="eastAsia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-service</w:t>
      </w:r>
      <w:r>
        <w:rPr>
          <w:rFonts w:hint="default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tomcat7:run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pinyougou-manager-web </w:t>
      </w:r>
      <w:r>
        <w:rPr>
          <w:rFonts w:hint="eastAsia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tomcat7:run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561590" cy="1152525"/>
            <wp:effectExtent l="9525" t="9525" r="19685" b="1905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152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清理安装：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color w:val="FF0000"/>
          <w:lang w:val="en-US" w:eastAsia="zh-CN"/>
        </w:rPr>
      </w:pPr>
      <w:r>
        <w:rPr>
          <w:rFonts w:hint="eastAsia" w:ascii="Courier New" w:hAnsi="Courier New" w:cs="Courier New"/>
          <w:color w:val="FF0000"/>
          <w:lang w:val="en-US" w:eastAsia="zh-CN"/>
        </w:rPr>
        <w:t>p</w:t>
      </w:r>
      <w:r>
        <w:rPr>
          <w:rFonts w:hint="default" w:ascii="Courier New" w:hAnsi="Courier New" w:cs="Courier New"/>
          <w:color w:val="FF0000"/>
          <w:lang w:val="en-US" w:eastAsia="zh-CN"/>
        </w:rPr>
        <w:t>inyougou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drawing>
          <wp:inline distT="0" distB="0" distL="114300" distR="114300">
            <wp:extent cx="2276475" cy="5715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启动：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color w:val="FF0000"/>
          <w:lang w:val="en-US" w:eastAsia="zh-CN"/>
        </w:rPr>
      </w:pPr>
      <w:r>
        <w:rPr>
          <w:rFonts w:hint="default" w:ascii="Courier New" w:hAnsi="Courier New" w:cs="Courier New"/>
          <w:color w:val="FF0000"/>
          <w:lang w:val="en-US" w:eastAsia="zh-CN"/>
        </w:rPr>
        <w:t>pinyougou-sellergoods</w:t>
      </w:r>
      <w:r>
        <w:rPr>
          <w:rFonts w:hint="eastAsia" w:ascii="Courier New" w:hAnsi="Courier New" w:cs="Courier New"/>
          <w:color w:val="FF0000"/>
          <w:lang w:val="en-US" w:eastAsia="zh-CN"/>
        </w:rPr>
        <w:t>-service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default" w:ascii="Courier New" w:hAnsi="Courier New" w:cs="Courier New"/>
          <w:color w:val="FF0000"/>
          <w:lang w:val="en-US" w:eastAsia="zh-CN"/>
        </w:rPr>
        <w:t>pinyougou-manager-web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609340" cy="1156970"/>
            <wp:effectExtent l="9525" t="9525" r="19685" b="14605"/>
            <wp:docPr id="1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156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在浏览器</w:t>
      </w:r>
      <w:r>
        <w:rPr>
          <w:rFonts w:hint="default" w:ascii="Courier New" w:hAnsi="Courier New" w:cs="Courier New"/>
          <w:lang w:val="en-US" w:eastAsia="zh-CN"/>
        </w:rPr>
        <w:t>地址栏输入</w:t>
      </w:r>
      <w:r>
        <w:rPr>
          <w:rFonts w:hint="eastAsia" w:ascii="Courier New" w:hAnsi="Courier New" w:cs="Courier New"/>
          <w:lang w:val="en-US" w:eastAsia="zh-CN"/>
        </w:rPr>
        <w:t>：</w:t>
      </w:r>
      <w:r>
        <w:rPr>
          <w:rFonts w:hint="default" w:ascii="Courier New" w:hAnsi="Courier New" w:cs="Courier New"/>
          <w:color w:val="FF0000"/>
          <w:lang w:val="en-US" w:eastAsia="zh-CN"/>
        </w:rPr>
        <w:t>http://localhost:9101/brand/findAll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123565" cy="1669415"/>
            <wp:effectExtent l="9525" t="9525" r="10160" b="16510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669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90" w:line="240" w:lineRule="auto"/>
        <w:ind w:leftChars="0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6.Git版本控制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40" w:lineRule="auto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6.1提交代码到本地仓库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第</w:t>
      </w:r>
      <w:r>
        <w:rPr>
          <w:rFonts w:hint="eastAsia" w:ascii="Courier New" w:hAnsi="Courier New" w:cs="Courier New"/>
          <w:lang w:val="en-US" w:eastAsia="zh-CN"/>
        </w:rPr>
        <w:t>一</w:t>
      </w:r>
      <w:r>
        <w:rPr>
          <w:rFonts w:hint="default" w:ascii="Courier New" w:hAnsi="Courier New" w:cs="Courier New"/>
          <w:lang w:val="en-US" w:eastAsia="zh-CN"/>
        </w:rPr>
        <w:t>步：</w:t>
      </w:r>
      <w:r>
        <w:rPr>
          <w:rFonts w:hint="eastAsia" w:ascii="Courier New" w:hAnsi="Courier New" w:cs="Courier New"/>
          <w:lang w:val="en-US" w:eastAsia="zh-CN"/>
        </w:rPr>
        <w:t>添加忽略文件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拷贝【资料\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.gitignore</w:t>
      </w:r>
      <w:r>
        <w:rPr>
          <w:rFonts w:hint="eastAsia" w:ascii="Courier New" w:hAnsi="Courier New" w:cs="Courier New"/>
          <w:lang w:val="en-US" w:eastAsia="zh-CN"/>
        </w:rPr>
        <w:t>】到 pinyougou项目下面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894965" cy="1581150"/>
            <wp:effectExtent l="9525" t="9525" r="10160" b="9525"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581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第</w:t>
      </w:r>
      <w:r>
        <w:rPr>
          <w:rFonts w:hint="eastAsia" w:ascii="Courier New" w:hAnsi="Courier New" w:cs="Courier New"/>
          <w:lang w:val="en-US" w:eastAsia="zh-CN"/>
        </w:rPr>
        <w:t>二</w:t>
      </w:r>
      <w:r>
        <w:rPr>
          <w:rFonts w:hint="default" w:ascii="Courier New" w:hAnsi="Courier New" w:cs="Courier New"/>
          <w:lang w:val="en-US" w:eastAsia="zh-CN"/>
        </w:rPr>
        <w:t>步：</w:t>
      </w:r>
      <w:r>
        <w:rPr>
          <w:rFonts w:hint="eastAsia" w:ascii="Courier New" w:hAnsi="Courier New" w:cs="Courier New"/>
          <w:lang w:val="en-US" w:eastAsia="zh-CN"/>
        </w:rPr>
        <w:t>选择</w:t>
      </w:r>
      <w:r>
        <w:rPr>
          <w:rFonts w:hint="default" w:ascii="Courier New" w:hAnsi="Courier New" w:cs="Courier New"/>
          <w:lang w:val="en-US" w:eastAsia="zh-CN"/>
        </w:rPr>
        <w:t>版本控制</w:t>
      </w:r>
      <w:r>
        <w:rPr>
          <w:rFonts w:hint="eastAsia" w:ascii="Courier New" w:hAnsi="Courier New" w:cs="Courier New"/>
          <w:lang w:val="en-US" w:eastAsia="zh-CN"/>
        </w:rPr>
        <w:t>操作菜单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4028440" cy="1877695"/>
            <wp:effectExtent l="9525" t="9525" r="19685" b="177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877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</w:pPr>
      <w:r>
        <w:drawing>
          <wp:inline distT="0" distB="0" distL="114300" distR="114300">
            <wp:extent cx="3037840" cy="1547495"/>
            <wp:effectExtent l="9525" t="9525" r="19685" b="2413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547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533265" cy="3528060"/>
            <wp:effectExtent l="0" t="0" r="635" b="15240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第</w:t>
      </w:r>
      <w:r>
        <w:rPr>
          <w:rFonts w:hint="eastAsia" w:ascii="Courier New" w:hAnsi="Courier New" w:cs="Courier New"/>
          <w:lang w:val="en-US" w:eastAsia="zh-CN"/>
        </w:rPr>
        <w:t>三</w:t>
      </w:r>
      <w:r>
        <w:rPr>
          <w:rFonts w:hint="default" w:ascii="Courier New" w:hAnsi="Courier New" w:cs="Courier New"/>
          <w:lang w:val="en-US" w:eastAsia="zh-CN"/>
        </w:rPr>
        <w:t>步：</w:t>
      </w:r>
      <w:r>
        <w:rPr>
          <w:rFonts w:hint="eastAsia" w:ascii="Courier New" w:hAnsi="Courier New" w:cs="Courier New"/>
          <w:lang w:val="en-US" w:eastAsia="zh-CN"/>
        </w:rPr>
        <w:t>提交到本地仓库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3525" cy="4283710"/>
            <wp:effectExtent l="9525" t="9525" r="19050" b="12065"/>
            <wp:docPr id="7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2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837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0670" cy="4573905"/>
            <wp:effectExtent l="9525" t="9525" r="20955" b="26670"/>
            <wp:docPr id="7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4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4573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942590" cy="1152525"/>
            <wp:effectExtent l="0" t="0" r="10160" b="9525"/>
            <wp:docPr id="8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6.2同步代码到远程仓库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第一步：在</w:t>
      </w:r>
      <w:r>
        <w:rPr>
          <w:rFonts w:hint="default" w:ascii="Courier New" w:hAnsi="Courier New" w:cs="Courier New"/>
          <w:lang w:val="en-US" w:eastAsia="zh-CN"/>
        </w:rPr>
        <w:t>linux系统中创建git远程仓库 git git</w:t>
      </w:r>
      <w:bookmarkStart w:id="6" w:name="_GoBack"/>
      <w:bookmarkEnd w:id="6"/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157" w:afterLines="50" w:line="240" w:lineRule="auto"/>
              <w:jc w:val="left"/>
              <w:textAlignment w:val="auto"/>
              <w:outlineLvl w:val="9"/>
              <w:rPr>
                <w:rFonts w:hint="eastAsia" w:ascii="Consolas" w:hAnsi="Consolas" w:eastAsia="宋体" w:cs="Consolas"/>
                <w:color w:val="00008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  <w:lang w:val="en-US" w:eastAsia="zh-CN"/>
              </w:rPr>
              <w:t>rm -rf /home/git/pinyougou.git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157" w:afterLines="50" w:line="240" w:lineRule="auto"/>
              <w:jc w:val="left"/>
              <w:textAlignment w:val="auto"/>
              <w:outlineLvl w:val="9"/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</w:rPr>
              <w:t xml:space="preserve">git init --bare </w:t>
            </w:r>
            <w:r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  <w:lang w:val="en-US" w:eastAsia="zh-CN"/>
              </w:rPr>
              <w:t>/home/git/pinyougou</w:t>
            </w:r>
            <w:r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</w:rPr>
              <w:t>.git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157" w:afterLines="50" w:line="240" w:lineRule="auto"/>
              <w:jc w:val="left"/>
              <w:textAlignment w:val="auto"/>
              <w:outlineLvl w:val="9"/>
              <w:rPr>
                <w:rFonts w:hint="eastAsia" w:ascii="Consolas" w:hAnsi="Consolas" w:cs="Consolas" w:eastAsiaTheme="minorEastAsia"/>
                <w:color w:val="00008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  <w:lang w:val="en-US" w:eastAsia="zh-CN"/>
              </w:rPr>
              <w:t># 授予git用户为 /home/git目录及所有子目录的拥有者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0" w:line="240" w:lineRule="auto"/>
              <w:jc w:val="left"/>
              <w:textAlignment w:val="auto"/>
              <w:outlineLvl w:val="9"/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</w:rPr>
              <w:t xml:space="preserve">chown </w:t>
            </w:r>
            <w:r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  <w:lang w:val="en-US" w:eastAsia="zh-CN"/>
              </w:rPr>
              <w:t xml:space="preserve">-R </w:t>
            </w:r>
            <w:r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</w:rPr>
              <w:t>git</w:t>
            </w:r>
            <w:r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  <w:lang w:val="en-US" w:eastAsia="zh-CN"/>
              </w:rPr>
              <w:t>:git</w:t>
            </w:r>
            <w:r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</w:rPr>
              <w:t xml:space="preserve"> /home/git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157" w:afterLines="50" w:line="240" w:lineRule="auto"/>
              <w:jc w:val="left"/>
              <w:textAlignment w:val="auto"/>
              <w:outlineLvl w:val="9"/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5130165" cy="966470"/>
                  <wp:effectExtent l="0" t="0" r="13335" b="5080"/>
                  <wp:docPr id="82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165" cy="966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第二步：设置远程仓库，并推送本地仓库到远程库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color w:val="FF0000"/>
          <w:lang w:val="en-US" w:eastAsia="zh-CN"/>
        </w:rPr>
      </w:pPr>
      <w:r>
        <w:rPr>
          <w:rFonts w:hint="default" w:ascii="Courier New" w:hAnsi="Courier New" w:cs="Courier New"/>
          <w:b/>
          <w:bCs/>
          <w:lang w:val="en-US" w:eastAsia="zh-CN"/>
        </w:rPr>
        <w:t>连接git服务器地址：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ssh://git@192.168.12.131/home/git/pinyougou.git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7000" cy="2965450"/>
            <wp:effectExtent l="9525" t="9525" r="22225" b="15875"/>
            <wp:docPr id="83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8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65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18430" cy="3504565"/>
            <wp:effectExtent l="0" t="0" r="1270" b="635"/>
            <wp:docPr id="8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752090" cy="1470025"/>
            <wp:effectExtent l="0" t="0" r="10160" b="15875"/>
            <wp:docPr id="8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密码：</w:t>
      </w:r>
      <w:r>
        <w:rPr>
          <w:rFonts w:hint="default" w:ascii="Courier New" w:hAnsi="Courier New" w:cs="Courier New"/>
          <w:color w:val="FF0000"/>
          <w:lang w:val="en-US" w:eastAsia="zh-CN"/>
        </w:rPr>
        <w:t>git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lang w:val="en-US" w:eastAsia="zh-CN"/>
        </w:rPr>
      </w:pPr>
      <w:r>
        <w:drawing>
          <wp:inline distT="0" distB="0" distL="114300" distR="114300">
            <wp:extent cx="5270500" cy="3288665"/>
            <wp:effectExtent l="0" t="0" r="6350" b="6985"/>
            <wp:docPr id="8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textAlignment w:val="auto"/>
        <w:outlineLvl w:val="9"/>
      </w:pPr>
      <w:r>
        <w:drawing>
          <wp:inline distT="0" distB="0" distL="114300" distR="114300">
            <wp:extent cx="3142615" cy="520700"/>
            <wp:effectExtent l="9525" t="9525" r="10160" b="22225"/>
            <wp:docPr id="8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520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90"/>
        <w:ind w:leftChars="0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附录：常见错误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0"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1.在注册中心找不到对应的服务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494429" w:themeFill="background2" w:themeFillShade="3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494429" w:themeFill="background2" w:themeFillShade="3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494429" w:themeFill="background2" w:themeFillShade="3F"/>
          </w:tcPr>
          <w:p>
            <w:pPr>
              <w:spacing w:line="276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>java.lang.IllegalStateException: Failed to check the status of the service com.pinyougou.sellergoods.service.BrandService. No provider available for the service com.pinyougou.sellergoods.service.BrandService from the url zookeeper://192.168.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12</w:t>
            </w:r>
            <w:r>
              <w:rPr>
                <w:rFonts w:hint="eastAsia"/>
                <w:color w:val="FFFF00"/>
                <w:vertAlign w:val="baseline"/>
              </w:rPr>
              <w:t>.12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color w:val="FFFF00"/>
                <w:vertAlign w:val="baseline"/>
              </w:rPr>
              <w:t>:2181/com.alibaba.dubbo.registry.RegistryService?application=pinyougou-manager-web&amp;dubbo=2.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5</w:t>
            </w:r>
            <w:r>
              <w:rPr>
                <w:rFonts w:hint="eastAsia"/>
                <w:color w:val="FFFF00"/>
                <w:vertAlign w:val="baseline"/>
              </w:rPr>
              <w:t>.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7</w:t>
            </w:r>
            <w:r>
              <w:rPr>
                <w:rFonts w:hint="eastAsia"/>
                <w:color w:val="FFFF00"/>
                <w:vertAlign w:val="baseline"/>
              </w:rPr>
              <w:t>&amp;interface=com.pinyougou.sellergoods.service.BrandService&amp;methods=update,get,delete,selectOptionList,add,getListByPage&amp;pid=3980&amp;revision=0.0.1-SNAPSHOT&amp;side=consumer&amp;timestamp=1501146823396 to the consumer 172.16.17.14 use dubbo version 2.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5</w:t>
            </w:r>
            <w:r>
              <w:rPr>
                <w:rFonts w:hint="eastAsia"/>
                <w:color w:val="FFFF00"/>
                <w:vertAlign w:val="baseline"/>
              </w:rPr>
              <w:t>.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7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textAlignment w:val="auto"/>
        <w:outlineLvl w:val="9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这种错误是服务层代码没有成功注册到注册中心导致，请检查一下你的服务层代码是否添加了@</w:t>
      </w:r>
      <w:r>
        <w:rPr>
          <w:rFonts w:hint="eastAsia" w:ascii="Courier New" w:hAnsi="Courier New" w:cs="Courier New"/>
          <w:lang w:val="en-US" w:eastAsia="zh-CN"/>
        </w:rPr>
        <w:t>S</w:t>
      </w:r>
      <w:r>
        <w:rPr>
          <w:rFonts w:hint="default" w:ascii="Courier New" w:hAnsi="Courier New" w:cs="Courier New"/>
          <w:lang w:eastAsia="zh-CN"/>
        </w:rPr>
        <w:t>ervice注解，</w:t>
      </w:r>
    </w:p>
    <w:p>
      <w:pPr>
        <w:spacing w:line="240" w:lineRule="auto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并且该注解的包一定是com.alibaba.dubbo.config.annotation包，不是org.springframework.stereotype.Service，这个地方极容易出错。另外还有一个原因就是你的服务层工程由于某些原因没有正常启动，也无法注册到注册中心里。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eastAsia="宋体" w:cs="Courier New"/>
          <w:b/>
          <w:bCs/>
          <w:color w:val="FF0000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sz w:val="21"/>
          <w:szCs w:val="21"/>
          <w:lang w:val="en-US" w:eastAsia="zh-CN"/>
        </w:rPr>
        <w:t>@</w:t>
      </w:r>
      <w:r>
        <w:rPr>
          <w:rFonts w:hint="eastAsia" w:ascii="Courier New" w:hAnsi="Courier New" w:cs="Courier New"/>
          <w:b/>
          <w:bCs/>
          <w:color w:val="FF0000"/>
          <w:sz w:val="21"/>
          <w:szCs w:val="21"/>
          <w:lang w:val="en-US" w:eastAsia="zh-CN"/>
        </w:rPr>
        <w:t>S</w:t>
      </w:r>
      <w:r>
        <w:rPr>
          <w:rFonts w:hint="default" w:ascii="Courier New" w:hAnsi="Courier New" w:cs="Courier New"/>
          <w:b/>
          <w:bCs/>
          <w:color w:val="FF0000"/>
          <w:sz w:val="21"/>
          <w:szCs w:val="21"/>
          <w:lang w:val="en-US" w:eastAsia="zh-CN"/>
        </w:rPr>
        <w:t>ervice注解：</w:t>
      </w:r>
      <w:r>
        <w:rPr>
          <w:rFonts w:hint="default" w:ascii="Courier New" w:hAnsi="Courier New" w:cs="Courier New"/>
          <w:b/>
          <w:bCs/>
          <w:color w:val="FF0000"/>
          <w:sz w:val="21"/>
          <w:szCs w:val="21"/>
          <w:shd w:val="clear" w:fill="C7EDCC"/>
        </w:rPr>
        <w:t>com.alibaba.dubbo.config.annotation.Service</w:t>
      </w:r>
      <w:r>
        <w:rPr>
          <w:rFonts w:hint="eastAsia" w:ascii="Courier New" w:hAnsi="Courier New" w:cs="Courier New"/>
          <w:b/>
          <w:bCs/>
          <w:color w:val="FF0000"/>
          <w:sz w:val="21"/>
          <w:szCs w:val="21"/>
          <w:shd w:val="clear" w:fill="C7EDCC"/>
          <w:lang w:eastAsia="zh-CN"/>
        </w:rPr>
        <w:t>包</w:t>
      </w:r>
    </w:p>
    <w:p>
      <w:pPr>
        <w:pStyle w:val="13"/>
        <w:keepNext w:val="0"/>
        <w:keepLines w:val="0"/>
        <w:widowControl/>
        <w:suppressLineNumbers w:val="0"/>
        <w:shd w:val="clear" w:fill="C7EDCC"/>
        <w:rPr>
          <w:rFonts w:hint="eastAsia" w:ascii="Courier New" w:hAnsi="Courier New" w:cs="Courier New"/>
          <w:b/>
          <w:bCs/>
          <w:color w:val="FF0000"/>
          <w:sz w:val="21"/>
          <w:szCs w:val="21"/>
          <w:shd w:val="clear" w:fill="C7EDCC"/>
          <w:lang w:eastAsia="zh-CN"/>
        </w:rPr>
      </w:pPr>
      <w:r>
        <w:rPr>
          <w:rFonts w:hint="default" w:ascii="Courier New" w:hAnsi="Courier New" w:cs="Courier New"/>
          <w:b/>
          <w:bCs/>
          <w:color w:val="FF0000"/>
          <w:sz w:val="21"/>
          <w:szCs w:val="21"/>
          <w:lang w:val="en-US" w:eastAsia="zh-CN"/>
        </w:rPr>
        <w:t>@Reference注解</w:t>
      </w:r>
      <w:r>
        <w:rPr>
          <w:rFonts w:hint="default" w:ascii="Courier New" w:hAnsi="Courier New" w:cs="Courier New"/>
          <w:b/>
          <w:bCs/>
          <w:color w:val="FF0000"/>
          <w:sz w:val="21"/>
          <w:szCs w:val="21"/>
          <w:shd w:val="clear" w:fill="C7EDCC"/>
          <w:lang w:eastAsia="zh-CN"/>
        </w:rPr>
        <w:t>：</w:t>
      </w:r>
      <w:r>
        <w:rPr>
          <w:rFonts w:hint="default" w:ascii="Courier New" w:hAnsi="Courier New" w:cs="Courier New"/>
          <w:b/>
          <w:bCs/>
          <w:color w:val="FF0000"/>
          <w:sz w:val="21"/>
          <w:szCs w:val="21"/>
          <w:shd w:val="clear" w:fill="C7EDCC"/>
        </w:rPr>
        <w:t>com.alibaba.dubbo.config.annotation.Reference</w:t>
      </w:r>
      <w:r>
        <w:rPr>
          <w:rFonts w:hint="eastAsia" w:ascii="Courier New" w:hAnsi="Courier New" w:cs="Courier New"/>
          <w:b/>
          <w:bCs/>
          <w:color w:val="FF0000"/>
          <w:sz w:val="21"/>
          <w:szCs w:val="21"/>
          <w:shd w:val="clear" w:fill="C7EDCC"/>
          <w:lang w:eastAsia="zh-CN"/>
        </w:rPr>
        <w:t>包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eastAsia="zh-CN"/>
        </w:rPr>
      </w:pP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C7EDCC"/>
        </w:rPr>
        <w:t xml:space="preserve">/** </w:t>
      </w:r>
      <w:r>
        <w:rPr>
          <w:rFonts w:hint="default" w:ascii="Courier New" w:hAnsi="Courier New" w:eastAsia="宋体" w:cs="Courier New"/>
          <w:i/>
          <w:color w:val="808080"/>
          <w:sz w:val="21"/>
          <w:szCs w:val="21"/>
          <w:shd w:val="clear" w:fill="C7EDCC"/>
        </w:rPr>
        <w:t>引用服</w:t>
      </w:r>
      <w:r>
        <w:rPr>
          <w:rFonts w:hint="eastAsia" w:ascii="Courier New" w:hAnsi="Courier New" w:cs="Courier New"/>
          <w:i/>
          <w:color w:val="808080"/>
          <w:sz w:val="21"/>
          <w:szCs w:val="21"/>
          <w:shd w:val="clear" w:fill="C7EDCC"/>
          <w:lang w:eastAsia="zh-CN"/>
        </w:rPr>
        <w:t>务，</w:t>
      </w:r>
      <w:r>
        <w:rPr>
          <w:rFonts w:hint="default" w:ascii="Courier New" w:hAnsi="Courier New" w:eastAsia="宋体" w:cs="Courier New"/>
          <w:i/>
          <w:color w:val="808080"/>
          <w:sz w:val="21"/>
          <w:szCs w:val="21"/>
          <w:shd w:val="clear" w:fill="C7EDCC"/>
        </w:rPr>
        <w:t>调用服务超时的毫秒数</w:t>
      </w:r>
      <w:r>
        <w:rPr>
          <w:rFonts w:hint="eastAsia" w:ascii="Courier New" w:hAnsi="Courier New" w:cs="Courier New"/>
          <w:i/>
          <w:color w:val="808080"/>
          <w:sz w:val="21"/>
          <w:szCs w:val="21"/>
          <w:shd w:val="clear" w:fill="C7EDCC"/>
          <w:lang w:val="en-US" w:eastAsia="zh-CN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C7EDCC"/>
        </w:rPr>
        <w:t>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C7EDCC"/>
        </w:rPr>
        <w:t>@Reference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(</w:t>
      </w:r>
      <w:r>
        <w:rPr>
          <w:rFonts w:hint="default" w:ascii="Courier New" w:hAnsi="Courier New" w:cs="Courier New"/>
          <w:color w:val="FF0000"/>
          <w:sz w:val="21"/>
          <w:szCs w:val="21"/>
          <w:shd w:val="clear" w:fill="C7EDCC"/>
        </w:rPr>
        <w:t xml:space="preserve">timeout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C7EDCC"/>
        </w:rPr>
        <w:t>10000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)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2.无法连接到注册中心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494429" w:themeFill="background2" w:themeFillShade="3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494429" w:themeFill="background2" w:themeFillShade="3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494429" w:themeFill="background2" w:themeFillShade="3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76" w:lineRule="auto"/>
              <w:jc w:val="left"/>
              <w:textAlignment w:val="auto"/>
              <w:outlineLvl w:val="9"/>
              <w:rPr>
                <w:rFonts w:hint="eastAsia"/>
                <w:color w:val="FFFF00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>org.I0Itec.zkclient.exception.ZkTimeoutException: Unable to connect to zookeeper server within timeout: 5000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org.I0Itec.zkclient.ZkClient.connect(ZkClient.java:876)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org.I0Itec.zkclient.ZkClient.&lt;init&gt;(ZkClient.java:98)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org.I0Itec.zkclient.ZkClient.&lt;init&gt;(ZkClient.java:92)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org.I0Itec.zkclient.ZkClient.&lt;init&gt;(ZkClient.java:80)</w:t>
            </w:r>
          </w:p>
          <w:p>
            <w:pPr>
              <w:spacing w:line="276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com.alibaba.dubbo.remoting.zookeeper.zkclient.ZkclientZookeeperClient.&lt;init&gt;(ZkclientZookeeperClient.java:26)</w:t>
            </w:r>
          </w:p>
        </w:tc>
      </w:tr>
    </w:tbl>
    <w:p>
      <w:pPr>
        <w:rPr>
          <w:rFonts w:hint="eastAsia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请检查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IP与端口</w:t>
      </w:r>
      <w:r>
        <w:rPr>
          <w:rFonts w:hint="default" w:ascii="Courier New" w:hAnsi="Courier New" w:cs="Courier New"/>
          <w:lang w:val="en-US" w:eastAsia="zh-CN"/>
        </w:rPr>
        <w:t>是否填写正确，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检查注册中心是否正常启动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lang w:val="en-US"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7C0D07"/>
    <w:multiLevelType w:val="singleLevel"/>
    <w:tmpl w:val="B67C0D07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1B35830"/>
    <w:multiLevelType w:val="singleLevel"/>
    <w:tmpl w:val="D1B358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5D5DEA6"/>
    <w:multiLevelType w:val="singleLevel"/>
    <w:tmpl w:val="F5D5DEA6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A3A7202"/>
    <w:multiLevelType w:val="singleLevel"/>
    <w:tmpl w:val="5A3A720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0229"/>
    <w:rsid w:val="00023E43"/>
    <w:rsid w:val="000765C3"/>
    <w:rsid w:val="00086EDF"/>
    <w:rsid w:val="00094B34"/>
    <w:rsid w:val="000A2605"/>
    <w:rsid w:val="000B118E"/>
    <w:rsid w:val="000D26ED"/>
    <w:rsid w:val="000D5BFE"/>
    <w:rsid w:val="000F1E5D"/>
    <w:rsid w:val="00101C54"/>
    <w:rsid w:val="0011104A"/>
    <w:rsid w:val="001116C7"/>
    <w:rsid w:val="00113784"/>
    <w:rsid w:val="00134A27"/>
    <w:rsid w:val="00170A9F"/>
    <w:rsid w:val="00174B6F"/>
    <w:rsid w:val="001833F7"/>
    <w:rsid w:val="0018522E"/>
    <w:rsid w:val="00194F09"/>
    <w:rsid w:val="001A12B7"/>
    <w:rsid w:val="001A187A"/>
    <w:rsid w:val="001A1C35"/>
    <w:rsid w:val="001A7B87"/>
    <w:rsid w:val="00203578"/>
    <w:rsid w:val="002159CB"/>
    <w:rsid w:val="00257371"/>
    <w:rsid w:val="00271BC9"/>
    <w:rsid w:val="002809E0"/>
    <w:rsid w:val="002A3902"/>
    <w:rsid w:val="002A48B3"/>
    <w:rsid w:val="002A5D9B"/>
    <w:rsid w:val="002A6E99"/>
    <w:rsid w:val="002C2549"/>
    <w:rsid w:val="002C2A94"/>
    <w:rsid w:val="002E19A1"/>
    <w:rsid w:val="002E4BBA"/>
    <w:rsid w:val="002E54C2"/>
    <w:rsid w:val="002E7052"/>
    <w:rsid w:val="00306C9D"/>
    <w:rsid w:val="003076D5"/>
    <w:rsid w:val="00310732"/>
    <w:rsid w:val="003157DF"/>
    <w:rsid w:val="0032569A"/>
    <w:rsid w:val="003369A9"/>
    <w:rsid w:val="003474FF"/>
    <w:rsid w:val="00347E92"/>
    <w:rsid w:val="00370A5A"/>
    <w:rsid w:val="003A3C25"/>
    <w:rsid w:val="003B0329"/>
    <w:rsid w:val="003C4D5C"/>
    <w:rsid w:val="003E4F8C"/>
    <w:rsid w:val="003E551A"/>
    <w:rsid w:val="00411973"/>
    <w:rsid w:val="00422752"/>
    <w:rsid w:val="00427594"/>
    <w:rsid w:val="0043105D"/>
    <w:rsid w:val="004574A6"/>
    <w:rsid w:val="00460949"/>
    <w:rsid w:val="00483B66"/>
    <w:rsid w:val="004867DA"/>
    <w:rsid w:val="004B5E70"/>
    <w:rsid w:val="004C0BEF"/>
    <w:rsid w:val="004D59CC"/>
    <w:rsid w:val="004D5A24"/>
    <w:rsid w:val="004F320E"/>
    <w:rsid w:val="0050444B"/>
    <w:rsid w:val="00521932"/>
    <w:rsid w:val="005253D9"/>
    <w:rsid w:val="005520F4"/>
    <w:rsid w:val="00560EB5"/>
    <w:rsid w:val="00563F41"/>
    <w:rsid w:val="0057053A"/>
    <w:rsid w:val="00575858"/>
    <w:rsid w:val="005A1E18"/>
    <w:rsid w:val="005B4D72"/>
    <w:rsid w:val="005C6501"/>
    <w:rsid w:val="00625C6F"/>
    <w:rsid w:val="0063083A"/>
    <w:rsid w:val="00654453"/>
    <w:rsid w:val="00661EFD"/>
    <w:rsid w:val="006B6896"/>
    <w:rsid w:val="006B7C20"/>
    <w:rsid w:val="006B7E4E"/>
    <w:rsid w:val="006C15EE"/>
    <w:rsid w:val="006C7AEE"/>
    <w:rsid w:val="006D09F7"/>
    <w:rsid w:val="006D3F45"/>
    <w:rsid w:val="006E1F2D"/>
    <w:rsid w:val="00707BC7"/>
    <w:rsid w:val="00746034"/>
    <w:rsid w:val="0075759E"/>
    <w:rsid w:val="00761319"/>
    <w:rsid w:val="007931DC"/>
    <w:rsid w:val="007A2271"/>
    <w:rsid w:val="007B6864"/>
    <w:rsid w:val="007B6F10"/>
    <w:rsid w:val="007C7760"/>
    <w:rsid w:val="007D5DBF"/>
    <w:rsid w:val="007D66FF"/>
    <w:rsid w:val="007D732D"/>
    <w:rsid w:val="007E1E60"/>
    <w:rsid w:val="007E752B"/>
    <w:rsid w:val="008075F9"/>
    <w:rsid w:val="00814EB0"/>
    <w:rsid w:val="0081607D"/>
    <w:rsid w:val="00843869"/>
    <w:rsid w:val="00855538"/>
    <w:rsid w:val="008601B8"/>
    <w:rsid w:val="00876C86"/>
    <w:rsid w:val="00882AFC"/>
    <w:rsid w:val="00897617"/>
    <w:rsid w:val="008A54F7"/>
    <w:rsid w:val="008B6EA6"/>
    <w:rsid w:val="008C7F66"/>
    <w:rsid w:val="008D257C"/>
    <w:rsid w:val="008D6DB7"/>
    <w:rsid w:val="008E67CA"/>
    <w:rsid w:val="008E6B6E"/>
    <w:rsid w:val="008E7C14"/>
    <w:rsid w:val="00900AC3"/>
    <w:rsid w:val="00903493"/>
    <w:rsid w:val="00904AED"/>
    <w:rsid w:val="009431A4"/>
    <w:rsid w:val="0096019F"/>
    <w:rsid w:val="009679A5"/>
    <w:rsid w:val="009730DD"/>
    <w:rsid w:val="0098103E"/>
    <w:rsid w:val="0098303D"/>
    <w:rsid w:val="00983DE1"/>
    <w:rsid w:val="0099365A"/>
    <w:rsid w:val="009A6083"/>
    <w:rsid w:val="009B7BE7"/>
    <w:rsid w:val="009C07F9"/>
    <w:rsid w:val="009D2C95"/>
    <w:rsid w:val="009D2F0B"/>
    <w:rsid w:val="009E2BC4"/>
    <w:rsid w:val="009E3D11"/>
    <w:rsid w:val="00A17E37"/>
    <w:rsid w:val="00A249CC"/>
    <w:rsid w:val="00A40A60"/>
    <w:rsid w:val="00AA1A26"/>
    <w:rsid w:val="00AA642B"/>
    <w:rsid w:val="00AA716E"/>
    <w:rsid w:val="00AB551A"/>
    <w:rsid w:val="00AC033A"/>
    <w:rsid w:val="00AD63EE"/>
    <w:rsid w:val="00AE06BC"/>
    <w:rsid w:val="00AF0B8C"/>
    <w:rsid w:val="00AF22F4"/>
    <w:rsid w:val="00B24198"/>
    <w:rsid w:val="00B60278"/>
    <w:rsid w:val="00B71324"/>
    <w:rsid w:val="00B84F3A"/>
    <w:rsid w:val="00B96C5E"/>
    <w:rsid w:val="00BC2325"/>
    <w:rsid w:val="00BD2571"/>
    <w:rsid w:val="00BD6236"/>
    <w:rsid w:val="00C061BD"/>
    <w:rsid w:val="00C23ED2"/>
    <w:rsid w:val="00C30059"/>
    <w:rsid w:val="00C312C3"/>
    <w:rsid w:val="00C33D53"/>
    <w:rsid w:val="00C427D0"/>
    <w:rsid w:val="00C75EC3"/>
    <w:rsid w:val="00CF1E62"/>
    <w:rsid w:val="00D0234E"/>
    <w:rsid w:val="00D03751"/>
    <w:rsid w:val="00D22353"/>
    <w:rsid w:val="00D4066A"/>
    <w:rsid w:val="00D44586"/>
    <w:rsid w:val="00D452E7"/>
    <w:rsid w:val="00D51818"/>
    <w:rsid w:val="00D61B36"/>
    <w:rsid w:val="00D621A8"/>
    <w:rsid w:val="00D752CA"/>
    <w:rsid w:val="00D976AF"/>
    <w:rsid w:val="00DA1F5B"/>
    <w:rsid w:val="00DA25C9"/>
    <w:rsid w:val="00DB31EE"/>
    <w:rsid w:val="00DB3F71"/>
    <w:rsid w:val="00DC38A9"/>
    <w:rsid w:val="00DD4602"/>
    <w:rsid w:val="00DD745A"/>
    <w:rsid w:val="00DF5E84"/>
    <w:rsid w:val="00DF7E0D"/>
    <w:rsid w:val="00E00BF1"/>
    <w:rsid w:val="00E0454B"/>
    <w:rsid w:val="00E1249A"/>
    <w:rsid w:val="00E3142C"/>
    <w:rsid w:val="00E35AD6"/>
    <w:rsid w:val="00E55954"/>
    <w:rsid w:val="00E651FF"/>
    <w:rsid w:val="00E704C2"/>
    <w:rsid w:val="00E7742F"/>
    <w:rsid w:val="00E926C9"/>
    <w:rsid w:val="00E959B9"/>
    <w:rsid w:val="00EA6E88"/>
    <w:rsid w:val="00F0461F"/>
    <w:rsid w:val="00F1319B"/>
    <w:rsid w:val="00F17FFE"/>
    <w:rsid w:val="00F40212"/>
    <w:rsid w:val="00F43902"/>
    <w:rsid w:val="00F52DA8"/>
    <w:rsid w:val="00F540C6"/>
    <w:rsid w:val="00F91F1C"/>
    <w:rsid w:val="00FB0256"/>
    <w:rsid w:val="00FB1ADD"/>
    <w:rsid w:val="00FD3A98"/>
    <w:rsid w:val="00FE0B71"/>
    <w:rsid w:val="00FE4284"/>
    <w:rsid w:val="010135D6"/>
    <w:rsid w:val="01056D47"/>
    <w:rsid w:val="01083195"/>
    <w:rsid w:val="01087198"/>
    <w:rsid w:val="010B0F23"/>
    <w:rsid w:val="010B2135"/>
    <w:rsid w:val="010C1980"/>
    <w:rsid w:val="010C3265"/>
    <w:rsid w:val="010E0BA4"/>
    <w:rsid w:val="010E3361"/>
    <w:rsid w:val="01112F99"/>
    <w:rsid w:val="01113123"/>
    <w:rsid w:val="01130D1E"/>
    <w:rsid w:val="01132D55"/>
    <w:rsid w:val="01135BBC"/>
    <w:rsid w:val="0115219E"/>
    <w:rsid w:val="01154F28"/>
    <w:rsid w:val="01172D6D"/>
    <w:rsid w:val="011A5B5F"/>
    <w:rsid w:val="011B14D4"/>
    <w:rsid w:val="011C2CBA"/>
    <w:rsid w:val="011C3256"/>
    <w:rsid w:val="012164A2"/>
    <w:rsid w:val="012640CA"/>
    <w:rsid w:val="01267049"/>
    <w:rsid w:val="01274283"/>
    <w:rsid w:val="01275603"/>
    <w:rsid w:val="012A625E"/>
    <w:rsid w:val="012A7DB2"/>
    <w:rsid w:val="012C64B3"/>
    <w:rsid w:val="012E3CD8"/>
    <w:rsid w:val="01310959"/>
    <w:rsid w:val="013250DE"/>
    <w:rsid w:val="0133026D"/>
    <w:rsid w:val="013367C9"/>
    <w:rsid w:val="01346ADD"/>
    <w:rsid w:val="01347450"/>
    <w:rsid w:val="013806D0"/>
    <w:rsid w:val="013911CB"/>
    <w:rsid w:val="01394D21"/>
    <w:rsid w:val="013C3C03"/>
    <w:rsid w:val="013C3DE1"/>
    <w:rsid w:val="013C4E5B"/>
    <w:rsid w:val="013D2762"/>
    <w:rsid w:val="013D6686"/>
    <w:rsid w:val="01435A26"/>
    <w:rsid w:val="01436EE7"/>
    <w:rsid w:val="01446A60"/>
    <w:rsid w:val="01447767"/>
    <w:rsid w:val="0145425E"/>
    <w:rsid w:val="0146085C"/>
    <w:rsid w:val="01462762"/>
    <w:rsid w:val="014A2C37"/>
    <w:rsid w:val="014B7317"/>
    <w:rsid w:val="014C3033"/>
    <w:rsid w:val="014E1FF4"/>
    <w:rsid w:val="014E57C0"/>
    <w:rsid w:val="014F58A0"/>
    <w:rsid w:val="015056C6"/>
    <w:rsid w:val="01551717"/>
    <w:rsid w:val="01553387"/>
    <w:rsid w:val="0158201E"/>
    <w:rsid w:val="015B11FF"/>
    <w:rsid w:val="015B4EB5"/>
    <w:rsid w:val="015D30A0"/>
    <w:rsid w:val="015D4631"/>
    <w:rsid w:val="015E0AFB"/>
    <w:rsid w:val="015E13D9"/>
    <w:rsid w:val="015E1CF7"/>
    <w:rsid w:val="015E48FC"/>
    <w:rsid w:val="015F2A50"/>
    <w:rsid w:val="015F647D"/>
    <w:rsid w:val="01600158"/>
    <w:rsid w:val="01610E89"/>
    <w:rsid w:val="01616FE4"/>
    <w:rsid w:val="01646936"/>
    <w:rsid w:val="016821AE"/>
    <w:rsid w:val="01694147"/>
    <w:rsid w:val="016A12AE"/>
    <w:rsid w:val="016A3350"/>
    <w:rsid w:val="016D1151"/>
    <w:rsid w:val="016E1B89"/>
    <w:rsid w:val="016E373B"/>
    <w:rsid w:val="016E6881"/>
    <w:rsid w:val="016E7F98"/>
    <w:rsid w:val="017012C2"/>
    <w:rsid w:val="01724664"/>
    <w:rsid w:val="01725E41"/>
    <w:rsid w:val="0172778F"/>
    <w:rsid w:val="017322FF"/>
    <w:rsid w:val="0173680A"/>
    <w:rsid w:val="01754270"/>
    <w:rsid w:val="017A198F"/>
    <w:rsid w:val="017B35D3"/>
    <w:rsid w:val="017C25EF"/>
    <w:rsid w:val="017D6529"/>
    <w:rsid w:val="017E6781"/>
    <w:rsid w:val="017E75AD"/>
    <w:rsid w:val="017F3AB6"/>
    <w:rsid w:val="01867B2F"/>
    <w:rsid w:val="01877467"/>
    <w:rsid w:val="018A5767"/>
    <w:rsid w:val="018E14E5"/>
    <w:rsid w:val="01901E10"/>
    <w:rsid w:val="019232A6"/>
    <w:rsid w:val="01940EF0"/>
    <w:rsid w:val="019736C0"/>
    <w:rsid w:val="01985479"/>
    <w:rsid w:val="019862FE"/>
    <w:rsid w:val="019C20A9"/>
    <w:rsid w:val="019D50A0"/>
    <w:rsid w:val="01A05873"/>
    <w:rsid w:val="01A06493"/>
    <w:rsid w:val="01A223B3"/>
    <w:rsid w:val="01A44421"/>
    <w:rsid w:val="01A47255"/>
    <w:rsid w:val="01A53E1A"/>
    <w:rsid w:val="01A865A0"/>
    <w:rsid w:val="01A925F5"/>
    <w:rsid w:val="01A94AED"/>
    <w:rsid w:val="01AC3C9F"/>
    <w:rsid w:val="01AD4D30"/>
    <w:rsid w:val="01B2332A"/>
    <w:rsid w:val="01B3603B"/>
    <w:rsid w:val="01B44883"/>
    <w:rsid w:val="01B46B9E"/>
    <w:rsid w:val="01B80293"/>
    <w:rsid w:val="01BA74FE"/>
    <w:rsid w:val="01BB5D03"/>
    <w:rsid w:val="01BC0281"/>
    <w:rsid w:val="01BF003E"/>
    <w:rsid w:val="01C01DE5"/>
    <w:rsid w:val="01C17EA8"/>
    <w:rsid w:val="01C3173F"/>
    <w:rsid w:val="01C6450F"/>
    <w:rsid w:val="01C8523C"/>
    <w:rsid w:val="01C97CFA"/>
    <w:rsid w:val="01CA1C95"/>
    <w:rsid w:val="01CA1F40"/>
    <w:rsid w:val="01CA32A4"/>
    <w:rsid w:val="01CD3F9A"/>
    <w:rsid w:val="01D5537A"/>
    <w:rsid w:val="01D767EA"/>
    <w:rsid w:val="01D80188"/>
    <w:rsid w:val="01D87D41"/>
    <w:rsid w:val="01D92E50"/>
    <w:rsid w:val="01D95B4C"/>
    <w:rsid w:val="01D971BC"/>
    <w:rsid w:val="01DA29DE"/>
    <w:rsid w:val="01DB5B89"/>
    <w:rsid w:val="01DE112A"/>
    <w:rsid w:val="01E16C9D"/>
    <w:rsid w:val="01E80E0D"/>
    <w:rsid w:val="01E82107"/>
    <w:rsid w:val="01E9736F"/>
    <w:rsid w:val="01EE4CE2"/>
    <w:rsid w:val="01F06A09"/>
    <w:rsid w:val="01F147B1"/>
    <w:rsid w:val="01F3289C"/>
    <w:rsid w:val="01F47D73"/>
    <w:rsid w:val="01F8064C"/>
    <w:rsid w:val="01F95A4D"/>
    <w:rsid w:val="01FA035D"/>
    <w:rsid w:val="01FA5208"/>
    <w:rsid w:val="020041D5"/>
    <w:rsid w:val="020212D0"/>
    <w:rsid w:val="020373F7"/>
    <w:rsid w:val="02073435"/>
    <w:rsid w:val="02086BCD"/>
    <w:rsid w:val="02091577"/>
    <w:rsid w:val="0209584D"/>
    <w:rsid w:val="020B4D75"/>
    <w:rsid w:val="020E0DF9"/>
    <w:rsid w:val="021441A4"/>
    <w:rsid w:val="021441C6"/>
    <w:rsid w:val="021731EF"/>
    <w:rsid w:val="021752CC"/>
    <w:rsid w:val="021A37BB"/>
    <w:rsid w:val="021D04A1"/>
    <w:rsid w:val="021E275D"/>
    <w:rsid w:val="02230825"/>
    <w:rsid w:val="02234B19"/>
    <w:rsid w:val="02235A11"/>
    <w:rsid w:val="02237F59"/>
    <w:rsid w:val="02286FCE"/>
    <w:rsid w:val="022B27E0"/>
    <w:rsid w:val="022C696F"/>
    <w:rsid w:val="022E55F9"/>
    <w:rsid w:val="023100D7"/>
    <w:rsid w:val="02322ABE"/>
    <w:rsid w:val="023561B5"/>
    <w:rsid w:val="02366C33"/>
    <w:rsid w:val="02375BAB"/>
    <w:rsid w:val="023878FA"/>
    <w:rsid w:val="023A4471"/>
    <w:rsid w:val="023B0B6B"/>
    <w:rsid w:val="023B4A23"/>
    <w:rsid w:val="02413DD8"/>
    <w:rsid w:val="02442374"/>
    <w:rsid w:val="02447D0A"/>
    <w:rsid w:val="02457B12"/>
    <w:rsid w:val="02483E7F"/>
    <w:rsid w:val="02484235"/>
    <w:rsid w:val="02484B6D"/>
    <w:rsid w:val="02496FAC"/>
    <w:rsid w:val="024A0471"/>
    <w:rsid w:val="024A3E3F"/>
    <w:rsid w:val="024C2C5E"/>
    <w:rsid w:val="024E0FD7"/>
    <w:rsid w:val="024E490F"/>
    <w:rsid w:val="024E62E3"/>
    <w:rsid w:val="024E752F"/>
    <w:rsid w:val="02510174"/>
    <w:rsid w:val="02512756"/>
    <w:rsid w:val="025369B2"/>
    <w:rsid w:val="0255751A"/>
    <w:rsid w:val="02562BF5"/>
    <w:rsid w:val="02565774"/>
    <w:rsid w:val="02583757"/>
    <w:rsid w:val="025B437E"/>
    <w:rsid w:val="025C1374"/>
    <w:rsid w:val="025C6F74"/>
    <w:rsid w:val="02602F2D"/>
    <w:rsid w:val="026038C4"/>
    <w:rsid w:val="02614A98"/>
    <w:rsid w:val="02644F44"/>
    <w:rsid w:val="026602DC"/>
    <w:rsid w:val="0268690B"/>
    <w:rsid w:val="026C18EA"/>
    <w:rsid w:val="026C3951"/>
    <w:rsid w:val="026C5517"/>
    <w:rsid w:val="026F18AC"/>
    <w:rsid w:val="02736BBF"/>
    <w:rsid w:val="02762FAF"/>
    <w:rsid w:val="02774A82"/>
    <w:rsid w:val="027A77C6"/>
    <w:rsid w:val="027C5F18"/>
    <w:rsid w:val="027C61DE"/>
    <w:rsid w:val="027D6B0D"/>
    <w:rsid w:val="027F1864"/>
    <w:rsid w:val="02806D02"/>
    <w:rsid w:val="02821B28"/>
    <w:rsid w:val="02821C00"/>
    <w:rsid w:val="028352AA"/>
    <w:rsid w:val="0285470E"/>
    <w:rsid w:val="0285600D"/>
    <w:rsid w:val="02860934"/>
    <w:rsid w:val="0287792B"/>
    <w:rsid w:val="028845A4"/>
    <w:rsid w:val="028B5F3C"/>
    <w:rsid w:val="028D5750"/>
    <w:rsid w:val="028E7F04"/>
    <w:rsid w:val="02910A83"/>
    <w:rsid w:val="0292253F"/>
    <w:rsid w:val="029366EF"/>
    <w:rsid w:val="02950127"/>
    <w:rsid w:val="02967251"/>
    <w:rsid w:val="029718F0"/>
    <w:rsid w:val="02984347"/>
    <w:rsid w:val="029E65A9"/>
    <w:rsid w:val="02A209B0"/>
    <w:rsid w:val="02A3521A"/>
    <w:rsid w:val="02A62193"/>
    <w:rsid w:val="02A936DD"/>
    <w:rsid w:val="02A93908"/>
    <w:rsid w:val="02A96EA8"/>
    <w:rsid w:val="02AA6D0D"/>
    <w:rsid w:val="02AC0C89"/>
    <w:rsid w:val="02AC368E"/>
    <w:rsid w:val="02B16C9B"/>
    <w:rsid w:val="02B25628"/>
    <w:rsid w:val="02B36AFB"/>
    <w:rsid w:val="02B569BB"/>
    <w:rsid w:val="02B670B7"/>
    <w:rsid w:val="02B672A7"/>
    <w:rsid w:val="02B70201"/>
    <w:rsid w:val="02B774F9"/>
    <w:rsid w:val="02B80BE6"/>
    <w:rsid w:val="02B83CE6"/>
    <w:rsid w:val="02BC4B55"/>
    <w:rsid w:val="02C076D1"/>
    <w:rsid w:val="02C4703A"/>
    <w:rsid w:val="02C523C0"/>
    <w:rsid w:val="02C601EE"/>
    <w:rsid w:val="02C635BB"/>
    <w:rsid w:val="02C65285"/>
    <w:rsid w:val="02C74465"/>
    <w:rsid w:val="02CC4910"/>
    <w:rsid w:val="02CF2528"/>
    <w:rsid w:val="02D15775"/>
    <w:rsid w:val="02D2308E"/>
    <w:rsid w:val="02D43A2E"/>
    <w:rsid w:val="02D64E88"/>
    <w:rsid w:val="02D8426B"/>
    <w:rsid w:val="02DB1724"/>
    <w:rsid w:val="02DB1EFB"/>
    <w:rsid w:val="02DD1AB5"/>
    <w:rsid w:val="02DD359A"/>
    <w:rsid w:val="02DE1492"/>
    <w:rsid w:val="02E1775C"/>
    <w:rsid w:val="02E24787"/>
    <w:rsid w:val="02E33340"/>
    <w:rsid w:val="02E50E12"/>
    <w:rsid w:val="02E51F49"/>
    <w:rsid w:val="02E575B8"/>
    <w:rsid w:val="02E74C0F"/>
    <w:rsid w:val="02EA3EF0"/>
    <w:rsid w:val="02EB70C9"/>
    <w:rsid w:val="02EB7D63"/>
    <w:rsid w:val="02EF5352"/>
    <w:rsid w:val="02EF6ED0"/>
    <w:rsid w:val="02F0174F"/>
    <w:rsid w:val="02F05184"/>
    <w:rsid w:val="02F63C18"/>
    <w:rsid w:val="02F6527C"/>
    <w:rsid w:val="02F82121"/>
    <w:rsid w:val="02F92652"/>
    <w:rsid w:val="02F96452"/>
    <w:rsid w:val="02FE4CFE"/>
    <w:rsid w:val="030209A4"/>
    <w:rsid w:val="0302110D"/>
    <w:rsid w:val="03040791"/>
    <w:rsid w:val="0306435D"/>
    <w:rsid w:val="0307350F"/>
    <w:rsid w:val="03092922"/>
    <w:rsid w:val="030B26A6"/>
    <w:rsid w:val="030B3033"/>
    <w:rsid w:val="030C4B32"/>
    <w:rsid w:val="030D014F"/>
    <w:rsid w:val="030D1F55"/>
    <w:rsid w:val="030E5847"/>
    <w:rsid w:val="0310648B"/>
    <w:rsid w:val="0313727E"/>
    <w:rsid w:val="03141AC3"/>
    <w:rsid w:val="031447B1"/>
    <w:rsid w:val="031502F3"/>
    <w:rsid w:val="03174EF7"/>
    <w:rsid w:val="031B6A56"/>
    <w:rsid w:val="031E2166"/>
    <w:rsid w:val="031E6C53"/>
    <w:rsid w:val="03220E99"/>
    <w:rsid w:val="032240AA"/>
    <w:rsid w:val="032839B4"/>
    <w:rsid w:val="032B1862"/>
    <w:rsid w:val="032E6866"/>
    <w:rsid w:val="032F76E0"/>
    <w:rsid w:val="033168FC"/>
    <w:rsid w:val="03324AF3"/>
    <w:rsid w:val="03330583"/>
    <w:rsid w:val="0333213B"/>
    <w:rsid w:val="0333730E"/>
    <w:rsid w:val="03360ED1"/>
    <w:rsid w:val="03361F00"/>
    <w:rsid w:val="03374904"/>
    <w:rsid w:val="0337693A"/>
    <w:rsid w:val="0339170E"/>
    <w:rsid w:val="033E04F4"/>
    <w:rsid w:val="033F3E4F"/>
    <w:rsid w:val="034051B8"/>
    <w:rsid w:val="03422FA8"/>
    <w:rsid w:val="03435D13"/>
    <w:rsid w:val="0343729B"/>
    <w:rsid w:val="0344672C"/>
    <w:rsid w:val="0345140B"/>
    <w:rsid w:val="03452267"/>
    <w:rsid w:val="03456342"/>
    <w:rsid w:val="03460A8A"/>
    <w:rsid w:val="034666C6"/>
    <w:rsid w:val="03485289"/>
    <w:rsid w:val="034A73B6"/>
    <w:rsid w:val="034B0324"/>
    <w:rsid w:val="034B40BA"/>
    <w:rsid w:val="034C526D"/>
    <w:rsid w:val="03525699"/>
    <w:rsid w:val="03532AF1"/>
    <w:rsid w:val="035518B5"/>
    <w:rsid w:val="035A10AF"/>
    <w:rsid w:val="035B24B3"/>
    <w:rsid w:val="035B320C"/>
    <w:rsid w:val="035C2016"/>
    <w:rsid w:val="035D3460"/>
    <w:rsid w:val="035E5E07"/>
    <w:rsid w:val="035F5C5C"/>
    <w:rsid w:val="03603367"/>
    <w:rsid w:val="036042E8"/>
    <w:rsid w:val="03634917"/>
    <w:rsid w:val="0367460E"/>
    <w:rsid w:val="036957F8"/>
    <w:rsid w:val="036B7981"/>
    <w:rsid w:val="036D16F5"/>
    <w:rsid w:val="036E11DC"/>
    <w:rsid w:val="036E5643"/>
    <w:rsid w:val="03711CC1"/>
    <w:rsid w:val="03712495"/>
    <w:rsid w:val="0374206B"/>
    <w:rsid w:val="037B2228"/>
    <w:rsid w:val="037D184E"/>
    <w:rsid w:val="03812C1A"/>
    <w:rsid w:val="03824D5D"/>
    <w:rsid w:val="0382578D"/>
    <w:rsid w:val="03840181"/>
    <w:rsid w:val="03850FA8"/>
    <w:rsid w:val="03896B42"/>
    <w:rsid w:val="038A3213"/>
    <w:rsid w:val="038C7236"/>
    <w:rsid w:val="038E3C84"/>
    <w:rsid w:val="038F33B3"/>
    <w:rsid w:val="038F3F7B"/>
    <w:rsid w:val="03912807"/>
    <w:rsid w:val="03924DE6"/>
    <w:rsid w:val="03927AE4"/>
    <w:rsid w:val="039313F1"/>
    <w:rsid w:val="03931B01"/>
    <w:rsid w:val="03932EDF"/>
    <w:rsid w:val="0393347A"/>
    <w:rsid w:val="03960E21"/>
    <w:rsid w:val="03962A9C"/>
    <w:rsid w:val="039804E4"/>
    <w:rsid w:val="03996CF7"/>
    <w:rsid w:val="039C23D8"/>
    <w:rsid w:val="039D63CA"/>
    <w:rsid w:val="039E462C"/>
    <w:rsid w:val="03A012CF"/>
    <w:rsid w:val="03A04A7A"/>
    <w:rsid w:val="03A1261C"/>
    <w:rsid w:val="03A30FED"/>
    <w:rsid w:val="03A312F1"/>
    <w:rsid w:val="03A52463"/>
    <w:rsid w:val="03A5651D"/>
    <w:rsid w:val="03A64A02"/>
    <w:rsid w:val="03A8088D"/>
    <w:rsid w:val="03AB07EB"/>
    <w:rsid w:val="03B04313"/>
    <w:rsid w:val="03B14F53"/>
    <w:rsid w:val="03B22FFC"/>
    <w:rsid w:val="03B26E3D"/>
    <w:rsid w:val="03B4384F"/>
    <w:rsid w:val="03B564FE"/>
    <w:rsid w:val="03B71404"/>
    <w:rsid w:val="03B71E93"/>
    <w:rsid w:val="03B81401"/>
    <w:rsid w:val="03B9165E"/>
    <w:rsid w:val="03BC2936"/>
    <w:rsid w:val="03BD6967"/>
    <w:rsid w:val="03BF2146"/>
    <w:rsid w:val="03C01E96"/>
    <w:rsid w:val="03C4509A"/>
    <w:rsid w:val="03C80826"/>
    <w:rsid w:val="03C927B2"/>
    <w:rsid w:val="03CC08F3"/>
    <w:rsid w:val="03CC2C07"/>
    <w:rsid w:val="03CD2558"/>
    <w:rsid w:val="03D417FB"/>
    <w:rsid w:val="03D61AA3"/>
    <w:rsid w:val="03D733A4"/>
    <w:rsid w:val="03D90252"/>
    <w:rsid w:val="03DC15A2"/>
    <w:rsid w:val="03DC3B1E"/>
    <w:rsid w:val="03DE07CA"/>
    <w:rsid w:val="03DF1CE2"/>
    <w:rsid w:val="03DF2F88"/>
    <w:rsid w:val="03DF64FB"/>
    <w:rsid w:val="03E14C81"/>
    <w:rsid w:val="03E256D4"/>
    <w:rsid w:val="03E45029"/>
    <w:rsid w:val="03E47532"/>
    <w:rsid w:val="03E731E4"/>
    <w:rsid w:val="03EA5314"/>
    <w:rsid w:val="03EC2626"/>
    <w:rsid w:val="03EF0699"/>
    <w:rsid w:val="03EF6A27"/>
    <w:rsid w:val="03F3349D"/>
    <w:rsid w:val="03F36D9E"/>
    <w:rsid w:val="03F60529"/>
    <w:rsid w:val="03F80C5B"/>
    <w:rsid w:val="03F818CF"/>
    <w:rsid w:val="03F83E54"/>
    <w:rsid w:val="03FA34BE"/>
    <w:rsid w:val="03FA529F"/>
    <w:rsid w:val="03FA79FB"/>
    <w:rsid w:val="03FE2ADE"/>
    <w:rsid w:val="03FE31BE"/>
    <w:rsid w:val="03FF4E0F"/>
    <w:rsid w:val="04020004"/>
    <w:rsid w:val="04030C4B"/>
    <w:rsid w:val="040369D4"/>
    <w:rsid w:val="04050C8C"/>
    <w:rsid w:val="0408629C"/>
    <w:rsid w:val="04091D7D"/>
    <w:rsid w:val="040A1C06"/>
    <w:rsid w:val="040A7860"/>
    <w:rsid w:val="040C1F23"/>
    <w:rsid w:val="040D69D0"/>
    <w:rsid w:val="040E2691"/>
    <w:rsid w:val="040E6D4D"/>
    <w:rsid w:val="041070D6"/>
    <w:rsid w:val="0413688B"/>
    <w:rsid w:val="04137919"/>
    <w:rsid w:val="04151885"/>
    <w:rsid w:val="041553F2"/>
    <w:rsid w:val="04170EC9"/>
    <w:rsid w:val="0418522B"/>
    <w:rsid w:val="041B6336"/>
    <w:rsid w:val="041C472B"/>
    <w:rsid w:val="041C7605"/>
    <w:rsid w:val="041D507A"/>
    <w:rsid w:val="041E0359"/>
    <w:rsid w:val="041F29B9"/>
    <w:rsid w:val="041F2F4F"/>
    <w:rsid w:val="04252AD0"/>
    <w:rsid w:val="042859DB"/>
    <w:rsid w:val="04290705"/>
    <w:rsid w:val="042928C0"/>
    <w:rsid w:val="042B09CC"/>
    <w:rsid w:val="042B3B79"/>
    <w:rsid w:val="042C644E"/>
    <w:rsid w:val="042D1C60"/>
    <w:rsid w:val="042E5F62"/>
    <w:rsid w:val="042E6B90"/>
    <w:rsid w:val="04323E79"/>
    <w:rsid w:val="04343994"/>
    <w:rsid w:val="04345D29"/>
    <w:rsid w:val="0437530F"/>
    <w:rsid w:val="0439409F"/>
    <w:rsid w:val="04395488"/>
    <w:rsid w:val="043A2AA0"/>
    <w:rsid w:val="043B3CDF"/>
    <w:rsid w:val="043C5D3E"/>
    <w:rsid w:val="04401B02"/>
    <w:rsid w:val="04463B1C"/>
    <w:rsid w:val="04474739"/>
    <w:rsid w:val="04481F9A"/>
    <w:rsid w:val="04493422"/>
    <w:rsid w:val="044A0494"/>
    <w:rsid w:val="044D76FE"/>
    <w:rsid w:val="045034DF"/>
    <w:rsid w:val="04521D7F"/>
    <w:rsid w:val="045409D7"/>
    <w:rsid w:val="04560FCD"/>
    <w:rsid w:val="045844D8"/>
    <w:rsid w:val="045B5ECA"/>
    <w:rsid w:val="045D0FA3"/>
    <w:rsid w:val="045E4ABA"/>
    <w:rsid w:val="045E4B88"/>
    <w:rsid w:val="045E6D41"/>
    <w:rsid w:val="045F3430"/>
    <w:rsid w:val="0461171A"/>
    <w:rsid w:val="04623064"/>
    <w:rsid w:val="04640262"/>
    <w:rsid w:val="04653430"/>
    <w:rsid w:val="04670AAB"/>
    <w:rsid w:val="04696B6E"/>
    <w:rsid w:val="04697969"/>
    <w:rsid w:val="046A0612"/>
    <w:rsid w:val="046B00BA"/>
    <w:rsid w:val="046C5D5C"/>
    <w:rsid w:val="046C72FE"/>
    <w:rsid w:val="046D0FF5"/>
    <w:rsid w:val="046F6344"/>
    <w:rsid w:val="04701052"/>
    <w:rsid w:val="04702B4A"/>
    <w:rsid w:val="047112B8"/>
    <w:rsid w:val="04722DF4"/>
    <w:rsid w:val="047246E8"/>
    <w:rsid w:val="047341A8"/>
    <w:rsid w:val="04753010"/>
    <w:rsid w:val="04755931"/>
    <w:rsid w:val="04763CD4"/>
    <w:rsid w:val="047673A8"/>
    <w:rsid w:val="04787809"/>
    <w:rsid w:val="047A794C"/>
    <w:rsid w:val="047B537A"/>
    <w:rsid w:val="047C52AC"/>
    <w:rsid w:val="047E6F81"/>
    <w:rsid w:val="047F46E1"/>
    <w:rsid w:val="04803DA9"/>
    <w:rsid w:val="04813997"/>
    <w:rsid w:val="04824CAD"/>
    <w:rsid w:val="04826EB9"/>
    <w:rsid w:val="04834347"/>
    <w:rsid w:val="04851CEE"/>
    <w:rsid w:val="04873A5C"/>
    <w:rsid w:val="0487456B"/>
    <w:rsid w:val="048B4202"/>
    <w:rsid w:val="048C3D41"/>
    <w:rsid w:val="048D5A89"/>
    <w:rsid w:val="049166B5"/>
    <w:rsid w:val="0492395E"/>
    <w:rsid w:val="049275B7"/>
    <w:rsid w:val="049336AC"/>
    <w:rsid w:val="04941CB9"/>
    <w:rsid w:val="04955ADE"/>
    <w:rsid w:val="04957770"/>
    <w:rsid w:val="0496739D"/>
    <w:rsid w:val="0498648C"/>
    <w:rsid w:val="049C342A"/>
    <w:rsid w:val="049F2C9D"/>
    <w:rsid w:val="049F469A"/>
    <w:rsid w:val="04A00FA1"/>
    <w:rsid w:val="04A01B83"/>
    <w:rsid w:val="04A13BED"/>
    <w:rsid w:val="04A65F70"/>
    <w:rsid w:val="04A8095D"/>
    <w:rsid w:val="04AA49EA"/>
    <w:rsid w:val="04AB4208"/>
    <w:rsid w:val="04AB669A"/>
    <w:rsid w:val="04AD44C3"/>
    <w:rsid w:val="04B219FF"/>
    <w:rsid w:val="04B541AB"/>
    <w:rsid w:val="04B76A7C"/>
    <w:rsid w:val="04BA45CA"/>
    <w:rsid w:val="04BB1B9B"/>
    <w:rsid w:val="04C03745"/>
    <w:rsid w:val="04C11096"/>
    <w:rsid w:val="04C37EB5"/>
    <w:rsid w:val="04C767FF"/>
    <w:rsid w:val="04C82216"/>
    <w:rsid w:val="04C84B9D"/>
    <w:rsid w:val="04C97639"/>
    <w:rsid w:val="04CE3B45"/>
    <w:rsid w:val="04CF7732"/>
    <w:rsid w:val="04D017AC"/>
    <w:rsid w:val="04D1607C"/>
    <w:rsid w:val="04D238D1"/>
    <w:rsid w:val="04D36811"/>
    <w:rsid w:val="04D458B0"/>
    <w:rsid w:val="04D62131"/>
    <w:rsid w:val="04D85EAF"/>
    <w:rsid w:val="04D94FB4"/>
    <w:rsid w:val="04DA67F3"/>
    <w:rsid w:val="04DD422B"/>
    <w:rsid w:val="04DD52FA"/>
    <w:rsid w:val="04E20C38"/>
    <w:rsid w:val="04E21EEF"/>
    <w:rsid w:val="04E44D13"/>
    <w:rsid w:val="04E53104"/>
    <w:rsid w:val="04E76166"/>
    <w:rsid w:val="04E85E52"/>
    <w:rsid w:val="04E9183F"/>
    <w:rsid w:val="04EA17A1"/>
    <w:rsid w:val="04EC4C59"/>
    <w:rsid w:val="04EC5433"/>
    <w:rsid w:val="04EC5D6A"/>
    <w:rsid w:val="04EC6EB2"/>
    <w:rsid w:val="04ED0F8C"/>
    <w:rsid w:val="04F2224D"/>
    <w:rsid w:val="04F41DBA"/>
    <w:rsid w:val="04F54AD6"/>
    <w:rsid w:val="04F77812"/>
    <w:rsid w:val="04FA471A"/>
    <w:rsid w:val="04FB25C1"/>
    <w:rsid w:val="04FC642D"/>
    <w:rsid w:val="050114C1"/>
    <w:rsid w:val="05023F6F"/>
    <w:rsid w:val="050379E2"/>
    <w:rsid w:val="050438FE"/>
    <w:rsid w:val="05052F62"/>
    <w:rsid w:val="05054034"/>
    <w:rsid w:val="050627B7"/>
    <w:rsid w:val="05066984"/>
    <w:rsid w:val="05072E1F"/>
    <w:rsid w:val="05080FDB"/>
    <w:rsid w:val="05085838"/>
    <w:rsid w:val="05087423"/>
    <w:rsid w:val="050E484C"/>
    <w:rsid w:val="050F44B5"/>
    <w:rsid w:val="0512062C"/>
    <w:rsid w:val="05126D99"/>
    <w:rsid w:val="05127E97"/>
    <w:rsid w:val="051420A3"/>
    <w:rsid w:val="05155776"/>
    <w:rsid w:val="05172C06"/>
    <w:rsid w:val="05174995"/>
    <w:rsid w:val="05181271"/>
    <w:rsid w:val="051819C8"/>
    <w:rsid w:val="0519326C"/>
    <w:rsid w:val="051A66E9"/>
    <w:rsid w:val="051A6A15"/>
    <w:rsid w:val="051B53B1"/>
    <w:rsid w:val="051D7A67"/>
    <w:rsid w:val="051F6361"/>
    <w:rsid w:val="052109CE"/>
    <w:rsid w:val="05227E01"/>
    <w:rsid w:val="052300DC"/>
    <w:rsid w:val="05235E22"/>
    <w:rsid w:val="052375AF"/>
    <w:rsid w:val="0524493C"/>
    <w:rsid w:val="05251932"/>
    <w:rsid w:val="05270643"/>
    <w:rsid w:val="052A573A"/>
    <w:rsid w:val="052B58AE"/>
    <w:rsid w:val="052C2569"/>
    <w:rsid w:val="052C6293"/>
    <w:rsid w:val="052D00F1"/>
    <w:rsid w:val="052E5152"/>
    <w:rsid w:val="05300245"/>
    <w:rsid w:val="0530162D"/>
    <w:rsid w:val="05305C75"/>
    <w:rsid w:val="0532242C"/>
    <w:rsid w:val="053263BB"/>
    <w:rsid w:val="05327433"/>
    <w:rsid w:val="0537526C"/>
    <w:rsid w:val="053C15AA"/>
    <w:rsid w:val="053D62CF"/>
    <w:rsid w:val="053F5072"/>
    <w:rsid w:val="05400E4C"/>
    <w:rsid w:val="05440495"/>
    <w:rsid w:val="054A4A16"/>
    <w:rsid w:val="054A6F4C"/>
    <w:rsid w:val="054F62EE"/>
    <w:rsid w:val="055018A7"/>
    <w:rsid w:val="05546D3C"/>
    <w:rsid w:val="05554615"/>
    <w:rsid w:val="05555358"/>
    <w:rsid w:val="055559E3"/>
    <w:rsid w:val="055917CA"/>
    <w:rsid w:val="055E5DEC"/>
    <w:rsid w:val="0560192A"/>
    <w:rsid w:val="0560444B"/>
    <w:rsid w:val="05685D9A"/>
    <w:rsid w:val="05696DA9"/>
    <w:rsid w:val="05697EA5"/>
    <w:rsid w:val="056A65CD"/>
    <w:rsid w:val="056B21CD"/>
    <w:rsid w:val="056B3E72"/>
    <w:rsid w:val="056D742B"/>
    <w:rsid w:val="0570038D"/>
    <w:rsid w:val="057005E1"/>
    <w:rsid w:val="0572371D"/>
    <w:rsid w:val="05751250"/>
    <w:rsid w:val="05756C73"/>
    <w:rsid w:val="057670DB"/>
    <w:rsid w:val="057A221E"/>
    <w:rsid w:val="057A3855"/>
    <w:rsid w:val="057B5A34"/>
    <w:rsid w:val="057D552D"/>
    <w:rsid w:val="057E2A24"/>
    <w:rsid w:val="058003E6"/>
    <w:rsid w:val="05800C67"/>
    <w:rsid w:val="05806E8E"/>
    <w:rsid w:val="058234D5"/>
    <w:rsid w:val="05827D33"/>
    <w:rsid w:val="05857553"/>
    <w:rsid w:val="058670BF"/>
    <w:rsid w:val="0586735E"/>
    <w:rsid w:val="05957518"/>
    <w:rsid w:val="059579BA"/>
    <w:rsid w:val="059609B0"/>
    <w:rsid w:val="05966CA2"/>
    <w:rsid w:val="05970E05"/>
    <w:rsid w:val="05990749"/>
    <w:rsid w:val="0599299F"/>
    <w:rsid w:val="05994E8E"/>
    <w:rsid w:val="059C6B46"/>
    <w:rsid w:val="059D39B5"/>
    <w:rsid w:val="059F7402"/>
    <w:rsid w:val="05A024AB"/>
    <w:rsid w:val="05A40BB8"/>
    <w:rsid w:val="05A61D44"/>
    <w:rsid w:val="05A63143"/>
    <w:rsid w:val="05A73918"/>
    <w:rsid w:val="05A81F54"/>
    <w:rsid w:val="05AB5388"/>
    <w:rsid w:val="05AC11A1"/>
    <w:rsid w:val="05AD0EBF"/>
    <w:rsid w:val="05AE06FD"/>
    <w:rsid w:val="05AE0890"/>
    <w:rsid w:val="05B02B61"/>
    <w:rsid w:val="05B24865"/>
    <w:rsid w:val="05B35EF9"/>
    <w:rsid w:val="05B66E74"/>
    <w:rsid w:val="05B76B21"/>
    <w:rsid w:val="05B952C2"/>
    <w:rsid w:val="05BA3B20"/>
    <w:rsid w:val="05BB2D60"/>
    <w:rsid w:val="05BD51E7"/>
    <w:rsid w:val="05BF65D8"/>
    <w:rsid w:val="05C15454"/>
    <w:rsid w:val="05C1570E"/>
    <w:rsid w:val="05C20D74"/>
    <w:rsid w:val="05C66868"/>
    <w:rsid w:val="05C73083"/>
    <w:rsid w:val="05CA2AB2"/>
    <w:rsid w:val="05CB09C8"/>
    <w:rsid w:val="05CB5A4B"/>
    <w:rsid w:val="05CC4C4E"/>
    <w:rsid w:val="05CC4F3F"/>
    <w:rsid w:val="05CF5A8F"/>
    <w:rsid w:val="05D2715F"/>
    <w:rsid w:val="05D3525B"/>
    <w:rsid w:val="05D35F06"/>
    <w:rsid w:val="05D37EF2"/>
    <w:rsid w:val="05D42B4E"/>
    <w:rsid w:val="05D46B58"/>
    <w:rsid w:val="05D603E7"/>
    <w:rsid w:val="05D74329"/>
    <w:rsid w:val="05D84A6B"/>
    <w:rsid w:val="05D84EA3"/>
    <w:rsid w:val="05D905EA"/>
    <w:rsid w:val="05DB660E"/>
    <w:rsid w:val="05DC5F9C"/>
    <w:rsid w:val="05DD26FD"/>
    <w:rsid w:val="05DF1F78"/>
    <w:rsid w:val="05E11B21"/>
    <w:rsid w:val="05E27322"/>
    <w:rsid w:val="05E30EAF"/>
    <w:rsid w:val="05E331AD"/>
    <w:rsid w:val="05E555E4"/>
    <w:rsid w:val="05E56913"/>
    <w:rsid w:val="05E570A3"/>
    <w:rsid w:val="05E71289"/>
    <w:rsid w:val="05E7372E"/>
    <w:rsid w:val="05E94733"/>
    <w:rsid w:val="05EB260C"/>
    <w:rsid w:val="05EB3AC1"/>
    <w:rsid w:val="05EC3983"/>
    <w:rsid w:val="05EF4921"/>
    <w:rsid w:val="05EF7C92"/>
    <w:rsid w:val="05F06DD8"/>
    <w:rsid w:val="05F44A4F"/>
    <w:rsid w:val="05F646F0"/>
    <w:rsid w:val="05F65165"/>
    <w:rsid w:val="05F70673"/>
    <w:rsid w:val="05FA3B9B"/>
    <w:rsid w:val="05FC39C4"/>
    <w:rsid w:val="06033DE0"/>
    <w:rsid w:val="06056D43"/>
    <w:rsid w:val="060806D8"/>
    <w:rsid w:val="06091623"/>
    <w:rsid w:val="060C1FB3"/>
    <w:rsid w:val="060C604E"/>
    <w:rsid w:val="060D231A"/>
    <w:rsid w:val="060F7EE3"/>
    <w:rsid w:val="06100D33"/>
    <w:rsid w:val="06150B03"/>
    <w:rsid w:val="06152DAB"/>
    <w:rsid w:val="061610D9"/>
    <w:rsid w:val="061965A9"/>
    <w:rsid w:val="061B0D20"/>
    <w:rsid w:val="061E0654"/>
    <w:rsid w:val="061E0A7F"/>
    <w:rsid w:val="061F3F2F"/>
    <w:rsid w:val="061F6F0C"/>
    <w:rsid w:val="06212503"/>
    <w:rsid w:val="06217B59"/>
    <w:rsid w:val="0624352F"/>
    <w:rsid w:val="06261DC2"/>
    <w:rsid w:val="062847C9"/>
    <w:rsid w:val="062C3C8F"/>
    <w:rsid w:val="062E0A9A"/>
    <w:rsid w:val="062F68B9"/>
    <w:rsid w:val="063125B7"/>
    <w:rsid w:val="06316B8E"/>
    <w:rsid w:val="06330417"/>
    <w:rsid w:val="06337B88"/>
    <w:rsid w:val="0634509A"/>
    <w:rsid w:val="06346AAC"/>
    <w:rsid w:val="06353F45"/>
    <w:rsid w:val="06354BA9"/>
    <w:rsid w:val="063E7566"/>
    <w:rsid w:val="06411898"/>
    <w:rsid w:val="06432E0F"/>
    <w:rsid w:val="064365F5"/>
    <w:rsid w:val="0645253D"/>
    <w:rsid w:val="06455A8F"/>
    <w:rsid w:val="06480B08"/>
    <w:rsid w:val="064A5C7B"/>
    <w:rsid w:val="064B4339"/>
    <w:rsid w:val="064D2D9A"/>
    <w:rsid w:val="064D2EE0"/>
    <w:rsid w:val="064F1652"/>
    <w:rsid w:val="06555460"/>
    <w:rsid w:val="06557F70"/>
    <w:rsid w:val="06576DD4"/>
    <w:rsid w:val="06577132"/>
    <w:rsid w:val="06583B0B"/>
    <w:rsid w:val="065E3712"/>
    <w:rsid w:val="065E7FB5"/>
    <w:rsid w:val="0660580D"/>
    <w:rsid w:val="06615A5F"/>
    <w:rsid w:val="06632599"/>
    <w:rsid w:val="06646E88"/>
    <w:rsid w:val="06691AD3"/>
    <w:rsid w:val="066943A3"/>
    <w:rsid w:val="06696C2F"/>
    <w:rsid w:val="066A002F"/>
    <w:rsid w:val="066A163B"/>
    <w:rsid w:val="066B5438"/>
    <w:rsid w:val="066C1BC8"/>
    <w:rsid w:val="066F5C4B"/>
    <w:rsid w:val="066F730A"/>
    <w:rsid w:val="067007D5"/>
    <w:rsid w:val="06710B2C"/>
    <w:rsid w:val="06734239"/>
    <w:rsid w:val="06746FFA"/>
    <w:rsid w:val="067934E2"/>
    <w:rsid w:val="067A5A90"/>
    <w:rsid w:val="067D0CD0"/>
    <w:rsid w:val="067D2C7C"/>
    <w:rsid w:val="067D4F9A"/>
    <w:rsid w:val="0680156F"/>
    <w:rsid w:val="06822AF2"/>
    <w:rsid w:val="068243EE"/>
    <w:rsid w:val="06851B76"/>
    <w:rsid w:val="068527A1"/>
    <w:rsid w:val="06867B7E"/>
    <w:rsid w:val="06885AE4"/>
    <w:rsid w:val="06891F57"/>
    <w:rsid w:val="06892EF9"/>
    <w:rsid w:val="068B3A9D"/>
    <w:rsid w:val="068C243E"/>
    <w:rsid w:val="06902125"/>
    <w:rsid w:val="06903590"/>
    <w:rsid w:val="06922503"/>
    <w:rsid w:val="069246ED"/>
    <w:rsid w:val="06951410"/>
    <w:rsid w:val="069545DD"/>
    <w:rsid w:val="06956E7F"/>
    <w:rsid w:val="06962891"/>
    <w:rsid w:val="06992F97"/>
    <w:rsid w:val="069967D5"/>
    <w:rsid w:val="069A1E28"/>
    <w:rsid w:val="069A2921"/>
    <w:rsid w:val="069A7EA2"/>
    <w:rsid w:val="069E5147"/>
    <w:rsid w:val="069F3D4A"/>
    <w:rsid w:val="069F4227"/>
    <w:rsid w:val="069F5B0D"/>
    <w:rsid w:val="06A003F5"/>
    <w:rsid w:val="06A055BF"/>
    <w:rsid w:val="06A1786E"/>
    <w:rsid w:val="06A27185"/>
    <w:rsid w:val="06A35CB9"/>
    <w:rsid w:val="06A547DF"/>
    <w:rsid w:val="06A56E4B"/>
    <w:rsid w:val="06A62D2C"/>
    <w:rsid w:val="06A70604"/>
    <w:rsid w:val="06A975A8"/>
    <w:rsid w:val="06AE2E2A"/>
    <w:rsid w:val="06B06DC3"/>
    <w:rsid w:val="06B2089C"/>
    <w:rsid w:val="06B24552"/>
    <w:rsid w:val="06B33AEF"/>
    <w:rsid w:val="06B6154B"/>
    <w:rsid w:val="06B818CD"/>
    <w:rsid w:val="06B90952"/>
    <w:rsid w:val="06BC6193"/>
    <w:rsid w:val="06C164F9"/>
    <w:rsid w:val="06C21A1C"/>
    <w:rsid w:val="06C254A2"/>
    <w:rsid w:val="06C27EB6"/>
    <w:rsid w:val="06C37CF8"/>
    <w:rsid w:val="06C54509"/>
    <w:rsid w:val="06C62B73"/>
    <w:rsid w:val="06C947A6"/>
    <w:rsid w:val="06CA59E7"/>
    <w:rsid w:val="06CD4DE1"/>
    <w:rsid w:val="06CE0BA0"/>
    <w:rsid w:val="06CF60FF"/>
    <w:rsid w:val="06D12F55"/>
    <w:rsid w:val="06D17FD4"/>
    <w:rsid w:val="06D27B54"/>
    <w:rsid w:val="06D61E24"/>
    <w:rsid w:val="06D70545"/>
    <w:rsid w:val="06D82A59"/>
    <w:rsid w:val="06DB44BC"/>
    <w:rsid w:val="06DD27C9"/>
    <w:rsid w:val="06DD7B89"/>
    <w:rsid w:val="06DF5289"/>
    <w:rsid w:val="06E20E97"/>
    <w:rsid w:val="06E2635F"/>
    <w:rsid w:val="06E63F0B"/>
    <w:rsid w:val="06E749A3"/>
    <w:rsid w:val="06E76619"/>
    <w:rsid w:val="06E80CA4"/>
    <w:rsid w:val="06E9554F"/>
    <w:rsid w:val="06EC1918"/>
    <w:rsid w:val="06EC1AD8"/>
    <w:rsid w:val="06F2356F"/>
    <w:rsid w:val="06F52D55"/>
    <w:rsid w:val="06F9193C"/>
    <w:rsid w:val="06FA1E37"/>
    <w:rsid w:val="06FC734A"/>
    <w:rsid w:val="0700303F"/>
    <w:rsid w:val="0700439B"/>
    <w:rsid w:val="070110B9"/>
    <w:rsid w:val="070530E1"/>
    <w:rsid w:val="070C09D8"/>
    <w:rsid w:val="070C1A9C"/>
    <w:rsid w:val="070F0A2A"/>
    <w:rsid w:val="070F7E26"/>
    <w:rsid w:val="07123877"/>
    <w:rsid w:val="071471F7"/>
    <w:rsid w:val="07173020"/>
    <w:rsid w:val="07176EC8"/>
    <w:rsid w:val="07185803"/>
    <w:rsid w:val="07194E70"/>
    <w:rsid w:val="071E6EEB"/>
    <w:rsid w:val="07211B6C"/>
    <w:rsid w:val="07222D6C"/>
    <w:rsid w:val="07271360"/>
    <w:rsid w:val="07271D2B"/>
    <w:rsid w:val="072738CA"/>
    <w:rsid w:val="07294EDB"/>
    <w:rsid w:val="072C560F"/>
    <w:rsid w:val="072D0907"/>
    <w:rsid w:val="07334696"/>
    <w:rsid w:val="0733768F"/>
    <w:rsid w:val="0736715D"/>
    <w:rsid w:val="0738100A"/>
    <w:rsid w:val="07382FD2"/>
    <w:rsid w:val="073E73ED"/>
    <w:rsid w:val="073F251D"/>
    <w:rsid w:val="074037DD"/>
    <w:rsid w:val="074379BD"/>
    <w:rsid w:val="07455F59"/>
    <w:rsid w:val="07460369"/>
    <w:rsid w:val="07462FEF"/>
    <w:rsid w:val="074661FE"/>
    <w:rsid w:val="07477D55"/>
    <w:rsid w:val="07480805"/>
    <w:rsid w:val="074A330F"/>
    <w:rsid w:val="074B46CF"/>
    <w:rsid w:val="074D6608"/>
    <w:rsid w:val="074D7773"/>
    <w:rsid w:val="074E5E39"/>
    <w:rsid w:val="074F51AA"/>
    <w:rsid w:val="07504ECA"/>
    <w:rsid w:val="07544E18"/>
    <w:rsid w:val="07552099"/>
    <w:rsid w:val="0757329A"/>
    <w:rsid w:val="0757638A"/>
    <w:rsid w:val="07593956"/>
    <w:rsid w:val="075B418C"/>
    <w:rsid w:val="075E0085"/>
    <w:rsid w:val="075F3614"/>
    <w:rsid w:val="076013E2"/>
    <w:rsid w:val="076079F8"/>
    <w:rsid w:val="0761774E"/>
    <w:rsid w:val="07624DF9"/>
    <w:rsid w:val="0763152B"/>
    <w:rsid w:val="07640A09"/>
    <w:rsid w:val="07644EDF"/>
    <w:rsid w:val="076527EC"/>
    <w:rsid w:val="0765785A"/>
    <w:rsid w:val="0766552B"/>
    <w:rsid w:val="076677E8"/>
    <w:rsid w:val="07670BA7"/>
    <w:rsid w:val="07694ED2"/>
    <w:rsid w:val="076D05C8"/>
    <w:rsid w:val="076E4315"/>
    <w:rsid w:val="077541D4"/>
    <w:rsid w:val="0775519A"/>
    <w:rsid w:val="07765331"/>
    <w:rsid w:val="0777550D"/>
    <w:rsid w:val="077A5E0F"/>
    <w:rsid w:val="077C31BC"/>
    <w:rsid w:val="077F1FA2"/>
    <w:rsid w:val="078004E2"/>
    <w:rsid w:val="07805D61"/>
    <w:rsid w:val="07812A37"/>
    <w:rsid w:val="07820706"/>
    <w:rsid w:val="0784330E"/>
    <w:rsid w:val="07853D89"/>
    <w:rsid w:val="07860640"/>
    <w:rsid w:val="078A2329"/>
    <w:rsid w:val="078B1FCA"/>
    <w:rsid w:val="078D0968"/>
    <w:rsid w:val="078E2888"/>
    <w:rsid w:val="078E7DB1"/>
    <w:rsid w:val="079117FE"/>
    <w:rsid w:val="07923AB5"/>
    <w:rsid w:val="07930389"/>
    <w:rsid w:val="07943EC4"/>
    <w:rsid w:val="079C246E"/>
    <w:rsid w:val="079E12C7"/>
    <w:rsid w:val="079F34DE"/>
    <w:rsid w:val="079F47C5"/>
    <w:rsid w:val="07A00E06"/>
    <w:rsid w:val="07A10622"/>
    <w:rsid w:val="07A17CB3"/>
    <w:rsid w:val="07A217F5"/>
    <w:rsid w:val="07A310BD"/>
    <w:rsid w:val="07A42BEC"/>
    <w:rsid w:val="07A506AB"/>
    <w:rsid w:val="07AB117A"/>
    <w:rsid w:val="07AB125B"/>
    <w:rsid w:val="07AB625E"/>
    <w:rsid w:val="07AE09C9"/>
    <w:rsid w:val="07AF7E71"/>
    <w:rsid w:val="07B06E51"/>
    <w:rsid w:val="07B61196"/>
    <w:rsid w:val="07B7279E"/>
    <w:rsid w:val="07BA358F"/>
    <w:rsid w:val="07BA7CC1"/>
    <w:rsid w:val="07BB51D6"/>
    <w:rsid w:val="07BE4F00"/>
    <w:rsid w:val="07BF2B60"/>
    <w:rsid w:val="07BF6ECD"/>
    <w:rsid w:val="07C33226"/>
    <w:rsid w:val="07C378EA"/>
    <w:rsid w:val="07C64F2B"/>
    <w:rsid w:val="07C653B3"/>
    <w:rsid w:val="07C67A8F"/>
    <w:rsid w:val="07C73866"/>
    <w:rsid w:val="07C741C9"/>
    <w:rsid w:val="07C840AD"/>
    <w:rsid w:val="07C86E2D"/>
    <w:rsid w:val="07C90445"/>
    <w:rsid w:val="07CC60DD"/>
    <w:rsid w:val="07CD1ECD"/>
    <w:rsid w:val="07CF45EA"/>
    <w:rsid w:val="07D30450"/>
    <w:rsid w:val="07D362DE"/>
    <w:rsid w:val="07D45573"/>
    <w:rsid w:val="07D540B0"/>
    <w:rsid w:val="07D82BF4"/>
    <w:rsid w:val="07DA4D2A"/>
    <w:rsid w:val="07DB2CD2"/>
    <w:rsid w:val="07DD3991"/>
    <w:rsid w:val="07E10188"/>
    <w:rsid w:val="07E600A1"/>
    <w:rsid w:val="07E70AAD"/>
    <w:rsid w:val="07E840BB"/>
    <w:rsid w:val="07EB7250"/>
    <w:rsid w:val="07EE486E"/>
    <w:rsid w:val="07F13584"/>
    <w:rsid w:val="07F13E6C"/>
    <w:rsid w:val="07F24481"/>
    <w:rsid w:val="07F82590"/>
    <w:rsid w:val="07F907D2"/>
    <w:rsid w:val="07F9186A"/>
    <w:rsid w:val="07FA139A"/>
    <w:rsid w:val="07FB3112"/>
    <w:rsid w:val="07FB350F"/>
    <w:rsid w:val="07FB4EFF"/>
    <w:rsid w:val="07FF3548"/>
    <w:rsid w:val="0801425C"/>
    <w:rsid w:val="08042942"/>
    <w:rsid w:val="080442D5"/>
    <w:rsid w:val="08046CB5"/>
    <w:rsid w:val="08052ABC"/>
    <w:rsid w:val="080E4DCA"/>
    <w:rsid w:val="0812376B"/>
    <w:rsid w:val="08124A33"/>
    <w:rsid w:val="0813412E"/>
    <w:rsid w:val="08141F81"/>
    <w:rsid w:val="08143095"/>
    <w:rsid w:val="081616CD"/>
    <w:rsid w:val="08161FA7"/>
    <w:rsid w:val="0816363A"/>
    <w:rsid w:val="08172E54"/>
    <w:rsid w:val="08187C5E"/>
    <w:rsid w:val="081B78F7"/>
    <w:rsid w:val="081F06C2"/>
    <w:rsid w:val="08217C72"/>
    <w:rsid w:val="08262969"/>
    <w:rsid w:val="08275488"/>
    <w:rsid w:val="082A31CD"/>
    <w:rsid w:val="082C4A08"/>
    <w:rsid w:val="082C6531"/>
    <w:rsid w:val="082E4255"/>
    <w:rsid w:val="08312AF3"/>
    <w:rsid w:val="083270FF"/>
    <w:rsid w:val="08341A54"/>
    <w:rsid w:val="083602D2"/>
    <w:rsid w:val="08363852"/>
    <w:rsid w:val="083676B3"/>
    <w:rsid w:val="083A25D1"/>
    <w:rsid w:val="083A2BF6"/>
    <w:rsid w:val="083A455B"/>
    <w:rsid w:val="083B48DA"/>
    <w:rsid w:val="083B569C"/>
    <w:rsid w:val="083C025B"/>
    <w:rsid w:val="083F0824"/>
    <w:rsid w:val="083F1CA2"/>
    <w:rsid w:val="084A7DED"/>
    <w:rsid w:val="084B5BE8"/>
    <w:rsid w:val="084E7D57"/>
    <w:rsid w:val="0851151D"/>
    <w:rsid w:val="08547859"/>
    <w:rsid w:val="085509A5"/>
    <w:rsid w:val="08570E9A"/>
    <w:rsid w:val="085907E9"/>
    <w:rsid w:val="085913DD"/>
    <w:rsid w:val="085C049A"/>
    <w:rsid w:val="0864358D"/>
    <w:rsid w:val="086D347E"/>
    <w:rsid w:val="08703730"/>
    <w:rsid w:val="08712003"/>
    <w:rsid w:val="0876597F"/>
    <w:rsid w:val="08781512"/>
    <w:rsid w:val="08782249"/>
    <w:rsid w:val="0879574F"/>
    <w:rsid w:val="087D146D"/>
    <w:rsid w:val="087D3C25"/>
    <w:rsid w:val="087D64D5"/>
    <w:rsid w:val="08803E28"/>
    <w:rsid w:val="08807FEB"/>
    <w:rsid w:val="08821D09"/>
    <w:rsid w:val="08873E28"/>
    <w:rsid w:val="088856FE"/>
    <w:rsid w:val="08886923"/>
    <w:rsid w:val="088A3D1D"/>
    <w:rsid w:val="088A5095"/>
    <w:rsid w:val="088C5119"/>
    <w:rsid w:val="08900992"/>
    <w:rsid w:val="0891383F"/>
    <w:rsid w:val="08932B83"/>
    <w:rsid w:val="08944606"/>
    <w:rsid w:val="08987BF7"/>
    <w:rsid w:val="089D1936"/>
    <w:rsid w:val="089E6DB2"/>
    <w:rsid w:val="08A222BD"/>
    <w:rsid w:val="08A44D04"/>
    <w:rsid w:val="08A71D03"/>
    <w:rsid w:val="08A87E18"/>
    <w:rsid w:val="08B0611B"/>
    <w:rsid w:val="08B3485D"/>
    <w:rsid w:val="08B37F13"/>
    <w:rsid w:val="08B531D0"/>
    <w:rsid w:val="08B713F9"/>
    <w:rsid w:val="08BC704B"/>
    <w:rsid w:val="08BE7FDD"/>
    <w:rsid w:val="08BF785B"/>
    <w:rsid w:val="08BF7D3C"/>
    <w:rsid w:val="08C0764A"/>
    <w:rsid w:val="08C24ABD"/>
    <w:rsid w:val="08C31B9A"/>
    <w:rsid w:val="08C31E18"/>
    <w:rsid w:val="08C37BC2"/>
    <w:rsid w:val="08C62BBB"/>
    <w:rsid w:val="08C633DA"/>
    <w:rsid w:val="08C6617F"/>
    <w:rsid w:val="08C71150"/>
    <w:rsid w:val="08C72679"/>
    <w:rsid w:val="08C86357"/>
    <w:rsid w:val="08C90186"/>
    <w:rsid w:val="08CC3E55"/>
    <w:rsid w:val="08CE385C"/>
    <w:rsid w:val="08D12C6F"/>
    <w:rsid w:val="08D14B7F"/>
    <w:rsid w:val="08D4649D"/>
    <w:rsid w:val="08D53C3B"/>
    <w:rsid w:val="08D8356B"/>
    <w:rsid w:val="08DB35BF"/>
    <w:rsid w:val="08DD05CC"/>
    <w:rsid w:val="08DD0FF8"/>
    <w:rsid w:val="08E241A8"/>
    <w:rsid w:val="08E41DEC"/>
    <w:rsid w:val="08E6123A"/>
    <w:rsid w:val="08E628AC"/>
    <w:rsid w:val="08E86CAA"/>
    <w:rsid w:val="08E9529C"/>
    <w:rsid w:val="08E96DFD"/>
    <w:rsid w:val="08E97642"/>
    <w:rsid w:val="08EA19F6"/>
    <w:rsid w:val="08EA2F8C"/>
    <w:rsid w:val="08EA75CB"/>
    <w:rsid w:val="08F11E6D"/>
    <w:rsid w:val="08F25D1E"/>
    <w:rsid w:val="08F27B00"/>
    <w:rsid w:val="08F62494"/>
    <w:rsid w:val="08F62866"/>
    <w:rsid w:val="08F669CC"/>
    <w:rsid w:val="08F80A58"/>
    <w:rsid w:val="08F82872"/>
    <w:rsid w:val="08F87172"/>
    <w:rsid w:val="08FA5814"/>
    <w:rsid w:val="08FB6850"/>
    <w:rsid w:val="08FD3F85"/>
    <w:rsid w:val="08FF4175"/>
    <w:rsid w:val="09024885"/>
    <w:rsid w:val="09080BD5"/>
    <w:rsid w:val="090827AE"/>
    <w:rsid w:val="0909138E"/>
    <w:rsid w:val="090B5CCD"/>
    <w:rsid w:val="090F795E"/>
    <w:rsid w:val="09105624"/>
    <w:rsid w:val="09110191"/>
    <w:rsid w:val="09111CA3"/>
    <w:rsid w:val="09112E87"/>
    <w:rsid w:val="0913372D"/>
    <w:rsid w:val="09150BC0"/>
    <w:rsid w:val="091638E6"/>
    <w:rsid w:val="0917118B"/>
    <w:rsid w:val="091842A4"/>
    <w:rsid w:val="091E226D"/>
    <w:rsid w:val="091E5E77"/>
    <w:rsid w:val="091F2C64"/>
    <w:rsid w:val="091F35A1"/>
    <w:rsid w:val="091F7729"/>
    <w:rsid w:val="09243B31"/>
    <w:rsid w:val="092509BE"/>
    <w:rsid w:val="092574D3"/>
    <w:rsid w:val="092D3934"/>
    <w:rsid w:val="092E3AC3"/>
    <w:rsid w:val="09327A91"/>
    <w:rsid w:val="0933016C"/>
    <w:rsid w:val="09335BAB"/>
    <w:rsid w:val="09341E41"/>
    <w:rsid w:val="09342D97"/>
    <w:rsid w:val="09344F1C"/>
    <w:rsid w:val="093460C6"/>
    <w:rsid w:val="09356EA9"/>
    <w:rsid w:val="093608E6"/>
    <w:rsid w:val="09375DD8"/>
    <w:rsid w:val="09391213"/>
    <w:rsid w:val="093C3247"/>
    <w:rsid w:val="09470275"/>
    <w:rsid w:val="094711A8"/>
    <w:rsid w:val="09494349"/>
    <w:rsid w:val="094C550D"/>
    <w:rsid w:val="094D71E4"/>
    <w:rsid w:val="095114B4"/>
    <w:rsid w:val="09514A12"/>
    <w:rsid w:val="09547652"/>
    <w:rsid w:val="09560C04"/>
    <w:rsid w:val="095806C2"/>
    <w:rsid w:val="095A3896"/>
    <w:rsid w:val="095D65B9"/>
    <w:rsid w:val="095E1908"/>
    <w:rsid w:val="09606E32"/>
    <w:rsid w:val="09611759"/>
    <w:rsid w:val="09611FEB"/>
    <w:rsid w:val="09626C59"/>
    <w:rsid w:val="096636B6"/>
    <w:rsid w:val="0966524D"/>
    <w:rsid w:val="096771C9"/>
    <w:rsid w:val="0968048B"/>
    <w:rsid w:val="096A3073"/>
    <w:rsid w:val="096A6E32"/>
    <w:rsid w:val="096B1452"/>
    <w:rsid w:val="096B1A77"/>
    <w:rsid w:val="096B5A56"/>
    <w:rsid w:val="096E1539"/>
    <w:rsid w:val="096E291C"/>
    <w:rsid w:val="096E57E9"/>
    <w:rsid w:val="096E638C"/>
    <w:rsid w:val="09714992"/>
    <w:rsid w:val="097451DF"/>
    <w:rsid w:val="097453FD"/>
    <w:rsid w:val="0974618E"/>
    <w:rsid w:val="09761173"/>
    <w:rsid w:val="097A2C87"/>
    <w:rsid w:val="097B4CA4"/>
    <w:rsid w:val="097C662E"/>
    <w:rsid w:val="097F5AB0"/>
    <w:rsid w:val="09804457"/>
    <w:rsid w:val="0982661E"/>
    <w:rsid w:val="09840094"/>
    <w:rsid w:val="098478CD"/>
    <w:rsid w:val="098545A9"/>
    <w:rsid w:val="098566F6"/>
    <w:rsid w:val="09856707"/>
    <w:rsid w:val="09866405"/>
    <w:rsid w:val="09874CBD"/>
    <w:rsid w:val="09891053"/>
    <w:rsid w:val="098C08E9"/>
    <w:rsid w:val="098C1460"/>
    <w:rsid w:val="098E09E8"/>
    <w:rsid w:val="09924342"/>
    <w:rsid w:val="09950FD1"/>
    <w:rsid w:val="09953288"/>
    <w:rsid w:val="099B36A8"/>
    <w:rsid w:val="099D23F8"/>
    <w:rsid w:val="099E556D"/>
    <w:rsid w:val="09A03FBE"/>
    <w:rsid w:val="09A06939"/>
    <w:rsid w:val="09A07CDA"/>
    <w:rsid w:val="09A1139E"/>
    <w:rsid w:val="09A22EFC"/>
    <w:rsid w:val="09A5520E"/>
    <w:rsid w:val="09A6574B"/>
    <w:rsid w:val="09A6673C"/>
    <w:rsid w:val="09A8530F"/>
    <w:rsid w:val="09A87EE4"/>
    <w:rsid w:val="09AF38BA"/>
    <w:rsid w:val="09B66250"/>
    <w:rsid w:val="09B866E0"/>
    <w:rsid w:val="09BB0890"/>
    <w:rsid w:val="09BC3A17"/>
    <w:rsid w:val="09BC4FBC"/>
    <w:rsid w:val="09BC59C8"/>
    <w:rsid w:val="09BC7805"/>
    <w:rsid w:val="09BF01A6"/>
    <w:rsid w:val="09BF2537"/>
    <w:rsid w:val="09BF6EFA"/>
    <w:rsid w:val="09C035A5"/>
    <w:rsid w:val="09C11C76"/>
    <w:rsid w:val="09C17F9D"/>
    <w:rsid w:val="09C32605"/>
    <w:rsid w:val="09C33196"/>
    <w:rsid w:val="09C53FA7"/>
    <w:rsid w:val="09C60D41"/>
    <w:rsid w:val="09C627C6"/>
    <w:rsid w:val="09C933DF"/>
    <w:rsid w:val="09CC6EE5"/>
    <w:rsid w:val="09CC72CF"/>
    <w:rsid w:val="09CF44D6"/>
    <w:rsid w:val="09D00003"/>
    <w:rsid w:val="09D065AD"/>
    <w:rsid w:val="09D33053"/>
    <w:rsid w:val="09DB28FF"/>
    <w:rsid w:val="09DC03E2"/>
    <w:rsid w:val="09DE11B4"/>
    <w:rsid w:val="09DF6FD1"/>
    <w:rsid w:val="09E044B3"/>
    <w:rsid w:val="09E27580"/>
    <w:rsid w:val="09E313A9"/>
    <w:rsid w:val="09E32FDE"/>
    <w:rsid w:val="09E407EB"/>
    <w:rsid w:val="09E4795A"/>
    <w:rsid w:val="09E5003B"/>
    <w:rsid w:val="09E56D9A"/>
    <w:rsid w:val="09E60528"/>
    <w:rsid w:val="09E64555"/>
    <w:rsid w:val="09E73E8F"/>
    <w:rsid w:val="09EB3E3F"/>
    <w:rsid w:val="09EC0055"/>
    <w:rsid w:val="09EE1AEE"/>
    <w:rsid w:val="09EF1122"/>
    <w:rsid w:val="09F06FEA"/>
    <w:rsid w:val="09F2036D"/>
    <w:rsid w:val="09F21A13"/>
    <w:rsid w:val="09F40A05"/>
    <w:rsid w:val="09F64364"/>
    <w:rsid w:val="09F922A4"/>
    <w:rsid w:val="09F92F1D"/>
    <w:rsid w:val="09FB23A7"/>
    <w:rsid w:val="09FD5EE6"/>
    <w:rsid w:val="0A014798"/>
    <w:rsid w:val="0A017A12"/>
    <w:rsid w:val="0A0231D5"/>
    <w:rsid w:val="0A025B18"/>
    <w:rsid w:val="0A032DCD"/>
    <w:rsid w:val="0A04153E"/>
    <w:rsid w:val="0A042E3C"/>
    <w:rsid w:val="0A0523D3"/>
    <w:rsid w:val="0A061995"/>
    <w:rsid w:val="0A0A41A4"/>
    <w:rsid w:val="0A0C0BAB"/>
    <w:rsid w:val="0A0D1856"/>
    <w:rsid w:val="0A0D6243"/>
    <w:rsid w:val="0A0D62F7"/>
    <w:rsid w:val="0A101AAF"/>
    <w:rsid w:val="0A124ED1"/>
    <w:rsid w:val="0A142FE7"/>
    <w:rsid w:val="0A146081"/>
    <w:rsid w:val="0A165F86"/>
    <w:rsid w:val="0A167AC9"/>
    <w:rsid w:val="0A175997"/>
    <w:rsid w:val="0A1770F6"/>
    <w:rsid w:val="0A191FA5"/>
    <w:rsid w:val="0A192352"/>
    <w:rsid w:val="0A1E6A4E"/>
    <w:rsid w:val="0A203554"/>
    <w:rsid w:val="0A21307C"/>
    <w:rsid w:val="0A224DB4"/>
    <w:rsid w:val="0A2268AC"/>
    <w:rsid w:val="0A24130D"/>
    <w:rsid w:val="0A2578C7"/>
    <w:rsid w:val="0A2B15EC"/>
    <w:rsid w:val="0A2B5965"/>
    <w:rsid w:val="0A2E1D2F"/>
    <w:rsid w:val="0A314214"/>
    <w:rsid w:val="0A3217E4"/>
    <w:rsid w:val="0A333B87"/>
    <w:rsid w:val="0A362981"/>
    <w:rsid w:val="0A367300"/>
    <w:rsid w:val="0A386871"/>
    <w:rsid w:val="0A3B01E0"/>
    <w:rsid w:val="0A3B7D19"/>
    <w:rsid w:val="0A3C2D5B"/>
    <w:rsid w:val="0A404417"/>
    <w:rsid w:val="0A4164AA"/>
    <w:rsid w:val="0A41711F"/>
    <w:rsid w:val="0A437C67"/>
    <w:rsid w:val="0A4421A1"/>
    <w:rsid w:val="0A450717"/>
    <w:rsid w:val="0A4548CB"/>
    <w:rsid w:val="0A492BAE"/>
    <w:rsid w:val="0A4D51BD"/>
    <w:rsid w:val="0A513D96"/>
    <w:rsid w:val="0A514CB4"/>
    <w:rsid w:val="0A515474"/>
    <w:rsid w:val="0A55140D"/>
    <w:rsid w:val="0A573110"/>
    <w:rsid w:val="0A5B2319"/>
    <w:rsid w:val="0A5E4F7D"/>
    <w:rsid w:val="0A5F0631"/>
    <w:rsid w:val="0A613422"/>
    <w:rsid w:val="0A616811"/>
    <w:rsid w:val="0A670774"/>
    <w:rsid w:val="0A68485C"/>
    <w:rsid w:val="0A69113D"/>
    <w:rsid w:val="0A6A5359"/>
    <w:rsid w:val="0A6B5568"/>
    <w:rsid w:val="0A6B6E48"/>
    <w:rsid w:val="0A6C381D"/>
    <w:rsid w:val="0A6C7F3B"/>
    <w:rsid w:val="0A705D8A"/>
    <w:rsid w:val="0A7734F5"/>
    <w:rsid w:val="0A782479"/>
    <w:rsid w:val="0A797088"/>
    <w:rsid w:val="0A7B0858"/>
    <w:rsid w:val="0A7C0A3C"/>
    <w:rsid w:val="0A7C23FC"/>
    <w:rsid w:val="0A7D5358"/>
    <w:rsid w:val="0A8132F5"/>
    <w:rsid w:val="0A814B11"/>
    <w:rsid w:val="0A8449E9"/>
    <w:rsid w:val="0A877910"/>
    <w:rsid w:val="0A8B61FC"/>
    <w:rsid w:val="0A8D22FD"/>
    <w:rsid w:val="0A8E40B1"/>
    <w:rsid w:val="0A8F22D2"/>
    <w:rsid w:val="0A9032F7"/>
    <w:rsid w:val="0A907BB5"/>
    <w:rsid w:val="0A91465D"/>
    <w:rsid w:val="0A93749C"/>
    <w:rsid w:val="0A955FD9"/>
    <w:rsid w:val="0A9567D0"/>
    <w:rsid w:val="0A98406B"/>
    <w:rsid w:val="0A985754"/>
    <w:rsid w:val="0A985961"/>
    <w:rsid w:val="0A997363"/>
    <w:rsid w:val="0A9E5350"/>
    <w:rsid w:val="0A9F4726"/>
    <w:rsid w:val="0AA176CA"/>
    <w:rsid w:val="0AA211CA"/>
    <w:rsid w:val="0AA431F2"/>
    <w:rsid w:val="0AA67940"/>
    <w:rsid w:val="0AA778A9"/>
    <w:rsid w:val="0AAC7D58"/>
    <w:rsid w:val="0AAD5C33"/>
    <w:rsid w:val="0AAE4741"/>
    <w:rsid w:val="0AB04954"/>
    <w:rsid w:val="0AB23506"/>
    <w:rsid w:val="0AB33D95"/>
    <w:rsid w:val="0AB437E4"/>
    <w:rsid w:val="0AB65927"/>
    <w:rsid w:val="0AB711A6"/>
    <w:rsid w:val="0AB8213D"/>
    <w:rsid w:val="0ABB4210"/>
    <w:rsid w:val="0ABB5282"/>
    <w:rsid w:val="0ABC1214"/>
    <w:rsid w:val="0ABD1963"/>
    <w:rsid w:val="0ABD2114"/>
    <w:rsid w:val="0ABE184D"/>
    <w:rsid w:val="0ABE52ED"/>
    <w:rsid w:val="0ABE5ECF"/>
    <w:rsid w:val="0AC254A2"/>
    <w:rsid w:val="0AC359CC"/>
    <w:rsid w:val="0AC5463A"/>
    <w:rsid w:val="0AC61CC6"/>
    <w:rsid w:val="0AC67400"/>
    <w:rsid w:val="0AC725C5"/>
    <w:rsid w:val="0AC8590B"/>
    <w:rsid w:val="0ACB4203"/>
    <w:rsid w:val="0ACF1F8C"/>
    <w:rsid w:val="0AD475A4"/>
    <w:rsid w:val="0AD94196"/>
    <w:rsid w:val="0ADB74F1"/>
    <w:rsid w:val="0AE16036"/>
    <w:rsid w:val="0AE60A12"/>
    <w:rsid w:val="0AE75119"/>
    <w:rsid w:val="0AEB5549"/>
    <w:rsid w:val="0AEC0FF6"/>
    <w:rsid w:val="0AEF1282"/>
    <w:rsid w:val="0AF10EF8"/>
    <w:rsid w:val="0AF2167B"/>
    <w:rsid w:val="0AF22D42"/>
    <w:rsid w:val="0AF2321D"/>
    <w:rsid w:val="0AF36BD4"/>
    <w:rsid w:val="0AF54B40"/>
    <w:rsid w:val="0AFE0508"/>
    <w:rsid w:val="0AFF3C68"/>
    <w:rsid w:val="0B03434C"/>
    <w:rsid w:val="0B08795A"/>
    <w:rsid w:val="0B090717"/>
    <w:rsid w:val="0B0A0349"/>
    <w:rsid w:val="0B0A5176"/>
    <w:rsid w:val="0B0E591F"/>
    <w:rsid w:val="0B0E64F6"/>
    <w:rsid w:val="0B0E726B"/>
    <w:rsid w:val="0B0F1758"/>
    <w:rsid w:val="0B0F3A83"/>
    <w:rsid w:val="0B135C9D"/>
    <w:rsid w:val="0B1546DC"/>
    <w:rsid w:val="0B15713C"/>
    <w:rsid w:val="0B164C89"/>
    <w:rsid w:val="0B1A2F6B"/>
    <w:rsid w:val="0B204437"/>
    <w:rsid w:val="0B207B54"/>
    <w:rsid w:val="0B213EC1"/>
    <w:rsid w:val="0B217355"/>
    <w:rsid w:val="0B2254E3"/>
    <w:rsid w:val="0B23100D"/>
    <w:rsid w:val="0B2812DE"/>
    <w:rsid w:val="0B2B1B95"/>
    <w:rsid w:val="0B2E4C4C"/>
    <w:rsid w:val="0B301543"/>
    <w:rsid w:val="0B327890"/>
    <w:rsid w:val="0B334051"/>
    <w:rsid w:val="0B364EB9"/>
    <w:rsid w:val="0B3809F3"/>
    <w:rsid w:val="0B3B1D56"/>
    <w:rsid w:val="0B3C1EDA"/>
    <w:rsid w:val="0B3E2969"/>
    <w:rsid w:val="0B3E554B"/>
    <w:rsid w:val="0B3F1268"/>
    <w:rsid w:val="0B4212A6"/>
    <w:rsid w:val="0B43066D"/>
    <w:rsid w:val="0B434FEF"/>
    <w:rsid w:val="0B475EB6"/>
    <w:rsid w:val="0B4863AC"/>
    <w:rsid w:val="0B4978C9"/>
    <w:rsid w:val="0B4A3306"/>
    <w:rsid w:val="0B4B17E4"/>
    <w:rsid w:val="0B4C1D5C"/>
    <w:rsid w:val="0B4D1C76"/>
    <w:rsid w:val="0B51257E"/>
    <w:rsid w:val="0B514AB9"/>
    <w:rsid w:val="0B514FF0"/>
    <w:rsid w:val="0B51699F"/>
    <w:rsid w:val="0B5371F5"/>
    <w:rsid w:val="0B56225A"/>
    <w:rsid w:val="0B566726"/>
    <w:rsid w:val="0B57618F"/>
    <w:rsid w:val="0B590CEA"/>
    <w:rsid w:val="0B5A0D57"/>
    <w:rsid w:val="0B5A3159"/>
    <w:rsid w:val="0B5C545B"/>
    <w:rsid w:val="0B5E4F34"/>
    <w:rsid w:val="0B5E7D3B"/>
    <w:rsid w:val="0B613AEF"/>
    <w:rsid w:val="0B654E69"/>
    <w:rsid w:val="0B66045C"/>
    <w:rsid w:val="0B683D0E"/>
    <w:rsid w:val="0B6D541E"/>
    <w:rsid w:val="0B6F79F1"/>
    <w:rsid w:val="0B715AFB"/>
    <w:rsid w:val="0B743569"/>
    <w:rsid w:val="0B76258C"/>
    <w:rsid w:val="0B764644"/>
    <w:rsid w:val="0B767BE1"/>
    <w:rsid w:val="0B7726EF"/>
    <w:rsid w:val="0B7924E6"/>
    <w:rsid w:val="0B797DA1"/>
    <w:rsid w:val="0B7A03B7"/>
    <w:rsid w:val="0B7A539A"/>
    <w:rsid w:val="0B7C3687"/>
    <w:rsid w:val="0B7D1482"/>
    <w:rsid w:val="0B7E2916"/>
    <w:rsid w:val="0B7F45A1"/>
    <w:rsid w:val="0B7F7E6D"/>
    <w:rsid w:val="0B8041DE"/>
    <w:rsid w:val="0B8126D7"/>
    <w:rsid w:val="0B8143B7"/>
    <w:rsid w:val="0B820969"/>
    <w:rsid w:val="0B8239F5"/>
    <w:rsid w:val="0B835C7A"/>
    <w:rsid w:val="0B836A0B"/>
    <w:rsid w:val="0B841660"/>
    <w:rsid w:val="0B845105"/>
    <w:rsid w:val="0B85063E"/>
    <w:rsid w:val="0B88745D"/>
    <w:rsid w:val="0B8A124C"/>
    <w:rsid w:val="0B8B5057"/>
    <w:rsid w:val="0B8B678E"/>
    <w:rsid w:val="0B8D1156"/>
    <w:rsid w:val="0B8E4794"/>
    <w:rsid w:val="0B8F7EA5"/>
    <w:rsid w:val="0B932405"/>
    <w:rsid w:val="0B960DF7"/>
    <w:rsid w:val="0B992FEA"/>
    <w:rsid w:val="0B996E50"/>
    <w:rsid w:val="0B9B737E"/>
    <w:rsid w:val="0B9B7612"/>
    <w:rsid w:val="0B9F33C6"/>
    <w:rsid w:val="0B9F3F2A"/>
    <w:rsid w:val="0B9F4D47"/>
    <w:rsid w:val="0B9F6E09"/>
    <w:rsid w:val="0BA06962"/>
    <w:rsid w:val="0BA6067F"/>
    <w:rsid w:val="0BA81777"/>
    <w:rsid w:val="0BA8601C"/>
    <w:rsid w:val="0BA86517"/>
    <w:rsid w:val="0BAA4F29"/>
    <w:rsid w:val="0BAA70E3"/>
    <w:rsid w:val="0BAC135F"/>
    <w:rsid w:val="0BAD362A"/>
    <w:rsid w:val="0BAD3D98"/>
    <w:rsid w:val="0BAE6542"/>
    <w:rsid w:val="0BB12BF0"/>
    <w:rsid w:val="0BB27B18"/>
    <w:rsid w:val="0BB27B7B"/>
    <w:rsid w:val="0BB34DEE"/>
    <w:rsid w:val="0BB55159"/>
    <w:rsid w:val="0BB63622"/>
    <w:rsid w:val="0BB75133"/>
    <w:rsid w:val="0BB766B3"/>
    <w:rsid w:val="0BB84324"/>
    <w:rsid w:val="0BBA0EDE"/>
    <w:rsid w:val="0BC16D41"/>
    <w:rsid w:val="0BC235E0"/>
    <w:rsid w:val="0BC236FA"/>
    <w:rsid w:val="0BC34017"/>
    <w:rsid w:val="0BC41F17"/>
    <w:rsid w:val="0BC55015"/>
    <w:rsid w:val="0BC60704"/>
    <w:rsid w:val="0BCA1F55"/>
    <w:rsid w:val="0BCB1195"/>
    <w:rsid w:val="0BCC02E7"/>
    <w:rsid w:val="0BCE3921"/>
    <w:rsid w:val="0BCF6637"/>
    <w:rsid w:val="0BD007F3"/>
    <w:rsid w:val="0BD12EBC"/>
    <w:rsid w:val="0BD20F77"/>
    <w:rsid w:val="0BD3317F"/>
    <w:rsid w:val="0BD33A82"/>
    <w:rsid w:val="0BD40F11"/>
    <w:rsid w:val="0BD725B7"/>
    <w:rsid w:val="0BDA33D6"/>
    <w:rsid w:val="0BDA3EF4"/>
    <w:rsid w:val="0BDD4526"/>
    <w:rsid w:val="0BDE52AF"/>
    <w:rsid w:val="0BDE7250"/>
    <w:rsid w:val="0BE33682"/>
    <w:rsid w:val="0BE4081F"/>
    <w:rsid w:val="0BE700B7"/>
    <w:rsid w:val="0BEC7A09"/>
    <w:rsid w:val="0BED0405"/>
    <w:rsid w:val="0BED129D"/>
    <w:rsid w:val="0BF022FA"/>
    <w:rsid w:val="0BF37C5E"/>
    <w:rsid w:val="0BF40BEA"/>
    <w:rsid w:val="0BF5183B"/>
    <w:rsid w:val="0BF52D8A"/>
    <w:rsid w:val="0BF6263E"/>
    <w:rsid w:val="0BF727E5"/>
    <w:rsid w:val="0BF90F50"/>
    <w:rsid w:val="0BF92656"/>
    <w:rsid w:val="0BFB527D"/>
    <w:rsid w:val="0BFD2E22"/>
    <w:rsid w:val="0BFD7252"/>
    <w:rsid w:val="0BFE3E98"/>
    <w:rsid w:val="0BFF244B"/>
    <w:rsid w:val="0BFF308C"/>
    <w:rsid w:val="0C0124CC"/>
    <w:rsid w:val="0C015D4D"/>
    <w:rsid w:val="0C0209A8"/>
    <w:rsid w:val="0C027CC5"/>
    <w:rsid w:val="0C04344D"/>
    <w:rsid w:val="0C077932"/>
    <w:rsid w:val="0C0B719E"/>
    <w:rsid w:val="0C0E5DFF"/>
    <w:rsid w:val="0C122B62"/>
    <w:rsid w:val="0C142138"/>
    <w:rsid w:val="0C143E0E"/>
    <w:rsid w:val="0C176E7E"/>
    <w:rsid w:val="0C1A43DC"/>
    <w:rsid w:val="0C1A60F6"/>
    <w:rsid w:val="0C1A72D2"/>
    <w:rsid w:val="0C1C2A11"/>
    <w:rsid w:val="0C200115"/>
    <w:rsid w:val="0C20351F"/>
    <w:rsid w:val="0C214E83"/>
    <w:rsid w:val="0C240091"/>
    <w:rsid w:val="0C247440"/>
    <w:rsid w:val="0C253684"/>
    <w:rsid w:val="0C2655AD"/>
    <w:rsid w:val="0C270A51"/>
    <w:rsid w:val="0C274429"/>
    <w:rsid w:val="0C2A05FB"/>
    <w:rsid w:val="0C2A2B46"/>
    <w:rsid w:val="0C2C3BFD"/>
    <w:rsid w:val="0C2E3CB2"/>
    <w:rsid w:val="0C30666E"/>
    <w:rsid w:val="0C316F66"/>
    <w:rsid w:val="0C345F42"/>
    <w:rsid w:val="0C350E7F"/>
    <w:rsid w:val="0C363022"/>
    <w:rsid w:val="0C364343"/>
    <w:rsid w:val="0C36758C"/>
    <w:rsid w:val="0C37163B"/>
    <w:rsid w:val="0C394E1E"/>
    <w:rsid w:val="0C3B0BED"/>
    <w:rsid w:val="0C3B659B"/>
    <w:rsid w:val="0C3D0003"/>
    <w:rsid w:val="0C3D0DF1"/>
    <w:rsid w:val="0C3E0A36"/>
    <w:rsid w:val="0C3E1DDD"/>
    <w:rsid w:val="0C443FC6"/>
    <w:rsid w:val="0C464D98"/>
    <w:rsid w:val="0C4B10EE"/>
    <w:rsid w:val="0C4C3F41"/>
    <w:rsid w:val="0C4E1762"/>
    <w:rsid w:val="0C4E6243"/>
    <w:rsid w:val="0C4E7078"/>
    <w:rsid w:val="0C4E7D1D"/>
    <w:rsid w:val="0C4F7314"/>
    <w:rsid w:val="0C516DE2"/>
    <w:rsid w:val="0C525390"/>
    <w:rsid w:val="0C533237"/>
    <w:rsid w:val="0C533F97"/>
    <w:rsid w:val="0C536620"/>
    <w:rsid w:val="0C541D79"/>
    <w:rsid w:val="0C54418A"/>
    <w:rsid w:val="0C5673FE"/>
    <w:rsid w:val="0C5A3BE3"/>
    <w:rsid w:val="0C5B15CB"/>
    <w:rsid w:val="0C5B2173"/>
    <w:rsid w:val="0C5E0587"/>
    <w:rsid w:val="0C5F63C0"/>
    <w:rsid w:val="0C6158B0"/>
    <w:rsid w:val="0C6219A3"/>
    <w:rsid w:val="0C6231A1"/>
    <w:rsid w:val="0C623BCB"/>
    <w:rsid w:val="0C646504"/>
    <w:rsid w:val="0C6612A4"/>
    <w:rsid w:val="0C663C09"/>
    <w:rsid w:val="0C664379"/>
    <w:rsid w:val="0C67453E"/>
    <w:rsid w:val="0C67736B"/>
    <w:rsid w:val="0C680740"/>
    <w:rsid w:val="0C680FEA"/>
    <w:rsid w:val="0C682AC3"/>
    <w:rsid w:val="0C682E2A"/>
    <w:rsid w:val="0C68600B"/>
    <w:rsid w:val="0C696B58"/>
    <w:rsid w:val="0C6D2C10"/>
    <w:rsid w:val="0C6E7041"/>
    <w:rsid w:val="0C6F286C"/>
    <w:rsid w:val="0C721999"/>
    <w:rsid w:val="0C7261C5"/>
    <w:rsid w:val="0C741CDF"/>
    <w:rsid w:val="0C767F88"/>
    <w:rsid w:val="0C780BB7"/>
    <w:rsid w:val="0C784738"/>
    <w:rsid w:val="0C791F73"/>
    <w:rsid w:val="0C795C5E"/>
    <w:rsid w:val="0C7A54F8"/>
    <w:rsid w:val="0C7A5C32"/>
    <w:rsid w:val="0C7B63E0"/>
    <w:rsid w:val="0C7D0BBB"/>
    <w:rsid w:val="0C7D69D2"/>
    <w:rsid w:val="0C82274C"/>
    <w:rsid w:val="0C824023"/>
    <w:rsid w:val="0C840DD0"/>
    <w:rsid w:val="0C841712"/>
    <w:rsid w:val="0C8460BF"/>
    <w:rsid w:val="0C87085A"/>
    <w:rsid w:val="0C87591B"/>
    <w:rsid w:val="0C883D56"/>
    <w:rsid w:val="0C885FEB"/>
    <w:rsid w:val="0C8A66B7"/>
    <w:rsid w:val="0C8B2454"/>
    <w:rsid w:val="0C8B2D78"/>
    <w:rsid w:val="0C8C299C"/>
    <w:rsid w:val="0C8D2871"/>
    <w:rsid w:val="0C8E3ACA"/>
    <w:rsid w:val="0C8E4CFA"/>
    <w:rsid w:val="0C8F24DE"/>
    <w:rsid w:val="0C91630B"/>
    <w:rsid w:val="0C926A2F"/>
    <w:rsid w:val="0C947B9F"/>
    <w:rsid w:val="0C971C31"/>
    <w:rsid w:val="0C97466E"/>
    <w:rsid w:val="0C976620"/>
    <w:rsid w:val="0C9A4A10"/>
    <w:rsid w:val="0C9A78AB"/>
    <w:rsid w:val="0C9E6905"/>
    <w:rsid w:val="0CA110F0"/>
    <w:rsid w:val="0CA3024C"/>
    <w:rsid w:val="0CA370AA"/>
    <w:rsid w:val="0CA54458"/>
    <w:rsid w:val="0CA57D0C"/>
    <w:rsid w:val="0CA75CB9"/>
    <w:rsid w:val="0CA81D50"/>
    <w:rsid w:val="0CA92B80"/>
    <w:rsid w:val="0CA93D6F"/>
    <w:rsid w:val="0CAA05DF"/>
    <w:rsid w:val="0CAA201E"/>
    <w:rsid w:val="0CAA39F9"/>
    <w:rsid w:val="0CAB3BC1"/>
    <w:rsid w:val="0CAC51BA"/>
    <w:rsid w:val="0CAD6C87"/>
    <w:rsid w:val="0CB03B49"/>
    <w:rsid w:val="0CB40A6E"/>
    <w:rsid w:val="0CB647BE"/>
    <w:rsid w:val="0CB750EB"/>
    <w:rsid w:val="0CBA71C8"/>
    <w:rsid w:val="0CBE1973"/>
    <w:rsid w:val="0CBE7C2F"/>
    <w:rsid w:val="0CBF5253"/>
    <w:rsid w:val="0CC43343"/>
    <w:rsid w:val="0CCE2FEE"/>
    <w:rsid w:val="0CCE4607"/>
    <w:rsid w:val="0CD0662B"/>
    <w:rsid w:val="0CD17367"/>
    <w:rsid w:val="0CD3402B"/>
    <w:rsid w:val="0CD51AE7"/>
    <w:rsid w:val="0CD8585D"/>
    <w:rsid w:val="0CD96B01"/>
    <w:rsid w:val="0CDC06B2"/>
    <w:rsid w:val="0CDE4FCD"/>
    <w:rsid w:val="0CDE663A"/>
    <w:rsid w:val="0CDF4554"/>
    <w:rsid w:val="0CE030BF"/>
    <w:rsid w:val="0CE37397"/>
    <w:rsid w:val="0CE40C17"/>
    <w:rsid w:val="0CE44990"/>
    <w:rsid w:val="0CE76233"/>
    <w:rsid w:val="0CE8255B"/>
    <w:rsid w:val="0CE8506D"/>
    <w:rsid w:val="0CEA1F68"/>
    <w:rsid w:val="0CED1BD4"/>
    <w:rsid w:val="0CEE0D01"/>
    <w:rsid w:val="0CEE3343"/>
    <w:rsid w:val="0CF00922"/>
    <w:rsid w:val="0CF12AF5"/>
    <w:rsid w:val="0CF417D0"/>
    <w:rsid w:val="0CF5691F"/>
    <w:rsid w:val="0CF77E1B"/>
    <w:rsid w:val="0CF940F8"/>
    <w:rsid w:val="0CF94D3A"/>
    <w:rsid w:val="0CFB307B"/>
    <w:rsid w:val="0CFB4E37"/>
    <w:rsid w:val="0CFC31A1"/>
    <w:rsid w:val="0CFD144A"/>
    <w:rsid w:val="0CFD5E22"/>
    <w:rsid w:val="0CFD655D"/>
    <w:rsid w:val="0CFE0A36"/>
    <w:rsid w:val="0D003D7B"/>
    <w:rsid w:val="0D017CB8"/>
    <w:rsid w:val="0D041E5D"/>
    <w:rsid w:val="0D0450E5"/>
    <w:rsid w:val="0D087D34"/>
    <w:rsid w:val="0D0A2255"/>
    <w:rsid w:val="0D0E4A3C"/>
    <w:rsid w:val="0D111D5A"/>
    <w:rsid w:val="0D113CC2"/>
    <w:rsid w:val="0D1445F0"/>
    <w:rsid w:val="0D15011D"/>
    <w:rsid w:val="0D1529F4"/>
    <w:rsid w:val="0D170D41"/>
    <w:rsid w:val="0D174B07"/>
    <w:rsid w:val="0D1913E4"/>
    <w:rsid w:val="0D191AE8"/>
    <w:rsid w:val="0D1B5866"/>
    <w:rsid w:val="0D1B5ACD"/>
    <w:rsid w:val="0D1C1CD6"/>
    <w:rsid w:val="0D1E34BB"/>
    <w:rsid w:val="0D1E3F37"/>
    <w:rsid w:val="0D1F5B45"/>
    <w:rsid w:val="0D204E2B"/>
    <w:rsid w:val="0D220293"/>
    <w:rsid w:val="0D220E54"/>
    <w:rsid w:val="0D2449C4"/>
    <w:rsid w:val="0D252375"/>
    <w:rsid w:val="0D2543ED"/>
    <w:rsid w:val="0D26492A"/>
    <w:rsid w:val="0D270E40"/>
    <w:rsid w:val="0D274B97"/>
    <w:rsid w:val="0D285D9C"/>
    <w:rsid w:val="0D2860A8"/>
    <w:rsid w:val="0D2937A7"/>
    <w:rsid w:val="0D294985"/>
    <w:rsid w:val="0D2C4C64"/>
    <w:rsid w:val="0D2D18BE"/>
    <w:rsid w:val="0D2E2923"/>
    <w:rsid w:val="0D3031ED"/>
    <w:rsid w:val="0D3115A8"/>
    <w:rsid w:val="0D335950"/>
    <w:rsid w:val="0D344262"/>
    <w:rsid w:val="0D377BE2"/>
    <w:rsid w:val="0D391F5D"/>
    <w:rsid w:val="0D3A60D1"/>
    <w:rsid w:val="0D3B032C"/>
    <w:rsid w:val="0D3D3A25"/>
    <w:rsid w:val="0D3F2251"/>
    <w:rsid w:val="0D3F7498"/>
    <w:rsid w:val="0D402D1D"/>
    <w:rsid w:val="0D464477"/>
    <w:rsid w:val="0D481495"/>
    <w:rsid w:val="0D4C16CA"/>
    <w:rsid w:val="0D4C740D"/>
    <w:rsid w:val="0D4D275C"/>
    <w:rsid w:val="0D4D6F62"/>
    <w:rsid w:val="0D4E1551"/>
    <w:rsid w:val="0D4F2412"/>
    <w:rsid w:val="0D510A67"/>
    <w:rsid w:val="0D552051"/>
    <w:rsid w:val="0D563C77"/>
    <w:rsid w:val="0D5A23C0"/>
    <w:rsid w:val="0D5D2C40"/>
    <w:rsid w:val="0D5F0BD9"/>
    <w:rsid w:val="0D5F21F3"/>
    <w:rsid w:val="0D63388C"/>
    <w:rsid w:val="0D65049C"/>
    <w:rsid w:val="0D651D91"/>
    <w:rsid w:val="0D66583B"/>
    <w:rsid w:val="0D6778AF"/>
    <w:rsid w:val="0D686DCB"/>
    <w:rsid w:val="0D6B3F24"/>
    <w:rsid w:val="0D6C24A2"/>
    <w:rsid w:val="0D6C4798"/>
    <w:rsid w:val="0D6D27BA"/>
    <w:rsid w:val="0D6E2661"/>
    <w:rsid w:val="0D7161E5"/>
    <w:rsid w:val="0D716A06"/>
    <w:rsid w:val="0D7207C7"/>
    <w:rsid w:val="0D727577"/>
    <w:rsid w:val="0D735F11"/>
    <w:rsid w:val="0D741C77"/>
    <w:rsid w:val="0D7C122C"/>
    <w:rsid w:val="0D7F0D6E"/>
    <w:rsid w:val="0D7F366D"/>
    <w:rsid w:val="0D826540"/>
    <w:rsid w:val="0D836797"/>
    <w:rsid w:val="0D841C46"/>
    <w:rsid w:val="0D851503"/>
    <w:rsid w:val="0D87123E"/>
    <w:rsid w:val="0D880D62"/>
    <w:rsid w:val="0D884234"/>
    <w:rsid w:val="0D897FEE"/>
    <w:rsid w:val="0D8A3ED6"/>
    <w:rsid w:val="0D8D08FC"/>
    <w:rsid w:val="0D8E3352"/>
    <w:rsid w:val="0D8E5D33"/>
    <w:rsid w:val="0D8E6471"/>
    <w:rsid w:val="0D916287"/>
    <w:rsid w:val="0D917671"/>
    <w:rsid w:val="0D932F60"/>
    <w:rsid w:val="0D9736C5"/>
    <w:rsid w:val="0D980B52"/>
    <w:rsid w:val="0D9A1B8C"/>
    <w:rsid w:val="0D9E1C12"/>
    <w:rsid w:val="0DA31AED"/>
    <w:rsid w:val="0DA65894"/>
    <w:rsid w:val="0DA73E1D"/>
    <w:rsid w:val="0DA80980"/>
    <w:rsid w:val="0DA94DF1"/>
    <w:rsid w:val="0DAA1F05"/>
    <w:rsid w:val="0DAB6634"/>
    <w:rsid w:val="0DAD26A9"/>
    <w:rsid w:val="0DAD5864"/>
    <w:rsid w:val="0DAE2F2E"/>
    <w:rsid w:val="0DAF02FF"/>
    <w:rsid w:val="0DB0349C"/>
    <w:rsid w:val="0DB07682"/>
    <w:rsid w:val="0DB36E6C"/>
    <w:rsid w:val="0DB531C9"/>
    <w:rsid w:val="0DB5662F"/>
    <w:rsid w:val="0DB57DBB"/>
    <w:rsid w:val="0DB602E5"/>
    <w:rsid w:val="0DB84926"/>
    <w:rsid w:val="0DB96619"/>
    <w:rsid w:val="0DBB558E"/>
    <w:rsid w:val="0DBC6B7F"/>
    <w:rsid w:val="0DBD0C90"/>
    <w:rsid w:val="0DC27A0B"/>
    <w:rsid w:val="0DC40C2A"/>
    <w:rsid w:val="0DC57E8D"/>
    <w:rsid w:val="0DC64BF6"/>
    <w:rsid w:val="0DCA3213"/>
    <w:rsid w:val="0DCB0EC3"/>
    <w:rsid w:val="0DCC3EBF"/>
    <w:rsid w:val="0DCC517C"/>
    <w:rsid w:val="0DCF22D5"/>
    <w:rsid w:val="0DD16FF2"/>
    <w:rsid w:val="0DD235DB"/>
    <w:rsid w:val="0DD5176F"/>
    <w:rsid w:val="0DD75F94"/>
    <w:rsid w:val="0DD90FBE"/>
    <w:rsid w:val="0DDB6188"/>
    <w:rsid w:val="0DDD029F"/>
    <w:rsid w:val="0DDD2E75"/>
    <w:rsid w:val="0DDE6001"/>
    <w:rsid w:val="0DE11112"/>
    <w:rsid w:val="0DE31D94"/>
    <w:rsid w:val="0DE63135"/>
    <w:rsid w:val="0DE7325F"/>
    <w:rsid w:val="0DEA649C"/>
    <w:rsid w:val="0DEC10C8"/>
    <w:rsid w:val="0DEF00BC"/>
    <w:rsid w:val="0DEF6282"/>
    <w:rsid w:val="0DF01547"/>
    <w:rsid w:val="0DF1558B"/>
    <w:rsid w:val="0DF55CA3"/>
    <w:rsid w:val="0DF84E11"/>
    <w:rsid w:val="0DF9063F"/>
    <w:rsid w:val="0DF91EA8"/>
    <w:rsid w:val="0DFA5F46"/>
    <w:rsid w:val="0DFC0C39"/>
    <w:rsid w:val="0DFD0687"/>
    <w:rsid w:val="0DFF1EB4"/>
    <w:rsid w:val="0E07219F"/>
    <w:rsid w:val="0E0855B8"/>
    <w:rsid w:val="0E096B55"/>
    <w:rsid w:val="0E0D331A"/>
    <w:rsid w:val="0E0D4A77"/>
    <w:rsid w:val="0E140926"/>
    <w:rsid w:val="0E145E73"/>
    <w:rsid w:val="0E186A5C"/>
    <w:rsid w:val="0E194A9F"/>
    <w:rsid w:val="0E195947"/>
    <w:rsid w:val="0E2410FB"/>
    <w:rsid w:val="0E243BCB"/>
    <w:rsid w:val="0E252EA5"/>
    <w:rsid w:val="0E25450A"/>
    <w:rsid w:val="0E265A07"/>
    <w:rsid w:val="0E27262B"/>
    <w:rsid w:val="0E2911CA"/>
    <w:rsid w:val="0E297E22"/>
    <w:rsid w:val="0E2A6563"/>
    <w:rsid w:val="0E2B3172"/>
    <w:rsid w:val="0E2D34EC"/>
    <w:rsid w:val="0E2D6062"/>
    <w:rsid w:val="0E2D69E3"/>
    <w:rsid w:val="0E35539F"/>
    <w:rsid w:val="0E380730"/>
    <w:rsid w:val="0E3875D4"/>
    <w:rsid w:val="0E397E5C"/>
    <w:rsid w:val="0E3C4EBB"/>
    <w:rsid w:val="0E407EFE"/>
    <w:rsid w:val="0E415DCA"/>
    <w:rsid w:val="0E41726D"/>
    <w:rsid w:val="0E4251C9"/>
    <w:rsid w:val="0E452D97"/>
    <w:rsid w:val="0E45351B"/>
    <w:rsid w:val="0E471778"/>
    <w:rsid w:val="0E481E9C"/>
    <w:rsid w:val="0E48387F"/>
    <w:rsid w:val="0E483C1D"/>
    <w:rsid w:val="0E4A0E46"/>
    <w:rsid w:val="0E4A1958"/>
    <w:rsid w:val="0E4B4A31"/>
    <w:rsid w:val="0E4B4FEE"/>
    <w:rsid w:val="0E4C11E5"/>
    <w:rsid w:val="0E4D0AE7"/>
    <w:rsid w:val="0E4D294F"/>
    <w:rsid w:val="0E4D44AF"/>
    <w:rsid w:val="0E4F0FF8"/>
    <w:rsid w:val="0E4F4825"/>
    <w:rsid w:val="0E521164"/>
    <w:rsid w:val="0E52675F"/>
    <w:rsid w:val="0E542CD3"/>
    <w:rsid w:val="0E544099"/>
    <w:rsid w:val="0E564A2D"/>
    <w:rsid w:val="0E580523"/>
    <w:rsid w:val="0E5B4613"/>
    <w:rsid w:val="0E5C4A82"/>
    <w:rsid w:val="0E5D240E"/>
    <w:rsid w:val="0E5E3BC0"/>
    <w:rsid w:val="0E606119"/>
    <w:rsid w:val="0E61308E"/>
    <w:rsid w:val="0E646359"/>
    <w:rsid w:val="0E6614F0"/>
    <w:rsid w:val="0E662D2E"/>
    <w:rsid w:val="0E683DF2"/>
    <w:rsid w:val="0E6C6EFC"/>
    <w:rsid w:val="0E6E0423"/>
    <w:rsid w:val="0E6F758F"/>
    <w:rsid w:val="0E742A73"/>
    <w:rsid w:val="0E74397B"/>
    <w:rsid w:val="0E771DA7"/>
    <w:rsid w:val="0E774445"/>
    <w:rsid w:val="0E7856C6"/>
    <w:rsid w:val="0E7A7574"/>
    <w:rsid w:val="0E7B1E20"/>
    <w:rsid w:val="0E7D62E6"/>
    <w:rsid w:val="0E7E4176"/>
    <w:rsid w:val="0E824E13"/>
    <w:rsid w:val="0E831254"/>
    <w:rsid w:val="0E83418E"/>
    <w:rsid w:val="0E876E0C"/>
    <w:rsid w:val="0E8A1786"/>
    <w:rsid w:val="0E8A5573"/>
    <w:rsid w:val="0E8B1B62"/>
    <w:rsid w:val="0E8B7572"/>
    <w:rsid w:val="0E8C0EA8"/>
    <w:rsid w:val="0E8D28D4"/>
    <w:rsid w:val="0E8D4784"/>
    <w:rsid w:val="0E8D489C"/>
    <w:rsid w:val="0E8E6639"/>
    <w:rsid w:val="0E8F2B0E"/>
    <w:rsid w:val="0E900E16"/>
    <w:rsid w:val="0E9011C6"/>
    <w:rsid w:val="0E903670"/>
    <w:rsid w:val="0E940F39"/>
    <w:rsid w:val="0E9424F5"/>
    <w:rsid w:val="0E953620"/>
    <w:rsid w:val="0E987654"/>
    <w:rsid w:val="0E9B040E"/>
    <w:rsid w:val="0E9B3118"/>
    <w:rsid w:val="0E9B6766"/>
    <w:rsid w:val="0E9C09C6"/>
    <w:rsid w:val="0E9C3665"/>
    <w:rsid w:val="0E9C6141"/>
    <w:rsid w:val="0E9E5B51"/>
    <w:rsid w:val="0E9F16CD"/>
    <w:rsid w:val="0E9F4B28"/>
    <w:rsid w:val="0EA13290"/>
    <w:rsid w:val="0EA25AC2"/>
    <w:rsid w:val="0EAB7712"/>
    <w:rsid w:val="0EAC0050"/>
    <w:rsid w:val="0EAD4409"/>
    <w:rsid w:val="0EB46FE4"/>
    <w:rsid w:val="0EB50E15"/>
    <w:rsid w:val="0EB51E63"/>
    <w:rsid w:val="0EB548B9"/>
    <w:rsid w:val="0EB636DB"/>
    <w:rsid w:val="0EB73419"/>
    <w:rsid w:val="0EB7780F"/>
    <w:rsid w:val="0EBA718E"/>
    <w:rsid w:val="0EBC2DF8"/>
    <w:rsid w:val="0EBC4D1C"/>
    <w:rsid w:val="0EC2346F"/>
    <w:rsid w:val="0EC43A4C"/>
    <w:rsid w:val="0EC55D8F"/>
    <w:rsid w:val="0EC56E03"/>
    <w:rsid w:val="0EC73A31"/>
    <w:rsid w:val="0EC74D81"/>
    <w:rsid w:val="0ECB4A25"/>
    <w:rsid w:val="0ECB5CB5"/>
    <w:rsid w:val="0ECB6F0D"/>
    <w:rsid w:val="0ECC5D19"/>
    <w:rsid w:val="0ED132EA"/>
    <w:rsid w:val="0ED24A0E"/>
    <w:rsid w:val="0ED46A7F"/>
    <w:rsid w:val="0ED537B3"/>
    <w:rsid w:val="0ED755CB"/>
    <w:rsid w:val="0ED81720"/>
    <w:rsid w:val="0ED83629"/>
    <w:rsid w:val="0ED97621"/>
    <w:rsid w:val="0EDA0E5F"/>
    <w:rsid w:val="0EDD31AE"/>
    <w:rsid w:val="0EE01E0D"/>
    <w:rsid w:val="0EE56690"/>
    <w:rsid w:val="0EE6229B"/>
    <w:rsid w:val="0EE90A8D"/>
    <w:rsid w:val="0EE974A2"/>
    <w:rsid w:val="0EEE3538"/>
    <w:rsid w:val="0EEF3DE9"/>
    <w:rsid w:val="0EF051DC"/>
    <w:rsid w:val="0EF4190F"/>
    <w:rsid w:val="0EF64923"/>
    <w:rsid w:val="0EF970CD"/>
    <w:rsid w:val="0EFB053B"/>
    <w:rsid w:val="0EFB5720"/>
    <w:rsid w:val="0EFC18E6"/>
    <w:rsid w:val="0F013EA1"/>
    <w:rsid w:val="0F016B43"/>
    <w:rsid w:val="0F016F3D"/>
    <w:rsid w:val="0F020EA6"/>
    <w:rsid w:val="0F0260A9"/>
    <w:rsid w:val="0F03039C"/>
    <w:rsid w:val="0F03503A"/>
    <w:rsid w:val="0F035310"/>
    <w:rsid w:val="0F0416FD"/>
    <w:rsid w:val="0F051202"/>
    <w:rsid w:val="0F05786A"/>
    <w:rsid w:val="0F072CB7"/>
    <w:rsid w:val="0F08227B"/>
    <w:rsid w:val="0F084345"/>
    <w:rsid w:val="0F087887"/>
    <w:rsid w:val="0F0D1AB4"/>
    <w:rsid w:val="0F1055CD"/>
    <w:rsid w:val="0F1226B1"/>
    <w:rsid w:val="0F122E36"/>
    <w:rsid w:val="0F192EBD"/>
    <w:rsid w:val="0F1A7AC2"/>
    <w:rsid w:val="0F1D4FC3"/>
    <w:rsid w:val="0F1E218A"/>
    <w:rsid w:val="0F1E738F"/>
    <w:rsid w:val="0F221C21"/>
    <w:rsid w:val="0F22441A"/>
    <w:rsid w:val="0F224833"/>
    <w:rsid w:val="0F247C7A"/>
    <w:rsid w:val="0F277129"/>
    <w:rsid w:val="0F2869CE"/>
    <w:rsid w:val="0F2D4E18"/>
    <w:rsid w:val="0F2F1023"/>
    <w:rsid w:val="0F307B25"/>
    <w:rsid w:val="0F3120A1"/>
    <w:rsid w:val="0F3253B6"/>
    <w:rsid w:val="0F347DF6"/>
    <w:rsid w:val="0F3848F9"/>
    <w:rsid w:val="0F390450"/>
    <w:rsid w:val="0F390651"/>
    <w:rsid w:val="0F3A07EA"/>
    <w:rsid w:val="0F3A134C"/>
    <w:rsid w:val="0F3D695F"/>
    <w:rsid w:val="0F3D7A63"/>
    <w:rsid w:val="0F3E006B"/>
    <w:rsid w:val="0F3E2890"/>
    <w:rsid w:val="0F3E38C0"/>
    <w:rsid w:val="0F3E7732"/>
    <w:rsid w:val="0F3F107E"/>
    <w:rsid w:val="0F416500"/>
    <w:rsid w:val="0F423516"/>
    <w:rsid w:val="0F447865"/>
    <w:rsid w:val="0F4909EB"/>
    <w:rsid w:val="0F4A31D2"/>
    <w:rsid w:val="0F4B7E06"/>
    <w:rsid w:val="0F4D1DD3"/>
    <w:rsid w:val="0F4F2C96"/>
    <w:rsid w:val="0F502699"/>
    <w:rsid w:val="0F511868"/>
    <w:rsid w:val="0F534758"/>
    <w:rsid w:val="0F5460D8"/>
    <w:rsid w:val="0F54788E"/>
    <w:rsid w:val="0F570D1B"/>
    <w:rsid w:val="0F583464"/>
    <w:rsid w:val="0F5B7476"/>
    <w:rsid w:val="0F5E7E6D"/>
    <w:rsid w:val="0F600691"/>
    <w:rsid w:val="0F6122AE"/>
    <w:rsid w:val="0F62652A"/>
    <w:rsid w:val="0F655DA3"/>
    <w:rsid w:val="0F694D9C"/>
    <w:rsid w:val="0F6A2F26"/>
    <w:rsid w:val="0F6B6DAA"/>
    <w:rsid w:val="0F6C1390"/>
    <w:rsid w:val="0F6F637A"/>
    <w:rsid w:val="0F727BDE"/>
    <w:rsid w:val="0F76671C"/>
    <w:rsid w:val="0F7A4248"/>
    <w:rsid w:val="0F7D5B42"/>
    <w:rsid w:val="0F7D736A"/>
    <w:rsid w:val="0F7D7B87"/>
    <w:rsid w:val="0F7F7AA5"/>
    <w:rsid w:val="0F812384"/>
    <w:rsid w:val="0F832459"/>
    <w:rsid w:val="0F86634D"/>
    <w:rsid w:val="0F874750"/>
    <w:rsid w:val="0F8833A7"/>
    <w:rsid w:val="0F8A30C2"/>
    <w:rsid w:val="0F8B1581"/>
    <w:rsid w:val="0F9704EB"/>
    <w:rsid w:val="0F981E22"/>
    <w:rsid w:val="0F984E76"/>
    <w:rsid w:val="0F9B00AA"/>
    <w:rsid w:val="0F9C5BEA"/>
    <w:rsid w:val="0F9E3F0C"/>
    <w:rsid w:val="0F9F2E7F"/>
    <w:rsid w:val="0FA13351"/>
    <w:rsid w:val="0FA570A7"/>
    <w:rsid w:val="0FA80199"/>
    <w:rsid w:val="0FA80D02"/>
    <w:rsid w:val="0FA87B2C"/>
    <w:rsid w:val="0FA917B0"/>
    <w:rsid w:val="0FAA5327"/>
    <w:rsid w:val="0FAD62DF"/>
    <w:rsid w:val="0FAF2D8B"/>
    <w:rsid w:val="0FB0120A"/>
    <w:rsid w:val="0FB23273"/>
    <w:rsid w:val="0FB44476"/>
    <w:rsid w:val="0FB64847"/>
    <w:rsid w:val="0FB82F61"/>
    <w:rsid w:val="0FB848FD"/>
    <w:rsid w:val="0FBA74A8"/>
    <w:rsid w:val="0FBD41C0"/>
    <w:rsid w:val="0FBD4F25"/>
    <w:rsid w:val="0FBD5439"/>
    <w:rsid w:val="0FBD7889"/>
    <w:rsid w:val="0FBF7376"/>
    <w:rsid w:val="0FC238BD"/>
    <w:rsid w:val="0FC2580C"/>
    <w:rsid w:val="0FC50219"/>
    <w:rsid w:val="0FC52595"/>
    <w:rsid w:val="0FC95FB5"/>
    <w:rsid w:val="0FCA1745"/>
    <w:rsid w:val="0FCA206B"/>
    <w:rsid w:val="0FCA7C0E"/>
    <w:rsid w:val="0FCC46AE"/>
    <w:rsid w:val="0FCC6D90"/>
    <w:rsid w:val="0FCD6D23"/>
    <w:rsid w:val="0FD10DBB"/>
    <w:rsid w:val="0FD22CE9"/>
    <w:rsid w:val="0FD43D88"/>
    <w:rsid w:val="0FD51F13"/>
    <w:rsid w:val="0FD6016F"/>
    <w:rsid w:val="0FD654BE"/>
    <w:rsid w:val="0FD72BC8"/>
    <w:rsid w:val="0FD8673B"/>
    <w:rsid w:val="0FDB2E26"/>
    <w:rsid w:val="0FDB2FB5"/>
    <w:rsid w:val="0FE0796D"/>
    <w:rsid w:val="0FE268F1"/>
    <w:rsid w:val="0FE325FF"/>
    <w:rsid w:val="0FE32F4F"/>
    <w:rsid w:val="0FE632BE"/>
    <w:rsid w:val="0FE8185B"/>
    <w:rsid w:val="0FEA11D2"/>
    <w:rsid w:val="0FEC6632"/>
    <w:rsid w:val="0FEE45A5"/>
    <w:rsid w:val="0FEF31CF"/>
    <w:rsid w:val="0FF220C6"/>
    <w:rsid w:val="0FF2643D"/>
    <w:rsid w:val="0FF27851"/>
    <w:rsid w:val="0FF4540F"/>
    <w:rsid w:val="0FF54693"/>
    <w:rsid w:val="0FF777D0"/>
    <w:rsid w:val="0FF92C2A"/>
    <w:rsid w:val="0FF95A70"/>
    <w:rsid w:val="0FFA61AE"/>
    <w:rsid w:val="0FFC79CB"/>
    <w:rsid w:val="0FFD3B93"/>
    <w:rsid w:val="0FFD782A"/>
    <w:rsid w:val="1002724C"/>
    <w:rsid w:val="10034019"/>
    <w:rsid w:val="10060B23"/>
    <w:rsid w:val="10065B9E"/>
    <w:rsid w:val="10087F8E"/>
    <w:rsid w:val="100A1FD5"/>
    <w:rsid w:val="100A31D7"/>
    <w:rsid w:val="100A6A9B"/>
    <w:rsid w:val="100F2DDF"/>
    <w:rsid w:val="101126E6"/>
    <w:rsid w:val="10117395"/>
    <w:rsid w:val="1014338B"/>
    <w:rsid w:val="10152881"/>
    <w:rsid w:val="101549D0"/>
    <w:rsid w:val="10162EB4"/>
    <w:rsid w:val="101B13E7"/>
    <w:rsid w:val="101C721A"/>
    <w:rsid w:val="101D6A62"/>
    <w:rsid w:val="101E1DA4"/>
    <w:rsid w:val="1020078B"/>
    <w:rsid w:val="10212A5A"/>
    <w:rsid w:val="1021596A"/>
    <w:rsid w:val="10226D14"/>
    <w:rsid w:val="102467B5"/>
    <w:rsid w:val="102542C9"/>
    <w:rsid w:val="10272BDC"/>
    <w:rsid w:val="10273225"/>
    <w:rsid w:val="10274E3A"/>
    <w:rsid w:val="10281DE1"/>
    <w:rsid w:val="102A7CF0"/>
    <w:rsid w:val="102E56BD"/>
    <w:rsid w:val="102F3BB3"/>
    <w:rsid w:val="102F48FE"/>
    <w:rsid w:val="102F7FDB"/>
    <w:rsid w:val="1030331A"/>
    <w:rsid w:val="10304B17"/>
    <w:rsid w:val="1031411A"/>
    <w:rsid w:val="103224AA"/>
    <w:rsid w:val="10326992"/>
    <w:rsid w:val="1034130B"/>
    <w:rsid w:val="10371438"/>
    <w:rsid w:val="103A436D"/>
    <w:rsid w:val="103E00B2"/>
    <w:rsid w:val="103F3B0F"/>
    <w:rsid w:val="10410158"/>
    <w:rsid w:val="104601B9"/>
    <w:rsid w:val="104A014C"/>
    <w:rsid w:val="104B092F"/>
    <w:rsid w:val="104C57CE"/>
    <w:rsid w:val="104E2BD6"/>
    <w:rsid w:val="104F4434"/>
    <w:rsid w:val="10541F86"/>
    <w:rsid w:val="10543F0F"/>
    <w:rsid w:val="105536B6"/>
    <w:rsid w:val="1056190D"/>
    <w:rsid w:val="10565894"/>
    <w:rsid w:val="10593667"/>
    <w:rsid w:val="105E2F10"/>
    <w:rsid w:val="105F6890"/>
    <w:rsid w:val="105F74F3"/>
    <w:rsid w:val="10602E1F"/>
    <w:rsid w:val="10603650"/>
    <w:rsid w:val="10603B57"/>
    <w:rsid w:val="106065CF"/>
    <w:rsid w:val="10623503"/>
    <w:rsid w:val="10652E27"/>
    <w:rsid w:val="10687294"/>
    <w:rsid w:val="106A466C"/>
    <w:rsid w:val="106B1BD3"/>
    <w:rsid w:val="106D08D8"/>
    <w:rsid w:val="106D3BFB"/>
    <w:rsid w:val="10724557"/>
    <w:rsid w:val="10763659"/>
    <w:rsid w:val="10793C75"/>
    <w:rsid w:val="107976B7"/>
    <w:rsid w:val="107A2346"/>
    <w:rsid w:val="107B49AE"/>
    <w:rsid w:val="107B5EE0"/>
    <w:rsid w:val="107D1B5B"/>
    <w:rsid w:val="107E0F49"/>
    <w:rsid w:val="10812F25"/>
    <w:rsid w:val="10817014"/>
    <w:rsid w:val="1085701F"/>
    <w:rsid w:val="108A4B38"/>
    <w:rsid w:val="108B03CA"/>
    <w:rsid w:val="108C4F51"/>
    <w:rsid w:val="108F669B"/>
    <w:rsid w:val="108F684C"/>
    <w:rsid w:val="10914AF9"/>
    <w:rsid w:val="10931F42"/>
    <w:rsid w:val="1096748D"/>
    <w:rsid w:val="10974946"/>
    <w:rsid w:val="1099534B"/>
    <w:rsid w:val="10997D54"/>
    <w:rsid w:val="109E0DDA"/>
    <w:rsid w:val="109E47D1"/>
    <w:rsid w:val="109F73FD"/>
    <w:rsid w:val="10A5201B"/>
    <w:rsid w:val="10A65CC7"/>
    <w:rsid w:val="10A84CD4"/>
    <w:rsid w:val="10A84F5C"/>
    <w:rsid w:val="10A96577"/>
    <w:rsid w:val="10AC388F"/>
    <w:rsid w:val="10AF7F1E"/>
    <w:rsid w:val="10B1064A"/>
    <w:rsid w:val="10B15294"/>
    <w:rsid w:val="10B4530E"/>
    <w:rsid w:val="10B5222C"/>
    <w:rsid w:val="10B52291"/>
    <w:rsid w:val="10B52615"/>
    <w:rsid w:val="10B52AAF"/>
    <w:rsid w:val="10B720FF"/>
    <w:rsid w:val="10B80C2B"/>
    <w:rsid w:val="10BE2473"/>
    <w:rsid w:val="10BE423E"/>
    <w:rsid w:val="10C10710"/>
    <w:rsid w:val="10C20175"/>
    <w:rsid w:val="10C20785"/>
    <w:rsid w:val="10C41E00"/>
    <w:rsid w:val="10C538DD"/>
    <w:rsid w:val="10C54956"/>
    <w:rsid w:val="10C55FD8"/>
    <w:rsid w:val="10CA539E"/>
    <w:rsid w:val="10CA63F2"/>
    <w:rsid w:val="10CB0F10"/>
    <w:rsid w:val="10CB1F02"/>
    <w:rsid w:val="10CB3951"/>
    <w:rsid w:val="10CC2E3F"/>
    <w:rsid w:val="10CD333A"/>
    <w:rsid w:val="10CE6671"/>
    <w:rsid w:val="10D12076"/>
    <w:rsid w:val="10D32700"/>
    <w:rsid w:val="10D40441"/>
    <w:rsid w:val="10D54460"/>
    <w:rsid w:val="10D56066"/>
    <w:rsid w:val="10D90C04"/>
    <w:rsid w:val="10D96A22"/>
    <w:rsid w:val="10DA3D02"/>
    <w:rsid w:val="10DB2120"/>
    <w:rsid w:val="10DE1B88"/>
    <w:rsid w:val="10DF243B"/>
    <w:rsid w:val="10DF2D37"/>
    <w:rsid w:val="10E81AD4"/>
    <w:rsid w:val="10E9443F"/>
    <w:rsid w:val="10E96AD7"/>
    <w:rsid w:val="10EC586A"/>
    <w:rsid w:val="10ED1D5B"/>
    <w:rsid w:val="10EF3C10"/>
    <w:rsid w:val="10EF7362"/>
    <w:rsid w:val="10F04E31"/>
    <w:rsid w:val="10F125FA"/>
    <w:rsid w:val="10F366BF"/>
    <w:rsid w:val="10F82F77"/>
    <w:rsid w:val="10FA0722"/>
    <w:rsid w:val="10FB1DC1"/>
    <w:rsid w:val="10FB5137"/>
    <w:rsid w:val="10FB6459"/>
    <w:rsid w:val="10FE658A"/>
    <w:rsid w:val="11055FB2"/>
    <w:rsid w:val="11064F79"/>
    <w:rsid w:val="11065BF5"/>
    <w:rsid w:val="11075063"/>
    <w:rsid w:val="11076AC4"/>
    <w:rsid w:val="11096221"/>
    <w:rsid w:val="110D3483"/>
    <w:rsid w:val="110D5E11"/>
    <w:rsid w:val="11105DE8"/>
    <w:rsid w:val="111102C9"/>
    <w:rsid w:val="11151D77"/>
    <w:rsid w:val="11185E6F"/>
    <w:rsid w:val="111953A9"/>
    <w:rsid w:val="111C04BF"/>
    <w:rsid w:val="111D586D"/>
    <w:rsid w:val="111E15D4"/>
    <w:rsid w:val="112006EE"/>
    <w:rsid w:val="11207347"/>
    <w:rsid w:val="112406D5"/>
    <w:rsid w:val="11240925"/>
    <w:rsid w:val="11257007"/>
    <w:rsid w:val="112768A5"/>
    <w:rsid w:val="112C2627"/>
    <w:rsid w:val="112D1933"/>
    <w:rsid w:val="112E2D87"/>
    <w:rsid w:val="11301BB8"/>
    <w:rsid w:val="11306960"/>
    <w:rsid w:val="1135490E"/>
    <w:rsid w:val="11362E2F"/>
    <w:rsid w:val="11366C67"/>
    <w:rsid w:val="11385F5F"/>
    <w:rsid w:val="11394179"/>
    <w:rsid w:val="113967E0"/>
    <w:rsid w:val="11396863"/>
    <w:rsid w:val="113B3E33"/>
    <w:rsid w:val="113C2CA4"/>
    <w:rsid w:val="113C366D"/>
    <w:rsid w:val="113C6396"/>
    <w:rsid w:val="113E4985"/>
    <w:rsid w:val="113E6DB2"/>
    <w:rsid w:val="113F1F0E"/>
    <w:rsid w:val="113F420D"/>
    <w:rsid w:val="113F5350"/>
    <w:rsid w:val="11416C9A"/>
    <w:rsid w:val="1142348F"/>
    <w:rsid w:val="1143768A"/>
    <w:rsid w:val="114637BE"/>
    <w:rsid w:val="11480729"/>
    <w:rsid w:val="114A130E"/>
    <w:rsid w:val="114C0024"/>
    <w:rsid w:val="114E4D6D"/>
    <w:rsid w:val="114F5D74"/>
    <w:rsid w:val="11504EA3"/>
    <w:rsid w:val="11514FDD"/>
    <w:rsid w:val="11520756"/>
    <w:rsid w:val="1153146F"/>
    <w:rsid w:val="115316AC"/>
    <w:rsid w:val="11540E74"/>
    <w:rsid w:val="11554BAA"/>
    <w:rsid w:val="11573237"/>
    <w:rsid w:val="115914DD"/>
    <w:rsid w:val="115A2470"/>
    <w:rsid w:val="115B3185"/>
    <w:rsid w:val="115C19D8"/>
    <w:rsid w:val="115E7928"/>
    <w:rsid w:val="11603A65"/>
    <w:rsid w:val="11617FE4"/>
    <w:rsid w:val="11644B9F"/>
    <w:rsid w:val="1165323E"/>
    <w:rsid w:val="11660740"/>
    <w:rsid w:val="116A014B"/>
    <w:rsid w:val="116B2B40"/>
    <w:rsid w:val="116E27E4"/>
    <w:rsid w:val="116E66CC"/>
    <w:rsid w:val="116F682C"/>
    <w:rsid w:val="11705202"/>
    <w:rsid w:val="11713006"/>
    <w:rsid w:val="1171306D"/>
    <w:rsid w:val="11760FED"/>
    <w:rsid w:val="117755D3"/>
    <w:rsid w:val="117A1589"/>
    <w:rsid w:val="117B6701"/>
    <w:rsid w:val="11837C60"/>
    <w:rsid w:val="11846719"/>
    <w:rsid w:val="1186140D"/>
    <w:rsid w:val="118A5CAA"/>
    <w:rsid w:val="118B4D4F"/>
    <w:rsid w:val="118C2ACC"/>
    <w:rsid w:val="118D6364"/>
    <w:rsid w:val="11903778"/>
    <w:rsid w:val="119209EB"/>
    <w:rsid w:val="119235E5"/>
    <w:rsid w:val="11926E6D"/>
    <w:rsid w:val="11927842"/>
    <w:rsid w:val="11941D2D"/>
    <w:rsid w:val="119509E7"/>
    <w:rsid w:val="11966D9D"/>
    <w:rsid w:val="119820CE"/>
    <w:rsid w:val="11983AA5"/>
    <w:rsid w:val="11A000FD"/>
    <w:rsid w:val="11A42665"/>
    <w:rsid w:val="11A86C77"/>
    <w:rsid w:val="11A91061"/>
    <w:rsid w:val="11AA249B"/>
    <w:rsid w:val="11AA7A22"/>
    <w:rsid w:val="11AC1D07"/>
    <w:rsid w:val="11AC3317"/>
    <w:rsid w:val="11AD5DB3"/>
    <w:rsid w:val="11AE25E9"/>
    <w:rsid w:val="11B03962"/>
    <w:rsid w:val="11B122E6"/>
    <w:rsid w:val="11B43061"/>
    <w:rsid w:val="11B652DB"/>
    <w:rsid w:val="11B73806"/>
    <w:rsid w:val="11B7558A"/>
    <w:rsid w:val="11BA0BD6"/>
    <w:rsid w:val="11BA53C0"/>
    <w:rsid w:val="11BC2003"/>
    <w:rsid w:val="11BE54E5"/>
    <w:rsid w:val="11C2320B"/>
    <w:rsid w:val="11C33D14"/>
    <w:rsid w:val="11C53434"/>
    <w:rsid w:val="11C64099"/>
    <w:rsid w:val="11C7525C"/>
    <w:rsid w:val="11C76247"/>
    <w:rsid w:val="11C803F2"/>
    <w:rsid w:val="11C836CD"/>
    <w:rsid w:val="11C847AA"/>
    <w:rsid w:val="11C940C8"/>
    <w:rsid w:val="11CD5040"/>
    <w:rsid w:val="11CE6200"/>
    <w:rsid w:val="11CF1CC5"/>
    <w:rsid w:val="11D12A13"/>
    <w:rsid w:val="11D13937"/>
    <w:rsid w:val="11D51026"/>
    <w:rsid w:val="11D67AAA"/>
    <w:rsid w:val="11D67D6F"/>
    <w:rsid w:val="11D836A4"/>
    <w:rsid w:val="11D943B9"/>
    <w:rsid w:val="11DD216E"/>
    <w:rsid w:val="11DF18E6"/>
    <w:rsid w:val="11DF2973"/>
    <w:rsid w:val="11E17EEF"/>
    <w:rsid w:val="11E3654E"/>
    <w:rsid w:val="11E44C67"/>
    <w:rsid w:val="11E46612"/>
    <w:rsid w:val="11E67EAA"/>
    <w:rsid w:val="11E709A4"/>
    <w:rsid w:val="11E94818"/>
    <w:rsid w:val="11EF6B22"/>
    <w:rsid w:val="11F04466"/>
    <w:rsid w:val="11F54F3B"/>
    <w:rsid w:val="11F56EE2"/>
    <w:rsid w:val="11F71D34"/>
    <w:rsid w:val="11FB244C"/>
    <w:rsid w:val="11FC2CD1"/>
    <w:rsid w:val="11FE3567"/>
    <w:rsid w:val="11FE38B5"/>
    <w:rsid w:val="11FF7F67"/>
    <w:rsid w:val="1201799F"/>
    <w:rsid w:val="12030E77"/>
    <w:rsid w:val="120551BB"/>
    <w:rsid w:val="120B0A9E"/>
    <w:rsid w:val="120B21F3"/>
    <w:rsid w:val="120D0F2D"/>
    <w:rsid w:val="120D351D"/>
    <w:rsid w:val="120E74DA"/>
    <w:rsid w:val="121148B3"/>
    <w:rsid w:val="12120AC2"/>
    <w:rsid w:val="12134FC9"/>
    <w:rsid w:val="12182F3E"/>
    <w:rsid w:val="12185B23"/>
    <w:rsid w:val="121B330B"/>
    <w:rsid w:val="121D13F1"/>
    <w:rsid w:val="121F13AE"/>
    <w:rsid w:val="121F73BF"/>
    <w:rsid w:val="1220264E"/>
    <w:rsid w:val="12215F3C"/>
    <w:rsid w:val="122358A0"/>
    <w:rsid w:val="12236096"/>
    <w:rsid w:val="12250454"/>
    <w:rsid w:val="12251583"/>
    <w:rsid w:val="122715A6"/>
    <w:rsid w:val="122810AD"/>
    <w:rsid w:val="122921A7"/>
    <w:rsid w:val="12294E05"/>
    <w:rsid w:val="122B1A07"/>
    <w:rsid w:val="122E76A9"/>
    <w:rsid w:val="122F5720"/>
    <w:rsid w:val="12320542"/>
    <w:rsid w:val="123210D6"/>
    <w:rsid w:val="12334B34"/>
    <w:rsid w:val="12340B66"/>
    <w:rsid w:val="12344CD4"/>
    <w:rsid w:val="123766C8"/>
    <w:rsid w:val="12382484"/>
    <w:rsid w:val="12397715"/>
    <w:rsid w:val="123A69A2"/>
    <w:rsid w:val="123B634C"/>
    <w:rsid w:val="123C0DC0"/>
    <w:rsid w:val="12421D15"/>
    <w:rsid w:val="1242548E"/>
    <w:rsid w:val="12467A39"/>
    <w:rsid w:val="12474479"/>
    <w:rsid w:val="1249475B"/>
    <w:rsid w:val="124A30B4"/>
    <w:rsid w:val="124D1B14"/>
    <w:rsid w:val="124F6F5B"/>
    <w:rsid w:val="12501E1F"/>
    <w:rsid w:val="125066CB"/>
    <w:rsid w:val="12507331"/>
    <w:rsid w:val="12521433"/>
    <w:rsid w:val="12527291"/>
    <w:rsid w:val="1253687F"/>
    <w:rsid w:val="12540D67"/>
    <w:rsid w:val="12547AC6"/>
    <w:rsid w:val="12554C08"/>
    <w:rsid w:val="12565F4C"/>
    <w:rsid w:val="125706D7"/>
    <w:rsid w:val="12591138"/>
    <w:rsid w:val="125A7897"/>
    <w:rsid w:val="125B366E"/>
    <w:rsid w:val="125B4DEB"/>
    <w:rsid w:val="125E4185"/>
    <w:rsid w:val="125F4B82"/>
    <w:rsid w:val="12606097"/>
    <w:rsid w:val="12642497"/>
    <w:rsid w:val="126455C8"/>
    <w:rsid w:val="1265091E"/>
    <w:rsid w:val="12663838"/>
    <w:rsid w:val="12667816"/>
    <w:rsid w:val="12684377"/>
    <w:rsid w:val="126862C6"/>
    <w:rsid w:val="126A456E"/>
    <w:rsid w:val="126A521C"/>
    <w:rsid w:val="126D64EA"/>
    <w:rsid w:val="126F2A02"/>
    <w:rsid w:val="12725577"/>
    <w:rsid w:val="12733B69"/>
    <w:rsid w:val="12735287"/>
    <w:rsid w:val="12736769"/>
    <w:rsid w:val="12741016"/>
    <w:rsid w:val="12766B1C"/>
    <w:rsid w:val="127855EB"/>
    <w:rsid w:val="127937CA"/>
    <w:rsid w:val="127A3F6A"/>
    <w:rsid w:val="127C271E"/>
    <w:rsid w:val="127C4275"/>
    <w:rsid w:val="127C625F"/>
    <w:rsid w:val="127E46C3"/>
    <w:rsid w:val="12815516"/>
    <w:rsid w:val="1288008C"/>
    <w:rsid w:val="128B521B"/>
    <w:rsid w:val="128C07A6"/>
    <w:rsid w:val="128C4CB1"/>
    <w:rsid w:val="128D3953"/>
    <w:rsid w:val="128E4AE7"/>
    <w:rsid w:val="12912391"/>
    <w:rsid w:val="12921936"/>
    <w:rsid w:val="12930D95"/>
    <w:rsid w:val="129319ED"/>
    <w:rsid w:val="12991FF1"/>
    <w:rsid w:val="129B5CB0"/>
    <w:rsid w:val="12A06D37"/>
    <w:rsid w:val="12A406EE"/>
    <w:rsid w:val="12A46DF6"/>
    <w:rsid w:val="12A51A07"/>
    <w:rsid w:val="12A52212"/>
    <w:rsid w:val="12A666E3"/>
    <w:rsid w:val="12A8463E"/>
    <w:rsid w:val="12A927B1"/>
    <w:rsid w:val="12A96EE9"/>
    <w:rsid w:val="12AC5A84"/>
    <w:rsid w:val="12AE2FB0"/>
    <w:rsid w:val="12AE74D3"/>
    <w:rsid w:val="12B12B5E"/>
    <w:rsid w:val="12B157D1"/>
    <w:rsid w:val="12B56242"/>
    <w:rsid w:val="12B80DA3"/>
    <w:rsid w:val="12B87BE9"/>
    <w:rsid w:val="12BC14F2"/>
    <w:rsid w:val="12BC23D5"/>
    <w:rsid w:val="12BD1031"/>
    <w:rsid w:val="12BE48EF"/>
    <w:rsid w:val="12BF669E"/>
    <w:rsid w:val="12C07CAA"/>
    <w:rsid w:val="12C14C5F"/>
    <w:rsid w:val="12C31AD3"/>
    <w:rsid w:val="12C739CC"/>
    <w:rsid w:val="12C743FE"/>
    <w:rsid w:val="12C91594"/>
    <w:rsid w:val="12C9311B"/>
    <w:rsid w:val="12C93D47"/>
    <w:rsid w:val="12CF22EB"/>
    <w:rsid w:val="12D168FD"/>
    <w:rsid w:val="12D442B2"/>
    <w:rsid w:val="12D81EC2"/>
    <w:rsid w:val="12DB190F"/>
    <w:rsid w:val="12DC5569"/>
    <w:rsid w:val="12DD35FB"/>
    <w:rsid w:val="12DE2A7A"/>
    <w:rsid w:val="12E23D16"/>
    <w:rsid w:val="12E26165"/>
    <w:rsid w:val="12E3062A"/>
    <w:rsid w:val="12E33AFD"/>
    <w:rsid w:val="12E34562"/>
    <w:rsid w:val="12E3491A"/>
    <w:rsid w:val="12E4385C"/>
    <w:rsid w:val="12E61415"/>
    <w:rsid w:val="12E62FC1"/>
    <w:rsid w:val="12E63B68"/>
    <w:rsid w:val="12E8400E"/>
    <w:rsid w:val="12E943BE"/>
    <w:rsid w:val="12EA0FFB"/>
    <w:rsid w:val="12EA56AC"/>
    <w:rsid w:val="12EB17F3"/>
    <w:rsid w:val="12ED3E8B"/>
    <w:rsid w:val="12ED6B76"/>
    <w:rsid w:val="12EE1124"/>
    <w:rsid w:val="12EF0C4A"/>
    <w:rsid w:val="12F03280"/>
    <w:rsid w:val="12F110A7"/>
    <w:rsid w:val="12F23028"/>
    <w:rsid w:val="12F468B4"/>
    <w:rsid w:val="12F50C59"/>
    <w:rsid w:val="12F86A8E"/>
    <w:rsid w:val="12FB496E"/>
    <w:rsid w:val="12FD67E4"/>
    <w:rsid w:val="13010E94"/>
    <w:rsid w:val="130137B6"/>
    <w:rsid w:val="130315FF"/>
    <w:rsid w:val="1304397B"/>
    <w:rsid w:val="1305540E"/>
    <w:rsid w:val="13057351"/>
    <w:rsid w:val="1307298B"/>
    <w:rsid w:val="1307390B"/>
    <w:rsid w:val="13087E98"/>
    <w:rsid w:val="13095B29"/>
    <w:rsid w:val="130C345A"/>
    <w:rsid w:val="130C56DD"/>
    <w:rsid w:val="130C7AC8"/>
    <w:rsid w:val="130C7E11"/>
    <w:rsid w:val="130D30E9"/>
    <w:rsid w:val="130D3523"/>
    <w:rsid w:val="130E57AC"/>
    <w:rsid w:val="131529BF"/>
    <w:rsid w:val="13155BBF"/>
    <w:rsid w:val="13157702"/>
    <w:rsid w:val="1316581D"/>
    <w:rsid w:val="13166423"/>
    <w:rsid w:val="13175DDB"/>
    <w:rsid w:val="131808A7"/>
    <w:rsid w:val="13184CA6"/>
    <w:rsid w:val="13186C29"/>
    <w:rsid w:val="131A68B3"/>
    <w:rsid w:val="131A7E35"/>
    <w:rsid w:val="131B59F5"/>
    <w:rsid w:val="131C3E9A"/>
    <w:rsid w:val="131C43DE"/>
    <w:rsid w:val="131D3E4B"/>
    <w:rsid w:val="131D4135"/>
    <w:rsid w:val="131D79EF"/>
    <w:rsid w:val="131F52AD"/>
    <w:rsid w:val="13203E11"/>
    <w:rsid w:val="13217009"/>
    <w:rsid w:val="13230DFB"/>
    <w:rsid w:val="1324376F"/>
    <w:rsid w:val="1325236A"/>
    <w:rsid w:val="13264DD1"/>
    <w:rsid w:val="13280966"/>
    <w:rsid w:val="13287BDA"/>
    <w:rsid w:val="13294D3E"/>
    <w:rsid w:val="133517A7"/>
    <w:rsid w:val="133563F1"/>
    <w:rsid w:val="1337197F"/>
    <w:rsid w:val="13387A21"/>
    <w:rsid w:val="133B05AC"/>
    <w:rsid w:val="133C04FA"/>
    <w:rsid w:val="133C4CF9"/>
    <w:rsid w:val="133C72D2"/>
    <w:rsid w:val="13413F1D"/>
    <w:rsid w:val="13415D1D"/>
    <w:rsid w:val="13422058"/>
    <w:rsid w:val="13446074"/>
    <w:rsid w:val="134652EA"/>
    <w:rsid w:val="13472966"/>
    <w:rsid w:val="134928EC"/>
    <w:rsid w:val="134A14FF"/>
    <w:rsid w:val="134D0244"/>
    <w:rsid w:val="134E52F1"/>
    <w:rsid w:val="135175DA"/>
    <w:rsid w:val="13530E39"/>
    <w:rsid w:val="13536F4D"/>
    <w:rsid w:val="135403F7"/>
    <w:rsid w:val="1354408D"/>
    <w:rsid w:val="13577D54"/>
    <w:rsid w:val="13586796"/>
    <w:rsid w:val="135B3B2E"/>
    <w:rsid w:val="135E4629"/>
    <w:rsid w:val="135F3975"/>
    <w:rsid w:val="13606D71"/>
    <w:rsid w:val="13612F10"/>
    <w:rsid w:val="13615365"/>
    <w:rsid w:val="136671B4"/>
    <w:rsid w:val="136715C1"/>
    <w:rsid w:val="13671E09"/>
    <w:rsid w:val="13674C4D"/>
    <w:rsid w:val="13682A4F"/>
    <w:rsid w:val="13692EF8"/>
    <w:rsid w:val="136B03EB"/>
    <w:rsid w:val="136B6CF8"/>
    <w:rsid w:val="136C3FE4"/>
    <w:rsid w:val="136D09F3"/>
    <w:rsid w:val="136D2855"/>
    <w:rsid w:val="136D7CE8"/>
    <w:rsid w:val="13721FFC"/>
    <w:rsid w:val="13750210"/>
    <w:rsid w:val="13773E9A"/>
    <w:rsid w:val="137A0DFD"/>
    <w:rsid w:val="137A2B22"/>
    <w:rsid w:val="137B5F08"/>
    <w:rsid w:val="137C41D9"/>
    <w:rsid w:val="137E258F"/>
    <w:rsid w:val="138050DE"/>
    <w:rsid w:val="13811B89"/>
    <w:rsid w:val="1385609D"/>
    <w:rsid w:val="13860AE2"/>
    <w:rsid w:val="13870560"/>
    <w:rsid w:val="138749FB"/>
    <w:rsid w:val="13877E38"/>
    <w:rsid w:val="13882DF7"/>
    <w:rsid w:val="138839E7"/>
    <w:rsid w:val="138874ED"/>
    <w:rsid w:val="13896794"/>
    <w:rsid w:val="138A697B"/>
    <w:rsid w:val="138B411A"/>
    <w:rsid w:val="138B66B9"/>
    <w:rsid w:val="138B71CE"/>
    <w:rsid w:val="138C4778"/>
    <w:rsid w:val="138D05EE"/>
    <w:rsid w:val="138E46DF"/>
    <w:rsid w:val="139131F2"/>
    <w:rsid w:val="13923B75"/>
    <w:rsid w:val="13932A8B"/>
    <w:rsid w:val="13941189"/>
    <w:rsid w:val="13970BA8"/>
    <w:rsid w:val="139754D3"/>
    <w:rsid w:val="13982FE0"/>
    <w:rsid w:val="139978EF"/>
    <w:rsid w:val="139A29D4"/>
    <w:rsid w:val="139B224E"/>
    <w:rsid w:val="139C38A5"/>
    <w:rsid w:val="13A01400"/>
    <w:rsid w:val="13A12624"/>
    <w:rsid w:val="13A23696"/>
    <w:rsid w:val="13A51351"/>
    <w:rsid w:val="13A53592"/>
    <w:rsid w:val="13A6529A"/>
    <w:rsid w:val="13A73303"/>
    <w:rsid w:val="13A826AC"/>
    <w:rsid w:val="13AA37C9"/>
    <w:rsid w:val="13AB2759"/>
    <w:rsid w:val="13AC23CF"/>
    <w:rsid w:val="13AD006A"/>
    <w:rsid w:val="13B104BB"/>
    <w:rsid w:val="13B17552"/>
    <w:rsid w:val="13B5509D"/>
    <w:rsid w:val="13B57103"/>
    <w:rsid w:val="13B73B73"/>
    <w:rsid w:val="13B8219E"/>
    <w:rsid w:val="13B92E4D"/>
    <w:rsid w:val="13BA082E"/>
    <w:rsid w:val="13BA701D"/>
    <w:rsid w:val="13BC22BA"/>
    <w:rsid w:val="13BC49AD"/>
    <w:rsid w:val="13BF22B2"/>
    <w:rsid w:val="13C53DE6"/>
    <w:rsid w:val="13C91D49"/>
    <w:rsid w:val="13CD4C05"/>
    <w:rsid w:val="13CE5779"/>
    <w:rsid w:val="13CE7BE9"/>
    <w:rsid w:val="13D001B4"/>
    <w:rsid w:val="13D01CA2"/>
    <w:rsid w:val="13D26C76"/>
    <w:rsid w:val="13D5040F"/>
    <w:rsid w:val="13D55E4C"/>
    <w:rsid w:val="13D62FE6"/>
    <w:rsid w:val="13D64029"/>
    <w:rsid w:val="13D6553E"/>
    <w:rsid w:val="13D7606D"/>
    <w:rsid w:val="13DA1B59"/>
    <w:rsid w:val="13DA5048"/>
    <w:rsid w:val="13DA7F3F"/>
    <w:rsid w:val="13DC7D52"/>
    <w:rsid w:val="13DE1C59"/>
    <w:rsid w:val="13E001F0"/>
    <w:rsid w:val="13E03C83"/>
    <w:rsid w:val="13E12793"/>
    <w:rsid w:val="13E261AF"/>
    <w:rsid w:val="13E4042B"/>
    <w:rsid w:val="13E528D8"/>
    <w:rsid w:val="13E6254A"/>
    <w:rsid w:val="13E948FC"/>
    <w:rsid w:val="13EB54FC"/>
    <w:rsid w:val="13EC3199"/>
    <w:rsid w:val="13ED29B3"/>
    <w:rsid w:val="13F0352F"/>
    <w:rsid w:val="13F102D8"/>
    <w:rsid w:val="13F44453"/>
    <w:rsid w:val="13F5509D"/>
    <w:rsid w:val="13FA64D3"/>
    <w:rsid w:val="13FC273D"/>
    <w:rsid w:val="13FF129A"/>
    <w:rsid w:val="13FF4C9F"/>
    <w:rsid w:val="140140F0"/>
    <w:rsid w:val="140265C7"/>
    <w:rsid w:val="1402758A"/>
    <w:rsid w:val="1403162D"/>
    <w:rsid w:val="14032954"/>
    <w:rsid w:val="14074C01"/>
    <w:rsid w:val="14084530"/>
    <w:rsid w:val="140925E5"/>
    <w:rsid w:val="14092834"/>
    <w:rsid w:val="140A060F"/>
    <w:rsid w:val="140B31FB"/>
    <w:rsid w:val="140D2586"/>
    <w:rsid w:val="141076AA"/>
    <w:rsid w:val="14152F8C"/>
    <w:rsid w:val="1415495B"/>
    <w:rsid w:val="14166961"/>
    <w:rsid w:val="141B224D"/>
    <w:rsid w:val="141C2D4D"/>
    <w:rsid w:val="141C7029"/>
    <w:rsid w:val="141F1061"/>
    <w:rsid w:val="142043FC"/>
    <w:rsid w:val="14232DB7"/>
    <w:rsid w:val="1423434D"/>
    <w:rsid w:val="142D66C8"/>
    <w:rsid w:val="142D6DEF"/>
    <w:rsid w:val="142E5110"/>
    <w:rsid w:val="142F2B08"/>
    <w:rsid w:val="1431422E"/>
    <w:rsid w:val="14325AC6"/>
    <w:rsid w:val="14333417"/>
    <w:rsid w:val="1436362C"/>
    <w:rsid w:val="143750C8"/>
    <w:rsid w:val="14392A65"/>
    <w:rsid w:val="143A18E6"/>
    <w:rsid w:val="143A41BC"/>
    <w:rsid w:val="1440201B"/>
    <w:rsid w:val="14404435"/>
    <w:rsid w:val="144435C3"/>
    <w:rsid w:val="14444003"/>
    <w:rsid w:val="14444082"/>
    <w:rsid w:val="144551FB"/>
    <w:rsid w:val="145059C9"/>
    <w:rsid w:val="14507D79"/>
    <w:rsid w:val="14516B67"/>
    <w:rsid w:val="14532AA2"/>
    <w:rsid w:val="145404AC"/>
    <w:rsid w:val="14543C02"/>
    <w:rsid w:val="14565473"/>
    <w:rsid w:val="145727E4"/>
    <w:rsid w:val="14572A26"/>
    <w:rsid w:val="145748B3"/>
    <w:rsid w:val="14580A32"/>
    <w:rsid w:val="14583FCD"/>
    <w:rsid w:val="14590FD3"/>
    <w:rsid w:val="145960C3"/>
    <w:rsid w:val="145B49A2"/>
    <w:rsid w:val="145D7790"/>
    <w:rsid w:val="145E2078"/>
    <w:rsid w:val="14611BFB"/>
    <w:rsid w:val="14621ACE"/>
    <w:rsid w:val="14621C76"/>
    <w:rsid w:val="146249FB"/>
    <w:rsid w:val="14662DE2"/>
    <w:rsid w:val="14663F3E"/>
    <w:rsid w:val="14680782"/>
    <w:rsid w:val="146A302E"/>
    <w:rsid w:val="146A7746"/>
    <w:rsid w:val="146D17BA"/>
    <w:rsid w:val="146D4829"/>
    <w:rsid w:val="146D7135"/>
    <w:rsid w:val="146E273C"/>
    <w:rsid w:val="147004E8"/>
    <w:rsid w:val="14704050"/>
    <w:rsid w:val="14707453"/>
    <w:rsid w:val="14717247"/>
    <w:rsid w:val="147258E3"/>
    <w:rsid w:val="1473219E"/>
    <w:rsid w:val="14732A7D"/>
    <w:rsid w:val="14737761"/>
    <w:rsid w:val="14756DF6"/>
    <w:rsid w:val="14767E8E"/>
    <w:rsid w:val="1477334E"/>
    <w:rsid w:val="147C05F9"/>
    <w:rsid w:val="147C5959"/>
    <w:rsid w:val="147E0172"/>
    <w:rsid w:val="14846080"/>
    <w:rsid w:val="14850BC8"/>
    <w:rsid w:val="14853832"/>
    <w:rsid w:val="1486212F"/>
    <w:rsid w:val="14862727"/>
    <w:rsid w:val="14870F84"/>
    <w:rsid w:val="148A2092"/>
    <w:rsid w:val="148E6212"/>
    <w:rsid w:val="148F7A16"/>
    <w:rsid w:val="14950046"/>
    <w:rsid w:val="149A63B9"/>
    <w:rsid w:val="149A6FB3"/>
    <w:rsid w:val="149B6081"/>
    <w:rsid w:val="149D53BB"/>
    <w:rsid w:val="149D563F"/>
    <w:rsid w:val="149E2FB7"/>
    <w:rsid w:val="149F0104"/>
    <w:rsid w:val="149F1D7A"/>
    <w:rsid w:val="14A06479"/>
    <w:rsid w:val="14A33AD4"/>
    <w:rsid w:val="14A3541A"/>
    <w:rsid w:val="14A55A17"/>
    <w:rsid w:val="14A96E80"/>
    <w:rsid w:val="14AA0B0E"/>
    <w:rsid w:val="14AA45D2"/>
    <w:rsid w:val="14AB2185"/>
    <w:rsid w:val="14AB5BF6"/>
    <w:rsid w:val="14AE5929"/>
    <w:rsid w:val="14B12F13"/>
    <w:rsid w:val="14B23684"/>
    <w:rsid w:val="14B3711B"/>
    <w:rsid w:val="14B560A8"/>
    <w:rsid w:val="14B62793"/>
    <w:rsid w:val="14B939BC"/>
    <w:rsid w:val="14B97C58"/>
    <w:rsid w:val="14BA4B75"/>
    <w:rsid w:val="14BC6013"/>
    <w:rsid w:val="14BD2143"/>
    <w:rsid w:val="14BE5213"/>
    <w:rsid w:val="14BF03D4"/>
    <w:rsid w:val="14C00CCC"/>
    <w:rsid w:val="14C0508F"/>
    <w:rsid w:val="14C063FE"/>
    <w:rsid w:val="14C14CDF"/>
    <w:rsid w:val="14C23A33"/>
    <w:rsid w:val="14C32AB9"/>
    <w:rsid w:val="14C471D7"/>
    <w:rsid w:val="14C52F37"/>
    <w:rsid w:val="14C57638"/>
    <w:rsid w:val="14C722C6"/>
    <w:rsid w:val="14C76B45"/>
    <w:rsid w:val="14C82761"/>
    <w:rsid w:val="14C85B7B"/>
    <w:rsid w:val="14CB0F8B"/>
    <w:rsid w:val="14CB7E4A"/>
    <w:rsid w:val="14CC38E4"/>
    <w:rsid w:val="14CC7A2B"/>
    <w:rsid w:val="14CD080C"/>
    <w:rsid w:val="14CF1093"/>
    <w:rsid w:val="14CF28AF"/>
    <w:rsid w:val="14D201B0"/>
    <w:rsid w:val="14D211EF"/>
    <w:rsid w:val="14D25917"/>
    <w:rsid w:val="14D509BB"/>
    <w:rsid w:val="14D660AD"/>
    <w:rsid w:val="14D665CD"/>
    <w:rsid w:val="14D8565E"/>
    <w:rsid w:val="14DA04DB"/>
    <w:rsid w:val="14DC2605"/>
    <w:rsid w:val="14DE770E"/>
    <w:rsid w:val="14DF7560"/>
    <w:rsid w:val="14E30E86"/>
    <w:rsid w:val="14E31AE3"/>
    <w:rsid w:val="14E44056"/>
    <w:rsid w:val="14E52FF7"/>
    <w:rsid w:val="14E8295E"/>
    <w:rsid w:val="14E85CE7"/>
    <w:rsid w:val="14E9313A"/>
    <w:rsid w:val="14EA11C7"/>
    <w:rsid w:val="14EA38A4"/>
    <w:rsid w:val="14EB33D5"/>
    <w:rsid w:val="14EC07CA"/>
    <w:rsid w:val="14EC7ABA"/>
    <w:rsid w:val="14ED3BA0"/>
    <w:rsid w:val="14EE4E64"/>
    <w:rsid w:val="14F43287"/>
    <w:rsid w:val="14F5132B"/>
    <w:rsid w:val="14F609BE"/>
    <w:rsid w:val="14F7778D"/>
    <w:rsid w:val="14FA27E0"/>
    <w:rsid w:val="14FB7E74"/>
    <w:rsid w:val="14FC28FE"/>
    <w:rsid w:val="14FE02FA"/>
    <w:rsid w:val="14FF06C6"/>
    <w:rsid w:val="15001265"/>
    <w:rsid w:val="15015C0F"/>
    <w:rsid w:val="150316AC"/>
    <w:rsid w:val="15035CCD"/>
    <w:rsid w:val="1507215F"/>
    <w:rsid w:val="150727C6"/>
    <w:rsid w:val="150C3E73"/>
    <w:rsid w:val="150D7191"/>
    <w:rsid w:val="150E201C"/>
    <w:rsid w:val="151258A6"/>
    <w:rsid w:val="151563DD"/>
    <w:rsid w:val="15162DC2"/>
    <w:rsid w:val="1516401D"/>
    <w:rsid w:val="15176B6A"/>
    <w:rsid w:val="151777D7"/>
    <w:rsid w:val="15181ED5"/>
    <w:rsid w:val="15186243"/>
    <w:rsid w:val="15194F0B"/>
    <w:rsid w:val="151A3D57"/>
    <w:rsid w:val="151C0C60"/>
    <w:rsid w:val="151C5449"/>
    <w:rsid w:val="151E1FFE"/>
    <w:rsid w:val="151E3102"/>
    <w:rsid w:val="151F4405"/>
    <w:rsid w:val="152148F1"/>
    <w:rsid w:val="15220F79"/>
    <w:rsid w:val="15222133"/>
    <w:rsid w:val="152248DF"/>
    <w:rsid w:val="15234FCE"/>
    <w:rsid w:val="152575D4"/>
    <w:rsid w:val="152851FD"/>
    <w:rsid w:val="152A3590"/>
    <w:rsid w:val="152B2840"/>
    <w:rsid w:val="152C02AD"/>
    <w:rsid w:val="152D4E30"/>
    <w:rsid w:val="152E70FF"/>
    <w:rsid w:val="152F1D29"/>
    <w:rsid w:val="153028ED"/>
    <w:rsid w:val="15311FF8"/>
    <w:rsid w:val="15365DD0"/>
    <w:rsid w:val="15377E8C"/>
    <w:rsid w:val="15390BE1"/>
    <w:rsid w:val="153A4B73"/>
    <w:rsid w:val="153C63D7"/>
    <w:rsid w:val="153E56AD"/>
    <w:rsid w:val="1543492E"/>
    <w:rsid w:val="154379D2"/>
    <w:rsid w:val="1544523D"/>
    <w:rsid w:val="15447990"/>
    <w:rsid w:val="15484E95"/>
    <w:rsid w:val="15485009"/>
    <w:rsid w:val="154A295E"/>
    <w:rsid w:val="1553043B"/>
    <w:rsid w:val="15581766"/>
    <w:rsid w:val="15586521"/>
    <w:rsid w:val="155B2453"/>
    <w:rsid w:val="155B7CA3"/>
    <w:rsid w:val="155C6993"/>
    <w:rsid w:val="156045A9"/>
    <w:rsid w:val="15612DB0"/>
    <w:rsid w:val="1563292A"/>
    <w:rsid w:val="1568363E"/>
    <w:rsid w:val="156C6BE3"/>
    <w:rsid w:val="157130FE"/>
    <w:rsid w:val="15715754"/>
    <w:rsid w:val="15720AF6"/>
    <w:rsid w:val="15723B17"/>
    <w:rsid w:val="157279E5"/>
    <w:rsid w:val="157317AC"/>
    <w:rsid w:val="157713A3"/>
    <w:rsid w:val="1577353C"/>
    <w:rsid w:val="15784612"/>
    <w:rsid w:val="15797EDF"/>
    <w:rsid w:val="157A55E8"/>
    <w:rsid w:val="157D1F02"/>
    <w:rsid w:val="15857CF9"/>
    <w:rsid w:val="15870608"/>
    <w:rsid w:val="158E1109"/>
    <w:rsid w:val="158F75B3"/>
    <w:rsid w:val="15902B0F"/>
    <w:rsid w:val="15917350"/>
    <w:rsid w:val="15940AF5"/>
    <w:rsid w:val="159475CD"/>
    <w:rsid w:val="159843ED"/>
    <w:rsid w:val="15995BDB"/>
    <w:rsid w:val="159A284D"/>
    <w:rsid w:val="159A7203"/>
    <w:rsid w:val="159B3F49"/>
    <w:rsid w:val="159E5BFC"/>
    <w:rsid w:val="159E7B0F"/>
    <w:rsid w:val="159F7B34"/>
    <w:rsid w:val="15A002CB"/>
    <w:rsid w:val="15A07504"/>
    <w:rsid w:val="15A266B7"/>
    <w:rsid w:val="15A63501"/>
    <w:rsid w:val="15A655A0"/>
    <w:rsid w:val="15A70378"/>
    <w:rsid w:val="15A819B1"/>
    <w:rsid w:val="15AB010A"/>
    <w:rsid w:val="15AC1D3D"/>
    <w:rsid w:val="15AD3EA1"/>
    <w:rsid w:val="15B13953"/>
    <w:rsid w:val="15B32CD6"/>
    <w:rsid w:val="15B7632C"/>
    <w:rsid w:val="15B97E14"/>
    <w:rsid w:val="15BA41FA"/>
    <w:rsid w:val="15BB7B9F"/>
    <w:rsid w:val="15BD452E"/>
    <w:rsid w:val="15BD5879"/>
    <w:rsid w:val="15BD7296"/>
    <w:rsid w:val="15BE20F6"/>
    <w:rsid w:val="15BF5163"/>
    <w:rsid w:val="15C25716"/>
    <w:rsid w:val="15C56C6E"/>
    <w:rsid w:val="15C72EA3"/>
    <w:rsid w:val="15C82931"/>
    <w:rsid w:val="15C965B4"/>
    <w:rsid w:val="15CB23C6"/>
    <w:rsid w:val="15CB52AB"/>
    <w:rsid w:val="15CD521F"/>
    <w:rsid w:val="15D1043A"/>
    <w:rsid w:val="15D11FD0"/>
    <w:rsid w:val="15D259BC"/>
    <w:rsid w:val="15D44F69"/>
    <w:rsid w:val="15D63317"/>
    <w:rsid w:val="15D635FE"/>
    <w:rsid w:val="15D64FD3"/>
    <w:rsid w:val="15D657B3"/>
    <w:rsid w:val="15D818BD"/>
    <w:rsid w:val="15D83B22"/>
    <w:rsid w:val="15D91312"/>
    <w:rsid w:val="15DB35E1"/>
    <w:rsid w:val="15DD398C"/>
    <w:rsid w:val="15DE1B42"/>
    <w:rsid w:val="15DF3F53"/>
    <w:rsid w:val="15DF667F"/>
    <w:rsid w:val="15E04E61"/>
    <w:rsid w:val="15E05F2F"/>
    <w:rsid w:val="15E07A5A"/>
    <w:rsid w:val="15E2731C"/>
    <w:rsid w:val="15E277AF"/>
    <w:rsid w:val="15E4007A"/>
    <w:rsid w:val="15E55BF0"/>
    <w:rsid w:val="15E80197"/>
    <w:rsid w:val="15E8111E"/>
    <w:rsid w:val="15E84829"/>
    <w:rsid w:val="15EC29E2"/>
    <w:rsid w:val="15EC7914"/>
    <w:rsid w:val="15F0123A"/>
    <w:rsid w:val="15F01F1A"/>
    <w:rsid w:val="15F32F1C"/>
    <w:rsid w:val="15F34BFB"/>
    <w:rsid w:val="15F35E0B"/>
    <w:rsid w:val="15F976FF"/>
    <w:rsid w:val="15FB6AB3"/>
    <w:rsid w:val="15FC55FB"/>
    <w:rsid w:val="15FF45B8"/>
    <w:rsid w:val="160034A7"/>
    <w:rsid w:val="16006218"/>
    <w:rsid w:val="1602108E"/>
    <w:rsid w:val="160255BC"/>
    <w:rsid w:val="16041F38"/>
    <w:rsid w:val="16080C60"/>
    <w:rsid w:val="16082A01"/>
    <w:rsid w:val="1608383A"/>
    <w:rsid w:val="1608528B"/>
    <w:rsid w:val="160975FE"/>
    <w:rsid w:val="160B5D5C"/>
    <w:rsid w:val="16102ED0"/>
    <w:rsid w:val="161039EF"/>
    <w:rsid w:val="1610417F"/>
    <w:rsid w:val="161045FD"/>
    <w:rsid w:val="16114543"/>
    <w:rsid w:val="16141C99"/>
    <w:rsid w:val="16184FD3"/>
    <w:rsid w:val="161932E3"/>
    <w:rsid w:val="161F7560"/>
    <w:rsid w:val="16206DFD"/>
    <w:rsid w:val="162321B7"/>
    <w:rsid w:val="16286FAE"/>
    <w:rsid w:val="16291800"/>
    <w:rsid w:val="162C228D"/>
    <w:rsid w:val="162D1677"/>
    <w:rsid w:val="162D6944"/>
    <w:rsid w:val="162F29BB"/>
    <w:rsid w:val="162F760E"/>
    <w:rsid w:val="16315E0A"/>
    <w:rsid w:val="16322BE6"/>
    <w:rsid w:val="16324B8B"/>
    <w:rsid w:val="16354712"/>
    <w:rsid w:val="16370115"/>
    <w:rsid w:val="16373897"/>
    <w:rsid w:val="16377BDF"/>
    <w:rsid w:val="163847D8"/>
    <w:rsid w:val="16395F61"/>
    <w:rsid w:val="16397E49"/>
    <w:rsid w:val="163A5CA8"/>
    <w:rsid w:val="163F058B"/>
    <w:rsid w:val="16493D66"/>
    <w:rsid w:val="164A4F5C"/>
    <w:rsid w:val="164B5E40"/>
    <w:rsid w:val="164C407E"/>
    <w:rsid w:val="164C76C3"/>
    <w:rsid w:val="164D1C68"/>
    <w:rsid w:val="164D1C99"/>
    <w:rsid w:val="164E22C7"/>
    <w:rsid w:val="164F2081"/>
    <w:rsid w:val="16501EB8"/>
    <w:rsid w:val="16585807"/>
    <w:rsid w:val="165B5E70"/>
    <w:rsid w:val="165C21BD"/>
    <w:rsid w:val="165C70D3"/>
    <w:rsid w:val="165C7A8D"/>
    <w:rsid w:val="165D7D3C"/>
    <w:rsid w:val="165F75FF"/>
    <w:rsid w:val="166008AC"/>
    <w:rsid w:val="1662581D"/>
    <w:rsid w:val="1662682A"/>
    <w:rsid w:val="16645507"/>
    <w:rsid w:val="16647B58"/>
    <w:rsid w:val="166742F7"/>
    <w:rsid w:val="1667458A"/>
    <w:rsid w:val="166921CD"/>
    <w:rsid w:val="166C005C"/>
    <w:rsid w:val="166C6CF1"/>
    <w:rsid w:val="166D0054"/>
    <w:rsid w:val="166D06AF"/>
    <w:rsid w:val="166D1B27"/>
    <w:rsid w:val="166E3400"/>
    <w:rsid w:val="16753D80"/>
    <w:rsid w:val="16762889"/>
    <w:rsid w:val="16766F74"/>
    <w:rsid w:val="167677FB"/>
    <w:rsid w:val="16771540"/>
    <w:rsid w:val="16797747"/>
    <w:rsid w:val="167B7889"/>
    <w:rsid w:val="167E665D"/>
    <w:rsid w:val="167F6C46"/>
    <w:rsid w:val="16805513"/>
    <w:rsid w:val="16805C53"/>
    <w:rsid w:val="16833AF3"/>
    <w:rsid w:val="168740BF"/>
    <w:rsid w:val="16886CEF"/>
    <w:rsid w:val="1689419F"/>
    <w:rsid w:val="1689620A"/>
    <w:rsid w:val="168A2BD3"/>
    <w:rsid w:val="168A6ED2"/>
    <w:rsid w:val="168C66A8"/>
    <w:rsid w:val="168F32B8"/>
    <w:rsid w:val="168F58F8"/>
    <w:rsid w:val="16913BB6"/>
    <w:rsid w:val="16925372"/>
    <w:rsid w:val="16935C9D"/>
    <w:rsid w:val="169647D7"/>
    <w:rsid w:val="169766D5"/>
    <w:rsid w:val="16983362"/>
    <w:rsid w:val="16997DAE"/>
    <w:rsid w:val="169A4704"/>
    <w:rsid w:val="169C00E2"/>
    <w:rsid w:val="169C425D"/>
    <w:rsid w:val="16A22093"/>
    <w:rsid w:val="16A640B8"/>
    <w:rsid w:val="16A65109"/>
    <w:rsid w:val="16AB6E33"/>
    <w:rsid w:val="16AE309E"/>
    <w:rsid w:val="16AE6E6C"/>
    <w:rsid w:val="16AF487E"/>
    <w:rsid w:val="16AF7C60"/>
    <w:rsid w:val="16B15A7A"/>
    <w:rsid w:val="16B2705A"/>
    <w:rsid w:val="16B428B2"/>
    <w:rsid w:val="16BB3260"/>
    <w:rsid w:val="16BC600F"/>
    <w:rsid w:val="16C11CA9"/>
    <w:rsid w:val="16C16DD4"/>
    <w:rsid w:val="16C20207"/>
    <w:rsid w:val="16C47A61"/>
    <w:rsid w:val="16C60D93"/>
    <w:rsid w:val="16C7636B"/>
    <w:rsid w:val="16C81EAF"/>
    <w:rsid w:val="16C840A8"/>
    <w:rsid w:val="16CA5354"/>
    <w:rsid w:val="16CB2E62"/>
    <w:rsid w:val="16CC4EA4"/>
    <w:rsid w:val="16CC6AA9"/>
    <w:rsid w:val="16CE66C3"/>
    <w:rsid w:val="16CF65F4"/>
    <w:rsid w:val="16D02CBD"/>
    <w:rsid w:val="16D02E27"/>
    <w:rsid w:val="16D04E23"/>
    <w:rsid w:val="16D2267A"/>
    <w:rsid w:val="16D31251"/>
    <w:rsid w:val="16D75F77"/>
    <w:rsid w:val="16DC7C9E"/>
    <w:rsid w:val="16DD31D7"/>
    <w:rsid w:val="16DD7749"/>
    <w:rsid w:val="16E07FEC"/>
    <w:rsid w:val="16E10C59"/>
    <w:rsid w:val="16E300C9"/>
    <w:rsid w:val="16E45DD1"/>
    <w:rsid w:val="16E516FF"/>
    <w:rsid w:val="16E91F3C"/>
    <w:rsid w:val="16EA4BEC"/>
    <w:rsid w:val="16EC6682"/>
    <w:rsid w:val="16EE0904"/>
    <w:rsid w:val="16EF399D"/>
    <w:rsid w:val="16EF7935"/>
    <w:rsid w:val="16F01901"/>
    <w:rsid w:val="16F22D78"/>
    <w:rsid w:val="16F23FCB"/>
    <w:rsid w:val="16F41ADC"/>
    <w:rsid w:val="16F450C1"/>
    <w:rsid w:val="16F9360A"/>
    <w:rsid w:val="16FC5BDD"/>
    <w:rsid w:val="16FE2723"/>
    <w:rsid w:val="170207BC"/>
    <w:rsid w:val="17023AD9"/>
    <w:rsid w:val="1705354F"/>
    <w:rsid w:val="17064513"/>
    <w:rsid w:val="170672D8"/>
    <w:rsid w:val="170825F5"/>
    <w:rsid w:val="17087ECC"/>
    <w:rsid w:val="170A7A5A"/>
    <w:rsid w:val="170E1122"/>
    <w:rsid w:val="170F308F"/>
    <w:rsid w:val="17104E4B"/>
    <w:rsid w:val="171344A8"/>
    <w:rsid w:val="17142EAF"/>
    <w:rsid w:val="17146079"/>
    <w:rsid w:val="171665BE"/>
    <w:rsid w:val="1717108A"/>
    <w:rsid w:val="17177C56"/>
    <w:rsid w:val="17192FF6"/>
    <w:rsid w:val="171A65C2"/>
    <w:rsid w:val="171B1228"/>
    <w:rsid w:val="1721743B"/>
    <w:rsid w:val="17251154"/>
    <w:rsid w:val="172824AF"/>
    <w:rsid w:val="172F61E4"/>
    <w:rsid w:val="17344D3A"/>
    <w:rsid w:val="17351DD7"/>
    <w:rsid w:val="17372F3A"/>
    <w:rsid w:val="17373BDD"/>
    <w:rsid w:val="17391A7E"/>
    <w:rsid w:val="173A7D94"/>
    <w:rsid w:val="173A7FE4"/>
    <w:rsid w:val="173C3E11"/>
    <w:rsid w:val="173D4C00"/>
    <w:rsid w:val="173E7037"/>
    <w:rsid w:val="173F4474"/>
    <w:rsid w:val="17400875"/>
    <w:rsid w:val="174176B8"/>
    <w:rsid w:val="17455D01"/>
    <w:rsid w:val="17457AF8"/>
    <w:rsid w:val="17465B81"/>
    <w:rsid w:val="174C60BC"/>
    <w:rsid w:val="175003A2"/>
    <w:rsid w:val="1751376D"/>
    <w:rsid w:val="1756248A"/>
    <w:rsid w:val="175667CE"/>
    <w:rsid w:val="17594E2E"/>
    <w:rsid w:val="175A2E22"/>
    <w:rsid w:val="175B7106"/>
    <w:rsid w:val="175D48D0"/>
    <w:rsid w:val="175E35D1"/>
    <w:rsid w:val="175E50F0"/>
    <w:rsid w:val="17607EF6"/>
    <w:rsid w:val="176351AE"/>
    <w:rsid w:val="17643508"/>
    <w:rsid w:val="17655E0E"/>
    <w:rsid w:val="1766110B"/>
    <w:rsid w:val="1767562A"/>
    <w:rsid w:val="176B2CAC"/>
    <w:rsid w:val="176D1743"/>
    <w:rsid w:val="176F4B7D"/>
    <w:rsid w:val="17711744"/>
    <w:rsid w:val="17717726"/>
    <w:rsid w:val="17727EA0"/>
    <w:rsid w:val="17752335"/>
    <w:rsid w:val="177537A9"/>
    <w:rsid w:val="17794DE5"/>
    <w:rsid w:val="17797302"/>
    <w:rsid w:val="177B07CE"/>
    <w:rsid w:val="177C7C3F"/>
    <w:rsid w:val="177E04B7"/>
    <w:rsid w:val="177E6EE9"/>
    <w:rsid w:val="177F4122"/>
    <w:rsid w:val="177F4E0A"/>
    <w:rsid w:val="178276AC"/>
    <w:rsid w:val="178540AD"/>
    <w:rsid w:val="1788601E"/>
    <w:rsid w:val="178B05EC"/>
    <w:rsid w:val="178C2F91"/>
    <w:rsid w:val="178C3935"/>
    <w:rsid w:val="178D7A45"/>
    <w:rsid w:val="178E3464"/>
    <w:rsid w:val="17905469"/>
    <w:rsid w:val="17913D91"/>
    <w:rsid w:val="179742E4"/>
    <w:rsid w:val="179758A1"/>
    <w:rsid w:val="17986779"/>
    <w:rsid w:val="179C3570"/>
    <w:rsid w:val="179C5E42"/>
    <w:rsid w:val="179D607E"/>
    <w:rsid w:val="17A17843"/>
    <w:rsid w:val="17A21E4A"/>
    <w:rsid w:val="17A37BD7"/>
    <w:rsid w:val="17A66914"/>
    <w:rsid w:val="17A83FC7"/>
    <w:rsid w:val="17A869C0"/>
    <w:rsid w:val="17AE518B"/>
    <w:rsid w:val="17B11BBE"/>
    <w:rsid w:val="17B1201D"/>
    <w:rsid w:val="17B2289C"/>
    <w:rsid w:val="17B4463D"/>
    <w:rsid w:val="17B56D03"/>
    <w:rsid w:val="17B60720"/>
    <w:rsid w:val="17B62FFB"/>
    <w:rsid w:val="17B93218"/>
    <w:rsid w:val="17B96114"/>
    <w:rsid w:val="17BA3576"/>
    <w:rsid w:val="17BA4100"/>
    <w:rsid w:val="17BB5170"/>
    <w:rsid w:val="17BB5D52"/>
    <w:rsid w:val="17BC68DA"/>
    <w:rsid w:val="17BD269E"/>
    <w:rsid w:val="17C22253"/>
    <w:rsid w:val="17C31092"/>
    <w:rsid w:val="17C378C8"/>
    <w:rsid w:val="17C572E6"/>
    <w:rsid w:val="17C87F0D"/>
    <w:rsid w:val="17C97DA9"/>
    <w:rsid w:val="17CC4740"/>
    <w:rsid w:val="17D0045B"/>
    <w:rsid w:val="17D00556"/>
    <w:rsid w:val="17D01D02"/>
    <w:rsid w:val="17D24947"/>
    <w:rsid w:val="17D33731"/>
    <w:rsid w:val="17D44940"/>
    <w:rsid w:val="17D70AB5"/>
    <w:rsid w:val="17D76364"/>
    <w:rsid w:val="17D87071"/>
    <w:rsid w:val="17D93CA8"/>
    <w:rsid w:val="17DD3C0A"/>
    <w:rsid w:val="17DD59D7"/>
    <w:rsid w:val="17DE20BA"/>
    <w:rsid w:val="17DF1C9F"/>
    <w:rsid w:val="17DF7195"/>
    <w:rsid w:val="17E13FA3"/>
    <w:rsid w:val="17E26922"/>
    <w:rsid w:val="17E33B06"/>
    <w:rsid w:val="17E6741F"/>
    <w:rsid w:val="17E91B7E"/>
    <w:rsid w:val="17EF0440"/>
    <w:rsid w:val="17F00F17"/>
    <w:rsid w:val="17F0769F"/>
    <w:rsid w:val="17F25F96"/>
    <w:rsid w:val="17FD135E"/>
    <w:rsid w:val="17FF0F03"/>
    <w:rsid w:val="17FF6810"/>
    <w:rsid w:val="18017769"/>
    <w:rsid w:val="18037AA3"/>
    <w:rsid w:val="180446E7"/>
    <w:rsid w:val="180673E9"/>
    <w:rsid w:val="18087F39"/>
    <w:rsid w:val="180A6255"/>
    <w:rsid w:val="180D4647"/>
    <w:rsid w:val="180D7BDD"/>
    <w:rsid w:val="18100940"/>
    <w:rsid w:val="18101F9E"/>
    <w:rsid w:val="18107B06"/>
    <w:rsid w:val="18120960"/>
    <w:rsid w:val="18135B37"/>
    <w:rsid w:val="181360DA"/>
    <w:rsid w:val="18140961"/>
    <w:rsid w:val="18176AA3"/>
    <w:rsid w:val="181D1A96"/>
    <w:rsid w:val="181F1A0F"/>
    <w:rsid w:val="181F6C58"/>
    <w:rsid w:val="18200322"/>
    <w:rsid w:val="1820581A"/>
    <w:rsid w:val="182147E9"/>
    <w:rsid w:val="182169E5"/>
    <w:rsid w:val="18222CC9"/>
    <w:rsid w:val="182261CE"/>
    <w:rsid w:val="182370E9"/>
    <w:rsid w:val="18237BFA"/>
    <w:rsid w:val="1825745B"/>
    <w:rsid w:val="18263B1B"/>
    <w:rsid w:val="1827797A"/>
    <w:rsid w:val="182A219E"/>
    <w:rsid w:val="182A6E92"/>
    <w:rsid w:val="182C145C"/>
    <w:rsid w:val="1831633E"/>
    <w:rsid w:val="18357A57"/>
    <w:rsid w:val="183605EE"/>
    <w:rsid w:val="183B1A93"/>
    <w:rsid w:val="18403E08"/>
    <w:rsid w:val="18411AFD"/>
    <w:rsid w:val="18446682"/>
    <w:rsid w:val="18462CFC"/>
    <w:rsid w:val="184B00D2"/>
    <w:rsid w:val="184B5F94"/>
    <w:rsid w:val="184F6180"/>
    <w:rsid w:val="1850191D"/>
    <w:rsid w:val="18520C99"/>
    <w:rsid w:val="1854538F"/>
    <w:rsid w:val="185663F3"/>
    <w:rsid w:val="18586D1F"/>
    <w:rsid w:val="185A159D"/>
    <w:rsid w:val="185F4A9E"/>
    <w:rsid w:val="185F5013"/>
    <w:rsid w:val="1862258D"/>
    <w:rsid w:val="18626D60"/>
    <w:rsid w:val="18630A0C"/>
    <w:rsid w:val="18661E12"/>
    <w:rsid w:val="18663BB6"/>
    <w:rsid w:val="186643BA"/>
    <w:rsid w:val="18684BD3"/>
    <w:rsid w:val="18704E74"/>
    <w:rsid w:val="18736021"/>
    <w:rsid w:val="18740986"/>
    <w:rsid w:val="187714EB"/>
    <w:rsid w:val="187767F1"/>
    <w:rsid w:val="18796F87"/>
    <w:rsid w:val="18797F4B"/>
    <w:rsid w:val="187D673B"/>
    <w:rsid w:val="187F462B"/>
    <w:rsid w:val="18802A29"/>
    <w:rsid w:val="18815041"/>
    <w:rsid w:val="18820420"/>
    <w:rsid w:val="188231F3"/>
    <w:rsid w:val="18825281"/>
    <w:rsid w:val="18865DF4"/>
    <w:rsid w:val="188727AB"/>
    <w:rsid w:val="188B208D"/>
    <w:rsid w:val="188D5F8E"/>
    <w:rsid w:val="188D650C"/>
    <w:rsid w:val="188E4294"/>
    <w:rsid w:val="18900B53"/>
    <w:rsid w:val="18902800"/>
    <w:rsid w:val="18906211"/>
    <w:rsid w:val="1891315B"/>
    <w:rsid w:val="18923C27"/>
    <w:rsid w:val="18934126"/>
    <w:rsid w:val="18941AF1"/>
    <w:rsid w:val="18956AF3"/>
    <w:rsid w:val="18967DCB"/>
    <w:rsid w:val="18990931"/>
    <w:rsid w:val="18991887"/>
    <w:rsid w:val="18992AB9"/>
    <w:rsid w:val="189B7A35"/>
    <w:rsid w:val="189C4E32"/>
    <w:rsid w:val="189D68E9"/>
    <w:rsid w:val="189F244B"/>
    <w:rsid w:val="189F7457"/>
    <w:rsid w:val="18A60747"/>
    <w:rsid w:val="18A641AC"/>
    <w:rsid w:val="18A81FC4"/>
    <w:rsid w:val="18AE7888"/>
    <w:rsid w:val="18B00410"/>
    <w:rsid w:val="18B22F3A"/>
    <w:rsid w:val="18B24645"/>
    <w:rsid w:val="18B26594"/>
    <w:rsid w:val="18B4586D"/>
    <w:rsid w:val="18B55D6D"/>
    <w:rsid w:val="18B96F0F"/>
    <w:rsid w:val="18BA0A89"/>
    <w:rsid w:val="18BB0FA8"/>
    <w:rsid w:val="18BC7DC6"/>
    <w:rsid w:val="18BD52F6"/>
    <w:rsid w:val="18BF0DD9"/>
    <w:rsid w:val="18C21EE1"/>
    <w:rsid w:val="18C231F0"/>
    <w:rsid w:val="18C37C3A"/>
    <w:rsid w:val="18C5557F"/>
    <w:rsid w:val="18CB62FA"/>
    <w:rsid w:val="18CE1338"/>
    <w:rsid w:val="18CF032B"/>
    <w:rsid w:val="18D04525"/>
    <w:rsid w:val="18D428E2"/>
    <w:rsid w:val="18D72370"/>
    <w:rsid w:val="18D82811"/>
    <w:rsid w:val="18D86BF8"/>
    <w:rsid w:val="18DB03EB"/>
    <w:rsid w:val="18DB2972"/>
    <w:rsid w:val="18DD0AB7"/>
    <w:rsid w:val="18DE5131"/>
    <w:rsid w:val="18DE7BD6"/>
    <w:rsid w:val="18E21208"/>
    <w:rsid w:val="18E361E7"/>
    <w:rsid w:val="18E70EE7"/>
    <w:rsid w:val="18E752BC"/>
    <w:rsid w:val="18E842F6"/>
    <w:rsid w:val="18EA4405"/>
    <w:rsid w:val="18EB3845"/>
    <w:rsid w:val="18F266ED"/>
    <w:rsid w:val="18F42231"/>
    <w:rsid w:val="18F4385B"/>
    <w:rsid w:val="18F45314"/>
    <w:rsid w:val="18F54F12"/>
    <w:rsid w:val="18F736C1"/>
    <w:rsid w:val="18F84044"/>
    <w:rsid w:val="18FA1519"/>
    <w:rsid w:val="18FA1ED5"/>
    <w:rsid w:val="19034902"/>
    <w:rsid w:val="19061D9A"/>
    <w:rsid w:val="19077A9A"/>
    <w:rsid w:val="190936EA"/>
    <w:rsid w:val="190B0519"/>
    <w:rsid w:val="190B6D58"/>
    <w:rsid w:val="190F10BC"/>
    <w:rsid w:val="19107D84"/>
    <w:rsid w:val="19115D4B"/>
    <w:rsid w:val="19137151"/>
    <w:rsid w:val="19142CF8"/>
    <w:rsid w:val="191643C9"/>
    <w:rsid w:val="191671E8"/>
    <w:rsid w:val="19177E8B"/>
    <w:rsid w:val="19187FC2"/>
    <w:rsid w:val="19191CC1"/>
    <w:rsid w:val="191C1FCD"/>
    <w:rsid w:val="191C2809"/>
    <w:rsid w:val="191E276E"/>
    <w:rsid w:val="1920690E"/>
    <w:rsid w:val="19207005"/>
    <w:rsid w:val="19223B76"/>
    <w:rsid w:val="1922722C"/>
    <w:rsid w:val="19273B72"/>
    <w:rsid w:val="19274B37"/>
    <w:rsid w:val="192A31C1"/>
    <w:rsid w:val="192B1FAC"/>
    <w:rsid w:val="192E2EA8"/>
    <w:rsid w:val="193260D3"/>
    <w:rsid w:val="193A4042"/>
    <w:rsid w:val="193C36E0"/>
    <w:rsid w:val="193E2752"/>
    <w:rsid w:val="193E3E0A"/>
    <w:rsid w:val="193F060F"/>
    <w:rsid w:val="193F72BE"/>
    <w:rsid w:val="19404102"/>
    <w:rsid w:val="1942223F"/>
    <w:rsid w:val="194235F2"/>
    <w:rsid w:val="1943573F"/>
    <w:rsid w:val="194542A6"/>
    <w:rsid w:val="19461AA6"/>
    <w:rsid w:val="194623F5"/>
    <w:rsid w:val="194635B8"/>
    <w:rsid w:val="194767AD"/>
    <w:rsid w:val="19491D28"/>
    <w:rsid w:val="1949414D"/>
    <w:rsid w:val="194D0E42"/>
    <w:rsid w:val="194D273C"/>
    <w:rsid w:val="194E1CDC"/>
    <w:rsid w:val="194E5E9D"/>
    <w:rsid w:val="19500BCB"/>
    <w:rsid w:val="195450F1"/>
    <w:rsid w:val="19546584"/>
    <w:rsid w:val="19587D88"/>
    <w:rsid w:val="1959032E"/>
    <w:rsid w:val="19592242"/>
    <w:rsid w:val="195C486E"/>
    <w:rsid w:val="195E3087"/>
    <w:rsid w:val="195E3B2C"/>
    <w:rsid w:val="195E5B90"/>
    <w:rsid w:val="195F01A5"/>
    <w:rsid w:val="196138EE"/>
    <w:rsid w:val="19620D3C"/>
    <w:rsid w:val="19627996"/>
    <w:rsid w:val="19641838"/>
    <w:rsid w:val="196746AE"/>
    <w:rsid w:val="196B4986"/>
    <w:rsid w:val="196C2929"/>
    <w:rsid w:val="196D5AC5"/>
    <w:rsid w:val="196E2814"/>
    <w:rsid w:val="197029FB"/>
    <w:rsid w:val="19724810"/>
    <w:rsid w:val="1972482C"/>
    <w:rsid w:val="19781ED9"/>
    <w:rsid w:val="197A0BAD"/>
    <w:rsid w:val="197A1185"/>
    <w:rsid w:val="197B04C6"/>
    <w:rsid w:val="197B7015"/>
    <w:rsid w:val="197D1BE2"/>
    <w:rsid w:val="197D702A"/>
    <w:rsid w:val="197F5286"/>
    <w:rsid w:val="19821655"/>
    <w:rsid w:val="19822E25"/>
    <w:rsid w:val="19833C28"/>
    <w:rsid w:val="198343FD"/>
    <w:rsid w:val="19842112"/>
    <w:rsid w:val="198435E1"/>
    <w:rsid w:val="198A24E5"/>
    <w:rsid w:val="198A7F5A"/>
    <w:rsid w:val="198B5ED6"/>
    <w:rsid w:val="198E7A46"/>
    <w:rsid w:val="199107D5"/>
    <w:rsid w:val="199260B8"/>
    <w:rsid w:val="199269F9"/>
    <w:rsid w:val="199571EB"/>
    <w:rsid w:val="199756F6"/>
    <w:rsid w:val="19996FFD"/>
    <w:rsid w:val="199B323A"/>
    <w:rsid w:val="199E4AA7"/>
    <w:rsid w:val="199F4DB6"/>
    <w:rsid w:val="199F587E"/>
    <w:rsid w:val="19A304FD"/>
    <w:rsid w:val="19A350F4"/>
    <w:rsid w:val="19A63CCC"/>
    <w:rsid w:val="19A71431"/>
    <w:rsid w:val="19AC160C"/>
    <w:rsid w:val="19B25B9E"/>
    <w:rsid w:val="19B60028"/>
    <w:rsid w:val="19B70C37"/>
    <w:rsid w:val="19B727A2"/>
    <w:rsid w:val="19B83E15"/>
    <w:rsid w:val="19BA29AA"/>
    <w:rsid w:val="19BB6014"/>
    <w:rsid w:val="19BC1AE8"/>
    <w:rsid w:val="19BE4A93"/>
    <w:rsid w:val="19C17D1A"/>
    <w:rsid w:val="19C231DC"/>
    <w:rsid w:val="19C26912"/>
    <w:rsid w:val="19C71301"/>
    <w:rsid w:val="19C8428A"/>
    <w:rsid w:val="19C953F6"/>
    <w:rsid w:val="19C95B39"/>
    <w:rsid w:val="19CA6B64"/>
    <w:rsid w:val="19CD159A"/>
    <w:rsid w:val="19D054C1"/>
    <w:rsid w:val="19D0768F"/>
    <w:rsid w:val="19D125E4"/>
    <w:rsid w:val="19D2797D"/>
    <w:rsid w:val="19D328D3"/>
    <w:rsid w:val="19D40724"/>
    <w:rsid w:val="19D6117A"/>
    <w:rsid w:val="19D668E4"/>
    <w:rsid w:val="19D67A15"/>
    <w:rsid w:val="19DC7DA5"/>
    <w:rsid w:val="19DD660A"/>
    <w:rsid w:val="19DE0651"/>
    <w:rsid w:val="19DF7F94"/>
    <w:rsid w:val="19E17A86"/>
    <w:rsid w:val="19E92A75"/>
    <w:rsid w:val="19EE0927"/>
    <w:rsid w:val="19EF040B"/>
    <w:rsid w:val="19F03468"/>
    <w:rsid w:val="19F34057"/>
    <w:rsid w:val="19F34708"/>
    <w:rsid w:val="19F6114E"/>
    <w:rsid w:val="19F774C5"/>
    <w:rsid w:val="19F9437D"/>
    <w:rsid w:val="19FD2F06"/>
    <w:rsid w:val="1A01052F"/>
    <w:rsid w:val="1A0164F6"/>
    <w:rsid w:val="1A022B01"/>
    <w:rsid w:val="1A03172C"/>
    <w:rsid w:val="1A06666B"/>
    <w:rsid w:val="1A075F16"/>
    <w:rsid w:val="1A084A85"/>
    <w:rsid w:val="1A092189"/>
    <w:rsid w:val="1A0E1D81"/>
    <w:rsid w:val="1A0F2342"/>
    <w:rsid w:val="1A0F4CBB"/>
    <w:rsid w:val="1A100D89"/>
    <w:rsid w:val="1A107CDC"/>
    <w:rsid w:val="1A131266"/>
    <w:rsid w:val="1A1360DE"/>
    <w:rsid w:val="1A137AEE"/>
    <w:rsid w:val="1A155EB1"/>
    <w:rsid w:val="1A19354E"/>
    <w:rsid w:val="1A1A224A"/>
    <w:rsid w:val="1A1C03D5"/>
    <w:rsid w:val="1A1C5627"/>
    <w:rsid w:val="1A1F0ABF"/>
    <w:rsid w:val="1A2058B0"/>
    <w:rsid w:val="1A2469E2"/>
    <w:rsid w:val="1A265CD4"/>
    <w:rsid w:val="1A276111"/>
    <w:rsid w:val="1A2961E0"/>
    <w:rsid w:val="1A2B4800"/>
    <w:rsid w:val="1A2C52BE"/>
    <w:rsid w:val="1A2D4EAD"/>
    <w:rsid w:val="1A32051D"/>
    <w:rsid w:val="1A330AA9"/>
    <w:rsid w:val="1A35264C"/>
    <w:rsid w:val="1A362E56"/>
    <w:rsid w:val="1A38768F"/>
    <w:rsid w:val="1A3C619C"/>
    <w:rsid w:val="1A3D5BE7"/>
    <w:rsid w:val="1A401C42"/>
    <w:rsid w:val="1A4353CE"/>
    <w:rsid w:val="1A4559AE"/>
    <w:rsid w:val="1A470D1B"/>
    <w:rsid w:val="1A471616"/>
    <w:rsid w:val="1A4863FD"/>
    <w:rsid w:val="1A4A3993"/>
    <w:rsid w:val="1A4A44EF"/>
    <w:rsid w:val="1A4B2A74"/>
    <w:rsid w:val="1A4E2FCB"/>
    <w:rsid w:val="1A4F18A1"/>
    <w:rsid w:val="1A4F663E"/>
    <w:rsid w:val="1A504EA5"/>
    <w:rsid w:val="1A51196E"/>
    <w:rsid w:val="1A5170B6"/>
    <w:rsid w:val="1A535FA9"/>
    <w:rsid w:val="1A5659EB"/>
    <w:rsid w:val="1A5766E3"/>
    <w:rsid w:val="1A577E29"/>
    <w:rsid w:val="1A584BB5"/>
    <w:rsid w:val="1A5C789B"/>
    <w:rsid w:val="1A5E5367"/>
    <w:rsid w:val="1A652E39"/>
    <w:rsid w:val="1A6552B4"/>
    <w:rsid w:val="1A6648F6"/>
    <w:rsid w:val="1A684C3D"/>
    <w:rsid w:val="1A6D6A2E"/>
    <w:rsid w:val="1A6E1E26"/>
    <w:rsid w:val="1A6E589C"/>
    <w:rsid w:val="1A6E6CC8"/>
    <w:rsid w:val="1A704F48"/>
    <w:rsid w:val="1A705680"/>
    <w:rsid w:val="1A7139EC"/>
    <w:rsid w:val="1A714800"/>
    <w:rsid w:val="1A723550"/>
    <w:rsid w:val="1A727734"/>
    <w:rsid w:val="1A761EC3"/>
    <w:rsid w:val="1A78561D"/>
    <w:rsid w:val="1A786A69"/>
    <w:rsid w:val="1A7A7438"/>
    <w:rsid w:val="1A7C1A1D"/>
    <w:rsid w:val="1A8027BD"/>
    <w:rsid w:val="1A8060E0"/>
    <w:rsid w:val="1A8134BC"/>
    <w:rsid w:val="1A817255"/>
    <w:rsid w:val="1A82157B"/>
    <w:rsid w:val="1A8404CB"/>
    <w:rsid w:val="1A8964A7"/>
    <w:rsid w:val="1A8F65FC"/>
    <w:rsid w:val="1A913668"/>
    <w:rsid w:val="1A91751D"/>
    <w:rsid w:val="1A920EB5"/>
    <w:rsid w:val="1A941BBD"/>
    <w:rsid w:val="1A9509F3"/>
    <w:rsid w:val="1A951BD6"/>
    <w:rsid w:val="1A973A04"/>
    <w:rsid w:val="1A9B2B7D"/>
    <w:rsid w:val="1A9C25D1"/>
    <w:rsid w:val="1A9C3B50"/>
    <w:rsid w:val="1A9C7EF6"/>
    <w:rsid w:val="1A9D5E34"/>
    <w:rsid w:val="1AA322A4"/>
    <w:rsid w:val="1AA3320E"/>
    <w:rsid w:val="1AA62C65"/>
    <w:rsid w:val="1AA62FBB"/>
    <w:rsid w:val="1AA6549C"/>
    <w:rsid w:val="1AA83E16"/>
    <w:rsid w:val="1AAA0B07"/>
    <w:rsid w:val="1AAB7AFA"/>
    <w:rsid w:val="1AAE37D3"/>
    <w:rsid w:val="1AAE75F7"/>
    <w:rsid w:val="1AAF1D0D"/>
    <w:rsid w:val="1AB30443"/>
    <w:rsid w:val="1AB33468"/>
    <w:rsid w:val="1AB37413"/>
    <w:rsid w:val="1AB42C93"/>
    <w:rsid w:val="1AB63A5D"/>
    <w:rsid w:val="1AB7175F"/>
    <w:rsid w:val="1AB81DC1"/>
    <w:rsid w:val="1AB82C72"/>
    <w:rsid w:val="1ABC49D2"/>
    <w:rsid w:val="1ABD4581"/>
    <w:rsid w:val="1ABD635D"/>
    <w:rsid w:val="1ABF0859"/>
    <w:rsid w:val="1ABF6C1D"/>
    <w:rsid w:val="1AC005C9"/>
    <w:rsid w:val="1AC01295"/>
    <w:rsid w:val="1AC50325"/>
    <w:rsid w:val="1AC55567"/>
    <w:rsid w:val="1AC6347D"/>
    <w:rsid w:val="1AC9438D"/>
    <w:rsid w:val="1ACA4336"/>
    <w:rsid w:val="1ACB322A"/>
    <w:rsid w:val="1ACD01BE"/>
    <w:rsid w:val="1ACD1007"/>
    <w:rsid w:val="1ACE2D4D"/>
    <w:rsid w:val="1ACF2AD6"/>
    <w:rsid w:val="1AD81405"/>
    <w:rsid w:val="1AD93150"/>
    <w:rsid w:val="1AD936FC"/>
    <w:rsid w:val="1ADC7442"/>
    <w:rsid w:val="1ADD4BFE"/>
    <w:rsid w:val="1ADF7580"/>
    <w:rsid w:val="1AE0260B"/>
    <w:rsid w:val="1AE05829"/>
    <w:rsid w:val="1AE06030"/>
    <w:rsid w:val="1AE23A14"/>
    <w:rsid w:val="1AE96AE3"/>
    <w:rsid w:val="1AEB1A6C"/>
    <w:rsid w:val="1AEB2119"/>
    <w:rsid w:val="1AEC2D1E"/>
    <w:rsid w:val="1AED5020"/>
    <w:rsid w:val="1AEF575E"/>
    <w:rsid w:val="1AF10241"/>
    <w:rsid w:val="1AF37839"/>
    <w:rsid w:val="1AF469E7"/>
    <w:rsid w:val="1AF76C81"/>
    <w:rsid w:val="1AF97B1C"/>
    <w:rsid w:val="1AFB7539"/>
    <w:rsid w:val="1AFD0A38"/>
    <w:rsid w:val="1AFD17E3"/>
    <w:rsid w:val="1AFF1EEA"/>
    <w:rsid w:val="1AFF528F"/>
    <w:rsid w:val="1B0028B7"/>
    <w:rsid w:val="1B05027C"/>
    <w:rsid w:val="1B052BDE"/>
    <w:rsid w:val="1B070F1E"/>
    <w:rsid w:val="1B07368E"/>
    <w:rsid w:val="1B08255A"/>
    <w:rsid w:val="1B0A5F75"/>
    <w:rsid w:val="1B0B3D3B"/>
    <w:rsid w:val="1B0D42D8"/>
    <w:rsid w:val="1B100859"/>
    <w:rsid w:val="1B105B4C"/>
    <w:rsid w:val="1B123073"/>
    <w:rsid w:val="1B1412C0"/>
    <w:rsid w:val="1B142D2B"/>
    <w:rsid w:val="1B143BAE"/>
    <w:rsid w:val="1B152ECB"/>
    <w:rsid w:val="1B16168C"/>
    <w:rsid w:val="1B165D78"/>
    <w:rsid w:val="1B1922AA"/>
    <w:rsid w:val="1B1D54D4"/>
    <w:rsid w:val="1B1F635F"/>
    <w:rsid w:val="1B221D36"/>
    <w:rsid w:val="1B260932"/>
    <w:rsid w:val="1B272908"/>
    <w:rsid w:val="1B280D42"/>
    <w:rsid w:val="1B285FE3"/>
    <w:rsid w:val="1B3179CA"/>
    <w:rsid w:val="1B317B9F"/>
    <w:rsid w:val="1B346E6F"/>
    <w:rsid w:val="1B37517C"/>
    <w:rsid w:val="1B381D88"/>
    <w:rsid w:val="1B3872C4"/>
    <w:rsid w:val="1B397D23"/>
    <w:rsid w:val="1B3D1548"/>
    <w:rsid w:val="1B3D23A1"/>
    <w:rsid w:val="1B3D428E"/>
    <w:rsid w:val="1B3D53CD"/>
    <w:rsid w:val="1B3D6237"/>
    <w:rsid w:val="1B3E055D"/>
    <w:rsid w:val="1B3F2CA6"/>
    <w:rsid w:val="1B3F320B"/>
    <w:rsid w:val="1B3F36EA"/>
    <w:rsid w:val="1B3F7CED"/>
    <w:rsid w:val="1B400C44"/>
    <w:rsid w:val="1B4179D0"/>
    <w:rsid w:val="1B4306BA"/>
    <w:rsid w:val="1B431EE7"/>
    <w:rsid w:val="1B432651"/>
    <w:rsid w:val="1B433FF8"/>
    <w:rsid w:val="1B4371FD"/>
    <w:rsid w:val="1B4456FD"/>
    <w:rsid w:val="1B45482B"/>
    <w:rsid w:val="1B473AED"/>
    <w:rsid w:val="1B4779DA"/>
    <w:rsid w:val="1B480D97"/>
    <w:rsid w:val="1B4E13A4"/>
    <w:rsid w:val="1B4E3040"/>
    <w:rsid w:val="1B4F16B5"/>
    <w:rsid w:val="1B4F3A8D"/>
    <w:rsid w:val="1B5172BC"/>
    <w:rsid w:val="1B526057"/>
    <w:rsid w:val="1B5419EF"/>
    <w:rsid w:val="1B541BA0"/>
    <w:rsid w:val="1B544C12"/>
    <w:rsid w:val="1B560AB0"/>
    <w:rsid w:val="1B57688B"/>
    <w:rsid w:val="1B593D7D"/>
    <w:rsid w:val="1B594D65"/>
    <w:rsid w:val="1B59583F"/>
    <w:rsid w:val="1B59758E"/>
    <w:rsid w:val="1B5978D1"/>
    <w:rsid w:val="1B5A20A0"/>
    <w:rsid w:val="1B5A7A7B"/>
    <w:rsid w:val="1B5E0B50"/>
    <w:rsid w:val="1B622DF1"/>
    <w:rsid w:val="1B646B1A"/>
    <w:rsid w:val="1B6C0643"/>
    <w:rsid w:val="1B6F4219"/>
    <w:rsid w:val="1B6F55BF"/>
    <w:rsid w:val="1B7060BE"/>
    <w:rsid w:val="1B714902"/>
    <w:rsid w:val="1B714CE8"/>
    <w:rsid w:val="1B7267AF"/>
    <w:rsid w:val="1B753FA8"/>
    <w:rsid w:val="1B7655BA"/>
    <w:rsid w:val="1B77136B"/>
    <w:rsid w:val="1B78132C"/>
    <w:rsid w:val="1B781B01"/>
    <w:rsid w:val="1B784D89"/>
    <w:rsid w:val="1B79027F"/>
    <w:rsid w:val="1B830341"/>
    <w:rsid w:val="1B832CEE"/>
    <w:rsid w:val="1B834E8B"/>
    <w:rsid w:val="1B8404DF"/>
    <w:rsid w:val="1B8769FD"/>
    <w:rsid w:val="1B8A1161"/>
    <w:rsid w:val="1B8B40AF"/>
    <w:rsid w:val="1B8C67E6"/>
    <w:rsid w:val="1B8D29E8"/>
    <w:rsid w:val="1B8F54AA"/>
    <w:rsid w:val="1B930C95"/>
    <w:rsid w:val="1B974832"/>
    <w:rsid w:val="1B980BF4"/>
    <w:rsid w:val="1B9A5CEE"/>
    <w:rsid w:val="1B9F00BF"/>
    <w:rsid w:val="1B9F5986"/>
    <w:rsid w:val="1BA060A1"/>
    <w:rsid w:val="1BA165F2"/>
    <w:rsid w:val="1BA24D78"/>
    <w:rsid w:val="1BA31C5E"/>
    <w:rsid w:val="1BA34184"/>
    <w:rsid w:val="1BA877C1"/>
    <w:rsid w:val="1BA9455C"/>
    <w:rsid w:val="1BA96FE7"/>
    <w:rsid w:val="1BAD1D88"/>
    <w:rsid w:val="1BAD3251"/>
    <w:rsid w:val="1BAD427F"/>
    <w:rsid w:val="1BAF6A85"/>
    <w:rsid w:val="1BB22896"/>
    <w:rsid w:val="1BB2566E"/>
    <w:rsid w:val="1BB33016"/>
    <w:rsid w:val="1BB425E8"/>
    <w:rsid w:val="1BB6144B"/>
    <w:rsid w:val="1BB63998"/>
    <w:rsid w:val="1BB81288"/>
    <w:rsid w:val="1BBB22DD"/>
    <w:rsid w:val="1BBD178B"/>
    <w:rsid w:val="1BBD48FF"/>
    <w:rsid w:val="1BC202E9"/>
    <w:rsid w:val="1BC41FFA"/>
    <w:rsid w:val="1BC50179"/>
    <w:rsid w:val="1BC5370D"/>
    <w:rsid w:val="1BC62F68"/>
    <w:rsid w:val="1BC9107C"/>
    <w:rsid w:val="1BC979AD"/>
    <w:rsid w:val="1BCD1E9D"/>
    <w:rsid w:val="1BCD4331"/>
    <w:rsid w:val="1BCE1E2D"/>
    <w:rsid w:val="1BD119AD"/>
    <w:rsid w:val="1BD3402A"/>
    <w:rsid w:val="1BD645DA"/>
    <w:rsid w:val="1BD66A28"/>
    <w:rsid w:val="1BD71532"/>
    <w:rsid w:val="1BD7597F"/>
    <w:rsid w:val="1BD92131"/>
    <w:rsid w:val="1BE01044"/>
    <w:rsid w:val="1BE03580"/>
    <w:rsid w:val="1BE14EC9"/>
    <w:rsid w:val="1BE25798"/>
    <w:rsid w:val="1BE261FF"/>
    <w:rsid w:val="1BE33F13"/>
    <w:rsid w:val="1BE35A69"/>
    <w:rsid w:val="1BE60472"/>
    <w:rsid w:val="1BE62B57"/>
    <w:rsid w:val="1BE74040"/>
    <w:rsid w:val="1BE97792"/>
    <w:rsid w:val="1BEA0047"/>
    <w:rsid w:val="1BEB0786"/>
    <w:rsid w:val="1BEC418F"/>
    <w:rsid w:val="1BEF5E48"/>
    <w:rsid w:val="1BF02D29"/>
    <w:rsid w:val="1BF03220"/>
    <w:rsid w:val="1BF15C60"/>
    <w:rsid w:val="1BF51693"/>
    <w:rsid w:val="1BF645B5"/>
    <w:rsid w:val="1BF700E3"/>
    <w:rsid w:val="1BFA4BD8"/>
    <w:rsid w:val="1BFE1751"/>
    <w:rsid w:val="1BFF1E55"/>
    <w:rsid w:val="1C00120B"/>
    <w:rsid w:val="1C004AD1"/>
    <w:rsid w:val="1C024E62"/>
    <w:rsid w:val="1C02714D"/>
    <w:rsid w:val="1C027E1A"/>
    <w:rsid w:val="1C037BF2"/>
    <w:rsid w:val="1C06260D"/>
    <w:rsid w:val="1C07608B"/>
    <w:rsid w:val="1C09048A"/>
    <w:rsid w:val="1C09075D"/>
    <w:rsid w:val="1C094BE9"/>
    <w:rsid w:val="1C0B04D1"/>
    <w:rsid w:val="1C0F1A48"/>
    <w:rsid w:val="1C121DD6"/>
    <w:rsid w:val="1C1231A9"/>
    <w:rsid w:val="1C123BF3"/>
    <w:rsid w:val="1C124F1E"/>
    <w:rsid w:val="1C1562CE"/>
    <w:rsid w:val="1C157247"/>
    <w:rsid w:val="1C17573C"/>
    <w:rsid w:val="1C190210"/>
    <w:rsid w:val="1C1D3F9D"/>
    <w:rsid w:val="1C1E78E2"/>
    <w:rsid w:val="1C210768"/>
    <w:rsid w:val="1C2201F5"/>
    <w:rsid w:val="1C2309CD"/>
    <w:rsid w:val="1C234FB7"/>
    <w:rsid w:val="1C2519EA"/>
    <w:rsid w:val="1C2622D7"/>
    <w:rsid w:val="1C266303"/>
    <w:rsid w:val="1C29786A"/>
    <w:rsid w:val="1C306CBD"/>
    <w:rsid w:val="1C3772B4"/>
    <w:rsid w:val="1C3870A1"/>
    <w:rsid w:val="1C394D81"/>
    <w:rsid w:val="1C3A77BC"/>
    <w:rsid w:val="1C3D33B2"/>
    <w:rsid w:val="1C3E416F"/>
    <w:rsid w:val="1C3F528A"/>
    <w:rsid w:val="1C420DEA"/>
    <w:rsid w:val="1C430ED8"/>
    <w:rsid w:val="1C4573B5"/>
    <w:rsid w:val="1C461646"/>
    <w:rsid w:val="1C462E40"/>
    <w:rsid w:val="1C470BBB"/>
    <w:rsid w:val="1C4925CB"/>
    <w:rsid w:val="1C4A7C40"/>
    <w:rsid w:val="1C4D1889"/>
    <w:rsid w:val="1C4E0331"/>
    <w:rsid w:val="1C4E5C16"/>
    <w:rsid w:val="1C5022C6"/>
    <w:rsid w:val="1C506200"/>
    <w:rsid w:val="1C541FA1"/>
    <w:rsid w:val="1C55149A"/>
    <w:rsid w:val="1C555C86"/>
    <w:rsid w:val="1C574109"/>
    <w:rsid w:val="1C582A60"/>
    <w:rsid w:val="1C5839C5"/>
    <w:rsid w:val="1C5973CF"/>
    <w:rsid w:val="1C5B25AC"/>
    <w:rsid w:val="1C5D4FDF"/>
    <w:rsid w:val="1C5E26D4"/>
    <w:rsid w:val="1C5E3C72"/>
    <w:rsid w:val="1C6018FE"/>
    <w:rsid w:val="1C6019F3"/>
    <w:rsid w:val="1C603D68"/>
    <w:rsid w:val="1C604565"/>
    <w:rsid w:val="1C676CA8"/>
    <w:rsid w:val="1C6867C0"/>
    <w:rsid w:val="1C6A0CDB"/>
    <w:rsid w:val="1C6A249C"/>
    <w:rsid w:val="1C6B4BB9"/>
    <w:rsid w:val="1C6C5772"/>
    <w:rsid w:val="1C6C661A"/>
    <w:rsid w:val="1C6E01C9"/>
    <w:rsid w:val="1C6E5304"/>
    <w:rsid w:val="1C6F6F10"/>
    <w:rsid w:val="1C702794"/>
    <w:rsid w:val="1C72038A"/>
    <w:rsid w:val="1C7236F3"/>
    <w:rsid w:val="1C7346C0"/>
    <w:rsid w:val="1C741BAC"/>
    <w:rsid w:val="1C74381C"/>
    <w:rsid w:val="1C751674"/>
    <w:rsid w:val="1C773DB9"/>
    <w:rsid w:val="1C776014"/>
    <w:rsid w:val="1C7A77C7"/>
    <w:rsid w:val="1C7C0775"/>
    <w:rsid w:val="1C7D0DA2"/>
    <w:rsid w:val="1C7D31BE"/>
    <w:rsid w:val="1C7D4E0F"/>
    <w:rsid w:val="1C7D59C8"/>
    <w:rsid w:val="1C8064BA"/>
    <w:rsid w:val="1C8137D5"/>
    <w:rsid w:val="1C82138B"/>
    <w:rsid w:val="1C831BCA"/>
    <w:rsid w:val="1C852067"/>
    <w:rsid w:val="1C87067E"/>
    <w:rsid w:val="1C881809"/>
    <w:rsid w:val="1C881C24"/>
    <w:rsid w:val="1C89212B"/>
    <w:rsid w:val="1C8926AE"/>
    <w:rsid w:val="1C8C3E26"/>
    <w:rsid w:val="1C8D1FE8"/>
    <w:rsid w:val="1C8D6767"/>
    <w:rsid w:val="1C9164A0"/>
    <w:rsid w:val="1C951406"/>
    <w:rsid w:val="1C97168F"/>
    <w:rsid w:val="1C972044"/>
    <w:rsid w:val="1C981DAA"/>
    <w:rsid w:val="1C9B3C34"/>
    <w:rsid w:val="1C9D5C5A"/>
    <w:rsid w:val="1CA154C7"/>
    <w:rsid w:val="1CA23DD2"/>
    <w:rsid w:val="1CA509D4"/>
    <w:rsid w:val="1CAB0D5E"/>
    <w:rsid w:val="1CAB1D92"/>
    <w:rsid w:val="1CAD48E7"/>
    <w:rsid w:val="1CAE2F98"/>
    <w:rsid w:val="1CAF2306"/>
    <w:rsid w:val="1CAF4BD2"/>
    <w:rsid w:val="1CB30EA9"/>
    <w:rsid w:val="1CB32174"/>
    <w:rsid w:val="1CB3688F"/>
    <w:rsid w:val="1CB80BEA"/>
    <w:rsid w:val="1CB87033"/>
    <w:rsid w:val="1CB933BA"/>
    <w:rsid w:val="1CBB50EF"/>
    <w:rsid w:val="1CBC0D66"/>
    <w:rsid w:val="1CBC7B18"/>
    <w:rsid w:val="1CC006D5"/>
    <w:rsid w:val="1CC1308F"/>
    <w:rsid w:val="1CC15DDF"/>
    <w:rsid w:val="1CC21F23"/>
    <w:rsid w:val="1CC554D6"/>
    <w:rsid w:val="1CC72DCA"/>
    <w:rsid w:val="1CC83579"/>
    <w:rsid w:val="1CCB2C5C"/>
    <w:rsid w:val="1CCC2C9A"/>
    <w:rsid w:val="1CCC2DAD"/>
    <w:rsid w:val="1CCD55CC"/>
    <w:rsid w:val="1CCF2CC1"/>
    <w:rsid w:val="1CCF606A"/>
    <w:rsid w:val="1CD14DDA"/>
    <w:rsid w:val="1CD528C1"/>
    <w:rsid w:val="1CD65590"/>
    <w:rsid w:val="1CD67180"/>
    <w:rsid w:val="1CD84FB1"/>
    <w:rsid w:val="1CD9577B"/>
    <w:rsid w:val="1CD97D02"/>
    <w:rsid w:val="1CDD7C02"/>
    <w:rsid w:val="1CDE59D1"/>
    <w:rsid w:val="1CDF4DBA"/>
    <w:rsid w:val="1CDF7D84"/>
    <w:rsid w:val="1CE074BC"/>
    <w:rsid w:val="1CE22FBC"/>
    <w:rsid w:val="1CE343AD"/>
    <w:rsid w:val="1CE604CE"/>
    <w:rsid w:val="1CED4F7A"/>
    <w:rsid w:val="1CED5297"/>
    <w:rsid w:val="1CF11FD1"/>
    <w:rsid w:val="1CF25336"/>
    <w:rsid w:val="1CFA6276"/>
    <w:rsid w:val="1CFD6296"/>
    <w:rsid w:val="1CFE6CC1"/>
    <w:rsid w:val="1D0622B5"/>
    <w:rsid w:val="1D072D5B"/>
    <w:rsid w:val="1D076060"/>
    <w:rsid w:val="1D081330"/>
    <w:rsid w:val="1D0A51C0"/>
    <w:rsid w:val="1D0A67B5"/>
    <w:rsid w:val="1D0B21F1"/>
    <w:rsid w:val="1D0B5EF3"/>
    <w:rsid w:val="1D0C2F38"/>
    <w:rsid w:val="1D0E799E"/>
    <w:rsid w:val="1D110F45"/>
    <w:rsid w:val="1D130469"/>
    <w:rsid w:val="1D172AD0"/>
    <w:rsid w:val="1D181B7A"/>
    <w:rsid w:val="1D192A01"/>
    <w:rsid w:val="1D19602B"/>
    <w:rsid w:val="1D1D00C1"/>
    <w:rsid w:val="1D2007A7"/>
    <w:rsid w:val="1D226526"/>
    <w:rsid w:val="1D2A6285"/>
    <w:rsid w:val="1D2B7472"/>
    <w:rsid w:val="1D2C7143"/>
    <w:rsid w:val="1D2E11F0"/>
    <w:rsid w:val="1D2E42DA"/>
    <w:rsid w:val="1D2E7B6D"/>
    <w:rsid w:val="1D30143D"/>
    <w:rsid w:val="1D303E10"/>
    <w:rsid w:val="1D307ED8"/>
    <w:rsid w:val="1D3201CF"/>
    <w:rsid w:val="1D343948"/>
    <w:rsid w:val="1D3465ED"/>
    <w:rsid w:val="1D357539"/>
    <w:rsid w:val="1D364D57"/>
    <w:rsid w:val="1D36635F"/>
    <w:rsid w:val="1D3763AB"/>
    <w:rsid w:val="1D391A52"/>
    <w:rsid w:val="1D3A4EEB"/>
    <w:rsid w:val="1D401B04"/>
    <w:rsid w:val="1D411298"/>
    <w:rsid w:val="1D423ACD"/>
    <w:rsid w:val="1D42645C"/>
    <w:rsid w:val="1D43042B"/>
    <w:rsid w:val="1D471BF1"/>
    <w:rsid w:val="1D472730"/>
    <w:rsid w:val="1D4942D1"/>
    <w:rsid w:val="1D496554"/>
    <w:rsid w:val="1D4A3C76"/>
    <w:rsid w:val="1D4C205E"/>
    <w:rsid w:val="1D4C68F2"/>
    <w:rsid w:val="1D4D78AE"/>
    <w:rsid w:val="1D5001E3"/>
    <w:rsid w:val="1D51083B"/>
    <w:rsid w:val="1D522949"/>
    <w:rsid w:val="1D525F5B"/>
    <w:rsid w:val="1D54098B"/>
    <w:rsid w:val="1D5742F9"/>
    <w:rsid w:val="1D576627"/>
    <w:rsid w:val="1D5B7915"/>
    <w:rsid w:val="1D5C7B2A"/>
    <w:rsid w:val="1D5E4DDE"/>
    <w:rsid w:val="1D5F6F5E"/>
    <w:rsid w:val="1D612818"/>
    <w:rsid w:val="1D6259ED"/>
    <w:rsid w:val="1D647940"/>
    <w:rsid w:val="1D651FFF"/>
    <w:rsid w:val="1D67774A"/>
    <w:rsid w:val="1D6816E9"/>
    <w:rsid w:val="1D687BCE"/>
    <w:rsid w:val="1D6A14A1"/>
    <w:rsid w:val="1D6B4749"/>
    <w:rsid w:val="1D6D793B"/>
    <w:rsid w:val="1D726D7A"/>
    <w:rsid w:val="1D743425"/>
    <w:rsid w:val="1D751A70"/>
    <w:rsid w:val="1D77224E"/>
    <w:rsid w:val="1D793A12"/>
    <w:rsid w:val="1D7B7F10"/>
    <w:rsid w:val="1D7D3B37"/>
    <w:rsid w:val="1D7D67D9"/>
    <w:rsid w:val="1D80147B"/>
    <w:rsid w:val="1D8067B9"/>
    <w:rsid w:val="1D824E9C"/>
    <w:rsid w:val="1D837569"/>
    <w:rsid w:val="1D841D5F"/>
    <w:rsid w:val="1D865DC1"/>
    <w:rsid w:val="1D8714AF"/>
    <w:rsid w:val="1D8764D2"/>
    <w:rsid w:val="1D8D0AEE"/>
    <w:rsid w:val="1D8E52A7"/>
    <w:rsid w:val="1D931B9B"/>
    <w:rsid w:val="1D950A5B"/>
    <w:rsid w:val="1D961856"/>
    <w:rsid w:val="1D9653FF"/>
    <w:rsid w:val="1D98220A"/>
    <w:rsid w:val="1D987B28"/>
    <w:rsid w:val="1D996DE8"/>
    <w:rsid w:val="1D9A4DD6"/>
    <w:rsid w:val="1D9C34A1"/>
    <w:rsid w:val="1D9E26F8"/>
    <w:rsid w:val="1DA0349C"/>
    <w:rsid w:val="1DA31B0B"/>
    <w:rsid w:val="1DA56D20"/>
    <w:rsid w:val="1DA821AA"/>
    <w:rsid w:val="1DAE6115"/>
    <w:rsid w:val="1DB21D20"/>
    <w:rsid w:val="1DB324F2"/>
    <w:rsid w:val="1DB57848"/>
    <w:rsid w:val="1DB6167A"/>
    <w:rsid w:val="1DB9466B"/>
    <w:rsid w:val="1DBA500D"/>
    <w:rsid w:val="1DBA5069"/>
    <w:rsid w:val="1DBB1404"/>
    <w:rsid w:val="1DBE2F50"/>
    <w:rsid w:val="1DBE500C"/>
    <w:rsid w:val="1DBF5309"/>
    <w:rsid w:val="1DC13402"/>
    <w:rsid w:val="1DC15DA5"/>
    <w:rsid w:val="1DC30CB7"/>
    <w:rsid w:val="1DC61FAF"/>
    <w:rsid w:val="1DC85E6D"/>
    <w:rsid w:val="1DC87BAB"/>
    <w:rsid w:val="1DCA4160"/>
    <w:rsid w:val="1DCA567B"/>
    <w:rsid w:val="1DCB3657"/>
    <w:rsid w:val="1DCD2355"/>
    <w:rsid w:val="1DCF792B"/>
    <w:rsid w:val="1DD15ACF"/>
    <w:rsid w:val="1DD23AFA"/>
    <w:rsid w:val="1DD3113F"/>
    <w:rsid w:val="1DD376C3"/>
    <w:rsid w:val="1DD469B1"/>
    <w:rsid w:val="1DD6025D"/>
    <w:rsid w:val="1DD704F0"/>
    <w:rsid w:val="1DD842A4"/>
    <w:rsid w:val="1DDB68E2"/>
    <w:rsid w:val="1DDD32EC"/>
    <w:rsid w:val="1DDE2A77"/>
    <w:rsid w:val="1DE1465A"/>
    <w:rsid w:val="1DE14A24"/>
    <w:rsid w:val="1DE16399"/>
    <w:rsid w:val="1DE56CD7"/>
    <w:rsid w:val="1DE57C24"/>
    <w:rsid w:val="1DE63D90"/>
    <w:rsid w:val="1DE714D0"/>
    <w:rsid w:val="1DE96424"/>
    <w:rsid w:val="1DEB3F7F"/>
    <w:rsid w:val="1DED7AA5"/>
    <w:rsid w:val="1DEE20AE"/>
    <w:rsid w:val="1DEE32D1"/>
    <w:rsid w:val="1DEF5F27"/>
    <w:rsid w:val="1DF003A6"/>
    <w:rsid w:val="1DF01987"/>
    <w:rsid w:val="1DF149B2"/>
    <w:rsid w:val="1DF203B6"/>
    <w:rsid w:val="1DF5280F"/>
    <w:rsid w:val="1DF5600C"/>
    <w:rsid w:val="1DF66D08"/>
    <w:rsid w:val="1DF87CB3"/>
    <w:rsid w:val="1DFA0B64"/>
    <w:rsid w:val="1DFB58FD"/>
    <w:rsid w:val="1DFE0827"/>
    <w:rsid w:val="1DFF7F11"/>
    <w:rsid w:val="1E015020"/>
    <w:rsid w:val="1E032C26"/>
    <w:rsid w:val="1E037A8C"/>
    <w:rsid w:val="1E042E72"/>
    <w:rsid w:val="1E05543B"/>
    <w:rsid w:val="1E061A09"/>
    <w:rsid w:val="1E063ACD"/>
    <w:rsid w:val="1E0776F5"/>
    <w:rsid w:val="1E081860"/>
    <w:rsid w:val="1E084CA5"/>
    <w:rsid w:val="1E0A0DDB"/>
    <w:rsid w:val="1E0B43D7"/>
    <w:rsid w:val="1E0C5A17"/>
    <w:rsid w:val="1E0E2684"/>
    <w:rsid w:val="1E0F22D9"/>
    <w:rsid w:val="1E112819"/>
    <w:rsid w:val="1E124169"/>
    <w:rsid w:val="1E125EC4"/>
    <w:rsid w:val="1E1459B9"/>
    <w:rsid w:val="1E174959"/>
    <w:rsid w:val="1E1B2C1C"/>
    <w:rsid w:val="1E1F67FD"/>
    <w:rsid w:val="1E200049"/>
    <w:rsid w:val="1E200CCD"/>
    <w:rsid w:val="1E2823B8"/>
    <w:rsid w:val="1E2A0426"/>
    <w:rsid w:val="1E2B4998"/>
    <w:rsid w:val="1E2E2363"/>
    <w:rsid w:val="1E2E362C"/>
    <w:rsid w:val="1E2F5A8F"/>
    <w:rsid w:val="1E32102F"/>
    <w:rsid w:val="1E331C81"/>
    <w:rsid w:val="1E34601B"/>
    <w:rsid w:val="1E350E6C"/>
    <w:rsid w:val="1E3513E3"/>
    <w:rsid w:val="1E3A76DE"/>
    <w:rsid w:val="1E3B01FB"/>
    <w:rsid w:val="1E3D4D46"/>
    <w:rsid w:val="1E3D723A"/>
    <w:rsid w:val="1E3F2CD3"/>
    <w:rsid w:val="1E401F4F"/>
    <w:rsid w:val="1E404F10"/>
    <w:rsid w:val="1E414BA8"/>
    <w:rsid w:val="1E417F61"/>
    <w:rsid w:val="1E4334B7"/>
    <w:rsid w:val="1E433641"/>
    <w:rsid w:val="1E442A02"/>
    <w:rsid w:val="1E4506C9"/>
    <w:rsid w:val="1E451416"/>
    <w:rsid w:val="1E45160F"/>
    <w:rsid w:val="1E4A18E1"/>
    <w:rsid w:val="1E4B753A"/>
    <w:rsid w:val="1E5162FD"/>
    <w:rsid w:val="1E530846"/>
    <w:rsid w:val="1E533E04"/>
    <w:rsid w:val="1E565801"/>
    <w:rsid w:val="1E586D42"/>
    <w:rsid w:val="1E5A779B"/>
    <w:rsid w:val="1E616890"/>
    <w:rsid w:val="1E625F44"/>
    <w:rsid w:val="1E636306"/>
    <w:rsid w:val="1E670074"/>
    <w:rsid w:val="1E691BA1"/>
    <w:rsid w:val="1E693523"/>
    <w:rsid w:val="1E6C2A6F"/>
    <w:rsid w:val="1E6D0F27"/>
    <w:rsid w:val="1E6E4ECD"/>
    <w:rsid w:val="1E6E6FFD"/>
    <w:rsid w:val="1E6F5DF9"/>
    <w:rsid w:val="1E6F6A4D"/>
    <w:rsid w:val="1E702708"/>
    <w:rsid w:val="1E74611A"/>
    <w:rsid w:val="1E764E9B"/>
    <w:rsid w:val="1E775B8C"/>
    <w:rsid w:val="1E777396"/>
    <w:rsid w:val="1E7932D5"/>
    <w:rsid w:val="1E7D3721"/>
    <w:rsid w:val="1E7E79DF"/>
    <w:rsid w:val="1E7F1184"/>
    <w:rsid w:val="1E8253DE"/>
    <w:rsid w:val="1E832B5B"/>
    <w:rsid w:val="1E84389D"/>
    <w:rsid w:val="1E863120"/>
    <w:rsid w:val="1E8642CC"/>
    <w:rsid w:val="1E88158C"/>
    <w:rsid w:val="1E886C1B"/>
    <w:rsid w:val="1E8930C0"/>
    <w:rsid w:val="1E8A26A2"/>
    <w:rsid w:val="1E8A6807"/>
    <w:rsid w:val="1E8D048C"/>
    <w:rsid w:val="1E8F1768"/>
    <w:rsid w:val="1E925CA4"/>
    <w:rsid w:val="1E932707"/>
    <w:rsid w:val="1E961E60"/>
    <w:rsid w:val="1E9677D8"/>
    <w:rsid w:val="1E99019A"/>
    <w:rsid w:val="1E993F36"/>
    <w:rsid w:val="1E9A529D"/>
    <w:rsid w:val="1E9B028B"/>
    <w:rsid w:val="1E9B5D33"/>
    <w:rsid w:val="1E9E1F11"/>
    <w:rsid w:val="1E9F35F2"/>
    <w:rsid w:val="1EA03664"/>
    <w:rsid w:val="1EA153E0"/>
    <w:rsid w:val="1EA15E1D"/>
    <w:rsid w:val="1EA22D9A"/>
    <w:rsid w:val="1EA339F1"/>
    <w:rsid w:val="1EA53AE4"/>
    <w:rsid w:val="1EA7086F"/>
    <w:rsid w:val="1EA80ACE"/>
    <w:rsid w:val="1EA90AB8"/>
    <w:rsid w:val="1EAE0A89"/>
    <w:rsid w:val="1EAF4CC2"/>
    <w:rsid w:val="1EAF5A63"/>
    <w:rsid w:val="1EB04E57"/>
    <w:rsid w:val="1EB155B1"/>
    <w:rsid w:val="1EB15A88"/>
    <w:rsid w:val="1EB37088"/>
    <w:rsid w:val="1EB45ED9"/>
    <w:rsid w:val="1EB50F93"/>
    <w:rsid w:val="1EB564DF"/>
    <w:rsid w:val="1EB82E30"/>
    <w:rsid w:val="1EBC494C"/>
    <w:rsid w:val="1EBC7197"/>
    <w:rsid w:val="1EBE1AD0"/>
    <w:rsid w:val="1EC33B77"/>
    <w:rsid w:val="1EC5608C"/>
    <w:rsid w:val="1EC918A9"/>
    <w:rsid w:val="1EC92FB4"/>
    <w:rsid w:val="1ECA0BCC"/>
    <w:rsid w:val="1ECB12BC"/>
    <w:rsid w:val="1ECB139F"/>
    <w:rsid w:val="1ECD7C41"/>
    <w:rsid w:val="1ED473DF"/>
    <w:rsid w:val="1ED92990"/>
    <w:rsid w:val="1EDF57E2"/>
    <w:rsid w:val="1EDF718D"/>
    <w:rsid w:val="1EE60AB4"/>
    <w:rsid w:val="1EE62E94"/>
    <w:rsid w:val="1EE86F28"/>
    <w:rsid w:val="1EE92E1D"/>
    <w:rsid w:val="1EEA6EC9"/>
    <w:rsid w:val="1EEB7F18"/>
    <w:rsid w:val="1EEF5675"/>
    <w:rsid w:val="1EF21079"/>
    <w:rsid w:val="1EF27583"/>
    <w:rsid w:val="1EF30186"/>
    <w:rsid w:val="1EF31CF6"/>
    <w:rsid w:val="1EF924BE"/>
    <w:rsid w:val="1EFA2856"/>
    <w:rsid w:val="1EFB51D4"/>
    <w:rsid w:val="1EFD7C75"/>
    <w:rsid w:val="1F000EE7"/>
    <w:rsid w:val="1F0028E9"/>
    <w:rsid w:val="1F0357DD"/>
    <w:rsid w:val="1F055757"/>
    <w:rsid w:val="1F08015C"/>
    <w:rsid w:val="1F0B42C9"/>
    <w:rsid w:val="1F0C4A3E"/>
    <w:rsid w:val="1F0C6E0B"/>
    <w:rsid w:val="1F0E37FA"/>
    <w:rsid w:val="1F0F083A"/>
    <w:rsid w:val="1F0F7C6F"/>
    <w:rsid w:val="1F100F10"/>
    <w:rsid w:val="1F105611"/>
    <w:rsid w:val="1F14679F"/>
    <w:rsid w:val="1F185587"/>
    <w:rsid w:val="1F1B4888"/>
    <w:rsid w:val="1F1C669A"/>
    <w:rsid w:val="1F1D3410"/>
    <w:rsid w:val="1F1E2BB6"/>
    <w:rsid w:val="1F2132D7"/>
    <w:rsid w:val="1F220B09"/>
    <w:rsid w:val="1F222432"/>
    <w:rsid w:val="1F250EC8"/>
    <w:rsid w:val="1F253BD3"/>
    <w:rsid w:val="1F270145"/>
    <w:rsid w:val="1F291467"/>
    <w:rsid w:val="1F2A537F"/>
    <w:rsid w:val="1F2B6827"/>
    <w:rsid w:val="1F2B7B0F"/>
    <w:rsid w:val="1F2B7FE6"/>
    <w:rsid w:val="1F2C195B"/>
    <w:rsid w:val="1F2E7886"/>
    <w:rsid w:val="1F2F30C4"/>
    <w:rsid w:val="1F2F46D0"/>
    <w:rsid w:val="1F304B29"/>
    <w:rsid w:val="1F31117A"/>
    <w:rsid w:val="1F320D7C"/>
    <w:rsid w:val="1F3223A8"/>
    <w:rsid w:val="1F330C2C"/>
    <w:rsid w:val="1F3609D2"/>
    <w:rsid w:val="1F37437C"/>
    <w:rsid w:val="1F385FB0"/>
    <w:rsid w:val="1F387EA0"/>
    <w:rsid w:val="1F3A48BC"/>
    <w:rsid w:val="1F3C175B"/>
    <w:rsid w:val="1F3D46B2"/>
    <w:rsid w:val="1F3E25C4"/>
    <w:rsid w:val="1F430F4B"/>
    <w:rsid w:val="1F4329FD"/>
    <w:rsid w:val="1F444AA8"/>
    <w:rsid w:val="1F446963"/>
    <w:rsid w:val="1F4531EC"/>
    <w:rsid w:val="1F457288"/>
    <w:rsid w:val="1F48265A"/>
    <w:rsid w:val="1F48353B"/>
    <w:rsid w:val="1F4D2B17"/>
    <w:rsid w:val="1F4F3804"/>
    <w:rsid w:val="1F5220FA"/>
    <w:rsid w:val="1F526C3F"/>
    <w:rsid w:val="1F540A6B"/>
    <w:rsid w:val="1F565A2C"/>
    <w:rsid w:val="1F577FA2"/>
    <w:rsid w:val="1F58268F"/>
    <w:rsid w:val="1F5955AC"/>
    <w:rsid w:val="1F5A7929"/>
    <w:rsid w:val="1F5B5B48"/>
    <w:rsid w:val="1F5B7422"/>
    <w:rsid w:val="1F603AC3"/>
    <w:rsid w:val="1F6277E7"/>
    <w:rsid w:val="1F630A04"/>
    <w:rsid w:val="1F660264"/>
    <w:rsid w:val="1F670BAD"/>
    <w:rsid w:val="1F671D2E"/>
    <w:rsid w:val="1F6D0421"/>
    <w:rsid w:val="1F6F1CF8"/>
    <w:rsid w:val="1F7129B6"/>
    <w:rsid w:val="1F741120"/>
    <w:rsid w:val="1F754FBC"/>
    <w:rsid w:val="1F787091"/>
    <w:rsid w:val="1F790AC1"/>
    <w:rsid w:val="1F7921D1"/>
    <w:rsid w:val="1F79452C"/>
    <w:rsid w:val="1F7950FD"/>
    <w:rsid w:val="1F7A11FA"/>
    <w:rsid w:val="1F7D3022"/>
    <w:rsid w:val="1F836AA3"/>
    <w:rsid w:val="1F881F47"/>
    <w:rsid w:val="1F895125"/>
    <w:rsid w:val="1F8C11BE"/>
    <w:rsid w:val="1F8E4B99"/>
    <w:rsid w:val="1F8F33D8"/>
    <w:rsid w:val="1F916201"/>
    <w:rsid w:val="1F944F61"/>
    <w:rsid w:val="1F946A08"/>
    <w:rsid w:val="1F95765E"/>
    <w:rsid w:val="1F960FEB"/>
    <w:rsid w:val="1F961721"/>
    <w:rsid w:val="1F961E56"/>
    <w:rsid w:val="1F973098"/>
    <w:rsid w:val="1F9756BA"/>
    <w:rsid w:val="1F9C5198"/>
    <w:rsid w:val="1F9C547C"/>
    <w:rsid w:val="1F9C7B3C"/>
    <w:rsid w:val="1F9E279A"/>
    <w:rsid w:val="1F9E5F39"/>
    <w:rsid w:val="1F9E690C"/>
    <w:rsid w:val="1F9F775F"/>
    <w:rsid w:val="1FA32922"/>
    <w:rsid w:val="1FA41086"/>
    <w:rsid w:val="1FA54D16"/>
    <w:rsid w:val="1FA61926"/>
    <w:rsid w:val="1FA61AA9"/>
    <w:rsid w:val="1FA75A41"/>
    <w:rsid w:val="1FA75E3E"/>
    <w:rsid w:val="1FA91A4B"/>
    <w:rsid w:val="1FA977CB"/>
    <w:rsid w:val="1FAC7787"/>
    <w:rsid w:val="1FAD4B1E"/>
    <w:rsid w:val="1FAD54F7"/>
    <w:rsid w:val="1FAE734B"/>
    <w:rsid w:val="1FAF17C1"/>
    <w:rsid w:val="1FAF3294"/>
    <w:rsid w:val="1FB211CC"/>
    <w:rsid w:val="1FB556C6"/>
    <w:rsid w:val="1FB55E59"/>
    <w:rsid w:val="1FB666BF"/>
    <w:rsid w:val="1FB74EAD"/>
    <w:rsid w:val="1FB77CFB"/>
    <w:rsid w:val="1FBA208A"/>
    <w:rsid w:val="1FBB6C88"/>
    <w:rsid w:val="1FBC6445"/>
    <w:rsid w:val="1FC10071"/>
    <w:rsid w:val="1FC226A9"/>
    <w:rsid w:val="1FC45742"/>
    <w:rsid w:val="1FC54477"/>
    <w:rsid w:val="1FC54797"/>
    <w:rsid w:val="1FC80B56"/>
    <w:rsid w:val="1FCC7A94"/>
    <w:rsid w:val="1FCF34A6"/>
    <w:rsid w:val="1FDD11E5"/>
    <w:rsid w:val="1FDF2236"/>
    <w:rsid w:val="1FE04383"/>
    <w:rsid w:val="1FE4574C"/>
    <w:rsid w:val="1FE60584"/>
    <w:rsid w:val="1FE62EBC"/>
    <w:rsid w:val="1FE9222D"/>
    <w:rsid w:val="1FEB044C"/>
    <w:rsid w:val="1FF1613B"/>
    <w:rsid w:val="1FF30FC9"/>
    <w:rsid w:val="1FF44433"/>
    <w:rsid w:val="1FF5678A"/>
    <w:rsid w:val="1FF70297"/>
    <w:rsid w:val="1FF7242F"/>
    <w:rsid w:val="1FFC413F"/>
    <w:rsid w:val="1FFD383D"/>
    <w:rsid w:val="1FFD57E7"/>
    <w:rsid w:val="2000442E"/>
    <w:rsid w:val="20015A3D"/>
    <w:rsid w:val="20042BDB"/>
    <w:rsid w:val="200912A1"/>
    <w:rsid w:val="200B30A6"/>
    <w:rsid w:val="200B5C59"/>
    <w:rsid w:val="20104CB7"/>
    <w:rsid w:val="20107FD9"/>
    <w:rsid w:val="2011280C"/>
    <w:rsid w:val="20117CAD"/>
    <w:rsid w:val="20131470"/>
    <w:rsid w:val="20147944"/>
    <w:rsid w:val="2017515A"/>
    <w:rsid w:val="20197269"/>
    <w:rsid w:val="201C4A85"/>
    <w:rsid w:val="201D1016"/>
    <w:rsid w:val="201D22CF"/>
    <w:rsid w:val="201E5E24"/>
    <w:rsid w:val="20210DEF"/>
    <w:rsid w:val="20241CBD"/>
    <w:rsid w:val="20244720"/>
    <w:rsid w:val="20270891"/>
    <w:rsid w:val="202872A6"/>
    <w:rsid w:val="202C0791"/>
    <w:rsid w:val="202E143B"/>
    <w:rsid w:val="2030298B"/>
    <w:rsid w:val="20302CDC"/>
    <w:rsid w:val="203042B7"/>
    <w:rsid w:val="20306B08"/>
    <w:rsid w:val="20310F1A"/>
    <w:rsid w:val="20321629"/>
    <w:rsid w:val="20354B83"/>
    <w:rsid w:val="20363B96"/>
    <w:rsid w:val="20364EF7"/>
    <w:rsid w:val="20381D46"/>
    <w:rsid w:val="203A4D20"/>
    <w:rsid w:val="203B7E67"/>
    <w:rsid w:val="203C19E4"/>
    <w:rsid w:val="203D6C82"/>
    <w:rsid w:val="2041143F"/>
    <w:rsid w:val="204447D2"/>
    <w:rsid w:val="2045328F"/>
    <w:rsid w:val="20474F0D"/>
    <w:rsid w:val="20486760"/>
    <w:rsid w:val="204909F1"/>
    <w:rsid w:val="20494561"/>
    <w:rsid w:val="204D64D3"/>
    <w:rsid w:val="204F5A1B"/>
    <w:rsid w:val="205516F8"/>
    <w:rsid w:val="20553618"/>
    <w:rsid w:val="205B4243"/>
    <w:rsid w:val="205B52EB"/>
    <w:rsid w:val="205B6F23"/>
    <w:rsid w:val="205C7277"/>
    <w:rsid w:val="205E07E4"/>
    <w:rsid w:val="205E2656"/>
    <w:rsid w:val="205E71EA"/>
    <w:rsid w:val="20624130"/>
    <w:rsid w:val="2063443D"/>
    <w:rsid w:val="206475D4"/>
    <w:rsid w:val="206543AD"/>
    <w:rsid w:val="20681A86"/>
    <w:rsid w:val="206953D1"/>
    <w:rsid w:val="206C323D"/>
    <w:rsid w:val="206C70AE"/>
    <w:rsid w:val="206E402F"/>
    <w:rsid w:val="206E4AC4"/>
    <w:rsid w:val="206F42A7"/>
    <w:rsid w:val="206F7346"/>
    <w:rsid w:val="20750DF7"/>
    <w:rsid w:val="207514D9"/>
    <w:rsid w:val="20756B87"/>
    <w:rsid w:val="20761829"/>
    <w:rsid w:val="207667A8"/>
    <w:rsid w:val="2078605F"/>
    <w:rsid w:val="2079439A"/>
    <w:rsid w:val="207B62BA"/>
    <w:rsid w:val="208052E7"/>
    <w:rsid w:val="20815E5B"/>
    <w:rsid w:val="20823FB4"/>
    <w:rsid w:val="2087460F"/>
    <w:rsid w:val="20893E46"/>
    <w:rsid w:val="20894946"/>
    <w:rsid w:val="208B5845"/>
    <w:rsid w:val="208C4A6C"/>
    <w:rsid w:val="208E3A7B"/>
    <w:rsid w:val="2090439C"/>
    <w:rsid w:val="20930006"/>
    <w:rsid w:val="209427FE"/>
    <w:rsid w:val="20970463"/>
    <w:rsid w:val="209802A0"/>
    <w:rsid w:val="20993A08"/>
    <w:rsid w:val="209943DF"/>
    <w:rsid w:val="209A09D9"/>
    <w:rsid w:val="209B7FC9"/>
    <w:rsid w:val="209C0C08"/>
    <w:rsid w:val="209C3B21"/>
    <w:rsid w:val="209D320B"/>
    <w:rsid w:val="20A3476F"/>
    <w:rsid w:val="20A37FAF"/>
    <w:rsid w:val="20A70454"/>
    <w:rsid w:val="20A854CA"/>
    <w:rsid w:val="20AF0AAE"/>
    <w:rsid w:val="20AF5C1F"/>
    <w:rsid w:val="20B10375"/>
    <w:rsid w:val="20B115EE"/>
    <w:rsid w:val="20B44A44"/>
    <w:rsid w:val="20B87F26"/>
    <w:rsid w:val="20BA39E2"/>
    <w:rsid w:val="20BA6451"/>
    <w:rsid w:val="20BB193D"/>
    <w:rsid w:val="20BB54AF"/>
    <w:rsid w:val="20BC23E9"/>
    <w:rsid w:val="20C1796D"/>
    <w:rsid w:val="20C32ED4"/>
    <w:rsid w:val="20C42F9C"/>
    <w:rsid w:val="20C442F8"/>
    <w:rsid w:val="20C464EF"/>
    <w:rsid w:val="20C90B97"/>
    <w:rsid w:val="20C917A1"/>
    <w:rsid w:val="20C9464D"/>
    <w:rsid w:val="20CA5EA0"/>
    <w:rsid w:val="20CC61C1"/>
    <w:rsid w:val="20CE7E9A"/>
    <w:rsid w:val="20CF0ADB"/>
    <w:rsid w:val="20CF783F"/>
    <w:rsid w:val="20D06B0E"/>
    <w:rsid w:val="20D10296"/>
    <w:rsid w:val="20D21E56"/>
    <w:rsid w:val="20D263FF"/>
    <w:rsid w:val="20D31BEA"/>
    <w:rsid w:val="20D41B56"/>
    <w:rsid w:val="20D63A88"/>
    <w:rsid w:val="20D670B5"/>
    <w:rsid w:val="20D75DA4"/>
    <w:rsid w:val="20D97553"/>
    <w:rsid w:val="20DB1387"/>
    <w:rsid w:val="20DE1880"/>
    <w:rsid w:val="20E52ACF"/>
    <w:rsid w:val="20E637C3"/>
    <w:rsid w:val="20E85FAB"/>
    <w:rsid w:val="20E96451"/>
    <w:rsid w:val="20EA2B53"/>
    <w:rsid w:val="20EB1A9B"/>
    <w:rsid w:val="20EB4531"/>
    <w:rsid w:val="20ED395F"/>
    <w:rsid w:val="20EF7852"/>
    <w:rsid w:val="20F423D5"/>
    <w:rsid w:val="20F4548C"/>
    <w:rsid w:val="20F82AF8"/>
    <w:rsid w:val="20F96731"/>
    <w:rsid w:val="20FC5430"/>
    <w:rsid w:val="21032C45"/>
    <w:rsid w:val="210525F9"/>
    <w:rsid w:val="21064B69"/>
    <w:rsid w:val="21067386"/>
    <w:rsid w:val="210D1403"/>
    <w:rsid w:val="210F07AB"/>
    <w:rsid w:val="210F48C3"/>
    <w:rsid w:val="21121BD4"/>
    <w:rsid w:val="211355C2"/>
    <w:rsid w:val="21135750"/>
    <w:rsid w:val="21141100"/>
    <w:rsid w:val="21144CED"/>
    <w:rsid w:val="21146890"/>
    <w:rsid w:val="21182161"/>
    <w:rsid w:val="21187E17"/>
    <w:rsid w:val="2119383C"/>
    <w:rsid w:val="211C2995"/>
    <w:rsid w:val="211F010B"/>
    <w:rsid w:val="21211BF1"/>
    <w:rsid w:val="21221022"/>
    <w:rsid w:val="21232736"/>
    <w:rsid w:val="212530CB"/>
    <w:rsid w:val="21256864"/>
    <w:rsid w:val="2125687E"/>
    <w:rsid w:val="21284A11"/>
    <w:rsid w:val="21295922"/>
    <w:rsid w:val="212B5C54"/>
    <w:rsid w:val="212B7199"/>
    <w:rsid w:val="212C6B0F"/>
    <w:rsid w:val="212D1C56"/>
    <w:rsid w:val="213222D1"/>
    <w:rsid w:val="21323C87"/>
    <w:rsid w:val="21331E20"/>
    <w:rsid w:val="213329C0"/>
    <w:rsid w:val="21335705"/>
    <w:rsid w:val="21340C27"/>
    <w:rsid w:val="213428FE"/>
    <w:rsid w:val="21346D4B"/>
    <w:rsid w:val="213558E7"/>
    <w:rsid w:val="21361CAA"/>
    <w:rsid w:val="213621F7"/>
    <w:rsid w:val="213704B5"/>
    <w:rsid w:val="213A3E8E"/>
    <w:rsid w:val="213B76B7"/>
    <w:rsid w:val="213D77DF"/>
    <w:rsid w:val="213F5467"/>
    <w:rsid w:val="21412BE7"/>
    <w:rsid w:val="2143383F"/>
    <w:rsid w:val="214355FE"/>
    <w:rsid w:val="21451347"/>
    <w:rsid w:val="21465659"/>
    <w:rsid w:val="2149480D"/>
    <w:rsid w:val="21495537"/>
    <w:rsid w:val="214A00E6"/>
    <w:rsid w:val="214B1A9F"/>
    <w:rsid w:val="215079CE"/>
    <w:rsid w:val="21507D0F"/>
    <w:rsid w:val="21515B5D"/>
    <w:rsid w:val="21572BA4"/>
    <w:rsid w:val="2157506B"/>
    <w:rsid w:val="21596558"/>
    <w:rsid w:val="215A1AC6"/>
    <w:rsid w:val="215D4CAC"/>
    <w:rsid w:val="215E052E"/>
    <w:rsid w:val="216004F7"/>
    <w:rsid w:val="21611EAF"/>
    <w:rsid w:val="21613F16"/>
    <w:rsid w:val="2165628A"/>
    <w:rsid w:val="21683A41"/>
    <w:rsid w:val="21691ED0"/>
    <w:rsid w:val="216933A0"/>
    <w:rsid w:val="216A409F"/>
    <w:rsid w:val="216F06C0"/>
    <w:rsid w:val="2172732F"/>
    <w:rsid w:val="217461FA"/>
    <w:rsid w:val="2175515C"/>
    <w:rsid w:val="21760CB0"/>
    <w:rsid w:val="21766578"/>
    <w:rsid w:val="21772ADF"/>
    <w:rsid w:val="21774C9D"/>
    <w:rsid w:val="21782975"/>
    <w:rsid w:val="217B3A8A"/>
    <w:rsid w:val="217E4DBA"/>
    <w:rsid w:val="21813DBE"/>
    <w:rsid w:val="2181729C"/>
    <w:rsid w:val="21834B6C"/>
    <w:rsid w:val="21836402"/>
    <w:rsid w:val="218526C3"/>
    <w:rsid w:val="218726F6"/>
    <w:rsid w:val="218D5FCD"/>
    <w:rsid w:val="218E4DB0"/>
    <w:rsid w:val="21901430"/>
    <w:rsid w:val="219059D6"/>
    <w:rsid w:val="2190621C"/>
    <w:rsid w:val="21912D49"/>
    <w:rsid w:val="21926669"/>
    <w:rsid w:val="21941763"/>
    <w:rsid w:val="21952947"/>
    <w:rsid w:val="219672BD"/>
    <w:rsid w:val="21975ACE"/>
    <w:rsid w:val="21993BBF"/>
    <w:rsid w:val="219A0091"/>
    <w:rsid w:val="219C1436"/>
    <w:rsid w:val="219E2659"/>
    <w:rsid w:val="219E4CB2"/>
    <w:rsid w:val="219F3C8B"/>
    <w:rsid w:val="219F4A18"/>
    <w:rsid w:val="219F4BFD"/>
    <w:rsid w:val="21A1455E"/>
    <w:rsid w:val="21A32641"/>
    <w:rsid w:val="21A405B3"/>
    <w:rsid w:val="21A63705"/>
    <w:rsid w:val="21A65CB6"/>
    <w:rsid w:val="21A92796"/>
    <w:rsid w:val="21AC48FC"/>
    <w:rsid w:val="21AD1853"/>
    <w:rsid w:val="21AF37EC"/>
    <w:rsid w:val="21B225D2"/>
    <w:rsid w:val="21B42B90"/>
    <w:rsid w:val="21B9461A"/>
    <w:rsid w:val="21B96AA1"/>
    <w:rsid w:val="21BB17EF"/>
    <w:rsid w:val="21BB481C"/>
    <w:rsid w:val="21BD4C96"/>
    <w:rsid w:val="21BE100E"/>
    <w:rsid w:val="21BF55CB"/>
    <w:rsid w:val="21C04624"/>
    <w:rsid w:val="21C122A4"/>
    <w:rsid w:val="21C12DCC"/>
    <w:rsid w:val="21C41537"/>
    <w:rsid w:val="21C54B6C"/>
    <w:rsid w:val="21C828B3"/>
    <w:rsid w:val="21CD1830"/>
    <w:rsid w:val="21CE3DF6"/>
    <w:rsid w:val="21CE6C1F"/>
    <w:rsid w:val="21CF2D51"/>
    <w:rsid w:val="21D326B7"/>
    <w:rsid w:val="21D47816"/>
    <w:rsid w:val="21D71918"/>
    <w:rsid w:val="21D86C74"/>
    <w:rsid w:val="21D87ABE"/>
    <w:rsid w:val="21D9419D"/>
    <w:rsid w:val="21DA0654"/>
    <w:rsid w:val="21DA3480"/>
    <w:rsid w:val="21DA4D89"/>
    <w:rsid w:val="21E370BB"/>
    <w:rsid w:val="21E5205F"/>
    <w:rsid w:val="21E55531"/>
    <w:rsid w:val="21E85AB5"/>
    <w:rsid w:val="21EB679B"/>
    <w:rsid w:val="21EC617F"/>
    <w:rsid w:val="21ED21E2"/>
    <w:rsid w:val="21EE46E3"/>
    <w:rsid w:val="21F02910"/>
    <w:rsid w:val="21F03ADA"/>
    <w:rsid w:val="21F45F1F"/>
    <w:rsid w:val="21F51EE2"/>
    <w:rsid w:val="21F526C5"/>
    <w:rsid w:val="21F71983"/>
    <w:rsid w:val="21F73CD2"/>
    <w:rsid w:val="21F84788"/>
    <w:rsid w:val="21FA0959"/>
    <w:rsid w:val="21FA3E01"/>
    <w:rsid w:val="21FA7461"/>
    <w:rsid w:val="21FC3BB7"/>
    <w:rsid w:val="21FE30CC"/>
    <w:rsid w:val="21FF2EC9"/>
    <w:rsid w:val="22007C24"/>
    <w:rsid w:val="22013597"/>
    <w:rsid w:val="220634E1"/>
    <w:rsid w:val="22093A28"/>
    <w:rsid w:val="220A0A31"/>
    <w:rsid w:val="220D14FF"/>
    <w:rsid w:val="22111C76"/>
    <w:rsid w:val="221544C5"/>
    <w:rsid w:val="221815C9"/>
    <w:rsid w:val="221A295B"/>
    <w:rsid w:val="221B2194"/>
    <w:rsid w:val="221B53E9"/>
    <w:rsid w:val="221D441D"/>
    <w:rsid w:val="221F6021"/>
    <w:rsid w:val="22242742"/>
    <w:rsid w:val="222427B8"/>
    <w:rsid w:val="22274D71"/>
    <w:rsid w:val="22281006"/>
    <w:rsid w:val="222A1CF8"/>
    <w:rsid w:val="22304538"/>
    <w:rsid w:val="223543A2"/>
    <w:rsid w:val="22390973"/>
    <w:rsid w:val="223A3674"/>
    <w:rsid w:val="223A55F4"/>
    <w:rsid w:val="223F2730"/>
    <w:rsid w:val="22430DD2"/>
    <w:rsid w:val="22456E4B"/>
    <w:rsid w:val="22457ACF"/>
    <w:rsid w:val="2247119D"/>
    <w:rsid w:val="2247571F"/>
    <w:rsid w:val="2248430A"/>
    <w:rsid w:val="224844D7"/>
    <w:rsid w:val="22493B32"/>
    <w:rsid w:val="224E515F"/>
    <w:rsid w:val="224F50D4"/>
    <w:rsid w:val="225149BD"/>
    <w:rsid w:val="22514AFD"/>
    <w:rsid w:val="225205C1"/>
    <w:rsid w:val="22537A7D"/>
    <w:rsid w:val="225410AB"/>
    <w:rsid w:val="22543D53"/>
    <w:rsid w:val="22565E34"/>
    <w:rsid w:val="225746C2"/>
    <w:rsid w:val="22581B89"/>
    <w:rsid w:val="2258424C"/>
    <w:rsid w:val="2259287F"/>
    <w:rsid w:val="225939AD"/>
    <w:rsid w:val="225954EB"/>
    <w:rsid w:val="225A469C"/>
    <w:rsid w:val="225D254E"/>
    <w:rsid w:val="22666010"/>
    <w:rsid w:val="226820EF"/>
    <w:rsid w:val="22691BEC"/>
    <w:rsid w:val="226A7E3C"/>
    <w:rsid w:val="226F5139"/>
    <w:rsid w:val="22716061"/>
    <w:rsid w:val="2272589D"/>
    <w:rsid w:val="22745375"/>
    <w:rsid w:val="22760DFC"/>
    <w:rsid w:val="22784E5B"/>
    <w:rsid w:val="227A06D4"/>
    <w:rsid w:val="227A545B"/>
    <w:rsid w:val="227A5797"/>
    <w:rsid w:val="227B01A8"/>
    <w:rsid w:val="227C192B"/>
    <w:rsid w:val="227C60E1"/>
    <w:rsid w:val="228540A3"/>
    <w:rsid w:val="22860942"/>
    <w:rsid w:val="2286167D"/>
    <w:rsid w:val="22884F9D"/>
    <w:rsid w:val="228856F1"/>
    <w:rsid w:val="228A18EF"/>
    <w:rsid w:val="228B508C"/>
    <w:rsid w:val="228B69A3"/>
    <w:rsid w:val="228C1BFE"/>
    <w:rsid w:val="2292181D"/>
    <w:rsid w:val="22923735"/>
    <w:rsid w:val="22943660"/>
    <w:rsid w:val="22952988"/>
    <w:rsid w:val="22953FF6"/>
    <w:rsid w:val="22962A42"/>
    <w:rsid w:val="2296792A"/>
    <w:rsid w:val="22971142"/>
    <w:rsid w:val="22976C5A"/>
    <w:rsid w:val="229908E8"/>
    <w:rsid w:val="2299190A"/>
    <w:rsid w:val="229932BA"/>
    <w:rsid w:val="229955DE"/>
    <w:rsid w:val="22997CFA"/>
    <w:rsid w:val="229A07D1"/>
    <w:rsid w:val="229A79ED"/>
    <w:rsid w:val="229C5414"/>
    <w:rsid w:val="229C6CEC"/>
    <w:rsid w:val="22A15061"/>
    <w:rsid w:val="22A1584E"/>
    <w:rsid w:val="22A20771"/>
    <w:rsid w:val="22A23588"/>
    <w:rsid w:val="22A23E78"/>
    <w:rsid w:val="22A313B1"/>
    <w:rsid w:val="22A71B8B"/>
    <w:rsid w:val="22A8074F"/>
    <w:rsid w:val="22A80B9E"/>
    <w:rsid w:val="22AB46BC"/>
    <w:rsid w:val="22AF5089"/>
    <w:rsid w:val="22B412A3"/>
    <w:rsid w:val="22B45C9F"/>
    <w:rsid w:val="22B50E88"/>
    <w:rsid w:val="22B520BB"/>
    <w:rsid w:val="22B53166"/>
    <w:rsid w:val="22B70DA5"/>
    <w:rsid w:val="22BB74F3"/>
    <w:rsid w:val="22BF5BE9"/>
    <w:rsid w:val="22C03D87"/>
    <w:rsid w:val="22C1173F"/>
    <w:rsid w:val="22C31E5B"/>
    <w:rsid w:val="22C51FAD"/>
    <w:rsid w:val="22C70465"/>
    <w:rsid w:val="22C73D1A"/>
    <w:rsid w:val="22C84218"/>
    <w:rsid w:val="22C904E2"/>
    <w:rsid w:val="22D020B0"/>
    <w:rsid w:val="22D075BD"/>
    <w:rsid w:val="22D4766E"/>
    <w:rsid w:val="22D4793C"/>
    <w:rsid w:val="22D6472C"/>
    <w:rsid w:val="22D7434C"/>
    <w:rsid w:val="22D75D6F"/>
    <w:rsid w:val="22D90717"/>
    <w:rsid w:val="22DA49EA"/>
    <w:rsid w:val="22DC0B48"/>
    <w:rsid w:val="22DD3CD9"/>
    <w:rsid w:val="22DE16D8"/>
    <w:rsid w:val="22DF758F"/>
    <w:rsid w:val="22E0386D"/>
    <w:rsid w:val="22E17890"/>
    <w:rsid w:val="22E32F14"/>
    <w:rsid w:val="22E41F51"/>
    <w:rsid w:val="22E530D8"/>
    <w:rsid w:val="22E6142E"/>
    <w:rsid w:val="22E80F92"/>
    <w:rsid w:val="22E92E84"/>
    <w:rsid w:val="22EC1C62"/>
    <w:rsid w:val="22ED084E"/>
    <w:rsid w:val="22ED11AA"/>
    <w:rsid w:val="22ED1A5C"/>
    <w:rsid w:val="22EE73D1"/>
    <w:rsid w:val="22EF2A87"/>
    <w:rsid w:val="22F066AE"/>
    <w:rsid w:val="22F34B57"/>
    <w:rsid w:val="22F45882"/>
    <w:rsid w:val="22F5466B"/>
    <w:rsid w:val="22F662AE"/>
    <w:rsid w:val="22F74BC2"/>
    <w:rsid w:val="22F75DB7"/>
    <w:rsid w:val="22F915E4"/>
    <w:rsid w:val="22FA1BE3"/>
    <w:rsid w:val="22FB2513"/>
    <w:rsid w:val="22FB27D7"/>
    <w:rsid w:val="22FE5866"/>
    <w:rsid w:val="22FE5CA0"/>
    <w:rsid w:val="23024200"/>
    <w:rsid w:val="23035C97"/>
    <w:rsid w:val="23054524"/>
    <w:rsid w:val="23056E66"/>
    <w:rsid w:val="23067BF6"/>
    <w:rsid w:val="23094C65"/>
    <w:rsid w:val="230B0251"/>
    <w:rsid w:val="230E4ECA"/>
    <w:rsid w:val="23152632"/>
    <w:rsid w:val="23174767"/>
    <w:rsid w:val="23180886"/>
    <w:rsid w:val="23185936"/>
    <w:rsid w:val="2319419F"/>
    <w:rsid w:val="231A175E"/>
    <w:rsid w:val="231B5CC0"/>
    <w:rsid w:val="231C6EE2"/>
    <w:rsid w:val="231D2E5B"/>
    <w:rsid w:val="231D3851"/>
    <w:rsid w:val="231E2F38"/>
    <w:rsid w:val="232042B0"/>
    <w:rsid w:val="2322476F"/>
    <w:rsid w:val="23224B0D"/>
    <w:rsid w:val="2323549E"/>
    <w:rsid w:val="23237FCD"/>
    <w:rsid w:val="2326143C"/>
    <w:rsid w:val="232736DE"/>
    <w:rsid w:val="2328513F"/>
    <w:rsid w:val="232957CF"/>
    <w:rsid w:val="23296CED"/>
    <w:rsid w:val="232B3E31"/>
    <w:rsid w:val="232B7161"/>
    <w:rsid w:val="23325BCA"/>
    <w:rsid w:val="23361009"/>
    <w:rsid w:val="23367BA1"/>
    <w:rsid w:val="233A7327"/>
    <w:rsid w:val="233C6A6C"/>
    <w:rsid w:val="234177CB"/>
    <w:rsid w:val="234462EA"/>
    <w:rsid w:val="234549D3"/>
    <w:rsid w:val="2346548E"/>
    <w:rsid w:val="23474892"/>
    <w:rsid w:val="23476F9D"/>
    <w:rsid w:val="23492CE8"/>
    <w:rsid w:val="234A1ACC"/>
    <w:rsid w:val="234E3D9B"/>
    <w:rsid w:val="23500EE1"/>
    <w:rsid w:val="23520B28"/>
    <w:rsid w:val="23521792"/>
    <w:rsid w:val="23534380"/>
    <w:rsid w:val="23537DCA"/>
    <w:rsid w:val="235711EA"/>
    <w:rsid w:val="23576B87"/>
    <w:rsid w:val="23597C77"/>
    <w:rsid w:val="235C730C"/>
    <w:rsid w:val="235D073E"/>
    <w:rsid w:val="235D6AC1"/>
    <w:rsid w:val="235E661A"/>
    <w:rsid w:val="235F3841"/>
    <w:rsid w:val="23625DB2"/>
    <w:rsid w:val="23636D5B"/>
    <w:rsid w:val="23655E42"/>
    <w:rsid w:val="23661170"/>
    <w:rsid w:val="23680B4A"/>
    <w:rsid w:val="23683B43"/>
    <w:rsid w:val="236B7ECA"/>
    <w:rsid w:val="237260E7"/>
    <w:rsid w:val="23736ED1"/>
    <w:rsid w:val="23737E77"/>
    <w:rsid w:val="23746F2B"/>
    <w:rsid w:val="23751DBC"/>
    <w:rsid w:val="237634D1"/>
    <w:rsid w:val="2377256B"/>
    <w:rsid w:val="23780D0A"/>
    <w:rsid w:val="23783E1F"/>
    <w:rsid w:val="23785778"/>
    <w:rsid w:val="237A6BB7"/>
    <w:rsid w:val="237B70AB"/>
    <w:rsid w:val="237F0913"/>
    <w:rsid w:val="237F453C"/>
    <w:rsid w:val="23812481"/>
    <w:rsid w:val="238158F9"/>
    <w:rsid w:val="238211CB"/>
    <w:rsid w:val="23825B54"/>
    <w:rsid w:val="238453A6"/>
    <w:rsid w:val="23847B66"/>
    <w:rsid w:val="23851A3D"/>
    <w:rsid w:val="238638A0"/>
    <w:rsid w:val="23877003"/>
    <w:rsid w:val="238B2EAC"/>
    <w:rsid w:val="23903712"/>
    <w:rsid w:val="239127BB"/>
    <w:rsid w:val="239464F9"/>
    <w:rsid w:val="23950AE8"/>
    <w:rsid w:val="23967EA7"/>
    <w:rsid w:val="2397734B"/>
    <w:rsid w:val="23983791"/>
    <w:rsid w:val="23984D82"/>
    <w:rsid w:val="239A31EF"/>
    <w:rsid w:val="239C3719"/>
    <w:rsid w:val="239C4EB7"/>
    <w:rsid w:val="239C604E"/>
    <w:rsid w:val="239D3A22"/>
    <w:rsid w:val="239F7CC5"/>
    <w:rsid w:val="23A17CA1"/>
    <w:rsid w:val="23A75BA8"/>
    <w:rsid w:val="23A76ED2"/>
    <w:rsid w:val="23A81FE1"/>
    <w:rsid w:val="23A8510D"/>
    <w:rsid w:val="23AC26E2"/>
    <w:rsid w:val="23B719E1"/>
    <w:rsid w:val="23B7760E"/>
    <w:rsid w:val="23B95F40"/>
    <w:rsid w:val="23BA286C"/>
    <w:rsid w:val="23BA58B7"/>
    <w:rsid w:val="23BB74C8"/>
    <w:rsid w:val="23BC1E05"/>
    <w:rsid w:val="23BD48A7"/>
    <w:rsid w:val="23C030EB"/>
    <w:rsid w:val="23C03E22"/>
    <w:rsid w:val="23C125DB"/>
    <w:rsid w:val="23C70F4C"/>
    <w:rsid w:val="23C91090"/>
    <w:rsid w:val="23CB3555"/>
    <w:rsid w:val="23CC1D69"/>
    <w:rsid w:val="23CD5AB8"/>
    <w:rsid w:val="23CE3462"/>
    <w:rsid w:val="23D132CA"/>
    <w:rsid w:val="23D2628F"/>
    <w:rsid w:val="23D36B24"/>
    <w:rsid w:val="23D5168C"/>
    <w:rsid w:val="23D56DA5"/>
    <w:rsid w:val="23D8005F"/>
    <w:rsid w:val="23D85AE0"/>
    <w:rsid w:val="23D92934"/>
    <w:rsid w:val="23D94787"/>
    <w:rsid w:val="23D97FB7"/>
    <w:rsid w:val="23DA557A"/>
    <w:rsid w:val="23DB312A"/>
    <w:rsid w:val="23DC2982"/>
    <w:rsid w:val="23DD4B39"/>
    <w:rsid w:val="23E01EC6"/>
    <w:rsid w:val="23E12840"/>
    <w:rsid w:val="23E30F4C"/>
    <w:rsid w:val="23E347AB"/>
    <w:rsid w:val="23E35988"/>
    <w:rsid w:val="23E44DEF"/>
    <w:rsid w:val="23E6345F"/>
    <w:rsid w:val="23E65F53"/>
    <w:rsid w:val="23EA4DF0"/>
    <w:rsid w:val="23EA6DEE"/>
    <w:rsid w:val="23EB35E9"/>
    <w:rsid w:val="23EB7D98"/>
    <w:rsid w:val="23ED0AA5"/>
    <w:rsid w:val="23EF37A4"/>
    <w:rsid w:val="23F52DD9"/>
    <w:rsid w:val="23FE0DF7"/>
    <w:rsid w:val="23FE1A3A"/>
    <w:rsid w:val="23FF4B82"/>
    <w:rsid w:val="23FF4F83"/>
    <w:rsid w:val="24015E1B"/>
    <w:rsid w:val="24050D0C"/>
    <w:rsid w:val="2405221C"/>
    <w:rsid w:val="24070AE5"/>
    <w:rsid w:val="24081225"/>
    <w:rsid w:val="240A5ACE"/>
    <w:rsid w:val="240B051F"/>
    <w:rsid w:val="240B4167"/>
    <w:rsid w:val="240B52DD"/>
    <w:rsid w:val="240B6BAA"/>
    <w:rsid w:val="240E5E32"/>
    <w:rsid w:val="240F4D52"/>
    <w:rsid w:val="24114AA7"/>
    <w:rsid w:val="2412128E"/>
    <w:rsid w:val="24121F45"/>
    <w:rsid w:val="2414465D"/>
    <w:rsid w:val="24156381"/>
    <w:rsid w:val="24172929"/>
    <w:rsid w:val="241809F8"/>
    <w:rsid w:val="241A16B0"/>
    <w:rsid w:val="241C6B0A"/>
    <w:rsid w:val="24207C81"/>
    <w:rsid w:val="24207FD1"/>
    <w:rsid w:val="2421165E"/>
    <w:rsid w:val="24211F26"/>
    <w:rsid w:val="24236862"/>
    <w:rsid w:val="24253584"/>
    <w:rsid w:val="24257C28"/>
    <w:rsid w:val="242850C3"/>
    <w:rsid w:val="24292D8C"/>
    <w:rsid w:val="242A5251"/>
    <w:rsid w:val="242F36F0"/>
    <w:rsid w:val="24341B38"/>
    <w:rsid w:val="2434459C"/>
    <w:rsid w:val="24353CE7"/>
    <w:rsid w:val="24363457"/>
    <w:rsid w:val="24372A7A"/>
    <w:rsid w:val="24377E0A"/>
    <w:rsid w:val="24391FB7"/>
    <w:rsid w:val="243A61E6"/>
    <w:rsid w:val="243B5D26"/>
    <w:rsid w:val="243F0017"/>
    <w:rsid w:val="243F059F"/>
    <w:rsid w:val="243F5F7B"/>
    <w:rsid w:val="243F6D4F"/>
    <w:rsid w:val="24400CDA"/>
    <w:rsid w:val="2445792C"/>
    <w:rsid w:val="244633EA"/>
    <w:rsid w:val="244673E4"/>
    <w:rsid w:val="244B5300"/>
    <w:rsid w:val="244C0246"/>
    <w:rsid w:val="244E2017"/>
    <w:rsid w:val="245020D3"/>
    <w:rsid w:val="24512150"/>
    <w:rsid w:val="24516546"/>
    <w:rsid w:val="24516E4B"/>
    <w:rsid w:val="24545720"/>
    <w:rsid w:val="24572621"/>
    <w:rsid w:val="24583EFB"/>
    <w:rsid w:val="245931BE"/>
    <w:rsid w:val="245A7825"/>
    <w:rsid w:val="245B795F"/>
    <w:rsid w:val="245C7E95"/>
    <w:rsid w:val="245F3FB6"/>
    <w:rsid w:val="245F4973"/>
    <w:rsid w:val="245F6BAB"/>
    <w:rsid w:val="24613618"/>
    <w:rsid w:val="24673091"/>
    <w:rsid w:val="246C0967"/>
    <w:rsid w:val="246D01FE"/>
    <w:rsid w:val="246D3DB1"/>
    <w:rsid w:val="246D5BE7"/>
    <w:rsid w:val="246F2C3E"/>
    <w:rsid w:val="247328E4"/>
    <w:rsid w:val="24735FB7"/>
    <w:rsid w:val="2474460B"/>
    <w:rsid w:val="24753EAC"/>
    <w:rsid w:val="2476639D"/>
    <w:rsid w:val="24767891"/>
    <w:rsid w:val="247842EA"/>
    <w:rsid w:val="247D0D16"/>
    <w:rsid w:val="247E15D5"/>
    <w:rsid w:val="247F3DED"/>
    <w:rsid w:val="24806224"/>
    <w:rsid w:val="248212F4"/>
    <w:rsid w:val="24886CB9"/>
    <w:rsid w:val="248A34DB"/>
    <w:rsid w:val="248A640C"/>
    <w:rsid w:val="248B6D15"/>
    <w:rsid w:val="248C3603"/>
    <w:rsid w:val="24902931"/>
    <w:rsid w:val="24915E4F"/>
    <w:rsid w:val="249209BD"/>
    <w:rsid w:val="24924E2B"/>
    <w:rsid w:val="24942C8B"/>
    <w:rsid w:val="2494500D"/>
    <w:rsid w:val="24970047"/>
    <w:rsid w:val="24984D17"/>
    <w:rsid w:val="249A0C50"/>
    <w:rsid w:val="249A22B6"/>
    <w:rsid w:val="249A6731"/>
    <w:rsid w:val="249B3F44"/>
    <w:rsid w:val="249C5E46"/>
    <w:rsid w:val="249F0276"/>
    <w:rsid w:val="24A12313"/>
    <w:rsid w:val="24A1727E"/>
    <w:rsid w:val="24A23B09"/>
    <w:rsid w:val="24A33400"/>
    <w:rsid w:val="24A37FF5"/>
    <w:rsid w:val="24A42864"/>
    <w:rsid w:val="24A45578"/>
    <w:rsid w:val="24A60D04"/>
    <w:rsid w:val="24A72478"/>
    <w:rsid w:val="24AD4411"/>
    <w:rsid w:val="24AE17C5"/>
    <w:rsid w:val="24AF0A48"/>
    <w:rsid w:val="24AF189F"/>
    <w:rsid w:val="24AF461A"/>
    <w:rsid w:val="24B16678"/>
    <w:rsid w:val="24B40E1D"/>
    <w:rsid w:val="24B84C5D"/>
    <w:rsid w:val="24BA6E50"/>
    <w:rsid w:val="24BC5B1C"/>
    <w:rsid w:val="24BD1250"/>
    <w:rsid w:val="24BD531A"/>
    <w:rsid w:val="24BE25F2"/>
    <w:rsid w:val="24BE59A8"/>
    <w:rsid w:val="24BF1D76"/>
    <w:rsid w:val="24C07981"/>
    <w:rsid w:val="24C14B25"/>
    <w:rsid w:val="24C22AD5"/>
    <w:rsid w:val="24C247E9"/>
    <w:rsid w:val="24C31226"/>
    <w:rsid w:val="24C51058"/>
    <w:rsid w:val="24C811B4"/>
    <w:rsid w:val="24C92BF5"/>
    <w:rsid w:val="24C931D3"/>
    <w:rsid w:val="24C935C6"/>
    <w:rsid w:val="24CB0647"/>
    <w:rsid w:val="24CB33F4"/>
    <w:rsid w:val="24CD0D17"/>
    <w:rsid w:val="24CF61E5"/>
    <w:rsid w:val="24D12BDD"/>
    <w:rsid w:val="24D45D6C"/>
    <w:rsid w:val="24D64D13"/>
    <w:rsid w:val="24D666A8"/>
    <w:rsid w:val="24DA0EE6"/>
    <w:rsid w:val="24DC1F02"/>
    <w:rsid w:val="24DE485A"/>
    <w:rsid w:val="24DE6A3A"/>
    <w:rsid w:val="24DF5B46"/>
    <w:rsid w:val="24E37813"/>
    <w:rsid w:val="24E4389C"/>
    <w:rsid w:val="24E53CC3"/>
    <w:rsid w:val="24E7439D"/>
    <w:rsid w:val="24E92B1A"/>
    <w:rsid w:val="24EB1965"/>
    <w:rsid w:val="24EC6C0A"/>
    <w:rsid w:val="24F050C3"/>
    <w:rsid w:val="24F10777"/>
    <w:rsid w:val="24F179C2"/>
    <w:rsid w:val="24F44943"/>
    <w:rsid w:val="24F9324D"/>
    <w:rsid w:val="24FA0E9A"/>
    <w:rsid w:val="24FA5F27"/>
    <w:rsid w:val="24FB7AA7"/>
    <w:rsid w:val="24FC1CAA"/>
    <w:rsid w:val="24FC30C4"/>
    <w:rsid w:val="24FC34B1"/>
    <w:rsid w:val="24FC7B84"/>
    <w:rsid w:val="24FF17F6"/>
    <w:rsid w:val="24FF5F6B"/>
    <w:rsid w:val="25034BBA"/>
    <w:rsid w:val="25066C5B"/>
    <w:rsid w:val="25090879"/>
    <w:rsid w:val="250A3170"/>
    <w:rsid w:val="250A67CC"/>
    <w:rsid w:val="250B4110"/>
    <w:rsid w:val="250B501E"/>
    <w:rsid w:val="250C217B"/>
    <w:rsid w:val="250C2C4C"/>
    <w:rsid w:val="250C7751"/>
    <w:rsid w:val="250E75BF"/>
    <w:rsid w:val="250F2ADE"/>
    <w:rsid w:val="251009CC"/>
    <w:rsid w:val="25101DDF"/>
    <w:rsid w:val="25102731"/>
    <w:rsid w:val="25106F9A"/>
    <w:rsid w:val="25135BA7"/>
    <w:rsid w:val="251461CA"/>
    <w:rsid w:val="25150628"/>
    <w:rsid w:val="25173050"/>
    <w:rsid w:val="25190B47"/>
    <w:rsid w:val="25195506"/>
    <w:rsid w:val="25196935"/>
    <w:rsid w:val="251A2D6D"/>
    <w:rsid w:val="251B7B71"/>
    <w:rsid w:val="251F7A38"/>
    <w:rsid w:val="25203F10"/>
    <w:rsid w:val="25206BAB"/>
    <w:rsid w:val="25223BAE"/>
    <w:rsid w:val="25241440"/>
    <w:rsid w:val="25246A7D"/>
    <w:rsid w:val="25247A1D"/>
    <w:rsid w:val="25253679"/>
    <w:rsid w:val="25267D6B"/>
    <w:rsid w:val="252930C4"/>
    <w:rsid w:val="252955BF"/>
    <w:rsid w:val="252A27AD"/>
    <w:rsid w:val="252A52C4"/>
    <w:rsid w:val="252C0BA2"/>
    <w:rsid w:val="252C6834"/>
    <w:rsid w:val="252D24B1"/>
    <w:rsid w:val="252E781D"/>
    <w:rsid w:val="25337524"/>
    <w:rsid w:val="253531F1"/>
    <w:rsid w:val="25364933"/>
    <w:rsid w:val="25371EBC"/>
    <w:rsid w:val="25395856"/>
    <w:rsid w:val="25397E70"/>
    <w:rsid w:val="25404E17"/>
    <w:rsid w:val="25413973"/>
    <w:rsid w:val="25440EDC"/>
    <w:rsid w:val="254624FE"/>
    <w:rsid w:val="254954D3"/>
    <w:rsid w:val="254A20AD"/>
    <w:rsid w:val="254B00F8"/>
    <w:rsid w:val="254C3FBB"/>
    <w:rsid w:val="254E3071"/>
    <w:rsid w:val="254F4D45"/>
    <w:rsid w:val="255038B3"/>
    <w:rsid w:val="2551190C"/>
    <w:rsid w:val="25526C0C"/>
    <w:rsid w:val="25564101"/>
    <w:rsid w:val="25575F3C"/>
    <w:rsid w:val="255A7707"/>
    <w:rsid w:val="255F1C18"/>
    <w:rsid w:val="255F61B9"/>
    <w:rsid w:val="25610AE2"/>
    <w:rsid w:val="25617E47"/>
    <w:rsid w:val="25672848"/>
    <w:rsid w:val="256928A1"/>
    <w:rsid w:val="256A0CA2"/>
    <w:rsid w:val="256B015B"/>
    <w:rsid w:val="256E743D"/>
    <w:rsid w:val="256E76EC"/>
    <w:rsid w:val="256F4E1B"/>
    <w:rsid w:val="25733691"/>
    <w:rsid w:val="257A2BA6"/>
    <w:rsid w:val="257B1F9D"/>
    <w:rsid w:val="257B28F1"/>
    <w:rsid w:val="257B2C7C"/>
    <w:rsid w:val="257D3623"/>
    <w:rsid w:val="257F1260"/>
    <w:rsid w:val="25843EAE"/>
    <w:rsid w:val="25886FE7"/>
    <w:rsid w:val="25892F1C"/>
    <w:rsid w:val="258C747B"/>
    <w:rsid w:val="258D218B"/>
    <w:rsid w:val="258E00FC"/>
    <w:rsid w:val="258E2BD9"/>
    <w:rsid w:val="258F03B7"/>
    <w:rsid w:val="258F3667"/>
    <w:rsid w:val="258F6641"/>
    <w:rsid w:val="2590744B"/>
    <w:rsid w:val="25911F91"/>
    <w:rsid w:val="25950659"/>
    <w:rsid w:val="25953FE3"/>
    <w:rsid w:val="25962BAE"/>
    <w:rsid w:val="259A3534"/>
    <w:rsid w:val="259C7563"/>
    <w:rsid w:val="259F1CD6"/>
    <w:rsid w:val="259F726B"/>
    <w:rsid w:val="25A16168"/>
    <w:rsid w:val="25A248A0"/>
    <w:rsid w:val="25A3272E"/>
    <w:rsid w:val="25A33F55"/>
    <w:rsid w:val="25A941C7"/>
    <w:rsid w:val="25AB35C2"/>
    <w:rsid w:val="25AD19CC"/>
    <w:rsid w:val="25AD5EFD"/>
    <w:rsid w:val="25AE3E67"/>
    <w:rsid w:val="25AE55D0"/>
    <w:rsid w:val="25AF78E8"/>
    <w:rsid w:val="25B105C7"/>
    <w:rsid w:val="25B423B8"/>
    <w:rsid w:val="25B5015B"/>
    <w:rsid w:val="25B717E0"/>
    <w:rsid w:val="25B75D96"/>
    <w:rsid w:val="25B85517"/>
    <w:rsid w:val="25B85579"/>
    <w:rsid w:val="25B85DDF"/>
    <w:rsid w:val="25BA4D58"/>
    <w:rsid w:val="25BA5AFC"/>
    <w:rsid w:val="25BB62AC"/>
    <w:rsid w:val="25BE20D3"/>
    <w:rsid w:val="25BE681B"/>
    <w:rsid w:val="25BF60C7"/>
    <w:rsid w:val="25C01AC8"/>
    <w:rsid w:val="25C17EB4"/>
    <w:rsid w:val="25C235FA"/>
    <w:rsid w:val="25C36F5E"/>
    <w:rsid w:val="25C92CB3"/>
    <w:rsid w:val="25CA5D70"/>
    <w:rsid w:val="25CB492B"/>
    <w:rsid w:val="25CB49AA"/>
    <w:rsid w:val="25CB70DD"/>
    <w:rsid w:val="25CE4026"/>
    <w:rsid w:val="25D228D7"/>
    <w:rsid w:val="25D67184"/>
    <w:rsid w:val="25DA0C0A"/>
    <w:rsid w:val="25DA7454"/>
    <w:rsid w:val="25DD4BC3"/>
    <w:rsid w:val="25DD6CCB"/>
    <w:rsid w:val="25E0092F"/>
    <w:rsid w:val="25E16D42"/>
    <w:rsid w:val="25E210A7"/>
    <w:rsid w:val="25E37A5C"/>
    <w:rsid w:val="25E45D7E"/>
    <w:rsid w:val="25EE7688"/>
    <w:rsid w:val="25EF5A77"/>
    <w:rsid w:val="25F01C8B"/>
    <w:rsid w:val="25F23E83"/>
    <w:rsid w:val="25F37536"/>
    <w:rsid w:val="25F41F2C"/>
    <w:rsid w:val="25F6264F"/>
    <w:rsid w:val="25F910BC"/>
    <w:rsid w:val="25F96222"/>
    <w:rsid w:val="25FA345F"/>
    <w:rsid w:val="25FD04DC"/>
    <w:rsid w:val="25FD379D"/>
    <w:rsid w:val="25FE4483"/>
    <w:rsid w:val="25FF6E6D"/>
    <w:rsid w:val="26001D9B"/>
    <w:rsid w:val="260059FB"/>
    <w:rsid w:val="2601029E"/>
    <w:rsid w:val="260174A5"/>
    <w:rsid w:val="26036145"/>
    <w:rsid w:val="2604530A"/>
    <w:rsid w:val="2605631F"/>
    <w:rsid w:val="260800F8"/>
    <w:rsid w:val="260868AC"/>
    <w:rsid w:val="260A7462"/>
    <w:rsid w:val="260B3DD7"/>
    <w:rsid w:val="260B4359"/>
    <w:rsid w:val="260C15BB"/>
    <w:rsid w:val="260D231E"/>
    <w:rsid w:val="26102DB8"/>
    <w:rsid w:val="26130016"/>
    <w:rsid w:val="261325EF"/>
    <w:rsid w:val="26152E6A"/>
    <w:rsid w:val="261734A8"/>
    <w:rsid w:val="26174191"/>
    <w:rsid w:val="261819D9"/>
    <w:rsid w:val="261E63FA"/>
    <w:rsid w:val="261F03F9"/>
    <w:rsid w:val="261F4C82"/>
    <w:rsid w:val="261F6414"/>
    <w:rsid w:val="26234F7A"/>
    <w:rsid w:val="26267809"/>
    <w:rsid w:val="26272006"/>
    <w:rsid w:val="262757F2"/>
    <w:rsid w:val="26283291"/>
    <w:rsid w:val="262A3CFE"/>
    <w:rsid w:val="262E517C"/>
    <w:rsid w:val="262F4AA7"/>
    <w:rsid w:val="2634163D"/>
    <w:rsid w:val="263430A9"/>
    <w:rsid w:val="263659E2"/>
    <w:rsid w:val="26384BCF"/>
    <w:rsid w:val="263A4638"/>
    <w:rsid w:val="263B10F1"/>
    <w:rsid w:val="263B1F45"/>
    <w:rsid w:val="263B2C79"/>
    <w:rsid w:val="263C0EC2"/>
    <w:rsid w:val="263C29CD"/>
    <w:rsid w:val="263C300A"/>
    <w:rsid w:val="263C4EE6"/>
    <w:rsid w:val="263D1652"/>
    <w:rsid w:val="263E2568"/>
    <w:rsid w:val="263F4C4E"/>
    <w:rsid w:val="263F6666"/>
    <w:rsid w:val="2644258C"/>
    <w:rsid w:val="26450E72"/>
    <w:rsid w:val="26453726"/>
    <w:rsid w:val="26457A34"/>
    <w:rsid w:val="264D5187"/>
    <w:rsid w:val="264E0A6A"/>
    <w:rsid w:val="264F0F68"/>
    <w:rsid w:val="264F2745"/>
    <w:rsid w:val="2651358D"/>
    <w:rsid w:val="265167FA"/>
    <w:rsid w:val="26521065"/>
    <w:rsid w:val="26522C93"/>
    <w:rsid w:val="2652354E"/>
    <w:rsid w:val="265336E8"/>
    <w:rsid w:val="26546E64"/>
    <w:rsid w:val="265572C9"/>
    <w:rsid w:val="2656057D"/>
    <w:rsid w:val="26581D61"/>
    <w:rsid w:val="265C3080"/>
    <w:rsid w:val="265E2C5C"/>
    <w:rsid w:val="265E7380"/>
    <w:rsid w:val="265F01F4"/>
    <w:rsid w:val="26604877"/>
    <w:rsid w:val="26613D6F"/>
    <w:rsid w:val="26672501"/>
    <w:rsid w:val="26687C57"/>
    <w:rsid w:val="266A3EA4"/>
    <w:rsid w:val="266A4EB7"/>
    <w:rsid w:val="266A7408"/>
    <w:rsid w:val="266B4934"/>
    <w:rsid w:val="266B5CD9"/>
    <w:rsid w:val="266D3A79"/>
    <w:rsid w:val="266E20B6"/>
    <w:rsid w:val="266F41A0"/>
    <w:rsid w:val="266F4D1E"/>
    <w:rsid w:val="26716D4A"/>
    <w:rsid w:val="267354B4"/>
    <w:rsid w:val="26742A38"/>
    <w:rsid w:val="26764DD3"/>
    <w:rsid w:val="26787F78"/>
    <w:rsid w:val="26790320"/>
    <w:rsid w:val="26790E60"/>
    <w:rsid w:val="267B0A20"/>
    <w:rsid w:val="267C5291"/>
    <w:rsid w:val="267D1ED0"/>
    <w:rsid w:val="268254D1"/>
    <w:rsid w:val="26825BD5"/>
    <w:rsid w:val="26837CFF"/>
    <w:rsid w:val="26845D65"/>
    <w:rsid w:val="26853A71"/>
    <w:rsid w:val="2685733F"/>
    <w:rsid w:val="26872272"/>
    <w:rsid w:val="26883C1B"/>
    <w:rsid w:val="268C21D2"/>
    <w:rsid w:val="26905D8E"/>
    <w:rsid w:val="26944569"/>
    <w:rsid w:val="26970E1A"/>
    <w:rsid w:val="26974764"/>
    <w:rsid w:val="269842B5"/>
    <w:rsid w:val="269D674C"/>
    <w:rsid w:val="269E2E28"/>
    <w:rsid w:val="269F116A"/>
    <w:rsid w:val="269F65F3"/>
    <w:rsid w:val="26A005AB"/>
    <w:rsid w:val="26A144CD"/>
    <w:rsid w:val="26A33069"/>
    <w:rsid w:val="26A56978"/>
    <w:rsid w:val="26A61A54"/>
    <w:rsid w:val="26AC3121"/>
    <w:rsid w:val="26AC741F"/>
    <w:rsid w:val="26AD0566"/>
    <w:rsid w:val="26AE0473"/>
    <w:rsid w:val="26AE4B1E"/>
    <w:rsid w:val="26AF56F1"/>
    <w:rsid w:val="26B02B2E"/>
    <w:rsid w:val="26B14E50"/>
    <w:rsid w:val="26B24FD8"/>
    <w:rsid w:val="26B26546"/>
    <w:rsid w:val="26B65615"/>
    <w:rsid w:val="26B767A5"/>
    <w:rsid w:val="26C27535"/>
    <w:rsid w:val="26C30C78"/>
    <w:rsid w:val="26C77DA9"/>
    <w:rsid w:val="26CB39E5"/>
    <w:rsid w:val="26CD3854"/>
    <w:rsid w:val="26CF60A7"/>
    <w:rsid w:val="26D0202D"/>
    <w:rsid w:val="26D03473"/>
    <w:rsid w:val="26D20A88"/>
    <w:rsid w:val="26D2333A"/>
    <w:rsid w:val="26D352C2"/>
    <w:rsid w:val="26D735AF"/>
    <w:rsid w:val="26D86C94"/>
    <w:rsid w:val="26D960C4"/>
    <w:rsid w:val="26DA2419"/>
    <w:rsid w:val="26DB1FB3"/>
    <w:rsid w:val="26DC6B46"/>
    <w:rsid w:val="26DD1ED8"/>
    <w:rsid w:val="26DE5746"/>
    <w:rsid w:val="26DF0553"/>
    <w:rsid w:val="26DF7D31"/>
    <w:rsid w:val="26E20C41"/>
    <w:rsid w:val="26E44076"/>
    <w:rsid w:val="26E51585"/>
    <w:rsid w:val="26E64187"/>
    <w:rsid w:val="26E66CB1"/>
    <w:rsid w:val="26E73130"/>
    <w:rsid w:val="26E8267A"/>
    <w:rsid w:val="26E91D04"/>
    <w:rsid w:val="26E9232B"/>
    <w:rsid w:val="26E96556"/>
    <w:rsid w:val="26EA72A3"/>
    <w:rsid w:val="26EC1D5B"/>
    <w:rsid w:val="26ED58AB"/>
    <w:rsid w:val="26EE6359"/>
    <w:rsid w:val="26F06460"/>
    <w:rsid w:val="26FB4257"/>
    <w:rsid w:val="26FC03B5"/>
    <w:rsid w:val="26FF02A3"/>
    <w:rsid w:val="26FF25F2"/>
    <w:rsid w:val="270150C1"/>
    <w:rsid w:val="27035851"/>
    <w:rsid w:val="27064675"/>
    <w:rsid w:val="27065C41"/>
    <w:rsid w:val="270959C8"/>
    <w:rsid w:val="270C03BC"/>
    <w:rsid w:val="270E0705"/>
    <w:rsid w:val="270F771E"/>
    <w:rsid w:val="27102AD0"/>
    <w:rsid w:val="27105328"/>
    <w:rsid w:val="27127657"/>
    <w:rsid w:val="271323FD"/>
    <w:rsid w:val="2715049C"/>
    <w:rsid w:val="27180965"/>
    <w:rsid w:val="271836A1"/>
    <w:rsid w:val="271C0002"/>
    <w:rsid w:val="271C3D06"/>
    <w:rsid w:val="271C7CE3"/>
    <w:rsid w:val="271D1CBF"/>
    <w:rsid w:val="271D325B"/>
    <w:rsid w:val="271E0A68"/>
    <w:rsid w:val="271E5A24"/>
    <w:rsid w:val="271F2062"/>
    <w:rsid w:val="27212F00"/>
    <w:rsid w:val="27265ED5"/>
    <w:rsid w:val="27276C86"/>
    <w:rsid w:val="27283FD1"/>
    <w:rsid w:val="272A2C6A"/>
    <w:rsid w:val="272A5A3F"/>
    <w:rsid w:val="272B47ED"/>
    <w:rsid w:val="272B6E9E"/>
    <w:rsid w:val="272D2FFE"/>
    <w:rsid w:val="272D6A1A"/>
    <w:rsid w:val="272E3ADB"/>
    <w:rsid w:val="272E6CB5"/>
    <w:rsid w:val="27316514"/>
    <w:rsid w:val="2734660F"/>
    <w:rsid w:val="27382CD5"/>
    <w:rsid w:val="27387AAA"/>
    <w:rsid w:val="2739104C"/>
    <w:rsid w:val="273E367B"/>
    <w:rsid w:val="273F7605"/>
    <w:rsid w:val="27405615"/>
    <w:rsid w:val="27431CF2"/>
    <w:rsid w:val="27440379"/>
    <w:rsid w:val="27451808"/>
    <w:rsid w:val="27473F74"/>
    <w:rsid w:val="27495587"/>
    <w:rsid w:val="274D1672"/>
    <w:rsid w:val="274E17C5"/>
    <w:rsid w:val="274F5BB9"/>
    <w:rsid w:val="274F641B"/>
    <w:rsid w:val="275130F6"/>
    <w:rsid w:val="27525B43"/>
    <w:rsid w:val="2753153D"/>
    <w:rsid w:val="2753381B"/>
    <w:rsid w:val="2753793A"/>
    <w:rsid w:val="275668FA"/>
    <w:rsid w:val="275943EE"/>
    <w:rsid w:val="27596978"/>
    <w:rsid w:val="27596D08"/>
    <w:rsid w:val="275A08F6"/>
    <w:rsid w:val="275B5E32"/>
    <w:rsid w:val="275C6266"/>
    <w:rsid w:val="275D786E"/>
    <w:rsid w:val="275E1C32"/>
    <w:rsid w:val="275E3F7B"/>
    <w:rsid w:val="275F2E43"/>
    <w:rsid w:val="27600BB6"/>
    <w:rsid w:val="27617507"/>
    <w:rsid w:val="27621F2D"/>
    <w:rsid w:val="2762296C"/>
    <w:rsid w:val="2762500A"/>
    <w:rsid w:val="27632044"/>
    <w:rsid w:val="27634590"/>
    <w:rsid w:val="276420ED"/>
    <w:rsid w:val="276674DE"/>
    <w:rsid w:val="276752B5"/>
    <w:rsid w:val="27676CD6"/>
    <w:rsid w:val="27683AFD"/>
    <w:rsid w:val="276A4446"/>
    <w:rsid w:val="276B4C6F"/>
    <w:rsid w:val="276C201B"/>
    <w:rsid w:val="276D0137"/>
    <w:rsid w:val="276E4235"/>
    <w:rsid w:val="276F345D"/>
    <w:rsid w:val="2773165E"/>
    <w:rsid w:val="27740CA2"/>
    <w:rsid w:val="27750217"/>
    <w:rsid w:val="27752D2E"/>
    <w:rsid w:val="277771BE"/>
    <w:rsid w:val="2779741B"/>
    <w:rsid w:val="277A4DE0"/>
    <w:rsid w:val="277A664C"/>
    <w:rsid w:val="277E0911"/>
    <w:rsid w:val="27826FFA"/>
    <w:rsid w:val="2784123D"/>
    <w:rsid w:val="27883044"/>
    <w:rsid w:val="27884DEE"/>
    <w:rsid w:val="27886B7F"/>
    <w:rsid w:val="278A4D7E"/>
    <w:rsid w:val="278A5000"/>
    <w:rsid w:val="278F4E73"/>
    <w:rsid w:val="279017B5"/>
    <w:rsid w:val="27907382"/>
    <w:rsid w:val="2791395D"/>
    <w:rsid w:val="2792157B"/>
    <w:rsid w:val="27933FD0"/>
    <w:rsid w:val="279D3975"/>
    <w:rsid w:val="279D522B"/>
    <w:rsid w:val="279F52F7"/>
    <w:rsid w:val="27A168D1"/>
    <w:rsid w:val="27A21984"/>
    <w:rsid w:val="27A3133B"/>
    <w:rsid w:val="27A51791"/>
    <w:rsid w:val="27A77E3E"/>
    <w:rsid w:val="27A8508F"/>
    <w:rsid w:val="27AC3BD9"/>
    <w:rsid w:val="27AC66E1"/>
    <w:rsid w:val="27AF5905"/>
    <w:rsid w:val="27B00793"/>
    <w:rsid w:val="27B2102A"/>
    <w:rsid w:val="27B237C2"/>
    <w:rsid w:val="27B73527"/>
    <w:rsid w:val="27BF0B99"/>
    <w:rsid w:val="27C205FD"/>
    <w:rsid w:val="27C20AEA"/>
    <w:rsid w:val="27C34E0F"/>
    <w:rsid w:val="27C43511"/>
    <w:rsid w:val="27C471D4"/>
    <w:rsid w:val="27C51E38"/>
    <w:rsid w:val="27C6453D"/>
    <w:rsid w:val="27C76C08"/>
    <w:rsid w:val="27C8008B"/>
    <w:rsid w:val="27C81674"/>
    <w:rsid w:val="27CA64C5"/>
    <w:rsid w:val="27CB11D1"/>
    <w:rsid w:val="27CB4782"/>
    <w:rsid w:val="27CC111B"/>
    <w:rsid w:val="27CC66E0"/>
    <w:rsid w:val="27CE51C9"/>
    <w:rsid w:val="27D05409"/>
    <w:rsid w:val="27D17342"/>
    <w:rsid w:val="27D21E67"/>
    <w:rsid w:val="27DD20CE"/>
    <w:rsid w:val="27DF0410"/>
    <w:rsid w:val="27E26B2A"/>
    <w:rsid w:val="27E46814"/>
    <w:rsid w:val="27E56CC9"/>
    <w:rsid w:val="27E809FC"/>
    <w:rsid w:val="27E92CC3"/>
    <w:rsid w:val="27EE16A0"/>
    <w:rsid w:val="27F32F80"/>
    <w:rsid w:val="27F4564A"/>
    <w:rsid w:val="27F73778"/>
    <w:rsid w:val="27F86349"/>
    <w:rsid w:val="27FB4190"/>
    <w:rsid w:val="27FB7196"/>
    <w:rsid w:val="27FD6DC9"/>
    <w:rsid w:val="27FE7134"/>
    <w:rsid w:val="27FF7899"/>
    <w:rsid w:val="28013C69"/>
    <w:rsid w:val="28015AC9"/>
    <w:rsid w:val="28020D68"/>
    <w:rsid w:val="28030D8D"/>
    <w:rsid w:val="2807083C"/>
    <w:rsid w:val="280C294F"/>
    <w:rsid w:val="280D5DA6"/>
    <w:rsid w:val="28107FDD"/>
    <w:rsid w:val="281213E9"/>
    <w:rsid w:val="281540C6"/>
    <w:rsid w:val="2815575A"/>
    <w:rsid w:val="28161A5E"/>
    <w:rsid w:val="28194A25"/>
    <w:rsid w:val="281C2D46"/>
    <w:rsid w:val="281E0479"/>
    <w:rsid w:val="281E74EF"/>
    <w:rsid w:val="28200DC2"/>
    <w:rsid w:val="282129BA"/>
    <w:rsid w:val="28237CDA"/>
    <w:rsid w:val="2828696E"/>
    <w:rsid w:val="28297940"/>
    <w:rsid w:val="282A7F08"/>
    <w:rsid w:val="282B25F0"/>
    <w:rsid w:val="28315176"/>
    <w:rsid w:val="283205E3"/>
    <w:rsid w:val="2834246D"/>
    <w:rsid w:val="28342D43"/>
    <w:rsid w:val="283935AA"/>
    <w:rsid w:val="283A5A31"/>
    <w:rsid w:val="283C107E"/>
    <w:rsid w:val="283F060A"/>
    <w:rsid w:val="283F7F8E"/>
    <w:rsid w:val="28406898"/>
    <w:rsid w:val="28412CEC"/>
    <w:rsid w:val="28416E85"/>
    <w:rsid w:val="284216BF"/>
    <w:rsid w:val="2844719A"/>
    <w:rsid w:val="28461DC3"/>
    <w:rsid w:val="28480303"/>
    <w:rsid w:val="284934E3"/>
    <w:rsid w:val="284A00FA"/>
    <w:rsid w:val="284A624E"/>
    <w:rsid w:val="284B6C22"/>
    <w:rsid w:val="284C21DB"/>
    <w:rsid w:val="284D2F9F"/>
    <w:rsid w:val="284E4FFB"/>
    <w:rsid w:val="284F1F31"/>
    <w:rsid w:val="284F3390"/>
    <w:rsid w:val="28516010"/>
    <w:rsid w:val="28517504"/>
    <w:rsid w:val="28584F0F"/>
    <w:rsid w:val="28586D0D"/>
    <w:rsid w:val="28643A51"/>
    <w:rsid w:val="286548A5"/>
    <w:rsid w:val="28697B89"/>
    <w:rsid w:val="286A7E0C"/>
    <w:rsid w:val="286B6714"/>
    <w:rsid w:val="286F5516"/>
    <w:rsid w:val="286F5D19"/>
    <w:rsid w:val="287421FC"/>
    <w:rsid w:val="287626EA"/>
    <w:rsid w:val="287642EF"/>
    <w:rsid w:val="28794135"/>
    <w:rsid w:val="287A4C3B"/>
    <w:rsid w:val="287B17F5"/>
    <w:rsid w:val="287C7A9F"/>
    <w:rsid w:val="287D3C70"/>
    <w:rsid w:val="287E74F8"/>
    <w:rsid w:val="2880713D"/>
    <w:rsid w:val="288245CB"/>
    <w:rsid w:val="28831E3A"/>
    <w:rsid w:val="288442FC"/>
    <w:rsid w:val="28850044"/>
    <w:rsid w:val="28857AA5"/>
    <w:rsid w:val="2887645F"/>
    <w:rsid w:val="28880728"/>
    <w:rsid w:val="28880970"/>
    <w:rsid w:val="288831E9"/>
    <w:rsid w:val="288976BD"/>
    <w:rsid w:val="288B2B3D"/>
    <w:rsid w:val="288B58AC"/>
    <w:rsid w:val="288D18C5"/>
    <w:rsid w:val="288F45F0"/>
    <w:rsid w:val="289042F4"/>
    <w:rsid w:val="28932FA6"/>
    <w:rsid w:val="28952000"/>
    <w:rsid w:val="289556A4"/>
    <w:rsid w:val="28955F2E"/>
    <w:rsid w:val="28967147"/>
    <w:rsid w:val="289833BB"/>
    <w:rsid w:val="289D25E1"/>
    <w:rsid w:val="28A120ED"/>
    <w:rsid w:val="28A14E87"/>
    <w:rsid w:val="28A2134E"/>
    <w:rsid w:val="28A30D23"/>
    <w:rsid w:val="28A45B7B"/>
    <w:rsid w:val="28A6785C"/>
    <w:rsid w:val="28A67A54"/>
    <w:rsid w:val="28A731CD"/>
    <w:rsid w:val="28A75269"/>
    <w:rsid w:val="28A83EB6"/>
    <w:rsid w:val="28A87165"/>
    <w:rsid w:val="28AA70B1"/>
    <w:rsid w:val="28AD4F2F"/>
    <w:rsid w:val="28AE2E76"/>
    <w:rsid w:val="28AF6706"/>
    <w:rsid w:val="28B11C6F"/>
    <w:rsid w:val="28B321A7"/>
    <w:rsid w:val="28B6078C"/>
    <w:rsid w:val="28B6284E"/>
    <w:rsid w:val="28B85ACF"/>
    <w:rsid w:val="28B86359"/>
    <w:rsid w:val="28BD71F6"/>
    <w:rsid w:val="28C1570B"/>
    <w:rsid w:val="28C15AD9"/>
    <w:rsid w:val="28C219ED"/>
    <w:rsid w:val="28C271AF"/>
    <w:rsid w:val="28C45B3C"/>
    <w:rsid w:val="28C524C5"/>
    <w:rsid w:val="28C61016"/>
    <w:rsid w:val="28C648EB"/>
    <w:rsid w:val="28C9182E"/>
    <w:rsid w:val="28D253E9"/>
    <w:rsid w:val="28D42F59"/>
    <w:rsid w:val="28D46B6B"/>
    <w:rsid w:val="28D60B21"/>
    <w:rsid w:val="28D62889"/>
    <w:rsid w:val="28D70427"/>
    <w:rsid w:val="28D718DC"/>
    <w:rsid w:val="28DB1060"/>
    <w:rsid w:val="28DD2A81"/>
    <w:rsid w:val="28DD746D"/>
    <w:rsid w:val="28DE076F"/>
    <w:rsid w:val="28DE7F2F"/>
    <w:rsid w:val="28E15383"/>
    <w:rsid w:val="28E2404D"/>
    <w:rsid w:val="28E37008"/>
    <w:rsid w:val="28E42FFB"/>
    <w:rsid w:val="28E617D4"/>
    <w:rsid w:val="28E670F4"/>
    <w:rsid w:val="28E77133"/>
    <w:rsid w:val="28E822B4"/>
    <w:rsid w:val="28E91F5A"/>
    <w:rsid w:val="28EA71C5"/>
    <w:rsid w:val="28EB293D"/>
    <w:rsid w:val="28EC0768"/>
    <w:rsid w:val="28EF37A6"/>
    <w:rsid w:val="28F2038C"/>
    <w:rsid w:val="28F4132F"/>
    <w:rsid w:val="28F45861"/>
    <w:rsid w:val="28F54869"/>
    <w:rsid w:val="28F672E0"/>
    <w:rsid w:val="28FB599B"/>
    <w:rsid w:val="28FE0391"/>
    <w:rsid w:val="29013BA0"/>
    <w:rsid w:val="29040A25"/>
    <w:rsid w:val="29052482"/>
    <w:rsid w:val="290672D3"/>
    <w:rsid w:val="29075281"/>
    <w:rsid w:val="290C58C0"/>
    <w:rsid w:val="290D42CD"/>
    <w:rsid w:val="29106601"/>
    <w:rsid w:val="29140660"/>
    <w:rsid w:val="29143125"/>
    <w:rsid w:val="2916785B"/>
    <w:rsid w:val="29172D3A"/>
    <w:rsid w:val="291837C1"/>
    <w:rsid w:val="29192502"/>
    <w:rsid w:val="291A5D2C"/>
    <w:rsid w:val="291B60C3"/>
    <w:rsid w:val="291B7A55"/>
    <w:rsid w:val="291C6E53"/>
    <w:rsid w:val="291D22A3"/>
    <w:rsid w:val="291F4BA8"/>
    <w:rsid w:val="292137FD"/>
    <w:rsid w:val="292323E5"/>
    <w:rsid w:val="2924381D"/>
    <w:rsid w:val="292531A8"/>
    <w:rsid w:val="2925396D"/>
    <w:rsid w:val="2925621D"/>
    <w:rsid w:val="292649BF"/>
    <w:rsid w:val="29266798"/>
    <w:rsid w:val="292846CE"/>
    <w:rsid w:val="29294921"/>
    <w:rsid w:val="2929649E"/>
    <w:rsid w:val="292A4158"/>
    <w:rsid w:val="292B5CB7"/>
    <w:rsid w:val="292C12A5"/>
    <w:rsid w:val="292C21A7"/>
    <w:rsid w:val="292C3CB1"/>
    <w:rsid w:val="292D38F0"/>
    <w:rsid w:val="292D4070"/>
    <w:rsid w:val="292E4BED"/>
    <w:rsid w:val="292E4FA1"/>
    <w:rsid w:val="29320430"/>
    <w:rsid w:val="293221AC"/>
    <w:rsid w:val="29331C0C"/>
    <w:rsid w:val="29342D96"/>
    <w:rsid w:val="29354DC6"/>
    <w:rsid w:val="29366B1C"/>
    <w:rsid w:val="293B7C2F"/>
    <w:rsid w:val="293C54ED"/>
    <w:rsid w:val="293D6D82"/>
    <w:rsid w:val="293E51BF"/>
    <w:rsid w:val="29413E9B"/>
    <w:rsid w:val="29425349"/>
    <w:rsid w:val="29437389"/>
    <w:rsid w:val="294546CE"/>
    <w:rsid w:val="294561B0"/>
    <w:rsid w:val="2945793C"/>
    <w:rsid w:val="294728E6"/>
    <w:rsid w:val="294960CB"/>
    <w:rsid w:val="294A445D"/>
    <w:rsid w:val="294A52E7"/>
    <w:rsid w:val="294F4354"/>
    <w:rsid w:val="294F5DF4"/>
    <w:rsid w:val="295177E4"/>
    <w:rsid w:val="295230C2"/>
    <w:rsid w:val="29564D55"/>
    <w:rsid w:val="29583885"/>
    <w:rsid w:val="29596D67"/>
    <w:rsid w:val="295C6D69"/>
    <w:rsid w:val="295D765C"/>
    <w:rsid w:val="295E205F"/>
    <w:rsid w:val="295E44EF"/>
    <w:rsid w:val="295F25EB"/>
    <w:rsid w:val="295F3BBB"/>
    <w:rsid w:val="29613928"/>
    <w:rsid w:val="29662647"/>
    <w:rsid w:val="29665296"/>
    <w:rsid w:val="29682617"/>
    <w:rsid w:val="296A218F"/>
    <w:rsid w:val="296A6463"/>
    <w:rsid w:val="296C3FEA"/>
    <w:rsid w:val="296C445D"/>
    <w:rsid w:val="296C50F2"/>
    <w:rsid w:val="296F672A"/>
    <w:rsid w:val="297079B2"/>
    <w:rsid w:val="297126BA"/>
    <w:rsid w:val="29713F73"/>
    <w:rsid w:val="29726492"/>
    <w:rsid w:val="29731FC9"/>
    <w:rsid w:val="29737BC7"/>
    <w:rsid w:val="29747D08"/>
    <w:rsid w:val="29752E21"/>
    <w:rsid w:val="29773E16"/>
    <w:rsid w:val="297B33C7"/>
    <w:rsid w:val="297B4257"/>
    <w:rsid w:val="297B5ADE"/>
    <w:rsid w:val="297C1137"/>
    <w:rsid w:val="297D08EA"/>
    <w:rsid w:val="297E1DA6"/>
    <w:rsid w:val="2987753B"/>
    <w:rsid w:val="29883816"/>
    <w:rsid w:val="2989509D"/>
    <w:rsid w:val="298A1CEB"/>
    <w:rsid w:val="298A2F50"/>
    <w:rsid w:val="298A6EB3"/>
    <w:rsid w:val="298B0F2A"/>
    <w:rsid w:val="298B2C18"/>
    <w:rsid w:val="298D3E91"/>
    <w:rsid w:val="298E769E"/>
    <w:rsid w:val="29920723"/>
    <w:rsid w:val="299609B1"/>
    <w:rsid w:val="299A0DC4"/>
    <w:rsid w:val="299C324B"/>
    <w:rsid w:val="29A00803"/>
    <w:rsid w:val="29A47D92"/>
    <w:rsid w:val="29A72658"/>
    <w:rsid w:val="29A800E0"/>
    <w:rsid w:val="29A8102E"/>
    <w:rsid w:val="29AB51DD"/>
    <w:rsid w:val="29B15CBC"/>
    <w:rsid w:val="29B40A5D"/>
    <w:rsid w:val="29B46029"/>
    <w:rsid w:val="29B55B11"/>
    <w:rsid w:val="29B6224A"/>
    <w:rsid w:val="29B7227C"/>
    <w:rsid w:val="29B8016B"/>
    <w:rsid w:val="29B93841"/>
    <w:rsid w:val="29BA2E21"/>
    <w:rsid w:val="29BC2265"/>
    <w:rsid w:val="29BE3E34"/>
    <w:rsid w:val="29BE7B2A"/>
    <w:rsid w:val="29BF02F3"/>
    <w:rsid w:val="29C027EB"/>
    <w:rsid w:val="29C136F2"/>
    <w:rsid w:val="29C250C9"/>
    <w:rsid w:val="29C57C96"/>
    <w:rsid w:val="29C71FD8"/>
    <w:rsid w:val="29C859AC"/>
    <w:rsid w:val="29C914DE"/>
    <w:rsid w:val="29CC65F9"/>
    <w:rsid w:val="29CD7C16"/>
    <w:rsid w:val="29D05E7D"/>
    <w:rsid w:val="29D232BD"/>
    <w:rsid w:val="29D24F6C"/>
    <w:rsid w:val="29D566DF"/>
    <w:rsid w:val="29D6693F"/>
    <w:rsid w:val="29D72422"/>
    <w:rsid w:val="29DA07FD"/>
    <w:rsid w:val="29DC225D"/>
    <w:rsid w:val="29DD1E9A"/>
    <w:rsid w:val="29DE420E"/>
    <w:rsid w:val="29DE77FA"/>
    <w:rsid w:val="29E2502B"/>
    <w:rsid w:val="29E34548"/>
    <w:rsid w:val="29E60876"/>
    <w:rsid w:val="29E62EC5"/>
    <w:rsid w:val="29E717F7"/>
    <w:rsid w:val="29E86C7F"/>
    <w:rsid w:val="29E872B9"/>
    <w:rsid w:val="29EC6FD3"/>
    <w:rsid w:val="29EE3512"/>
    <w:rsid w:val="29EF7FFD"/>
    <w:rsid w:val="29F2248C"/>
    <w:rsid w:val="29F25C6D"/>
    <w:rsid w:val="29F4437D"/>
    <w:rsid w:val="29F529D1"/>
    <w:rsid w:val="29F560EB"/>
    <w:rsid w:val="29F57EF3"/>
    <w:rsid w:val="29F87E51"/>
    <w:rsid w:val="29FB1409"/>
    <w:rsid w:val="29FB5898"/>
    <w:rsid w:val="29FB62BD"/>
    <w:rsid w:val="29FD0423"/>
    <w:rsid w:val="2A005736"/>
    <w:rsid w:val="2A017CE9"/>
    <w:rsid w:val="2A022C00"/>
    <w:rsid w:val="2A025FEA"/>
    <w:rsid w:val="2A0272F9"/>
    <w:rsid w:val="2A0316A8"/>
    <w:rsid w:val="2A043E48"/>
    <w:rsid w:val="2A0461DC"/>
    <w:rsid w:val="2A05650D"/>
    <w:rsid w:val="2A072414"/>
    <w:rsid w:val="2A074D44"/>
    <w:rsid w:val="2A0A263F"/>
    <w:rsid w:val="2A0A3E98"/>
    <w:rsid w:val="2A0A5A8C"/>
    <w:rsid w:val="2A0C1BE8"/>
    <w:rsid w:val="2A0E1515"/>
    <w:rsid w:val="2A0E4C6D"/>
    <w:rsid w:val="2A0F0C24"/>
    <w:rsid w:val="2A0F5E07"/>
    <w:rsid w:val="2A107EC1"/>
    <w:rsid w:val="2A14329A"/>
    <w:rsid w:val="2A14656D"/>
    <w:rsid w:val="2A1642D4"/>
    <w:rsid w:val="2A173A62"/>
    <w:rsid w:val="2A174B74"/>
    <w:rsid w:val="2A1827BA"/>
    <w:rsid w:val="2A182E99"/>
    <w:rsid w:val="2A1914E1"/>
    <w:rsid w:val="2A19403C"/>
    <w:rsid w:val="2A1A795C"/>
    <w:rsid w:val="2A1C3922"/>
    <w:rsid w:val="2A1E6FE2"/>
    <w:rsid w:val="2A1F29DF"/>
    <w:rsid w:val="2A1F2E84"/>
    <w:rsid w:val="2A1F5973"/>
    <w:rsid w:val="2A200F02"/>
    <w:rsid w:val="2A2017E1"/>
    <w:rsid w:val="2A2461DF"/>
    <w:rsid w:val="2A260DD8"/>
    <w:rsid w:val="2A263E70"/>
    <w:rsid w:val="2A2720DE"/>
    <w:rsid w:val="2A2B174C"/>
    <w:rsid w:val="2A2C3F21"/>
    <w:rsid w:val="2A2D2678"/>
    <w:rsid w:val="2A2D3484"/>
    <w:rsid w:val="2A2D4E13"/>
    <w:rsid w:val="2A3110AE"/>
    <w:rsid w:val="2A3230E5"/>
    <w:rsid w:val="2A327658"/>
    <w:rsid w:val="2A33448E"/>
    <w:rsid w:val="2A354B72"/>
    <w:rsid w:val="2A367504"/>
    <w:rsid w:val="2A37275E"/>
    <w:rsid w:val="2A421292"/>
    <w:rsid w:val="2A427D6E"/>
    <w:rsid w:val="2A4315A6"/>
    <w:rsid w:val="2A4470AA"/>
    <w:rsid w:val="2A484689"/>
    <w:rsid w:val="2A4A3A7E"/>
    <w:rsid w:val="2A4B2E39"/>
    <w:rsid w:val="2A4C3639"/>
    <w:rsid w:val="2A4F46A7"/>
    <w:rsid w:val="2A507342"/>
    <w:rsid w:val="2A514B06"/>
    <w:rsid w:val="2A517825"/>
    <w:rsid w:val="2A5233B3"/>
    <w:rsid w:val="2A525D8C"/>
    <w:rsid w:val="2A536A42"/>
    <w:rsid w:val="2A542762"/>
    <w:rsid w:val="2A5978C5"/>
    <w:rsid w:val="2A5A6C19"/>
    <w:rsid w:val="2A5D7461"/>
    <w:rsid w:val="2A5E3D3D"/>
    <w:rsid w:val="2A600C26"/>
    <w:rsid w:val="2A604CC9"/>
    <w:rsid w:val="2A6765B1"/>
    <w:rsid w:val="2A6849E8"/>
    <w:rsid w:val="2A6A3E39"/>
    <w:rsid w:val="2A6C09A0"/>
    <w:rsid w:val="2A6F4D76"/>
    <w:rsid w:val="2A6F59AA"/>
    <w:rsid w:val="2A714780"/>
    <w:rsid w:val="2A722728"/>
    <w:rsid w:val="2A767F08"/>
    <w:rsid w:val="2A7B5BA4"/>
    <w:rsid w:val="2A7E70DA"/>
    <w:rsid w:val="2A7E7BAA"/>
    <w:rsid w:val="2A7F61C2"/>
    <w:rsid w:val="2A81337E"/>
    <w:rsid w:val="2A841890"/>
    <w:rsid w:val="2A865282"/>
    <w:rsid w:val="2A883240"/>
    <w:rsid w:val="2A891E6F"/>
    <w:rsid w:val="2A8963AF"/>
    <w:rsid w:val="2A896C72"/>
    <w:rsid w:val="2A8B56FD"/>
    <w:rsid w:val="2A8C2336"/>
    <w:rsid w:val="2A8F04B1"/>
    <w:rsid w:val="2A910E2A"/>
    <w:rsid w:val="2A915EE8"/>
    <w:rsid w:val="2A920A8C"/>
    <w:rsid w:val="2A933515"/>
    <w:rsid w:val="2A9417C6"/>
    <w:rsid w:val="2A97671E"/>
    <w:rsid w:val="2A997787"/>
    <w:rsid w:val="2A9D2FFC"/>
    <w:rsid w:val="2AA37A5D"/>
    <w:rsid w:val="2AA44CDC"/>
    <w:rsid w:val="2AA724AE"/>
    <w:rsid w:val="2AA81052"/>
    <w:rsid w:val="2AA85730"/>
    <w:rsid w:val="2AA93C69"/>
    <w:rsid w:val="2AAB788B"/>
    <w:rsid w:val="2AAC1D82"/>
    <w:rsid w:val="2AB37BA7"/>
    <w:rsid w:val="2AB44F51"/>
    <w:rsid w:val="2AB6190A"/>
    <w:rsid w:val="2AB64C27"/>
    <w:rsid w:val="2AB65B47"/>
    <w:rsid w:val="2AB71653"/>
    <w:rsid w:val="2AB71D7C"/>
    <w:rsid w:val="2AB745D9"/>
    <w:rsid w:val="2AB81132"/>
    <w:rsid w:val="2ABB7FEA"/>
    <w:rsid w:val="2ABC2859"/>
    <w:rsid w:val="2ABD12BD"/>
    <w:rsid w:val="2ABE26DB"/>
    <w:rsid w:val="2AC140CA"/>
    <w:rsid w:val="2AC22CA4"/>
    <w:rsid w:val="2AC42A87"/>
    <w:rsid w:val="2AC457BE"/>
    <w:rsid w:val="2AC472E1"/>
    <w:rsid w:val="2AC61FAF"/>
    <w:rsid w:val="2AC72448"/>
    <w:rsid w:val="2AC960D1"/>
    <w:rsid w:val="2ACD0420"/>
    <w:rsid w:val="2ACD79D1"/>
    <w:rsid w:val="2ACE2FDE"/>
    <w:rsid w:val="2AD1215F"/>
    <w:rsid w:val="2AD12461"/>
    <w:rsid w:val="2AD12BC7"/>
    <w:rsid w:val="2AD1518D"/>
    <w:rsid w:val="2AD23994"/>
    <w:rsid w:val="2AD507B3"/>
    <w:rsid w:val="2AD57F8D"/>
    <w:rsid w:val="2AD659CA"/>
    <w:rsid w:val="2AD66035"/>
    <w:rsid w:val="2AD82923"/>
    <w:rsid w:val="2AD9229F"/>
    <w:rsid w:val="2AD96386"/>
    <w:rsid w:val="2ADB0417"/>
    <w:rsid w:val="2ADD41A2"/>
    <w:rsid w:val="2ADF619D"/>
    <w:rsid w:val="2ADF6978"/>
    <w:rsid w:val="2AE1356F"/>
    <w:rsid w:val="2AE1647A"/>
    <w:rsid w:val="2AE17BC7"/>
    <w:rsid w:val="2AE25789"/>
    <w:rsid w:val="2AE26DA0"/>
    <w:rsid w:val="2AE34C14"/>
    <w:rsid w:val="2AE446CB"/>
    <w:rsid w:val="2AE62673"/>
    <w:rsid w:val="2AE73952"/>
    <w:rsid w:val="2AE740A7"/>
    <w:rsid w:val="2AE86501"/>
    <w:rsid w:val="2AED16A2"/>
    <w:rsid w:val="2AEE3B68"/>
    <w:rsid w:val="2AEF2022"/>
    <w:rsid w:val="2AEF269B"/>
    <w:rsid w:val="2AEF4919"/>
    <w:rsid w:val="2AF03A0F"/>
    <w:rsid w:val="2AF104E8"/>
    <w:rsid w:val="2AF341CC"/>
    <w:rsid w:val="2AF54D66"/>
    <w:rsid w:val="2AF67889"/>
    <w:rsid w:val="2AF92526"/>
    <w:rsid w:val="2AF962F6"/>
    <w:rsid w:val="2AFA44F5"/>
    <w:rsid w:val="2AFA56DC"/>
    <w:rsid w:val="2AFD72E1"/>
    <w:rsid w:val="2B0272AF"/>
    <w:rsid w:val="2B045B17"/>
    <w:rsid w:val="2B0A06BD"/>
    <w:rsid w:val="2B0A5C50"/>
    <w:rsid w:val="2B0B6756"/>
    <w:rsid w:val="2B0C0427"/>
    <w:rsid w:val="2B0D4B3C"/>
    <w:rsid w:val="2B0F1523"/>
    <w:rsid w:val="2B103CE3"/>
    <w:rsid w:val="2B105020"/>
    <w:rsid w:val="2B12480D"/>
    <w:rsid w:val="2B1576C9"/>
    <w:rsid w:val="2B1713A4"/>
    <w:rsid w:val="2B192E16"/>
    <w:rsid w:val="2B19594D"/>
    <w:rsid w:val="2B1A36F3"/>
    <w:rsid w:val="2B1A4FBB"/>
    <w:rsid w:val="2B1B4CB7"/>
    <w:rsid w:val="2B1B73AB"/>
    <w:rsid w:val="2B1C34CE"/>
    <w:rsid w:val="2B1E58EA"/>
    <w:rsid w:val="2B26234C"/>
    <w:rsid w:val="2B263AED"/>
    <w:rsid w:val="2B272141"/>
    <w:rsid w:val="2B2757EE"/>
    <w:rsid w:val="2B29162F"/>
    <w:rsid w:val="2B2B286A"/>
    <w:rsid w:val="2B2B352E"/>
    <w:rsid w:val="2B2C161A"/>
    <w:rsid w:val="2B2D4FD9"/>
    <w:rsid w:val="2B2E4C26"/>
    <w:rsid w:val="2B34044A"/>
    <w:rsid w:val="2B364466"/>
    <w:rsid w:val="2B384C21"/>
    <w:rsid w:val="2B3C0FB4"/>
    <w:rsid w:val="2B3C10AA"/>
    <w:rsid w:val="2B3C42A8"/>
    <w:rsid w:val="2B3D0295"/>
    <w:rsid w:val="2B3F1313"/>
    <w:rsid w:val="2B3F2248"/>
    <w:rsid w:val="2B432BF2"/>
    <w:rsid w:val="2B435932"/>
    <w:rsid w:val="2B442A43"/>
    <w:rsid w:val="2B461AE8"/>
    <w:rsid w:val="2B484B21"/>
    <w:rsid w:val="2B4A100C"/>
    <w:rsid w:val="2B4A5357"/>
    <w:rsid w:val="2B4C28C1"/>
    <w:rsid w:val="2B4F12EA"/>
    <w:rsid w:val="2B4F22B6"/>
    <w:rsid w:val="2B501C3C"/>
    <w:rsid w:val="2B502653"/>
    <w:rsid w:val="2B507F49"/>
    <w:rsid w:val="2B5441F5"/>
    <w:rsid w:val="2B563EE5"/>
    <w:rsid w:val="2B587D33"/>
    <w:rsid w:val="2B593F8E"/>
    <w:rsid w:val="2B5A74BE"/>
    <w:rsid w:val="2B5C5A16"/>
    <w:rsid w:val="2B5E11C2"/>
    <w:rsid w:val="2B5E2DB8"/>
    <w:rsid w:val="2B5F6B25"/>
    <w:rsid w:val="2B6247A9"/>
    <w:rsid w:val="2B64486E"/>
    <w:rsid w:val="2B663B0D"/>
    <w:rsid w:val="2B676EDA"/>
    <w:rsid w:val="2B686D06"/>
    <w:rsid w:val="2B693F8B"/>
    <w:rsid w:val="2B6B6EEC"/>
    <w:rsid w:val="2B6C14EC"/>
    <w:rsid w:val="2B6C29AA"/>
    <w:rsid w:val="2B7220AD"/>
    <w:rsid w:val="2B734203"/>
    <w:rsid w:val="2B762C89"/>
    <w:rsid w:val="2B767A52"/>
    <w:rsid w:val="2B790394"/>
    <w:rsid w:val="2B7943A0"/>
    <w:rsid w:val="2B794AA9"/>
    <w:rsid w:val="2B7B70F6"/>
    <w:rsid w:val="2B7B7BB7"/>
    <w:rsid w:val="2B817964"/>
    <w:rsid w:val="2B826A8B"/>
    <w:rsid w:val="2B852B71"/>
    <w:rsid w:val="2B856725"/>
    <w:rsid w:val="2B866E5C"/>
    <w:rsid w:val="2B891469"/>
    <w:rsid w:val="2B897439"/>
    <w:rsid w:val="2B897787"/>
    <w:rsid w:val="2B897C5E"/>
    <w:rsid w:val="2B8B31FC"/>
    <w:rsid w:val="2B8D2C8E"/>
    <w:rsid w:val="2B8E0D14"/>
    <w:rsid w:val="2B91008F"/>
    <w:rsid w:val="2B946C02"/>
    <w:rsid w:val="2B971B4F"/>
    <w:rsid w:val="2B974F26"/>
    <w:rsid w:val="2B975434"/>
    <w:rsid w:val="2B9B7CDD"/>
    <w:rsid w:val="2B9C15A1"/>
    <w:rsid w:val="2B9C6B09"/>
    <w:rsid w:val="2B9D211C"/>
    <w:rsid w:val="2BA31F6C"/>
    <w:rsid w:val="2BA349C3"/>
    <w:rsid w:val="2BA46B2F"/>
    <w:rsid w:val="2BAA3077"/>
    <w:rsid w:val="2BAA3D2B"/>
    <w:rsid w:val="2BAF2BBD"/>
    <w:rsid w:val="2BAF3699"/>
    <w:rsid w:val="2BAF779D"/>
    <w:rsid w:val="2BB034F9"/>
    <w:rsid w:val="2BB1019A"/>
    <w:rsid w:val="2BB1529C"/>
    <w:rsid w:val="2BB16ABB"/>
    <w:rsid w:val="2BB2791A"/>
    <w:rsid w:val="2BB74D91"/>
    <w:rsid w:val="2BBC318F"/>
    <w:rsid w:val="2BBD5B9D"/>
    <w:rsid w:val="2BBF11A5"/>
    <w:rsid w:val="2BC07E83"/>
    <w:rsid w:val="2BC55C15"/>
    <w:rsid w:val="2BC925C7"/>
    <w:rsid w:val="2BCA3B0D"/>
    <w:rsid w:val="2BCC2B74"/>
    <w:rsid w:val="2BD12C11"/>
    <w:rsid w:val="2BD436C2"/>
    <w:rsid w:val="2BD770BF"/>
    <w:rsid w:val="2BD97E12"/>
    <w:rsid w:val="2BDB00C6"/>
    <w:rsid w:val="2BDB16DD"/>
    <w:rsid w:val="2BDC7C7B"/>
    <w:rsid w:val="2BE10276"/>
    <w:rsid w:val="2BE12D29"/>
    <w:rsid w:val="2BE30533"/>
    <w:rsid w:val="2BE37132"/>
    <w:rsid w:val="2BED6EF3"/>
    <w:rsid w:val="2BEF3484"/>
    <w:rsid w:val="2BEF4394"/>
    <w:rsid w:val="2BF07237"/>
    <w:rsid w:val="2BF200D3"/>
    <w:rsid w:val="2BF2430C"/>
    <w:rsid w:val="2BF37425"/>
    <w:rsid w:val="2BF715AC"/>
    <w:rsid w:val="2BFA5B96"/>
    <w:rsid w:val="2BFB201C"/>
    <w:rsid w:val="2C000D48"/>
    <w:rsid w:val="2C0149F7"/>
    <w:rsid w:val="2C015863"/>
    <w:rsid w:val="2C024688"/>
    <w:rsid w:val="2C025EE4"/>
    <w:rsid w:val="2C053678"/>
    <w:rsid w:val="2C0536C7"/>
    <w:rsid w:val="2C054195"/>
    <w:rsid w:val="2C064137"/>
    <w:rsid w:val="2C080D96"/>
    <w:rsid w:val="2C0E4214"/>
    <w:rsid w:val="2C122A90"/>
    <w:rsid w:val="2C152C98"/>
    <w:rsid w:val="2C174F13"/>
    <w:rsid w:val="2C182B7A"/>
    <w:rsid w:val="2C190290"/>
    <w:rsid w:val="2C1B0A3B"/>
    <w:rsid w:val="2C1D71DB"/>
    <w:rsid w:val="2C235691"/>
    <w:rsid w:val="2C267F7F"/>
    <w:rsid w:val="2C274310"/>
    <w:rsid w:val="2C2B792B"/>
    <w:rsid w:val="2C2D1A78"/>
    <w:rsid w:val="2C2E1B7C"/>
    <w:rsid w:val="2C2F60FB"/>
    <w:rsid w:val="2C3014F2"/>
    <w:rsid w:val="2C301533"/>
    <w:rsid w:val="2C33366F"/>
    <w:rsid w:val="2C335469"/>
    <w:rsid w:val="2C342DFC"/>
    <w:rsid w:val="2C364054"/>
    <w:rsid w:val="2C3678E9"/>
    <w:rsid w:val="2C370C77"/>
    <w:rsid w:val="2C3849C6"/>
    <w:rsid w:val="2C3864BD"/>
    <w:rsid w:val="2C39152D"/>
    <w:rsid w:val="2C3A388B"/>
    <w:rsid w:val="2C3B37F1"/>
    <w:rsid w:val="2C3D1A29"/>
    <w:rsid w:val="2C3E3A5F"/>
    <w:rsid w:val="2C3E6C74"/>
    <w:rsid w:val="2C4142D6"/>
    <w:rsid w:val="2C4233C8"/>
    <w:rsid w:val="2C43453E"/>
    <w:rsid w:val="2C451097"/>
    <w:rsid w:val="2C477F9B"/>
    <w:rsid w:val="2C492C46"/>
    <w:rsid w:val="2C4A088D"/>
    <w:rsid w:val="2C4A5812"/>
    <w:rsid w:val="2C4B1366"/>
    <w:rsid w:val="2C4D6DFD"/>
    <w:rsid w:val="2C502467"/>
    <w:rsid w:val="2C5064F4"/>
    <w:rsid w:val="2C520D95"/>
    <w:rsid w:val="2C5347A6"/>
    <w:rsid w:val="2C5525B4"/>
    <w:rsid w:val="2C562D98"/>
    <w:rsid w:val="2C57166C"/>
    <w:rsid w:val="2C583D34"/>
    <w:rsid w:val="2C607B89"/>
    <w:rsid w:val="2C635AEE"/>
    <w:rsid w:val="2C666493"/>
    <w:rsid w:val="2C667948"/>
    <w:rsid w:val="2C696B6D"/>
    <w:rsid w:val="2C6A53CE"/>
    <w:rsid w:val="2C6B3F86"/>
    <w:rsid w:val="2C6C48CA"/>
    <w:rsid w:val="2C6D0C5F"/>
    <w:rsid w:val="2C6E2BE2"/>
    <w:rsid w:val="2C6E4EC9"/>
    <w:rsid w:val="2C6F5F0C"/>
    <w:rsid w:val="2C7274D4"/>
    <w:rsid w:val="2C753F6B"/>
    <w:rsid w:val="2C761798"/>
    <w:rsid w:val="2C772C36"/>
    <w:rsid w:val="2C7A113F"/>
    <w:rsid w:val="2C7B5792"/>
    <w:rsid w:val="2C7E3944"/>
    <w:rsid w:val="2C7E4B60"/>
    <w:rsid w:val="2C7E763E"/>
    <w:rsid w:val="2C860603"/>
    <w:rsid w:val="2C865010"/>
    <w:rsid w:val="2C8B02F6"/>
    <w:rsid w:val="2C8B41D4"/>
    <w:rsid w:val="2C914889"/>
    <w:rsid w:val="2C923306"/>
    <w:rsid w:val="2C9332BD"/>
    <w:rsid w:val="2C9704D8"/>
    <w:rsid w:val="2C9760C9"/>
    <w:rsid w:val="2C9971E3"/>
    <w:rsid w:val="2C9C246D"/>
    <w:rsid w:val="2C9D32B5"/>
    <w:rsid w:val="2C9D362F"/>
    <w:rsid w:val="2CA10163"/>
    <w:rsid w:val="2CA121E3"/>
    <w:rsid w:val="2CA2529D"/>
    <w:rsid w:val="2CA42A94"/>
    <w:rsid w:val="2CA72D43"/>
    <w:rsid w:val="2CA75201"/>
    <w:rsid w:val="2CA81E9E"/>
    <w:rsid w:val="2CAA3AD1"/>
    <w:rsid w:val="2CAD003F"/>
    <w:rsid w:val="2CB279CF"/>
    <w:rsid w:val="2CB370DF"/>
    <w:rsid w:val="2CB4749D"/>
    <w:rsid w:val="2CB61AE3"/>
    <w:rsid w:val="2CB72E83"/>
    <w:rsid w:val="2CB77F20"/>
    <w:rsid w:val="2CB827F9"/>
    <w:rsid w:val="2CB85E5E"/>
    <w:rsid w:val="2CB97E7F"/>
    <w:rsid w:val="2CBC77A2"/>
    <w:rsid w:val="2CC41C26"/>
    <w:rsid w:val="2CC44B83"/>
    <w:rsid w:val="2CC74788"/>
    <w:rsid w:val="2CC927E9"/>
    <w:rsid w:val="2CCB1574"/>
    <w:rsid w:val="2CCB7CE1"/>
    <w:rsid w:val="2CCC753E"/>
    <w:rsid w:val="2CCE5C75"/>
    <w:rsid w:val="2CD07B8A"/>
    <w:rsid w:val="2CD8522D"/>
    <w:rsid w:val="2CD85D7A"/>
    <w:rsid w:val="2CD8751F"/>
    <w:rsid w:val="2CD909A7"/>
    <w:rsid w:val="2CD96DAB"/>
    <w:rsid w:val="2CDD7130"/>
    <w:rsid w:val="2CE07D69"/>
    <w:rsid w:val="2CE16646"/>
    <w:rsid w:val="2CE330E7"/>
    <w:rsid w:val="2CEA66A2"/>
    <w:rsid w:val="2CEB19A0"/>
    <w:rsid w:val="2CEB51B6"/>
    <w:rsid w:val="2CF0785B"/>
    <w:rsid w:val="2CF10D74"/>
    <w:rsid w:val="2CF33147"/>
    <w:rsid w:val="2CF33A26"/>
    <w:rsid w:val="2CF954CF"/>
    <w:rsid w:val="2CFA1B8C"/>
    <w:rsid w:val="2CFB204F"/>
    <w:rsid w:val="2CFB363C"/>
    <w:rsid w:val="2D023073"/>
    <w:rsid w:val="2D033BA2"/>
    <w:rsid w:val="2D044D77"/>
    <w:rsid w:val="2D047BCA"/>
    <w:rsid w:val="2D0505F1"/>
    <w:rsid w:val="2D05322B"/>
    <w:rsid w:val="2D060D96"/>
    <w:rsid w:val="2D085449"/>
    <w:rsid w:val="2D0855E7"/>
    <w:rsid w:val="2D086E66"/>
    <w:rsid w:val="2D087B6F"/>
    <w:rsid w:val="2D0B5D96"/>
    <w:rsid w:val="2D0C0951"/>
    <w:rsid w:val="2D0D4AA6"/>
    <w:rsid w:val="2D0E7B42"/>
    <w:rsid w:val="2D132005"/>
    <w:rsid w:val="2D146E48"/>
    <w:rsid w:val="2D147647"/>
    <w:rsid w:val="2D1D6142"/>
    <w:rsid w:val="2D1E0048"/>
    <w:rsid w:val="2D1F7D56"/>
    <w:rsid w:val="2D212120"/>
    <w:rsid w:val="2D222EA3"/>
    <w:rsid w:val="2D255433"/>
    <w:rsid w:val="2D256FFF"/>
    <w:rsid w:val="2D2648E3"/>
    <w:rsid w:val="2D267660"/>
    <w:rsid w:val="2D276E48"/>
    <w:rsid w:val="2D2A56B0"/>
    <w:rsid w:val="2D2B0B59"/>
    <w:rsid w:val="2D2C2B3C"/>
    <w:rsid w:val="2D2D0647"/>
    <w:rsid w:val="2D2D5D09"/>
    <w:rsid w:val="2D2D7A95"/>
    <w:rsid w:val="2D305CB5"/>
    <w:rsid w:val="2D311F22"/>
    <w:rsid w:val="2D33280E"/>
    <w:rsid w:val="2D3360ED"/>
    <w:rsid w:val="2D3C062E"/>
    <w:rsid w:val="2D3C1129"/>
    <w:rsid w:val="2D3F01E2"/>
    <w:rsid w:val="2D411205"/>
    <w:rsid w:val="2D417821"/>
    <w:rsid w:val="2D426E7C"/>
    <w:rsid w:val="2D464341"/>
    <w:rsid w:val="2D492640"/>
    <w:rsid w:val="2D4B357F"/>
    <w:rsid w:val="2D514110"/>
    <w:rsid w:val="2D5224B7"/>
    <w:rsid w:val="2D5452CB"/>
    <w:rsid w:val="2D556B52"/>
    <w:rsid w:val="2D57032D"/>
    <w:rsid w:val="2D574A39"/>
    <w:rsid w:val="2D5852F9"/>
    <w:rsid w:val="2D5A1C2B"/>
    <w:rsid w:val="2D5B6DBB"/>
    <w:rsid w:val="2D5C626D"/>
    <w:rsid w:val="2D5F2D8D"/>
    <w:rsid w:val="2D606ED2"/>
    <w:rsid w:val="2D616202"/>
    <w:rsid w:val="2D617F35"/>
    <w:rsid w:val="2D650E43"/>
    <w:rsid w:val="2D661E0D"/>
    <w:rsid w:val="2D662669"/>
    <w:rsid w:val="2D695E2A"/>
    <w:rsid w:val="2D6A4A94"/>
    <w:rsid w:val="2D6D06D9"/>
    <w:rsid w:val="2D6E1FF2"/>
    <w:rsid w:val="2D7124C1"/>
    <w:rsid w:val="2D735AA2"/>
    <w:rsid w:val="2D76597A"/>
    <w:rsid w:val="2D7932C3"/>
    <w:rsid w:val="2D7A76F3"/>
    <w:rsid w:val="2D7E41FF"/>
    <w:rsid w:val="2D7F4D1D"/>
    <w:rsid w:val="2D801836"/>
    <w:rsid w:val="2D802255"/>
    <w:rsid w:val="2D803FC4"/>
    <w:rsid w:val="2D83034C"/>
    <w:rsid w:val="2D831BE2"/>
    <w:rsid w:val="2D8442BB"/>
    <w:rsid w:val="2D8918A8"/>
    <w:rsid w:val="2D8A6548"/>
    <w:rsid w:val="2D8C6FA8"/>
    <w:rsid w:val="2D921129"/>
    <w:rsid w:val="2D922F74"/>
    <w:rsid w:val="2D960D18"/>
    <w:rsid w:val="2D9860AE"/>
    <w:rsid w:val="2D9930C1"/>
    <w:rsid w:val="2D993411"/>
    <w:rsid w:val="2D9A12A6"/>
    <w:rsid w:val="2D9A6D32"/>
    <w:rsid w:val="2D9B0373"/>
    <w:rsid w:val="2D9B5512"/>
    <w:rsid w:val="2D9F7C49"/>
    <w:rsid w:val="2DA13122"/>
    <w:rsid w:val="2DA5755E"/>
    <w:rsid w:val="2DAA342D"/>
    <w:rsid w:val="2DAE7EBC"/>
    <w:rsid w:val="2DB0530F"/>
    <w:rsid w:val="2DB155E7"/>
    <w:rsid w:val="2DB225F7"/>
    <w:rsid w:val="2DB30026"/>
    <w:rsid w:val="2DB47204"/>
    <w:rsid w:val="2DB619F5"/>
    <w:rsid w:val="2DB701ED"/>
    <w:rsid w:val="2DB916D6"/>
    <w:rsid w:val="2DBB49EF"/>
    <w:rsid w:val="2DBC61C3"/>
    <w:rsid w:val="2DBE6725"/>
    <w:rsid w:val="2DBF0458"/>
    <w:rsid w:val="2DC04E54"/>
    <w:rsid w:val="2DC47C48"/>
    <w:rsid w:val="2DC52ACB"/>
    <w:rsid w:val="2DC9429C"/>
    <w:rsid w:val="2DC95987"/>
    <w:rsid w:val="2DCC4C23"/>
    <w:rsid w:val="2DCF533A"/>
    <w:rsid w:val="2DD006A4"/>
    <w:rsid w:val="2DD03F94"/>
    <w:rsid w:val="2DD24F55"/>
    <w:rsid w:val="2DD2787E"/>
    <w:rsid w:val="2DD74B7A"/>
    <w:rsid w:val="2DD83A78"/>
    <w:rsid w:val="2DDA0412"/>
    <w:rsid w:val="2DDA34C8"/>
    <w:rsid w:val="2DDA5D5F"/>
    <w:rsid w:val="2DDF189D"/>
    <w:rsid w:val="2DDF4AE2"/>
    <w:rsid w:val="2DE27B8B"/>
    <w:rsid w:val="2DE34F6D"/>
    <w:rsid w:val="2DE7054D"/>
    <w:rsid w:val="2DE77E93"/>
    <w:rsid w:val="2DE803DA"/>
    <w:rsid w:val="2DE84B84"/>
    <w:rsid w:val="2DE86259"/>
    <w:rsid w:val="2DE8695E"/>
    <w:rsid w:val="2DEB31F7"/>
    <w:rsid w:val="2DEB4F04"/>
    <w:rsid w:val="2DEC0A95"/>
    <w:rsid w:val="2DEC310E"/>
    <w:rsid w:val="2DEC54DC"/>
    <w:rsid w:val="2DEE42A7"/>
    <w:rsid w:val="2DF078F5"/>
    <w:rsid w:val="2DF344B9"/>
    <w:rsid w:val="2DF53227"/>
    <w:rsid w:val="2DF5349F"/>
    <w:rsid w:val="2DF5782A"/>
    <w:rsid w:val="2DFA20F0"/>
    <w:rsid w:val="2DFC2506"/>
    <w:rsid w:val="2DFC2924"/>
    <w:rsid w:val="2DFD0568"/>
    <w:rsid w:val="2DFE280B"/>
    <w:rsid w:val="2DFF21DB"/>
    <w:rsid w:val="2E00303C"/>
    <w:rsid w:val="2E0056A3"/>
    <w:rsid w:val="2E07255A"/>
    <w:rsid w:val="2E072962"/>
    <w:rsid w:val="2E0B2CD5"/>
    <w:rsid w:val="2E0D2331"/>
    <w:rsid w:val="2E1028F5"/>
    <w:rsid w:val="2E110110"/>
    <w:rsid w:val="2E113D0B"/>
    <w:rsid w:val="2E116277"/>
    <w:rsid w:val="2E134125"/>
    <w:rsid w:val="2E15394D"/>
    <w:rsid w:val="2E17209F"/>
    <w:rsid w:val="2E17722B"/>
    <w:rsid w:val="2E184FDB"/>
    <w:rsid w:val="2E187144"/>
    <w:rsid w:val="2E19110E"/>
    <w:rsid w:val="2E1C483B"/>
    <w:rsid w:val="2E1E4C60"/>
    <w:rsid w:val="2E2161B2"/>
    <w:rsid w:val="2E2251E2"/>
    <w:rsid w:val="2E253CDB"/>
    <w:rsid w:val="2E274DE7"/>
    <w:rsid w:val="2E2829F5"/>
    <w:rsid w:val="2E285C86"/>
    <w:rsid w:val="2E2F7C83"/>
    <w:rsid w:val="2E3004E5"/>
    <w:rsid w:val="2E3146F7"/>
    <w:rsid w:val="2E331D38"/>
    <w:rsid w:val="2E340ACD"/>
    <w:rsid w:val="2E347FE0"/>
    <w:rsid w:val="2E355770"/>
    <w:rsid w:val="2E362B67"/>
    <w:rsid w:val="2E36764B"/>
    <w:rsid w:val="2E3742EE"/>
    <w:rsid w:val="2E375CFF"/>
    <w:rsid w:val="2E380A08"/>
    <w:rsid w:val="2E385F04"/>
    <w:rsid w:val="2E3900EF"/>
    <w:rsid w:val="2E3A6D7E"/>
    <w:rsid w:val="2E3E28D1"/>
    <w:rsid w:val="2E3F1E09"/>
    <w:rsid w:val="2E3F26AD"/>
    <w:rsid w:val="2E3F6060"/>
    <w:rsid w:val="2E412775"/>
    <w:rsid w:val="2E42672C"/>
    <w:rsid w:val="2E465CC5"/>
    <w:rsid w:val="2E4A69E2"/>
    <w:rsid w:val="2E4E3ECF"/>
    <w:rsid w:val="2E4F351D"/>
    <w:rsid w:val="2E4F69C8"/>
    <w:rsid w:val="2E502C91"/>
    <w:rsid w:val="2E526104"/>
    <w:rsid w:val="2E545A9B"/>
    <w:rsid w:val="2E565569"/>
    <w:rsid w:val="2E5679CA"/>
    <w:rsid w:val="2E576851"/>
    <w:rsid w:val="2E5A7D22"/>
    <w:rsid w:val="2E5B0B2B"/>
    <w:rsid w:val="2E5D0FFD"/>
    <w:rsid w:val="2E6019D4"/>
    <w:rsid w:val="2E614AA3"/>
    <w:rsid w:val="2E6224FB"/>
    <w:rsid w:val="2E662E25"/>
    <w:rsid w:val="2E6918AA"/>
    <w:rsid w:val="2E694CBA"/>
    <w:rsid w:val="2E6B5BE4"/>
    <w:rsid w:val="2E7121A6"/>
    <w:rsid w:val="2E74035F"/>
    <w:rsid w:val="2E746DA9"/>
    <w:rsid w:val="2E754683"/>
    <w:rsid w:val="2E7634D6"/>
    <w:rsid w:val="2E7976F3"/>
    <w:rsid w:val="2E816C77"/>
    <w:rsid w:val="2E835C6E"/>
    <w:rsid w:val="2E874E0E"/>
    <w:rsid w:val="2E87730E"/>
    <w:rsid w:val="2E8778DF"/>
    <w:rsid w:val="2E8B0552"/>
    <w:rsid w:val="2E8D3E93"/>
    <w:rsid w:val="2E915E1B"/>
    <w:rsid w:val="2E922E5E"/>
    <w:rsid w:val="2E9248E3"/>
    <w:rsid w:val="2E943139"/>
    <w:rsid w:val="2E974DA3"/>
    <w:rsid w:val="2E9940A7"/>
    <w:rsid w:val="2E9B1F8E"/>
    <w:rsid w:val="2E9F2D89"/>
    <w:rsid w:val="2EA15ADB"/>
    <w:rsid w:val="2EA2569D"/>
    <w:rsid w:val="2EA512AC"/>
    <w:rsid w:val="2EA54E68"/>
    <w:rsid w:val="2EAA1E43"/>
    <w:rsid w:val="2EAA390D"/>
    <w:rsid w:val="2EAB5CB0"/>
    <w:rsid w:val="2EAE1869"/>
    <w:rsid w:val="2EB10F64"/>
    <w:rsid w:val="2EB145F5"/>
    <w:rsid w:val="2EB14A07"/>
    <w:rsid w:val="2EB26DF2"/>
    <w:rsid w:val="2EB62CCA"/>
    <w:rsid w:val="2EB81082"/>
    <w:rsid w:val="2EB82702"/>
    <w:rsid w:val="2EB85234"/>
    <w:rsid w:val="2EB8735C"/>
    <w:rsid w:val="2EB913C7"/>
    <w:rsid w:val="2EB92007"/>
    <w:rsid w:val="2EB97339"/>
    <w:rsid w:val="2EBA31BD"/>
    <w:rsid w:val="2EBA796C"/>
    <w:rsid w:val="2EBB1647"/>
    <w:rsid w:val="2EBC7E79"/>
    <w:rsid w:val="2EC05291"/>
    <w:rsid w:val="2EC22019"/>
    <w:rsid w:val="2EC512B6"/>
    <w:rsid w:val="2EC6158D"/>
    <w:rsid w:val="2EC61950"/>
    <w:rsid w:val="2EC655C1"/>
    <w:rsid w:val="2EC74C80"/>
    <w:rsid w:val="2EC926B3"/>
    <w:rsid w:val="2ECA5551"/>
    <w:rsid w:val="2ECB256C"/>
    <w:rsid w:val="2ECD1043"/>
    <w:rsid w:val="2ECE08D1"/>
    <w:rsid w:val="2ED67301"/>
    <w:rsid w:val="2ED836C2"/>
    <w:rsid w:val="2ED87438"/>
    <w:rsid w:val="2ED94BA9"/>
    <w:rsid w:val="2EDC3E5B"/>
    <w:rsid w:val="2EDC54EA"/>
    <w:rsid w:val="2EE11E09"/>
    <w:rsid w:val="2EE17333"/>
    <w:rsid w:val="2EE33B8F"/>
    <w:rsid w:val="2EE34733"/>
    <w:rsid w:val="2EE349BD"/>
    <w:rsid w:val="2EE461F7"/>
    <w:rsid w:val="2EE6068A"/>
    <w:rsid w:val="2EE63603"/>
    <w:rsid w:val="2EE71C60"/>
    <w:rsid w:val="2EE76B23"/>
    <w:rsid w:val="2EE90581"/>
    <w:rsid w:val="2EEB2684"/>
    <w:rsid w:val="2EEC53A6"/>
    <w:rsid w:val="2EEE19DE"/>
    <w:rsid w:val="2EEF4BB5"/>
    <w:rsid w:val="2EEF5B08"/>
    <w:rsid w:val="2EF05CCE"/>
    <w:rsid w:val="2EF157B6"/>
    <w:rsid w:val="2EF3048D"/>
    <w:rsid w:val="2EF3789F"/>
    <w:rsid w:val="2EF40A56"/>
    <w:rsid w:val="2EF5522B"/>
    <w:rsid w:val="2EF766D0"/>
    <w:rsid w:val="2EF82D7A"/>
    <w:rsid w:val="2EF91146"/>
    <w:rsid w:val="2EF93F98"/>
    <w:rsid w:val="2EFE4F7A"/>
    <w:rsid w:val="2F01366F"/>
    <w:rsid w:val="2F022CAF"/>
    <w:rsid w:val="2F03101C"/>
    <w:rsid w:val="2F0311A3"/>
    <w:rsid w:val="2F036334"/>
    <w:rsid w:val="2F06750C"/>
    <w:rsid w:val="2F0679E7"/>
    <w:rsid w:val="2F076397"/>
    <w:rsid w:val="2F0914FA"/>
    <w:rsid w:val="2F0D2108"/>
    <w:rsid w:val="2F0D3399"/>
    <w:rsid w:val="2F0E68B7"/>
    <w:rsid w:val="2F1153DD"/>
    <w:rsid w:val="2F120E8F"/>
    <w:rsid w:val="2F123D7C"/>
    <w:rsid w:val="2F127111"/>
    <w:rsid w:val="2F1275C0"/>
    <w:rsid w:val="2F144D04"/>
    <w:rsid w:val="2F173125"/>
    <w:rsid w:val="2F176367"/>
    <w:rsid w:val="2F180753"/>
    <w:rsid w:val="2F1D27C1"/>
    <w:rsid w:val="2F1F3A7B"/>
    <w:rsid w:val="2F2007A2"/>
    <w:rsid w:val="2F210F7C"/>
    <w:rsid w:val="2F216A8B"/>
    <w:rsid w:val="2F23631E"/>
    <w:rsid w:val="2F264791"/>
    <w:rsid w:val="2F2705E2"/>
    <w:rsid w:val="2F281077"/>
    <w:rsid w:val="2F283B36"/>
    <w:rsid w:val="2F287319"/>
    <w:rsid w:val="2F290F57"/>
    <w:rsid w:val="2F2A6240"/>
    <w:rsid w:val="2F2B4039"/>
    <w:rsid w:val="2F2B4176"/>
    <w:rsid w:val="2F2F2B27"/>
    <w:rsid w:val="2F36058C"/>
    <w:rsid w:val="2F3608A1"/>
    <w:rsid w:val="2F361779"/>
    <w:rsid w:val="2F361A21"/>
    <w:rsid w:val="2F3842DD"/>
    <w:rsid w:val="2F3C1DCA"/>
    <w:rsid w:val="2F3C33DB"/>
    <w:rsid w:val="2F3D2162"/>
    <w:rsid w:val="2F43125B"/>
    <w:rsid w:val="2F4738D7"/>
    <w:rsid w:val="2F474421"/>
    <w:rsid w:val="2F477F30"/>
    <w:rsid w:val="2F4A2045"/>
    <w:rsid w:val="2F4C36EF"/>
    <w:rsid w:val="2F4C68FF"/>
    <w:rsid w:val="2F4E4A9A"/>
    <w:rsid w:val="2F50767C"/>
    <w:rsid w:val="2F5102C1"/>
    <w:rsid w:val="2F525ADC"/>
    <w:rsid w:val="2F534CBB"/>
    <w:rsid w:val="2F542E5B"/>
    <w:rsid w:val="2F553A4E"/>
    <w:rsid w:val="2F560847"/>
    <w:rsid w:val="2F570647"/>
    <w:rsid w:val="2F58664C"/>
    <w:rsid w:val="2F5A2243"/>
    <w:rsid w:val="2F5C6F3C"/>
    <w:rsid w:val="2F5D3F39"/>
    <w:rsid w:val="2F5E0F71"/>
    <w:rsid w:val="2F6471F5"/>
    <w:rsid w:val="2F6608C5"/>
    <w:rsid w:val="2F69622B"/>
    <w:rsid w:val="2F6B3E33"/>
    <w:rsid w:val="2F712F1F"/>
    <w:rsid w:val="2F713E9E"/>
    <w:rsid w:val="2F720E57"/>
    <w:rsid w:val="2F721D25"/>
    <w:rsid w:val="2F72386A"/>
    <w:rsid w:val="2F726900"/>
    <w:rsid w:val="2F73222F"/>
    <w:rsid w:val="2F736780"/>
    <w:rsid w:val="2F7424D2"/>
    <w:rsid w:val="2F74351A"/>
    <w:rsid w:val="2F746FA6"/>
    <w:rsid w:val="2F76054C"/>
    <w:rsid w:val="2F773781"/>
    <w:rsid w:val="2F7A6A27"/>
    <w:rsid w:val="2F7B2F7A"/>
    <w:rsid w:val="2F7C7F2C"/>
    <w:rsid w:val="2F7D11B3"/>
    <w:rsid w:val="2F7E4A95"/>
    <w:rsid w:val="2F810065"/>
    <w:rsid w:val="2F811D2B"/>
    <w:rsid w:val="2F821D2F"/>
    <w:rsid w:val="2F8326A2"/>
    <w:rsid w:val="2F861A2F"/>
    <w:rsid w:val="2F864832"/>
    <w:rsid w:val="2F875AE1"/>
    <w:rsid w:val="2F892DF1"/>
    <w:rsid w:val="2F893CEA"/>
    <w:rsid w:val="2F8B0A45"/>
    <w:rsid w:val="2F8B66DA"/>
    <w:rsid w:val="2F8E502F"/>
    <w:rsid w:val="2F8F22A9"/>
    <w:rsid w:val="2F8F4834"/>
    <w:rsid w:val="2F9419D1"/>
    <w:rsid w:val="2F945340"/>
    <w:rsid w:val="2F9624B8"/>
    <w:rsid w:val="2F9717BE"/>
    <w:rsid w:val="2F97459A"/>
    <w:rsid w:val="2F97573C"/>
    <w:rsid w:val="2F996144"/>
    <w:rsid w:val="2F996389"/>
    <w:rsid w:val="2F9C6993"/>
    <w:rsid w:val="2F9D6CA1"/>
    <w:rsid w:val="2F9E7A50"/>
    <w:rsid w:val="2F9F6E9A"/>
    <w:rsid w:val="2FA22505"/>
    <w:rsid w:val="2FA25CE1"/>
    <w:rsid w:val="2FA95678"/>
    <w:rsid w:val="2FAA5209"/>
    <w:rsid w:val="2FAE15CF"/>
    <w:rsid w:val="2FAE745D"/>
    <w:rsid w:val="2FB0010B"/>
    <w:rsid w:val="2FB16105"/>
    <w:rsid w:val="2FB41DE7"/>
    <w:rsid w:val="2FB42C76"/>
    <w:rsid w:val="2FB70633"/>
    <w:rsid w:val="2FB9061E"/>
    <w:rsid w:val="2FBA1DB2"/>
    <w:rsid w:val="2FBA1FB9"/>
    <w:rsid w:val="2FBA30EF"/>
    <w:rsid w:val="2FBA38EC"/>
    <w:rsid w:val="2FBE777E"/>
    <w:rsid w:val="2FBF5296"/>
    <w:rsid w:val="2FC10756"/>
    <w:rsid w:val="2FC2766D"/>
    <w:rsid w:val="2FC33D8B"/>
    <w:rsid w:val="2FC526C6"/>
    <w:rsid w:val="2FC57A88"/>
    <w:rsid w:val="2FC67A86"/>
    <w:rsid w:val="2FC77EAB"/>
    <w:rsid w:val="2FC97AB2"/>
    <w:rsid w:val="2FCA6856"/>
    <w:rsid w:val="2FCA7F8F"/>
    <w:rsid w:val="2FCD5E4D"/>
    <w:rsid w:val="2FCE7A37"/>
    <w:rsid w:val="2FD03B33"/>
    <w:rsid w:val="2FD26A3F"/>
    <w:rsid w:val="2FD3074E"/>
    <w:rsid w:val="2FD47731"/>
    <w:rsid w:val="2FD65361"/>
    <w:rsid w:val="2FD80D61"/>
    <w:rsid w:val="2FD83D00"/>
    <w:rsid w:val="2FD9399B"/>
    <w:rsid w:val="2FDE5642"/>
    <w:rsid w:val="2FE30E8C"/>
    <w:rsid w:val="2FE34EEA"/>
    <w:rsid w:val="2FE66C75"/>
    <w:rsid w:val="2FE83192"/>
    <w:rsid w:val="2FE93979"/>
    <w:rsid w:val="2FEA3DE1"/>
    <w:rsid w:val="2FEA7A48"/>
    <w:rsid w:val="2FEE2C91"/>
    <w:rsid w:val="2FF30C17"/>
    <w:rsid w:val="2FF44DA3"/>
    <w:rsid w:val="2FF5156C"/>
    <w:rsid w:val="2FF63F7E"/>
    <w:rsid w:val="2FF70467"/>
    <w:rsid w:val="2FF72C4E"/>
    <w:rsid w:val="2FF7544F"/>
    <w:rsid w:val="2FF87EA4"/>
    <w:rsid w:val="2FF91A93"/>
    <w:rsid w:val="2FFB3FFF"/>
    <w:rsid w:val="2FFC11FB"/>
    <w:rsid w:val="2FFC31B1"/>
    <w:rsid w:val="2FFF2015"/>
    <w:rsid w:val="3000446E"/>
    <w:rsid w:val="30012D9F"/>
    <w:rsid w:val="300546AD"/>
    <w:rsid w:val="30055053"/>
    <w:rsid w:val="30075A41"/>
    <w:rsid w:val="30076BB4"/>
    <w:rsid w:val="30084707"/>
    <w:rsid w:val="30087E80"/>
    <w:rsid w:val="300A2B90"/>
    <w:rsid w:val="300D21B3"/>
    <w:rsid w:val="300F71B7"/>
    <w:rsid w:val="301140A4"/>
    <w:rsid w:val="30144330"/>
    <w:rsid w:val="301472E1"/>
    <w:rsid w:val="30153104"/>
    <w:rsid w:val="301601EE"/>
    <w:rsid w:val="301710D7"/>
    <w:rsid w:val="30187783"/>
    <w:rsid w:val="301B5011"/>
    <w:rsid w:val="301D3A8C"/>
    <w:rsid w:val="301D44C2"/>
    <w:rsid w:val="301F7562"/>
    <w:rsid w:val="30226DDD"/>
    <w:rsid w:val="30244A8D"/>
    <w:rsid w:val="30261171"/>
    <w:rsid w:val="30262A49"/>
    <w:rsid w:val="302714F8"/>
    <w:rsid w:val="302A2095"/>
    <w:rsid w:val="302B488B"/>
    <w:rsid w:val="302E1101"/>
    <w:rsid w:val="3030048F"/>
    <w:rsid w:val="303169FA"/>
    <w:rsid w:val="30323A20"/>
    <w:rsid w:val="30337FDD"/>
    <w:rsid w:val="30353206"/>
    <w:rsid w:val="30361153"/>
    <w:rsid w:val="30380C6C"/>
    <w:rsid w:val="303B6556"/>
    <w:rsid w:val="303C0DA3"/>
    <w:rsid w:val="303C6656"/>
    <w:rsid w:val="303D239B"/>
    <w:rsid w:val="303F0CE2"/>
    <w:rsid w:val="304165ED"/>
    <w:rsid w:val="304550C5"/>
    <w:rsid w:val="3045724F"/>
    <w:rsid w:val="30465464"/>
    <w:rsid w:val="30482898"/>
    <w:rsid w:val="30484F40"/>
    <w:rsid w:val="3048605D"/>
    <w:rsid w:val="304D5E41"/>
    <w:rsid w:val="304E34F1"/>
    <w:rsid w:val="305021E2"/>
    <w:rsid w:val="30502C14"/>
    <w:rsid w:val="30522147"/>
    <w:rsid w:val="30524928"/>
    <w:rsid w:val="30543455"/>
    <w:rsid w:val="305643B6"/>
    <w:rsid w:val="30580075"/>
    <w:rsid w:val="305C46A9"/>
    <w:rsid w:val="305D2C77"/>
    <w:rsid w:val="305D7119"/>
    <w:rsid w:val="305E11F9"/>
    <w:rsid w:val="30603E6A"/>
    <w:rsid w:val="3065746D"/>
    <w:rsid w:val="30657AAE"/>
    <w:rsid w:val="30670078"/>
    <w:rsid w:val="306D7F22"/>
    <w:rsid w:val="3073226D"/>
    <w:rsid w:val="307562E8"/>
    <w:rsid w:val="30756A72"/>
    <w:rsid w:val="30761B10"/>
    <w:rsid w:val="30780189"/>
    <w:rsid w:val="30783028"/>
    <w:rsid w:val="30786C73"/>
    <w:rsid w:val="3079300D"/>
    <w:rsid w:val="307C4F87"/>
    <w:rsid w:val="307D1F06"/>
    <w:rsid w:val="307D6351"/>
    <w:rsid w:val="307E6657"/>
    <w:rsid w:val="30811CD3"/>
    <w:rsid w:val="30814EB1"/>
    <w:rsid w:val="30827112"/>
    <w:rsid w:val="308325E3"/>
    <w:rsid w:val="308553B3"/>
    <w:rsid w:val="30861455"/>
    <w:rsid w:val="30863D39"/>
    <w:rsid w:val="30877A23"/>
    <w:rsid w:val="30877E48"/>
    <w:rsid w:val="3088196D"/>
    <w:rsid w:val="308A4B1E"/>
    <w:rsid w:val="308B6293"/>
    <w:rsid w:val="308C223C"/>
    <w:rsid w:val="308F455A"/>
    <w:rsid w:val="30902D2E"/>
    <w:rsid w:val="30903D18"/>
    <w:rsid w:val="30911D4D"/>
    <w:rsid w:val="30917C74"/>
    <w:rsid w:val="30943E59"/>
    <w:rsid w:val="30960BBB"/>
    <w:rsid w:val="309677B8"/>
    <w:rsid w:val="30975D8A"/>
    <w:rsid w:val="30997518"/>
    <w:rsid w:val="309C5055"/>
    <w:rsid w:val="309E2E20"/>
    <w:rsid w:val="309F105F"/>
    <w:rsid w:val="309F1A25"/>
    <w:rsid w:val="30A213DB"/>
    <w:rsid w:val="30A3039C"/>
    <w:rsid w:val="30A7109F"/>
    <w:rsid w:val="30A817C5"/>
    <w:rsid w:val="30A8184F"/>
    <w:rsid w:val="30A864DD"/>
    <w:rsid w:val="30A871AA"/>
    <w:rsid w:val="30AB6286"/>
    <w:rsid w:val="30AC6F3F"/>
    <w:rsid w:val="30AE03E3"/>
    <w:rsid w:val="30AE1A0C"/>
    <w:rsid w:val="30AE4DA5"/>
    <w:rsid w:val="30B0293A"/>
    <w:rsid w:val="30B11365"/>
    <w:rsid w:val="30B35E53"/>
    <w:rsid w:val="30B734EC"/>
    <w:rsid w:val="30B76E8B"/>
    <w:rsid w:val="30B8055A"/>
    <w:rsid w:val="30BC4BFD"/>
    <w:rsid w:val="30BC5310"/>
    <w:rsid w:val="30BF3736"/>
    <w:rsid w:val="30C0300E"/>
    <w:rsid w:val="30C04EBC"/>
    <w:rsid w:val="30C132CB"/>
    <w:rsid w:val="30C70579"/>
    <w:rsid w:val="30CB061E"/>
    <w:rsid w:val="30CD24F8"/>
    <w:rsid w:val="30CF0C8D"/>
    <w:rsid w:val="30CF0DDA"/>
    <w:rsid w:val="30D02F57"/>
    <w:rsid w:val="30D04EC3"/>
    <w:rsid w:val="30D05B3A"/>
    <w:rsid w:val="30D0663C"/>
    <w:rsid w:val="30D2629D"/>
    <w:rsid w:val="30D648C4"/>
    <w:rsid w:val="30D723D1"/>
    <w:rsid w:val="30DA1580"/>
    <w:rsid w:val="30DC0B9E"/>
    <w:rsid w:val="30DD5EE5"/>
    <w:rsid w:val="30DE3446"/>
    <w:rsid w:val="30DF0456"/>
    <w:rsid w:val="30E00F39"/>
    <w:rsid w:val="30E07D27"/>
    <w:rsid w:val="30E10CC1"/>
    <w:rsid w:val="30E17DEE"/>
    <w:rsid w:val="30E25649"/>
    <w:rsid w:val="30E43A9F"/>
    <w:rsid w:val="30F02917"/>
    <w:rsid w:val="30F13910"/>
    <w:rsid w:val="30F376A7"/>
    <w:rsid w:val="30F41169"/>
    <w:rsid w:val="30F50501"/>
    <w:rsid w:val="30F51198"/>
    <w:rsid w:val="30F55F6A"/>
    <w:rsid w:val="30F70433"/>
    <w:rsid w:val="30F87E03"/>
    <w:rsid w:val="30FA5E53"/>
    <w:rsid w:val="31006DAB"/>
    <w:rsid w:val="31006F01"/>
    <w:rsid w:val="31025AE6"/>
    <w:rsid w:val="31045DCA"/>
    <w:rsid w:val="310609E3"/>
    <w:rsid w:val="31064CC7"/>
    <w:rsid w:val="31091C67"/>
    <w:rsid w:val="310E1583"/>
    <w:rsid w:val="310E3CB9"/>
    <w:rsid w:val="31141126"/>
    <w:rsid w:val="31153286"/>
    <w:rsid w:val="31155C0F"/>
    <w:rsid w:val="31170799"/>
    <w:rsid w:val="31195DD6"/>
    <w:rsid w:val="311B159C"/>
    <w:rsid w:val="311B2D5E"/>
    <w:rsid w:val="311C3EDC"/>
    <w:rsid w:val="311D3D6D"/>
    <w:rsid w:val="311F3ADC"/>
    <w:rsid w:val="31221EE3"/>
    <w:rsid w:val="312B2F02"/>
    <w:rsid w:val="312B6849"/>
    <w:rsid w:val="312B7965"/>
    <w:rsid w:val="312D5392"/>
    <w:rsid w:val="313128BB"/>
    <w:rsid w:val="31314739"/>
    <w:rsid w:val="31320676"/>
    <w:rsid w:val="31342B95"/>
    <w:rsid w:val="31353B0D"/>
    <w:rsid w:val="313541B9"/>
    <w:rsid w:val="3139299B"/>
    <w:rsid w:val="313D0EDF"/>
    <w:rsid w:val="313F0BE3"/>
    <w:rsid w:val="313F2F02"/>
    <w:rsid w:val="31415B7E"/>
    <w:rsid w:val="31434458"/>
    <w:rsid w:val="314844B7"/>
    <w:rsid w:val="314B50BA"/>
    <w:rsid w:val="314E5F5F"/>
    <w:rsid w:val="314F5C8B"/>
    <w:rsid w:val="31503119"/>
    <w:rsid w:val="31517EC5"/>
    <w:rsid w:val="315262BC"/>
    <w:rsid w:val="31531095"/>
    <w:rsid w:val="315314C7"/>
    <w:rsid w:val="31532B20"/>
    <w:rsid w:val="3155452D"/>
    <w:rsid w:val="31564E93"/>
    <w:rsid w:val="31572081"/>
    <w:rsid w:val="3157240C"/>
    <w:rsid w:val="31594D14"/>
    <w:rsid w:val="315C18DE"/>
    <w:rsid w:val="315F26C0"/>
    <w:rsid w:val="316106CE"/>
    <w:rsid w:val="31633E0C"/>
    <w:rsid w:val="31637477"/>
    <w:rsid w:val="31645BDF"/>
    <w:rsid w:val="31664E3E"/>
    <w:rsid w:val="31675646"/>
    <w:rsid w:val="316A2537"/>
    <w:rsid w:val="316E46B1"/>
    <w:rsid w:val="31707ED5"/>
    <w:rsid w:val="31742CE6"/>
    <w:rsid w:val="317544BD"/>
    <w:rsid w:val="31780A5F"/>
    <w:rsid w:val="31793D27"/>
    <w:rsid w:val="317C2778"/>
    <w:rsid w:val="317E331D"/>
    <w:rsid w:val="317E6115"/>
    <w:rsid w:val="318134B6"/>
    <w:rsid w:val="31817F60"/>
    <w:rsid w:val="318422C2"/>
    <w:rsid w:val="31846A2A"/>
    <w:rsid w:val="31880613"/>
    <w:rsid w:val="318B3680"/>
    <w:rsid w:val="318F7D00"/>
    <w:rsid w:val="31911985"/>
    <w:rsid w:val="31916694"/>
    <w:rsid w:val="3192045B"/>
    <w:rsid w:val="31937749"/>
    <w:rsid w:val="31940CFE"/>
    <w:rsid w:val="31957041"/>
    <w:rsid w:val="31980A87"/>
    <w:rsid w:val="3198392E"/>
    <w:rsid w:val="319A1CE9"/>
    <w:rsid w:val="319B22F8"/>
    <w:rsid w:val="319C6407"/>
    <w:rsid w:val="319D5892"/>
    <w:rsid w:val="319D720A"/>
    <w:rsid w:val="319E1D17"/>
    <w:rsid w:val="319E7D3D"/>
    <w:rsid w:val="319F511E"/>
    <w:rsid w:val="319F7F2F"/>
    <w:rsid w:val="31A04D04"/>
    <w:rsid w:val="31A14D33"/>
    <w:rsid w:val="31A20CDC"/>
    <w:rsid w:val="31A405F1"/>
    <w:rsid w:val="31A4693F"/>
    <w:rsid w:val="31A55015"/>
    <w:rsid w:val="31A935AE"/>
    <w:rsid w:val="31AE16A9"/>
    <w:rsid w:val="31B11B47"/>
    <w:rsid w:val="31B34F5B"/>
    <w:rsid w:val="31B67612"/>
    <w:rsid w:val="31B70712"/>
    <w:rsid w:val="31B73B11"/>
    <w:rsid w:val="31B854E4"/>
    <w:rsid w:val="31B93D2B"/>
    <w:rsid w:val="31BD273A"/>
    <w:rsid w:val="31BE6AC4"/>
    <w:rsid w:val="31BF3B78"/>
    <w:rsid w:val="31C04E04"/>
    <w:rsid w:val="31C12D3F"/>
    <w:rsid w:val="31C17CD4"/>
    <w:rsid w:val="31C3208C"/>
    <w:rsid w:val="31C40E69"/>
    <w:rsid w:val="31CA4B48"/>
    <w:rsid w:val="31CA6347"/>
    <w:rsid w:val="31CD2B36"/>
    <w:rsid w:val="31CD2EEC"/>
    <w:rsid w:val="31CD4796"/>
    <w:rsid w:val="31CF4B9F"/>
    <w:rsid w:val="31D052FB"/>
    <w:rsid w:val="31D3092F"/>
    <w:rsid w:val="31D56D0A"/>
    <w:rsid w:val="31DC3509"/>
    <w:rsid w:val="31DC6335"/>
    <w:rsid w:val="31DE07A1"/>
    <w:rsid w:val="31DE1185"/>
    <w:rsid w:val="31E160EB"/>
    <w:rsid w:val="31E454E7"/>
    <w:rsid w:val="31E50BBA"/>
    <w:rsid w:val="31E60018"/>
    <w:rsid w:val="31E7487A"/>
    <w:rsid w:val="31E927F3"/>
    <w:rsid w:val="31E93B9A"/>
    <w:rsid w:val="31EB5825"/>
    <w:rsid w:val="31EB7D3E"/>
    <w:rsid w:val="31ED4CE4"/>
    <w:rsid w:val="31EE7092"/>
    <w:rsid w:val="31EF1C59"/>
    <w:rsid w:val="31F02B7D"/>
    <w:rsid w:val="31F04BDA"/>
    <w:rsid w:val="31F33FAB"/>
    <w:rsid w:val="31F3786A"/>
    <w:rsid w:val="31F540E5"/>
    <w:rsid w:val="31F55889"/>
    <w:rsid w:val="31F91942"/>
    <w:rsid w:val="31F97F69"/>
    <w:rsid w:val="31FB44C7"/>
    <w:rsid w:val="31FB5047"/>
    <w:rsid w:val="31FD72DC"/>
    <w:rsid w:val="31FE081E"/>
    <w:rsid w:val="31FF2CEF"/>
    <w:rsid w:val="31FF35B3"/>
    <w:rsid w:val="320261E6"/>
    <w:rsid w:val="3203068A"/>
    <w:rsid w:val="3204765A"/>
    <w:rsid w:val="32077E60"/>
    <w:rsid w:val="320869A1"/>
    <w:rsid w:val="320909DE"/>
    <w:rsid w:val="320D0AC8"/>
    <w:rsid w:val="320D11B5"/>
    <w:rsid w:val="320F3EDF"/>
    <w:rsid w:val="321236F9"/>
    <w:rsid w:val="32126FAF"/>
    <w:rsid w:val="32153486"/>
    <w:rsid w:val="32176E85"/>
    <w:rsid w:val="32187098"/>
    <w:rsid w:val="32197748"/>
    <w:rsid w:val="321B1819"/>
    <w:rsid w:val="321D462D"/>
    <w:rsid w:val="321E4731"/>
    <w:rsid w:val="321F0B0A"/>
    <w:rsid w:val="322076DF"/>
    <w:rsid w:val="32227F78"/>
    <w:rsid w:val="32245049"/>
    <w:rsid w:val="32290012"/>
    <w:rsid w:val="322A6AB4"/>
    <w:rsid w:val="322C1D4B"/>
    <w:rsid w:val="322E03E5"/>
    <w:rsid w:val="322E7907"/>
    <w:rsid w:val="322F30CA"/>
    <w:rsid w:val="3230710F"/>
    <w:rsid w:val="323149A5"/>
    <w:rsid w:val="32316339"/>
    <w:rsid w:val="323176B5"/>
    <w:rsid w:val="32321651"/>
    <w:rsid w:val="32374102"/>
    <w:rsid w:val="323B428F"/>
    <w:rsid w:val="323D0E05"/>
    <w:rsid w:val="324127E8"/>
    <w:rsid w:val="32435C96"/>
    <w:rsid w:val="32450478"/>
    <w:rsid w:val="324565BB"/>
    <w:rsid w:val="32461524"/>
    <w:rsid w:val="324970ED"/>
    <w:rsid w:val="324A61EA"/>
    <w:rsid w:val="324B774F"/>
    <w:rsid w:val="324C3C6D"/>
    <w:rsid w:val="324D549F"/>
    <w:rsid w:val="324E1AB5"/>
    <w:rsid w:val="32507378"/>
    <w:rsid w:val="32513046"/>
    <w:rsid w:val="32543440"/>
    <w:rsid w:val="32547664"/>
    <w:rsid w:val="32556505"/>
    <w:rsid w:val="32571F7F"/>
    <w:rsid w:val="32577647"/>
    <w:rsid w:val="325852DE"/>
    <w:rsid w:val="325C2552"/>
    <w:rsid w:val="325D3E67"/>
    <w:rsid w:val="325D478B"/>
    <w:rsid w:val="32612309"/>
    <w:rsid w:val="32656D28"/>
    <w:rsid w:val="32667A78"/>
    <w:rsid w:val="32676DEA"/>
    <w:rsid w:val="32690188"/>
    <w:rsid w:val="32693A89"/>
    <w:rsid w:val="326C39C2"/>
    <w:rsid w:val="326E2A9E"/>
    <w:rsid w:val="3270317F"/>
    <w:rsid w:val="327173DA"/>
    <w:rsid w:val="32744960"/>
    <w:rsid w:val="32752CD9"/>
    <w:rsid w:val="327659A8"/>
    <w:rsid w:val="32772069"/>
    <w:rsid w:val="32785ED8"/>
    <w:rsid w:val="327C0A59"/>
    <w:rsid w:val="327D3119"/>
    <w:rsid w:val="327F331D"/>
    <w:rsid w:val="32801C8A"/>
    <w:rsid w:val="32822CA4"/>
    <w:rsid w:val="32837CAF"/>
    <w:rsid w:val="32851627"/>
    <w:rsid w:val="32866FB3"/>
    <w:rsid w:val="328815E4"/>
    <w:rsid w:val="328826D0"/>
    <w:rsid w:val="32894778"/>
    <w:rsid w:val="328B478F"/>
    <w:rsid w:val="328B5476"/>
    <w:rsid w:val="328F6A09"/>
    <w:rsid w:val="3290587B"/>
    <w:rsid w:val="329132AC"/>
    <w:rsid w:val="3291717D"/>
    <w:rsid w:val="32927ECA"/>
    <w:rsid w:val="32994D35"/>
    <w:rsid w:val="329D1445"/>
    <w:rsid w:val="32A16F8A"/>
    <w:rsid w:val="32A20201"/>
    <w:rsid w:val="32A55E19"/>
    <w:rsid w:val="32A80B18"/>
    <w:rsid w:val="32A866F7"/>
    <w:rsid w:val="32AB5798"/>
    <w:rsid w:val="32AD3637"/>
    <w:rsid w:val="32AE0043"/>
    <w:rsid w:val="32AE4E4F"/>
    <w:rsid w:val="32AF024A"/>
    <w:rsid w:val="32B0304C"/>
    <w:rsid w:val="32B10A8D"/>
    <w:rsid w:val="32B24773"/>
    <w:rsid w:val="32B273C4"/>
    <w:rsid w:val="32B402EA"/>
    <w:rsid w:val="32B611F1"/>
    <w:rsid w:val="32B77812"/>
    <w:rsid w:val="32B9072F"/>
    <w:rsid w:val="32B94CA6"/>
    <w:rsid w:val="32BB687B"/>
    <w:rsid w:val="32BD17F8"/>
    <w:rsid w:val="32BD57DE"/>
    <w:rsid w:val="32C12840"/>
    <w:rsid w:val="32C43316"/>
    <w:rsid w:val="32C55E1A"/>
    <w:rsid w:val="32C603F4"/>
    <w:rsid w:val="32CA45D5"/>
    <w:rsid w:val="32CA5F77"/>
    <w:rsid w:val="32CB6CAD"/>
    <w:rsid w:val="32CC5978"/>
    <w:rsid w:val="32CF6AA5"/>
    <w:rsid w:val="32D43663"/>
    <w:rsid w:val="32D44464"/>
    <w:rsid w:val="32D52F4B"/>
    <w:rsid w:val="32D6788D"/>
    <w:rsid w:val="32D816FE"/>
    <w:rsid w:val="32D8536C"/>
    <w:rsid w:val="32D86061"/>
    <w:rsid w:val="32D913EB"/>
    <w:rsid w:val="32D96F6A"/>
    <w:rsid w:val="32DB4A04"/>
    <w:rsid w:val="32DD2160"/>
    <w:rsid w:val="32DE1267"/>
    <w:rsid w:val="32DE3F40"/>
    <w:rsid w:val="32E21D14"/>
    <w:rsid w:val="32E47C73"/>
    <w:rsid w:val="32E95F04"/>
    <w:rsid w:val="32EA73B1"/>
    <w:rsid w:val="32ED3B0A"/>
    <w:rsid w:val="32F05E8E"/>
    <w:rsid w:val="32F07797"/>
    <w:rsid w:val="32F21C62"/>
    <w:rsid w:val="32F27CD6"/>
    <w:rsid w:val="32F46EC0"/>
    <w:rsid w:val="32F6074C"/>
    <w:rsid w:val="32F903EE"/>
    <w:rsid w:val="32FA4604"/>
    <w:rsid w:val="32FC278F"/>
    <w:rsid w:val="32FD577F"/>
    <w:rsid w:val="330304D8"/>
    <w:rsid w:val="33034156"/>
    <w:rsid w:val="330576AC"/>
    <w:rsid w:val="33082E93"/>
    <w:rsid w:val="330A7E8C"/>
    <w:rsid w:val="330B7379"/>
    <w:rsid w:val="330F7F70"/>
    <w:rsid w:val="33111EE1"/>
    <w:rsid w:val="331312EF"/>
    <w:rsid w:val="33135FF5"/>
    <w:rsid w:val="33136C06"/>
    <w:rsid w:val="33140081"/>
    <w:rsid w:val="33143804"/>
    <w:rsid w:val="33171B55"/>
    <w:rsid w:val="3317767B"/>
    <w:rsid w:val="33184174"/>
    <w:rsid w:val="33186F74"/>
    <w:rsid w:val="33187832"/>
    <w:rsid w:val="331E3295"/>
    <w:rsid w:val="331F7FCD"/>
    <w:rsid w:val="33250DD3"/>
    <w:rsid w:val="33264EA4"/>
    <w:rsid w:val="3327430D"/>
    <w:rsid w:val="332759CB"/>
    <w:rsid w:val="33276498"/>
    <w:rsid w:val="332C2989"/>
    <w:rsid w:val="332E60DA"/>
    <w:rsid w:val="332E6BFA"/>
    <w:rsid w:val="332F6F63"/>
    <w:rsid w:val="333024C1"/>
    <w:rsid w:val="33302777"/>
    <w:rsid w:val="33304648"/>
    <w:rsid w:val="33326708"/>
    <w:rsid w:val="333539F3"/>
    <w:rsid w:val="33381C59"/>
    <w:rsid w:val="333A0C07"/>
    <w:rsid w:val="333C012F"/>
    <w:rsid w:val="333F593C"/>
    <w:rsid w:val="33404751"/>
    <w:rsid w:val="33407933"/>
    <w:rsid w:val="33421468"/>
    <w:rsid w:val="33423312"/>
    <w:rsid w:val="33424DFA"/>
    <w:rsid w:val="334309AC"/>
    <w:rsid w:val="334802F9"/>
    <w:rsid w:val="33484893"/>
    <w:rsid w:val="334A2793"/>
    <w:rsid w:val="334B71A7"/>
    <w:rsid w:val="33504552"/>
    <w:rsid w:val="33534E0A"/>
    <w:rsid w:val="33543AEC"/>
    <w:rsid w:val="33547131"/>
    <w:rsid w:val="335737D3"/>
    <w:rsid w:val="335771FC"/>
    <w:rsid w:val="33585A06"/>
    <w:rsid w:val="335B23A7"/>
    <w:rsid w:val="335C7341"/>
    <w:rsid w:val="335F39A6"/>
    <w:rsid w:val="33621266"/>
    <w:rsid w:val="33630B5E"/>
    <w:rsid w:val="3364315B"/>
    <w:rsid w:val="33643B6D"/>
    <w:rsid w:val="3364467E"/>
    <w:rsid w:val="3365758F"/>
    <w:rsid w:val="336A4C48"/>
    <w:rsid w:val="336F1632"/>
    <w:rsid w:val="336F3EF0"/>
    <w:rsid w:val="336F5DA0"/>
    <w:rsid w:val="33720C40"/>
    <w:rsid w:val="33732D29"/>
    <w:rsid w:val="337439FF"/>
    <w:rsid w:val="33747A6D"/>
    <w:rsid w:val="33775AC4"/>
    <w:rsid w:val="337A7D02"/>
    <w:rsid w:val="337D008A"/>
    <w:rsid w:val="338253B0"/>
    <w:rsid w:val="33853B7D"/>
    <w:rsid w:val="33857265"/>
    <w:rsid w:val="338652B5"/>
    <w:rsid w:val="33865FD9"/>
    <w:rsid w:val="338F376F"/>
    <w:rsid w:val="33902440"/>
    <w:rsid w:val="33966F70"/>
    <w:rsid w:val="339850E7"/>
    <w:rsid w:val="33987E6E"/>
    <w:rsid w:val="339E4C00"/>
    <w:rsid w:val="339F652D"/>
    <w:rsid w:val="339F7E80"/>
    <w:rsid w:val="33A06E95"/>
    <w:rsid w:val="33A35E5D"/>
    <w:rsid w:val="33A4707F"/>
    <w:rsid w:val="33A6085B"/>
    <w:rsid w:val="33A719B4"/>
    <w:rsid w:val="33A75F98"/>
    <w:rsid w:val="33A858BB"/>
    <w:rsid w:val="33A9199A"/>
    <w:rsid w:val="33AA76D3"/>
    <w:rsid w:val="33AC0409"/>
    <w:rsid w:val="33AC33F7"/>
    <w:rsid w:val="33AC5341"/>
    <w:rsid w:val="33AD58D3"/>
    <w:rsid w:val="33AE4E23"/>
    <w:rsid w:val="33B34C03"/>
    <w:rsid w:val="33B7684C"/>
    <w:rsid w:val="33B83E09"/>
    <w:rsid w:val="33BC5004"/>
    <w:rsid w:val="33BE0209"/>
    <w:rsid w:val="33C01144"/>
    <w:rsid w:val="33C02812"/>
    <w:rsid w:val="33C44652"/>
    <w:rsid w:val="33C46B09"/>
    <w:rsid w:val="33C82546"/>
    <w:rsid w:val="33C84158"/>
    <w:rsid w:val="33C857D8"/>
    <w:rsid w:val="33C92328"/>
    <w:rsid w:val="33CD1E14"/>
    <w:rsid w:val="33CE349A"/>
    <w:rsid w:val="33D35628"/>
    <w:rsid w:val="33D35AA1"/>
    <w:rsid w:val="33D446CF"/>
    <w:rsid w:val="33D46FC6"/>
    <w:rsid w:val="33D56748"/>
    <w:rsid w:val="33D7174A"/>
    <w:rsid w:val="33D77BED"/>
    <w:rsid w:val="33D82BCD"/>
    <w:rsid w:val="33DB2E3A"/>
    <w:rsid w:val="33DC388E"/>
    <w:rsid w:val="33DC7C2F"/>
    <w:rsid w:val="33E542D8"/>
    <w:rsid w:val="33E57ED9"/>
    <w:rsid w:val="33E6193D"/>
    <w:rsid w:val="33E83691"/>
    <w:rsid w:val="33E855B1"/>
    <w:rsid w:val="33E85E69"/>
    <w:rsid w:val="33E879B7"/>
    <w:rsid w:val="33E96C48"/>
    <w:rsid w:val="33E979FC"/>
    <w:rsid w:val="33ED1329"/>
    <w:rsid w:val="33EF383A"/>
    <w:rsid w:val="33EF4F76"/>
    <w:rsid w:val="33F11977"/>
    <w:rsid w:val="33F51D8B"/>
    <w:rsid w:val="33F61DA9"/>
    <w:rsid w:val="33FB0242"/>
    <w:rsid w:val="33FD16A3"/>
    <w:rsid w:val="33FE6ECE"/>
    <w:rsid w:val="3400427E"/>
    <w:rsid w:val="340168DD"/>
    <w:rsid w:val="340216E9"/>
    <w:rsid w:val="34022B74"/>
    <w:rsid w:val="340258F0"/>
    <w:rsid w:val="34025AC2"/>
    <w:rsid w:val="340655C5"/>
    <w:rsid w:val="34073EDB"/>
    <w:rsid w:val="34075845"/>
    <w:rsid w:val="340814FB"/>
    <w:rsid w:val="340B4A7F"/>
    <w:rsid w:val="340C2300"/>
    <w:rsid w:val="340D033D"/>
    <w:rsid w:val="340D3DF2"/>
    <w:rsid w:val="340D52E1"/>
    <w:rsid w:val="341712AF"/>
    <w:rsid w:val="341B242B"/>
    <w:rsid w:val="341C272D"/>
    <w:rsid w:val="341C63E1"/>
    <w:rsid w:val="341E17A8"/>
    <w:rsid w:val="34213211"/>
    <w:rsid w:val="34216947"/>
    <w:rsid w:val="34227CA8"/>
    <w:rsid w:val="342969FA"/>
    <w:rsid w:val="3431221A"/>
    <w:rsid w:val="34320CB0"/>
    <w:rsid w:val="343521A4"/>
    <w:rsid w:val="343620D7"/>
    <w:rsid w:val="34397736"/>
    <w:rsid w:val="343A4C74"/>
    <w:rsid w:val="343A5B6A"/>
    <w:rsid w:val="343C4391"/>
    <w:rsid w:val="343C440A"/>
    <w:rsid w:val="343D4232"/>
    <w:rsid w:val="343D59A0"/>
    <w:rsid w:val="343E1676"/>
    <w:rsid w:val="343F2CDC"/>
    <w:rsid w:val="34412197"/>
    <w:rsid w:val="34423263"/>
    <w:rsid w:val="3443258D"/>
    <w:rsid w:val="34467CCB"/>
    <w:rsid w:val="344A2C2B"/>
    <w:rsid w:val="344A7717"/>
    <w:rsid w:val="344E5FF7"/>
    <w:rsid w:val="34500A43"/>
    <w:rsid w:val="3456276E"/>
    <w:rsid w:val="34564A16"/>
    <w:rsid w:val="345702EA"/>
    <w:rsid w:val="34581CB9"/>
    <w:rsid w:val="34586A4E"/>
    <w:rsid w:val="345B669E"/>
    <w:rsid w:val="345F665E"/>
    <w:rsid w:val="3463212B"/>
    <w:rsid w:val="346427CD"/>
    <w:rsid w:val="34663C7D"/>
    <w:rsid w:val="346B67F6"/>
    <w:rsid w:val="346C2AFB"/>
    <w:rsid w:val="346C6BB7"/>
    <w:rsid w:val="346F2E8A"/>
    <w:rsid w:val="346F5290"/>
    <w:rsid w:val="346F7EC2"/>
    <w:rsid w:val="347459B6"/>
    <w:rsid w:val="34754CB9"/>
    <w:rsid w:val="34761299"/>
    <w:rsid w:val="34766935"/>
    <w:rsid w:val="34780FD0"/>
    <w:rsid w:val="347905F5"/>
    <w:rsid w:val="347B6C81"/>
    <w:rsid w:val="347C3162"/>
    <w:rsid w:val="347F59F1"/>
    <w:rsid w:val="34810764"/>
    <w:rsid w:val="34817CE8"/>
    <w:rsid w:val="34821302"/>
    <w:rsid w:val="34826984"/>
    <w:rsid w:val="348400FA"/>
    <w:rsid w:val="348C675F"/>
    <w:rsid w:val="348E5F87"/>
    <w:rsid w:val="3490257D"/>
    <w:rsid w:val="349105E3"/>
    <w:rsid w:val="349179B0"/>
    <w:rsid w:val="3493398D"/>
    <w:rsid w:val="34934D1E"/>
    <w:rsid w:val="3494239B"/>
    <w:rsid w:val="34965064"/>
    <w:rsid w:val="349722F0"/>
    <w:rsid w:val="34990C15"/>
    <w:rsid w:val="349C2560"/>
    <w:rsid w:val="349C73D6"/>
    <w:rsid w:val="349D2DE8"/>
    <w:rsid w:val="349E7D0A"/>
    <w:rsid w:val="349F0DD6"/>
    <w:rsid w:val="34A1212C"/>
    <w:rsid w:val="34A30A1D"/>
    <w:rsid w:val="34A418B6"/>
    <w:rsid w:val="34A73038"/>
    <w:rsid w:val="34A90229"/>
    <w:rsid w:val="34AA3E7F"/>
    <w:rsid w:val="34AE333F"/>
    <w:rsid w:val="34AF574B"/>
    <w:rsid w:val="34B32C51"/>
    <w:rsid w:val="34B35CDB"/>
    <w:rsid w:val="34B51C1B"/>
    <w:rsid w:val="34B539A3"/>
    <w:rsid w:val="34BA21F8"/>
    <w:rsid w:val="34BB0E92"/>
    <w:rsid w:val="34BF4448"/>
    <w:rsid w:val="34C028EC"/>
    <w:rsid w:val="34C14C35"/>
    <w:rsid w:val="34C160F7"/>
    <w:rsid w:val="34C53829"/>
    <w:rsid w:val="34C54CF0"/>
    <w:rsid w:val="34C76831"/>
    <w:rsid w:val="34C859EA"/>
    <w:rsid w:val="34C95DA0"/>
    <w:rsid w:val="34CA4D87"/>
    <w:rsid w:val="34CB48BC"/>
    <w:rsid w:val="34CD291C"/>
    <w:rsid w:val="34CE3471"/>
    <w:rsid w:val="34CF1E86"/>
    <w:rsid w:val="34CF528F"/>
    <w:rsid w:val="34CF5690"/>
    <w:rsid w:val="34CF5A87"/>
    <w:rsid w:val="34D151FD"/>
    <w:rsid w:val="34D22E5E"/>
    <w:rsid w:val="34D63DD6"/>
    <w:rsid w:val="34D6785A"/>
    <w:rsid w:val="34D92833"/>
    <w:rsid w:val="34DA7CF1"/>
    <w:rsid w:val="34DB4B30"/>
    <w:rsid w:val="34DC42E1"/>
    <w:rsid w:val="34DC7E03"/>
    <w:rsid w:val="34DD5370"/>
    <w:rsid w:val="34DD7746"/>
    <w:rsid w:val="34E124DC"/>
    <w:rsid w:val="34E60982"/>
    <w:rsid w:val="34EB2D8A"/>
    <w:rsid w:val="34EE06EA"/>
    <w:rsid w:val="34EE24BB"/>
    <w:rsid w:val="34EE3EBC"/>
    <w:rsid w:val="34F01861"/>
    <w:rsid w:val="34F21EBB"/>
    <w:rsid w:val="34F54B69"/>
    <w:rsid w:val="34F611A5"/>
    <w:rsid w:val="34F65EDD"/>
    <w:rsid w:val="34F85EEF"/>
    <w:rsid w:val="34F9712F"/>
    <w:rsid w:val="34FB1935"/>
    <w:rsid w:val="34FC1A46"/>
    <w:rsid w:val="34FC1D5F"/>
    <w:rsid w:val="34FC4DED"/>
    <w:rsid w:val="34FD14AD"/>
    <w:rsid w:val="34FD4253"/>
    <w:rsid w:val="34FE0703"/>
    <w:rsid w:val="34FF387F"/>
    <w:rsid w:val="35016D39"/>
    <w:rsid w:val="350530D2"/>
    <w:rsid w:val="35054833"/>
    <w:rsid w:val="350647F3"/>
    <w:rsid w:val="35083463"/>
    <w:rsid w:val="350A7B87"/>
    <w:rsid w:val="350E2F62"/>
    <w:rsid w:val="35112160"/>
    <w:rsid w:val="35163B0E"/>
    <w:rsid w:val="351642BB"/>
    <w:rsid w:val="35176F53"/>
    <w:rsid w:val="351B3F83"/>
    <w:rsid w:val="351C2517"/>
    <w:rsid w:val="351C65D5"/>
    <w:rsid w:val="351D5F7F"/>
    <w:rsid w:val="351F59D6"/>
    <w:rsid w:val="351F7295"/>
    <w:rsid w:val="35206459"/>
    <w:rsid w:val="35221E86"/>
    <w:rsid w:val="352473A3"/>
    <w:rsid w:val="35255BB9"/>
    <w:rsid w:val="352A6293"/>
    <w:rsid w:val="352F5E9E"/>
    <w:rsid w:val="353415F6"/>
    <w:rsid w:val="353460D2"/>
    <w:rsid w:val="35395925"/>
    <w:rsid w:val="353D3C3F"/>
    <w:rsid w:val="353E35A8"/>
    <w:rsid w:val="35402A14"/>
    <w:rsid w:val="35421398"/>
    <w:rsid w:val="3542537B"/>
    <w:rsid w:val="35441A85"/>
    <w:rsid w:val="35473617"/>
    <w:rsid w:val="354B1B89"/>
    <w:rsid w:val="35531BC6"/>
    <w:rsid w:val="3555447C"/>
    <w:rsid w:val="35562506"/>
    <w:rsid w:val="35574AC7"/>
    <w:rsid w:val="355A20E3"/>
    <w:rsid w:val="355B7E1B"/>
    <w:rsid w:val="355D1840"/>
    <w:rsid w:val="355D3B99"/>
    <w:rsid w:val="355E4A24"/>
    <w:rsid w:val="355F061F"/>
    <w:rsid w:val="356028F0"/>
    <w:rsid w:val="3561268E"/>
    <w:rsid w:val="356477A3"/>
    <w:rsid w:val="35651C36"/>
    <w:rsid w:val="35662146"/>
    <w:rsid w:val="35681CBA"/>
    <w:rsid w:val="35684437"/>
    <w:rsid w:val="356C1BA3"/>
    <w:rsid w:val="356E0266"/>
    <w:rsid w:val="35736544"/>
    <w:rsid w:val="35742CCF"/>
    <w:rsid w:val="3575513F"/>
    <w:rsid w:val="35770BDE"/>
    <w:rsid w:val="35774927"/>
    <w:rsid w:val="35777F6A"/>
    <w:rsid w:val="35795F61"/>
    <w:rsid w:val="357A60BE"/>
    <w:rsid w:val="357E4CCE"/>
    <w:rsid w:val="358132B5"/>
    <w:rsid w:val="35813439"/>
    <w:rsid w:val="358A79EA"/>
    <w:rsid w:val="358D4B9C"/>
    <w:rsid w:val="35900440"/>
    <w:rsid w:val="35916949"/>
    <w:rsid w:val="35925B1F"/>
    <w:rsid w:val="3593636A"/>
    <w:rsid w:val="359C2B30"/>
    <w:rsid w:val="359C68C3"/>
    <w:rsid w:val="359E18C6"/>
    <w:rsid w:val="359F2A79"/>
    <w:rsid w:val="35A50592"/>
    <w:rsid w:val="35A51EBF"/>
    <w:rsid w:val="35A51F22"/>
    <w:rsid w:val="35A57CB6"/>
    <w:rsid w:val="35A91D8D"/>
    <w:rsid w:val="35A952DD"/>
    <w:rsid w:val="35A97A3F"/>
    <w:rsid w:val="35AB72F0"/>
    <w:rsid w:val="35AC3D00"/>
    <w:rsid w:val="35AE58FE"/>
    <w:rsid w:val="35AF315B"/>
    <w:rsid w:val="35AF64A3"/>
    <w:rsid w:val="35B0545B"/>
    <w:rsid w:val="35B274D2"/>
    <w:rsid w:val="35B33ABD"/>
    <w:rsid w:val="35B439CF"/>
    <w:rsid w:val="35B80BA3"/>
    <w:rsid w:val="35BB7797"/>
    <w:rsid w:val="35BC6D1C"/>
    <w:rsid w:val="35BD266B"/>
    <w:rsid w:val="35BD4DD5"/>
    <w:rsid w:val="35BE3411"/>
    <w:rsid w:val="35C067A1"/>
    <w:rsid w:val="35C341F0"/>
    <w:rsid w:val="35C349DA"/>
    <w:rsid w:val="35C603D4"/>
    <w:rsid w:val="35C6434D"/>
    <w:rsid w:val="35C80785"/>
    <w:rsid w:val="35C847B2"/>
    <w:rsid w:val="35C84808"/>
    <w:rsid w:val="35CA2DE8"/>
    <w:rsid w:val="35CA39D4"/>
    <w:rsid w:val="35CD1066"/>
    <w:rsid w:val="35CD6473"/>
    <w:rsid w:val="35D251CD"/>
    <w:rsid w:val="35D267C5"/>
    <w:rsid w:val="35D51269"/>
    <w:rsid w:val="35D95B4E"/>
    <w:rsid w:val="35D9645A"/>
    <w:rsid w:val="35DB443C"/>
    <w:rsid w:val="35DC1EDA"/>
    <w:rsid w:val="35DD10C9"/>
    <w:rsid w:val="35DF17FC"/>
    <w:rsid w:val="35DF4680"/>
    <w:rsid w:val="35E06641"/>
    <w:rsid w:val="35E5770A"/>
    <w:rsid w:val="35E70A26"/>
    <w:rsid w:val="35E779E4"/>
    <w:rsid w:val="35E87063"/>
    <w:rsid w:val="35ED6328"/>
    <w:rsid w:val="35F21981"/>
    <w:rsid w:val="35F22C86"/>
    <w:rsid w:val="35F75208"/>
    <w:rsid w:val="35F82FC1"/>
    <w:rsid w:val="35FA5B74"/>
    <w:rsid w:val="35FD066F"/>
    <w:rsid w:val="360023CE"/>
    <w:rsid w:val="360216C5"/>
    <w:rsid w:val="36021D1C"/>
    <w:rsid w:val="3603151E"/>
    <w:rsid w:val="36032288"/>
    <w:rsid w:val="36053ABF"/>
    <w:rsid w:val="36063708"/>
    <w:rsid w:val="360854DF"/>
    <w:rsid w:val="360927C2"/>
    <w:rsid w:val="360B40C0"/>
    <w:rsid w:val="36113628"/>
    <w:rsid w:val="361154EA"/>
    <w:rsid w:val="361230EE"/>
    <w:rsid w:val="36131E02"/>
    <w:rsid w:val="36136438"/>
    <w:rsid w:val="36144FEB"/>
    <w:rsid w:val="36150474"/>
    <w:rsid w:val="361540D3"/>
    <w:rsid w:val="361551A6"/>
    <w:rsid w:val="36192A13"/>
    <w:rsid w:val="36194067"/>
    <w:rsid w:val="361D1BD5"/>
    <w:rsid w:val="361D3B23"/>
    <w:rsid w:val="361E572D"/>
    <w:rsid w:val="361E6952"/>
    <w:rsid w:val="361F63D8"/>
    <w:rsid w:val="36230F75"/>
    <w:rsid w:val="3625296D"/>
    <w:rsid w:val="36270CAE"/>
    <w:rsid w:val="362B7235"/>
    <w:rsid w:val="362D29E5"/>
    <w:rsid w:val="362F16A0"/>
    <w:rsid w:val="362F69AB"/>
    <w:rsid w:val="36330D7F"/>
    <w:rsid w:val="36371E25"/>
    <w:rsid w:val="363D25AD"/>
    <w:rsid w:val="363D552D"/>
    <w:rsid w:val="364006CC"/>
    <w:rsid w:val="364025C5"/>
    <w:rsid w:val="36403ECA"/>
    <w:rsid w:val="36421672"/>
    <w:rsid w:val="364528B5"/>
    <w:rsid w:val="364535F0"/>
    <w:rsid w:val="364563C7"/>
    <w:rsid w:val="36456EC5"/>
    <w:rsid w:val="36495FE5"/>
    <w:rsid w:val="364A5144"/>
    <w:rsid w:val="364C7204"/>
    <w:rsid w:val="364E1B6A"/>
    <w:rsid w:val="36516BBE"/>
    <w:rsid w:val="36521F20"/>
    <w:rsid w:val="365304E6"/>
    <w:rsid w:val="36546152"/>
    <w:rsid w:val="365461C8"/>
    <w:rsid w:val="36571591"/>
    <w:rsid w:val="36576E0D"/>
    <w:rsid w:val="365B31B3"/>
    <w:rsid w:val="365B6138"/>
    <w:rsid w:val="365D4B60"/>
    <w:rsid w:val="365D5FF4"/>
    <w:rsid w:val="36617F08"/>
    <w:rsid w:val="3662325B"/>
    <w:rsid w:val="366945E0"/>
    <w:rsid w:val="366A5C6C"/>
    <w:rsid w:val="366C5E44"/>
    <w:rsid w:val="366C6310"/>
    <w:rsid w:val="366E2BD3"/>
    <w:rsid w:val="366F0165"/>
    <w:rsid w:val="36757A4D"/>
    <w:rsid w:val="367857DD"/>
    <w:rsid w:val="367B0CF0"/>
    <w:rsid w:val="367F3CF1"/>
    <w:rsid w:val="36810601"/>
    <w:rsid w:val="36825F7B"/>
    <w:rsid w:val="36830C58"/>
    <w:rsid w:val="36836D54"/>
    <w:rsid w:val="36852596"/>
    <w:rsid w:val="36870915"/>
    <w:rsid w:val="36890609"/>
    <w:rsid w:val="368B7B36"/>
    <w:rsid w:val="368E3D5D"/>
    <w:rsid w:val="368F151A"/>
    <w:rsid w:val="368F1A6A"/>
    <w:rsid w:val="36901A1A"/>
    <w:rsid w:val="369165BA"/>
    <w:rsid w:val="36940D54"/>
    <w:rsid w:val="36946E1D"/>
    <w:rsid w:val="369564CE"/>
    <w:rsid w:val="3698098C"/>
    <w:rsid w:val="36981DA5"/>
    <w:rsid w:val="36995373"/>
    <w:rsid w:val="369C0B76"/>
    <w:rsid w:val="369D2BDB"/>
    <w:rsid w:val="369D3949"/>
    <w:rsid w:val="36A051A6"/>
    <w:rsid w:val="36A36081"/>
    <w:rsid w:val="36A836FE"/>
    <w:rsid w:val="36AC3A1B"/>
    <w:rsid w:val="36AE26D4"/>
    <w:rsid w:val="36B260BD"/>
    <w:rsid w:val="36B2787F"/>
    <w:rsid w:val="36B35D0B"/>
    <w:rsid w:val="36B4366B"/>
    <w:rsid w:val="36B94E3E"/>
    <w:rsid w:val="36BA4725"/>
    <w:rsid w:val="36BC4DD4"/>
    <w:rsid w:val="36BD339A"/>
    <w:rsid w:val="36BD4229"/>
    <w:rsid w:val="36C17A5B"/>
    <w:rsid w:val="36C22563"/>
    <w:rsid w:val="36C42F18"/>
    <w:rsid w:val="36C43B4E"/>
    <w:rsid w:val="36C43E04"/>
    <w:rsid w:val="36C4464F"/>
    <w:rsid w:val="36C5207C"/>
    <w:rsid w:val="36C61B89"/>
    <w:rsid w:val="36C63335"/>
    <w:rsid w:val="36CC526D"/>
    <w:rsid w:val="36CD3A47"/>
    <w:rsid w:val="36CE4764"/>
    <w:rsid w:val="36D42106"/>
    <w:rsid w:val="36D553F5"/>
    <w:rsid w:val="36D6111F"/>
    <w:rsid w:val="36D67CEA"/>
    <w:rsid w:val="36D73EA0"/>
    <w:rsid w:val="36DB2305"/>
    <w:rsid w:val="36DD316E"/>
    <w:rsid w:val="36DD4403"/>
    <w:rsid w:val="36DE4FDD"/>
    <w:rsid w:val="36E145B1"/>
    <w:rsid w:val="36E15DB8"/>
    <w:rsid w:val="36E23FD3"/>
    <w:rsid w:val="36E24EFF"/>
    <w:rsid w:val="36E30A67"/>
    <w:rsid w:val="36E43CF8"/>
    <w:rsid w:val="36E5390B"/>
    <w:rsid w:val="36E84223"/>
    <w:rsid w:val="36E9047D"/>
    <w:rsid w:val="36E973BE"/>
    <w:rsid w:val="36EB273E"/>
    <w:rsid w:val="36EB36DB"/>
    <w:rsid w:val="36EC39FA"/>
    <w:rsid w:val="36EC6225"/>
    <w:rsid w:val="36EF0551"/>
    <w:rsid w:val="36EF2ECE"/>
    <w:rsid w:val="36F373DD"/>
    <w:rsid w:val="36F74C68"/>
    <w:rsid w:val="36FB3BC2"/>
    <w:rsid w:val="36FC0A63"/>
    <w:rsid w:val="36FD67E4"/>
    <w:rsid w:val="36FE55EB"/>
    <w:rsid w:val="36FF1AC4"/>
    <w:rsid w:val="36FF3453"/>
    <w:rsid w:val="37010077"/>
    <w:rsid w:val="37013097"/>
    <w:rsid w:val="37034000"/>
    <w:rsid w:val="370540AA"/>
    <w:rsid w:val="37066D40"/>
    <w:rsid w:val="370702B7"/>
    <w:rsid w:val="370731FF"/>
    <w:rsid w:val="37081E3E"/>
    <w:rsid w:val="370E2B04"/>
    <w:rsid w:val="370F76B8"/>
    <w:rsid w:val="37110BD8"/>
    <w:rsid w:val="37124A21"/>
    <w:rsid w:val="3718103D"/>
    <w:rsid w:val="371E24B6"/>
    <w:rsid w:val="371E3675"/>
    <w:rsid w:val="371E649C"/>
    <w:rsid w:val="371F0160"/>
    <w:rsid w:val="371F0A91"/>
    <w:rsid w:val="371F1DFF"/>
    <w:rsid w:val="37202200"/>
    <w:rsid w:val="372102E2"/>
    <w:rsid w:val="3722202B"/>
    <w:rsid w:val="372236FF"/>
    <w:rsid w:val="37231669"/>
    <w:rsid w:val="37256408"/>
    <w:rsid w:val="37262D99"/>
    <w:rsid w:val="372A1A65"/>
    <w:rsid w:val="372C12A7"/>
    <w:rsid w:val="372C57D6"/>
    <w:rsid w:val="372D06E8"/>
    <w:rsid w:val="372D404E"/>
    <w:rsid w:val="372E132C"/>
    <w:rsid w:val="372E19F6"/>
    <w:rsid w:val="37303179"/>
    <w:rsid w:val="37303CB7"/>
    <w:rsid w:val="37313A5C"/>
    <w:rsid w:val="37316E1D"/>
    <w:rsid w:val="37320D9F"/>
    <w:rsid w:val="37383EC7"/>
    <w:rsid w:val="37394930"/>
    <w:rsid w:val="373A521F"/>
    <w:rsid w:val="373A6750"/>
    <w:rsid w:val="373A6E02"/>
    <w:rsid w:val="373F1C9A"/>
    <w:rsid w:val="37431901"/>
    <w:rsid w:val="374361C7"/>
    <w:rsid w:val="37451331"/>
    <w:rsid w:val="37467A65"/>
    <w:rsid w:val="374864CF"/>
    <w:rsid w:val="37494C09"/>
    <w:rsid w:val="374A158B"/>
    <w:rsid w:val="374C56CA"/>
    <w:rsid w:val="374D0643"/>
    <w:rsid w:val="374D3111"/>
    <w:rsid w:val="374F26E9"/>
    <w:rsid w:val="374F77DC"/>
    <w:rsid w:val="3750016D"/>
    <w:rsid w:val="37520CB3"/>
    <w:rsid w:val="375362FF"/>
    <w:rsid w:val="3753639C"/>
    <w:rsid w:val="37551B5C"/>
    <w:rsid w:val="375B2675"/>
    <w:rsid w:val="375D644C"/>
    <w:rsid w:val="37600383"/>
    <w:rsid w:val="376124E0"/>
    <w:rsid w:val="37621CC5"/>
    <w:rsid w:val="3766042E"/>
    <w:rsid w:val="37675BE6"/>
    <w:rsid w:val="376B7E6F"/>
    <w:rsid w:val="376E26A7"/>
    <w:rsid w:val="377427B3"/>
    <w:rsid w:val="37762AD7"/>
    <w:rsid w:val="37784DDB"/>
    <w:rsid w:val="37786470"/>
    <w:rsid w:val="377F56F7"/>
    <w:rsid w:val="37805F5E"/>
    <w:rsid w:val="378178C6"/>
    <w:rsid w:val="37855228"/>
    <w:rsid w:val="378552EB"/>
    <w:rsid w:val="37861954"/>
    <w:rsid w:val="37876ED3"/>
    <w:rsid w:val="37896794"/>
    <w:rsid w:val="378B08A0"/>
    <w:rsid w:val="378B4B0D"/>
    <w:rsid w:val="378C68A4"/>
    <w:rsid w:val="378C6F08"/>
    <w:rsid w:val="378D5FD4"/>
    <w:rsid w:val="378E519A"/>
    <w:rsid w:val="378F20CC"/>
    <w:rsid w:val="378F6366"/>
    <w:rsid w:val="37914BF1"/>
    <w:rsid w:val="37916106"/>
    <w:rsid w:val="379349FB"/>
    <w:rsid w:val="37945963"/>
    <w:rsid w:val="37952F6C"/>
    <w:rsid w:val="37953948"/>
    <w:rsid w:val="379930D7"/>
    <w:rsid w:val="379A5B2D"/>
    <w:rsid w:val="379B048A"/>
    <w:rsid w:val="379B4DC8"/>
    <w:rsid w:val="379E7B87"/>
    <w:rsid w:val="37A33D0F"/>
    <w:rsid w:val="37A510EF"/>
    <w:rsid w:val="37A56CE0"/>
    <w:rsid w:val="37A62E89"/>
    <w:rsid w:val="37AA5AE9"/>
    <w:rsid w:val="37AA7C81"/>
    <w:rsid w:val="37AC220A"/>
    <w:rsid w:val="37B257C3"/>
    <w:rsid w:val="37B62497"/>
    <w:rsid w:val="37B70EA6"/>
    <w:rsid w:val="37BA0A28"/>
    <w:rsid w:val="37BA4EC2"/>
    <w:rsid w:val="37BA7EFF"/>
    <w:rsid w:val="37BC70E2"/>
    <w:rsid w:val="37BE1B9D"/>
    <w:rsid w:val="37BE5E07"/>
    <w:rsid w:val="37BF6E9A"/>
    <w:rsid w:val="37BF6EE5"/>
    <w:rsid w:val="37C0167B"/>
    <w:rsid w:val="37C2246D"/>
    <w:rsid w:val="37C2405C"/>
    <w:rsid w:val="37C27D90"/>
    <w:rsid w:val="37C403E2"/>
    <w:rsid w:val="37C72482"/>
    <w:rsid w:val="37C74B96"/>
    <w:rsid w:val="37C8015A"/>
    <w:rsid w:val="37C806EE"/>
    <w:rsid w:val="37CA40A6"/>
    <w:rsid w:val="37CB70B0"/>
    <w:rsid w:val="37CC3BA8"/>
    <w:rsid w:val="37CE54B5"/>
    <w:rsid w:val="37CF7AF3"/>
    <w:rsid w:val="37D261BA"/>
    <w:rsid w:val="37D27425"/>
    <w:rsid w:val="37D400FD"/>
    <w:rsid w:val="37D55617"/>
    <w:rsid w:val="37D57B10"/>
    <w:rsid w:val="37D96B06"/>
    <w:rsid w:val="37DC1E2F"/>
    <w:rsid w:val="37DC7A21"/>
    <w:rsid w:val="37DE3F82"/>
    <w:rsid w:val="37E037BD"/>
    <w:rsid w:val="37E1203F"/>
    <w:rsid w:val="37E21A5E"/>
    <w:rsid w:val="37E24605"/>
    <w:rsid w:val="37E46ED6"/>
    <w:rsid w:val="37E719A3"/>
    <w:rsid w:val="37E7350F"/>
    <w:rsid w:val="37E86E53"/>
    <w:rsid w:val="37EA562C"/>
    <w:rsid w:val="37EC4B21"/>
    <w:rsid w:val="37EE2BA0"/>
    <w:rsid w:val="37F02A0F"/>
    <w:rsid w:val="37F25E48"/>
    <w:rsid w:val="37F30E98"/>
    <w:rsid w:val="37F52CDF"/>
    <w:rsid w:val="37F718FA"/>
    <w:rsid w:val="37F75C8E"/>
    <w:rsid w:val="37FA31B4"/>
    <w:rsid w:val="37FB7949"/>
    <w:rsid w:val="37FD005E"/>
    <w:rsid w:val="37FE4DEC"/>
    <w:rsid w:val="37FF3E90"/>
    <w:rsid w:val="3800552D"/>
    <w:rsid w:val="380928C2"/>
    <w:rsid w:val="38093DED"/>
    <w:rsid w:val="380A43D8"/>
    <w:rsid w:val="380E6E34"/>
    <w:rsid w:val="381155DB"/>
    <w:rsid w:val="38115A2C"/>
    <w:rsid w:val="38133062"/>
    <w:rsid w:val="381353F5"/>
    <w:rsid w:val="3816019E"/>
    <w:rsid w:val="38167ACF"/>
    <w:rsid w:val="3817073A"/>
    <w:rsid w:val="38176384"/>
    <w:rsid w:val="381846B7"/>
    <w:rsid w:val="38190205"/>
    <w:rsid w:val="381F396B"/>
    <w:rsid w:val="381F49B5"/>
    <w:rsid w:val="3821799F"/>
    <w:rsid w:val="3823726C"/>
    <w:rsid w:val="38242580"/>
    <w:rsid w:val="3829263A"/>
    <w:rsid w:val="382967C5"/>
    <w:rsid w:val="382B380F"/>
    <w:rsid w:val="382C5389"/>
    <w:rsid w:val="3830246D"/>
    <w:rsid w:val="38307C90"/>
    <w:rsid w:val="38312155"/>
    <w:rsid w:val="38333FF6"/>
    <w:rsid w:val="38381E28"/>
    <w:rsid w:val="3838283B"/>
    <w:rsid w:val="38384D24"/>
    <w:rsid w:val="383866C4"/>
    <w:rsid w:val="38386CAF"/>
    <w:rsid w:val="38387E1C"/>
    <w:rsid w:val="383B77A4"/>
    <w:rsid w:val="383B7A8B"/>
    <w:rsid w:val="383D7DF1"/>
    <w:rsid w:val="38407789"/>
    <w:rsid w:val="38421672"/>
    <w:rsid w:val="38484669"/>
    <w:rsid w:val="384A65C7"/>
    <w:rsid w:val="384C77BA"/>
    <w:rsid w:val="384D54B2"/>
    <w:rsid w:val="384E15CD"/>
    <w:rsid w:val="384F2A8B"/>
    <w:rsid w:val="384F651B"/>
    <w:rsid w:val="385013C3"/>
    <w:rsid w:val="38527FF9"/>
    <w:rsid w:val="385469EB"/>
    <w:rsid w:val="38550882"/>
    <w:rsid w:val="3857628B"/>
    <w:rsid w:val="385770F1"/>
    <w:rsid w:val="38587AB7"/>
    <w:rsid w:val="385B1537"/>
    <w:rsid w:val="385C4204"/>
    <w:rsid w:val="385C7EDC"/>
    <w:rsid w:val="38683677"/>
    <w:rsid w:val="386B6093"/>
    <w:rsid w:val="38774948"/>
    <w:rsid w:val="3877637B"/>
    <w:rsid w:val="387938EE"/>
    <w:rsid w:val="38797A09"/>
    <w:rsid w:val="387E2087"/>
    <w:rsid w:val="387E33CA"/>
    <w:rsid w:val="387F3B3F"/>
    <w:rsid w:val="38823AD1"/>
    <w:rsid w:val="38844F90"/>
    <w:rsid w:val="38856F35"/>
    <w:rsid w:val="38886804"/>
    <w:rsid w:val="388A0FCB"/>
    <w:rsid w:val="388B57AE"/>
    <w:rsid w:val="388B5BCB"/>
    <w:rsid w:val="388C1CB9"/>
    <w:rsid w:val="388C6B34"/>
    <w:rsid w:val="388D67D0"/>
    <w:rsid w:val="388E0783"/>
    <w:rsid w:val="388E70EA"/>
    <w:rsid w:val="38913D0F"/>
    <w:rsid w:val="38915C53"/>
    <w:rsid w:val="38921994"/>
    <w:rsid w:val="38923607"/>
    <w:rsid w:val="3894316B"/>
    <w:rsid w:val="38967542"/>
    <w:rsid w:val="38971A61"/>
    <w:rsid w:val="38977C75"/>
    <w:rsid w:val="389834F7"/>
    <w:rsid w:val="38997383"/>
    <w:rsid w:val="389D64B5"/>
    <w:rsid w:val="389E5581"/>
    <w:rsid w:val="38A15BC3"/>
    <w:rsid w:val="38A52361"/>
    <w:rsid w:val="38A9378B"/>
    <w:rsid w:val="38AB0768"/>
    <w:rsid w:val="38AB50D7"/>
    <w:rsid w:val="38B04FE1"/>
    <w:rsid w:val="38B072E5"/>
    <w:rsid w:val="38B40ABB"/>
    <w:rsid w:val="38B86576"/>
    <w:rsid w:val="38B92F9E"/>
    <w:rsid w:val="38B969DC"/>
    <w:rsid w:val="38C13AB6"/>
    <w:rsid w:val="38C2735E"/>
    <w:rsid w:val="38C37304"/>
    <w:rsid w:val="38C5606C"/>
    <w:rsid w:val="38C65368"/>
    <w:rsid w:val="38C7462C"/>
    <w:rsid w:val="38C769E2"/>
    <w:rsid w:val="38C96D58"/>
    <w:rsid w:val="38C97847"/>
    <w:rsid w:val="38CA0773"/>
    <w:rsid w:val="38CE1B9E"/>
    <w:rsid w:val="38D632BA"/>
    <w:rsid w:val="38D67DA2"/>
    <w:rsid w:val="38D76039"/>
    <w:rsid w:val="38DA25B0"/>
    <w:rsid w:val="38DB45FA"/>
    <w:rsid w:val="38DC2C6C"/>
    <w:rsid w:val="38DE4E6A"/>
    <w:rsid w:val="38DF4058"/>
    <w:rsid w:val="38E17168"/>
    <w:rsid w:val="38E27E3F"/>
    <w:rsid w:val="38E90790"/>
    <w:rsid w:val="38E92596"/>
    <w:rsid w:val="38ED572B"/>
    <w:rsid w:val="38F1599C"/>
    <w:rsid w:val="38F27220"/>
    <w:rsid w:val="38F36C33"/>
    <w:rsid w:val="38F42073"/>
    <w:rsid w:val="38F5518B"/>
    <w:rsid w:val="38F6235A"/>
    <w:rsid w:val="38F76F64"/>
    <w:rsid w:val="38FA5419"/>
    <w:rsid w:val="38FC1F8F"/>
    <w:rsid w:val="38FC3C2B"/>
    <w:rsid w:val="38FD7F4E"/>
    <w:rsid w:val="38FF5C5F"/>
    <w:rsid w:val="39024A5C"/>
    <w:rsid w:val="390466AF"/>
    <w:rsid w:val="39057D6B"/>
    <w:rsid w:val="390608E6"/>
    <w:rsid w:val="39060B08"/>
    <w:rsid w:val="390726EC"/>
    <w:rsid w:val="3908140B"/>
    <w:rsid w:val="3908397D"/>
    <w:rsid w:val="39087737"/>
    <w:rsid w:val="390A11B4"/>
    <w:rsid w:val="390A6312"/>
    <w:rsid w:val="390D1940"/>
    <w:rsid w:val="390F197F"/>
    <w:rsid w:val="391041A8"/>
    <w:rsid w:val="39115A74"/>
    <w:rsid w:val="3914043F"/>
    <w:rsid w:val="391445C3"/>
    <w:rsid w:val="3916599F"/>
    <w:rsid w:val="39190EC8"/>
    <w:rsid w:val="39191399"/>
    <w:rsid w:val="39195A8F"/>
    <w:rsid w:val="391C7A77"/>
    <w:rsid w:val="391D1E82"/>
    <w:rsid w:val="39223EB4"/>
    <w:rsid w:val="39230DDE"/>
    <w:rsid w:val="39246949"/>
    <w:rsid w:val="39276C9A"/>
    <w:rsid w:val="39282C9F"/>
    <w:rsid w:val="392B5C78"/>
    <w:rsid w:val="3931427D"/>
    <w:rsid w:val="39320900"/>
    <w:rsid w:val="39325ECD"/>
    <w:rsid w:val="39340FC3"/>
    <w:rsid w:val="39364E1F"/>
    <w:rsid w:val="39380B6C"/>
    <w:rsid w:val="39393DFD"/>
    <w:rsid w:val="393B20FD"/>
    <w:rsid w:val="393E0F8B"/>
    <w:rsid w:val="393E58B8"/>
    <w:rsid w:val="393E63D9"/>
    <w:rsid w:val="393F0C95"/>
    <w:rsid w:val="39407C8F"/>
    <w:rsid w:val="39436849"/>
    <w:rsid w:val="39437A80"/>
    <w:rsid w:val="3946777C"/>
    <w:rsid w:val="394726D3"/>
    <w:rsid w:val="394C7F80"/>
    <w:rsid w:val="39523D8B"/>
    <w:rsid w:val="39567889"/>
    <w:rsid w:val="395704CE"/>
    <w:rsid w:val="39575989"/>
    <w:rsid w:val="39593CBE"/>
    <w:rsid w:val="39594818"/>
    <w:rsid w:val="39597878"/>
    <w:rsid w:val="395A626B"/>
    <w:rsid w:val="395D69C4"/>
    <w:rsid w:val="395D6D7A"/>
    <w:rsid w:val="395D7FF9"/>
    <w:rsid w:val="395F09C9"/>
    <w:rsid w:val="395F6ACA"/>
    <w:rsid w:val="3960671B"/>
    <w:rsid w:val="39610693"/>
    <w:rsid w:val="3963311C"/>
    <w:rsid w:val="396563DD"/>
    <w:rsid w:val="39677FDF"/>
    <w:rsid w:val="396A49B4"/>
    <w:rsid w:val="396C06AD"/>
    <w:rsid w:val="396D1648"/>
    <w:rsid w:val="396D5407"/>
    <w:rsid w:val="39707B14"/>
    <w:rsid w:val="3972037F"/>
    <w:rsid w:val="39744CF3"/>
    <w:rsid w:val="39753FCC"/>
    <w:rsid w:val="39781524"/>
    <w:rsid w:val="39782E8B"/>
    <w:rsid w:val="397858F7"/>
    <w:rsid w:val="397A3A74"/>
    <w:rsid w:val="397B35A4"/>
    <w:rsid w:val="397C4186"/>
    <w:rsid w:val="397D4242"/>
    <w:rsid w:val="397E3594"/>
    <w:rsid w:val="39827BE9"/>
    <w:rsid w:val="39837C43"/>
    <w:rsid w:val="398626B6"/>
    <w:rsid w:val="3987667E"/>
    <w:rsid w:val="398A6574"/>
    <w:rsid w:val="398B3E1A"/>
    <w:rsid w:val="398E66CD"/>
    <w:rsid w:val="39902C4E"/>
    <w:rsid w:val="39904F5B"/>
    <w:rsid w:val="39926336"/>
    <w:rsid w:val="39934627"/>
    <w:rsid w:val="39944689"/>
    <w:rsid w:val="39952791"/>
    <w:rsid w:val="39957D5A"/>
    <w:rsid w:val="399678B7"/>
    <w:rsid w:val="39967CA2"/>
    <w:rsid w:val="39973ED6"/>
    <w:rsid w:val="39992302"/>
    <w:rsid w:val="399D36DB"/>
    <w:rsid w:val="399D5A4F"/>
    <w:rsid w:val="399E1929"/>
    <w:rsid w:val="399E371D"/>
    <w:rsid w:val="399E6CDB"/>
    <w:rsid w:val="39A165E1"/>
    <w:rsid w:val="39A40941"/>
    <w:rsid w:val="39A574D4"/>
    <w:rsid w:val="39A63F7E"/>
    <w:rsid w:val="39A83BAC"/>
    <w:rsid w:val="39A87985"/>
    <w:rsid w:val="39AA1E92"/>
    <w:rsid w:val="39B07C34"/>
    <w:rsid w:val="39B11672"/>
    <w:rsid w:val="39B15165"/>
    <w:rsid w:val="39B5205D"/>
    <w:rsid w:val="39B57C67"/>
    <w:rsid w:val="39B925A0"/>
    <w:rsid w:val="39BB7F7D"/>
    <w:rsid w:val="39BC531C"/>
    <w:rsid w:val="39BE048E"/>
    <w:rsid w:val="39BE26BF"/>
    <w:rsid w:val="39BE7DBC"/>
    <w:rsid w:val="39C14393"/>
    <w:rsid w:val="39C729F2"/>
    <w:rsid w:val="39C97D3B"/>
    <w:rsid w:val="39CC7A59"/>
    <w:rsid w:val="39CD0F5B"/>
    <w:rsid w:val="39CD72AB"/>
    <w:rsid w:val="39CE3DDC"/>
    <w:rsid w:val="39CE67DA"/>
    <w:rsid w:val="39D13508"/>
    <w:rsid w:val="39D25217"/>
    <w:rsid w:val="39D52937"/>
    <w:rsid w:val="39D70AB6"/>
    <w:rsid w:val="39D85BA7"/>
    <w:rsid w:val="39DE5E6E"/>
    <w:rsid w:val="39DF3C17"/>
    <w:rsid w:val="39E7168A"/>
    <w:rsid w:val="39E92B89"/>
    <w:rsid w:val="39E94679"/>
    <w:rsid w:val="39EC6948"/>
    <w:rsid w:val="39EF75C4"/>
    <w:rsid w:val="39F33CB8"/>
    <w:rsid w:val="39F35843"/>
    <w:rsid w:val="39F5254E"/>
    <w:rsid w:val="39F761A2"/>
    <w:rsid w:val="39F9732F"/>
    <w:rsid w:val="39FA3BC0"/>
    <w:rsid w:val="39FE575F"/>
    <w:rsid w:val="3A012AB5"/>
    <w:rsid w:val="3A033B0A"/>
    <w:rsid w:val="3A042F6B"/>
    <w:rsid w:val="3A04420D"/>
    <w:rsid w:val="3A052AD8"/>
    <w:rsid w:val="3A085CBB"/>
    <w:rsid w:val="3A090C4C"/>
    <w:rsid w:val="3A0B161E"/>
    <w:rsid w:val="3A0B32FD"/>
    <w:rsid w:val="3A0C1CCD"/>
    <w:rsid w:val="3A0F792B"/>
    <w:rsid w:val="3A140C90"/>
    <w:rsid w:val="3A145CBC"/>
    <w:rsid w:val="3A1912BB"/>
    <w:rsid w:val="3A196EA3"/>
    <w:rsid w:val="3A1C13E8"/>
    <w:rsid w:val="3A1D723F"/>
    <w:rsid w:val="3A2017C8"/>
    <w:rsid w:val="3A202D55"/>
    <w:rsid w:val="3A2546AE"/>
    <w:rsid w:val="3A264F3C"/>
    <w:rsid w:val="3A2825EE"/>
    <w:rsid w:val="3A282FAF"/>
    <w:rsid w:val="3A2843FE"/>
    <w:rsid w:val="3A290161"/>
    <w:rsid w:val="3A294EAF"/>
    <w:rsid w:val="3A2F3771"/>
    <w:rsid w:val="3A2F3A17"/>
    <w:rsid w:val="3A30435F"/>
    <w:rsid w:val="3A30708B"/>
    <w:rsid w:val="3A310778"/>
    <w:rsid w:val="3A3156CD"/>
    <w:rsid w:val="3A31650A"/>
    <w:rsid w:val="3A32340D"/>
    <w:rsid w:val="3A323781"/>
    <w:rsid w:val="3A337AEF"/>
    <w:rsid w:val="3A337B31"/>
    <w:rsid w:val="3A3428D5"/>
    <w:rsid w:val="3A37576F"/>
    <w:rsid w:val="3A380CA3"/>
    <w:rsid w:val="3A394074"/>
    <w:rsid w:val="3A3A09CC"/>
    <w:rsid w:val="3A3A229A"/>
    <w:rsid w:val="3A3A428A"/>
    <w:rsid w:val="3A3B5D2F"/>
    <w:rsid w:val="3A3C5EB7"/>
    <w:rsid w:val="3A4245EE"/>
    <w:rsid w:val="3A453949"/>
    <w:rsid w:val="3A453AF0"/>
    <w:rsid w:val="3A4A20D4"/>
    <w:rsid w:val="3A4B1E97"/>
    <w:rsid w:val="3A4B2752"/>
    <w:rsid w:val="3A4C6C5D"/>
    <w:rsid w:val="3A4F3A1A"/>
    <w:rsid w:val="3A514D78"/>
    <w:rsid w:val="3A53670F"/>
    <w:rsid w:val="3A5661F5"/>
    <w:rsid w:val="3A580B6E"/>
    <w:rsid w:val="3A5A2675"/>
    <w:rsid w:val="3A5A6D4F"/>
    <w:rsid w:val="3A5B45C2"/>
    <w:rsid w:val="3A5C1757"/>
    <w:rsid w:val="3A601159"/>
    <w:rsid w:val="3A601B89"/>
    <w:rsid w:val="3A607FDA"/>
    <w:rsid w:val="3A616A32"/>
    <w:rsid w:val="3A641B25"/>
    <w:rsid w:val="3A6666FB"/>
    <w:rsid w:val="3A674718"/>
    <w:rsid w:val="3A69019E"/>
    <w:rsid w:val="3A6A71B9"/>
    <w:rsid w:val="3A6C3BDF"/>
    <w:rsid w:val="3A6C7800"/>
    <w:rsid w:val="3A6F14C3"/>
    <w:rsid w:val="3A6F6E84"/>
    <w:rsid w:val="3A7134F5"/>
    <w:rsid w:val="3A714A61"/>
    <w:rsid w:val="3A726042"/>
    <w:rsid w:val="3A73493A"/>
    <w:rsid w:val="3A74336C"/>
    <w:rsid w:val="3A747657"/>
    <w:rsid w:val="3A757A71"/>
    <w:rsid w:val="3A7A0A55"/>
    <w:rsid w:val="3A7E2939"/>
    <w:rsid w:val="3A7E4E3F"/>
    <w:rsid w:val="3A816A81"/>
    <w:rsid w:val="3A832B3B"/>
    <w:rsid w:val="3A8578D9"/>
    <w:rsid w:val="3A8666EB"/>
    <w:rsid w:val="3A8953DE"/>
    <w:rsid w:val="3A930084"/>
    <w:rsid w:val="3A951F6E"/>
    <w:rsid w:val="3A960C65"/>
    <w:rsid w:val="3A9648ED"/>
    <w:rsid w:val="3A970140"/>
    <w:rsid w:val="3A99099F"/>
    <w:rsid w:val="3A9964EB"/>
    <w:rsid w:val="3A9C42AC"/>
    <w:rsid w:val="3A9D3C20"/>
    <w:rsid w:val="3A9E1FA3"/>
    <w:rsid w:val="3AA345C5"/>
    <w:rsid w:val="3AA80993"/>
    <w:rsid w:val="3AA919C4"/>
    <w:rsid w:val="3AAA2AB0"/>
    <w:rsid w:val="3AB02148"/>
    <w:rsid w:val="3AB179F9"/>
    <w:rsid w:val="3AB20441"/>
    <w:rsid w:val="3AB41DE7"/>
    <w:rsid w:val="3AB42F03"/>
    <w:rsid w:val="3AB52910"/>
    <w:rsid w:val="3AB62F0B"/>
    <w:rsid w:val="3AB833B3"/>
    <w:rsid w:val="3ABA6C30"/>
    <w:rsid w:val="3ABB36CB"/>
    <w:rsid w:val="3ABB61FF"/>
    <w:rsid w:val="3ABC47D8"/>
    <w:rsid w:val="3ABD4F99"/>
    <w:rsid w:val="3AC1554C"/>
    <w:rsid w:val="3AC778D9"/>
    <w:rsid w:val="3AC80E8A"/>
    <w:rsid w:val="3ACD1703"/>
    <w:rsid w:val="3AD0475B"/>
    <w:rsid w:val="3AD60230"/>
    <w:rsid w:val="3AD710DE"/>
    <w:rsid w:val="3AD809DE"/>
    <w:rsid w:val="3ADA306D"/>
    <w:rsid w:val="3ADB48FF"/>
    <w:rsid w:val="3ADB4E45"/>
    <w:rsid w:val="3AE24F22"/>
    <w:rsid w:val="3AE25F33"/>
    <w:rsid w:val="3AE26CDF"/>
    <w:rsid w:val="3AE26E0A"/>
    <w:rsid w:val="3AE4739A"/>
    <w:rsid w:val="3AE6206B"/>
    <w:rsid w:val="3AE96A5B"/>
    <w:rsid w:val="3AEB6497"/>
    <w:rsid w:val="3AEC195F"/>
    <w:rsid w:val="3AEC7C5B"/>
    <w:rsid w:val="3AF2120C"/>
    <w:rsid w:val="3AF217F1"/>
    <w:rsid w:val="3AF23123"/>
    <w:rsid w:val="3AF27883"/>
    <w:rsid w:val="3AF54906"/>
    <w:rsid w:val="3AFA3BAE"/>
    <w:rsid w:val="3AFD0C34"/>
    <w:rsid w:val="3AFE21A1"/>
    <w:rsid w:val="3B02134D"/>
    <w:rsid w:val="3B02540B"/>
    <w:rsid w:val="3B052082"/>
    <w:rsid w:val="3B057A4E"/>
    <w:rsid w:val="3B075607"/>
    <w:rsid w:val="3B082591"/>
    <w:rsid w:val="3B08719C"/>
    <w:rsid w:val="3B0B1C61"/>
    <w:rsid w:val="3B0B4398"/>
    <w:rsid w:val="3B105C78"/>
    <w:rsid w:val="3B107B9C"/>
    <w:rsid w:val="3B110530"/>
    <w:rsid w:val="3B156451"/>
    <w:rsid w:val="3B197E54"/>
    <w:rsid w:val="3B1A2F80"/>
    <w:rsid w:val="3B1D24FA"/>
    <w:rsid w:val="3B1D5D1C"/>
    <w:rsid w:val="3B1D7A8E"/>
    <w:rsid w:val="3B211B89"/>
    <w:rsid w:val="3B2204F5"/>
    <w:rsid w:val="3B2460A1"/>
    <w:rsid w:val="3B267AC3"/>
    <w:rsid w:val="3B276AC4"/>
    <w:rsid w:val="3B33528C"/>
    <w:rsid w:val="3B3569CB"/>
    <w:rsid w:val="3B3618EA"/>
    <w:rsid w:val="3B387CFE"/>
    <w:rsid w:val="3B3E1224"/>
    <w:rsid w:val="3B3E3F1C"/>
    <w:rsid w:val="3B3E4FB3"/>
    <w:rsid w:val="3B3E71A4"/>
    <w:rsid w:val="3B3F02F8"/>
    <w:rsid w:val="3B403AD0"/>
    <w:rsid w:val="3B425075"/>
    <w:rsid w:val="3B455D88"/>
    <w:rsid w:val="3B462972"/>
    <w:rsid w:val="3B467F96"/>
    <w:rsid w:val="3B482662"/>
    <w:rsid w:val="3B496E20"/>
    <w:rsid w:val="3B4C0C89"/>
    <w:rsid w:val="3B4E68D1"/>
    <w:rsid w:val="3B517FAC"/>
    <w:rsid w:val="3B563477"/>
    <w:rsid w:val="3B56775B"/>
    <w:rsid w:val="3B581922"/>
    <w:rsid w:val="3B586E02"/>
    <w:rsid w:val="3B5B5B8B"/>
    <w:rsid w:val="3B5C7677"/>
    <w:rsid w:val="3B5F2042"/>
    <w:rsid w:val="3B5F270A"/>
    <w:rsid w:val="3B6069DC"/>
    <w:rsid w:val="3B6213B8"/>
    <w:rsid w:val="3B647A7E"/>
    <w:rsid w:val="3B660692"/>
    <w:rsid w:val="3B680E1D"/>
    <w:rsid w:val="3B6A1928"/>
    <w:rsid w:val="3B6A7AF7"/>
    <w:rsid w:val="3B6C24FA"/>
    <w:rsid w:val="3B6C5ACE"/>
    <w:rsid w:val="3B6D3A05"/>
    <w:rsid w:val="3B6D5CD7"/>
    <w:rsid w:val="3B711567"/>
    <w:rsid w:val="3B71791F"/>
    <w:rsid w:val="3B7353B2"/>
    <w:rsid w:val="3B7475C0"/>
    <w:rsid w:val="3B7550EF"/>
    <w:rsid w:val="3B774DBC"/>
    <w:rsid w:val="3B784194"/>
    <w:rsid w:val="3B786985"/>
    <w:rsid w:val="3B79662F"/>
    <w:rsid w:val="3B7A0C77"/>
    <w:rsid w:val="3B7C45C6"/>
    <w:rsid w:val="3B801FFF"/>
    <w:rsid w:val="3B826E7F"/>
    <w:rsid w:val="3B861502"/>
    <w:rsid w:val="3B874DE6"/>
    <w:rsid w:val="3B892448"/>
    <w:rsid w:val="3B8D17B1"/>
    <w:rsid w:val="3B912FFD"/>
    <w:rsid w:val="3B913D23"/>
    <w:rsid w:val="3B92721A"/>
    <w:rsid w:val="3B931E50"/>
    <w:rsid w:val="3B9378E6"/>
    <w:rsid w:val="3B9455D3"/>
    <w:rsid w:val="3B9737EC"/>
    <w:rsid w:val="3B9C3779"/>
    <w:rsid w:val="3B9E106E"/>
    <w:rsid w:val="3BA2479A"/>
    <w:rsid w:val="3BA63881"/>
    <w:rsid w:val="3BAE2A89"/>
    <w:rsid w:val="3BB03AFA"/>
    <w:rsid w:val="3BB2162F"/>
    <w:rsid w:val="3BB222C3"/>
    <w:rsid w:val="3BB22699"/>
    <w:rsid w:val="3BB47457"/>
    <w:rsid w:val="3BB63AE6"/>
    <w:rsid w:val="3BBA64E2"/>
    <w:rsid w:val="3BBB5D14"/>
    <w:rsid w:val="3BBC4F42"/>
    <w:rsid w:val="3BBD0EEE"/>
    <w:rsid w:val="3BBF0226"/>
    <w:rsid w:val="3BC12052"/>
    <w:rsid w:val="3BC37702"/>
    <w:rsid w:val="3BC51BD7"/>
    <w:rsid w:val="3BC6043A"/>
    <w:rsid w:val="3BC76B1F"/>
    <w:rsid w:val="3BC82813"/>
    <w:rsid w:val="3BC91197"/>
    <w:rsid w:val="3BCA3008"/>
    <w:rsid w:val="3BCA501D"/>
    <w:rsid w:val="3BCC5A6B"/>
    <w:rsid w:val="3BCD0A4B"/>
    <w:rsid w:val="3BD813D1"/>
    <w:rsid w:val="3BDA7539"/>
    <w:rsid w:val="3BDB49E1"/>
    <w:rsid w:val="3BDB6BE0"/>
    <w:rsid w:val="3BDC0BA3"/>
    <w:rsid w:val="3BDC3BFD"/>
    <w:rsid w:val="3BDD5047"/>
    <w:rsid w:val="3BDE52B9"/>
    <w:rsid w:val="3BDE691D"/>
    <w:rsid w:val="3BE03BF5"/>
    <w:rsid w:val="3BE048AD"/>
    <w:rsid w:val="3BE31978"/>
    <w:rsid w:val="3BE322C4"/>
    <w:rsid w:val="3BE4259F"/>
    <w:rsid w:val="3BE46D23"/>
    <w:rsid w:val="3BE57181"/>
    <w:rsid w:val="3BE67255"/>
    <w:rsid w:val="3BE74DE5"/>
    <w:rsid w:val="3BE874CC"/>
    <w:rsid w:val="3BEB0206"/>
    <w:rsid w:val="3BEB5FBD"/>
    <w:rsid w:val="3BEC55F4"/>
    <w:rsid w:val="3BED0020"/>
    <w:rsid w:val="3BED4079"/>
    <w:rsid w:val="3BF02170"/>
    <w:rsid w:val="3BF25501"/>
    <w:rsid w:val="3BF31F6A"/>
    <w:rsid w:val="3BF365FB"/>
    <w:rsid w:val="3BF6208D"/>
    <w:rsid w:val="3BF66F2D"/>
    <w:rsid w:val="3BF70374"/>
    <w:rsid w:val="3BF925E6"/>
    <w:rsid w:val="3BF950AB"/>
    <w:rsid w:val="3BFB5F1A"/>
    <w:rsid w:val="3BFF29D4"/>
    <w:rsid w:val="3C005794"/>
    <w:rsid w:val="3C0057A6"/>
    <w:rsid w:val="3C0329F3"/>
    <w:rsid w:val="3C0615AB"/>
    <w:rsid w:val="3C0823A2"/>
    <w:rsid w:val="3C0A2DD9"/>
    <w:rsid w:val="3C0C651B"/>
    <w:rsid w:val="3C0C79F3"/>
    <w:rsid w:val="3C0D036D"/>
    <w:rsid w:val="3C0E3C69"/>
    <w:rsid w:val="3C103F5E"/>
    <w:rsid w:val="3C11356F"/>
    <w:rsid w:val="3C114BE5"/>
    <w:rsid w:val="3C164EE6"/>
    <w:rsid w:val="3C186799"/>
    <w:rsid w:val="3C1C543F"/>
    <w:rsid w:val="3C1D36FC"/>
    <w:rsid w:val="3C214AC6"/>
    <w:rsid w:val="3C254703"/>
    <w:rsid w:val="3C262AA7"/>
    <w:rsid w:val="3C280767"/>
    <w:rsid w:val="3C295B93"/>
    <w:rsid w:val="3C2A537A"/>
    <w:rsid w:val="3C2B57CC"/>
    <w:rsid w:val="3C2C0AB2"/>
    <w:rsid w:val="3C2E0244"/>
    <w:rsid w:val="3C2E1EC9"/>
    <w:rsid w:val="3C2F136A"/>
    <w:rsid w:val="3C2F38DB"/>
    <w:rsid w:val="3C302A5B"/>
    <w:rsid w:val="3C343B7A"/>
    <w:rsid w:val="3C344918"/>
    <w:rsid w:val="3C372DAB"/>
    <w:rsid w:val="3C3958F1"/>
    <w:rsid w:val="3C3A2F32"/>
    <w:rsid w:val="3C3E7E4B"/>
    <w:rsid w:val="3C406025"/>
    <w:rsid w:val="3C416599"/>
    <w:rsid w:val="3C42499D"/>
    <w:rsid w:val="3C42579E"/>
    <w:rsid w:val="3C456210"/>
    <w:rsid w:val="3C466E29"/>
    <w:rsid w:val="3C497EF1"/>
    <w:rsid w:val="3C4A0C76"/>
    <w:rsid w:val="3C4A28D1"/>
    <w:rsid w:val="3C4B60BC"/>
    <w:rsid w:val="3C4E70AE"/>
    <w:rsid w:val="3C510F15"/>
    <w:rsid w:val="3C53669C"/>
    <w:rsid w:val="3C553F87"/>
    <w:rsid w:val="3C5560A3"/>
    <w:rsid w:val="3C56262D"/>
    <w:rsid w:val="3C5657ED"/>
    <w:rsid w:val="3C570674"/>
    <w:rsid w:val="3C582462"/>
    <w:rsid w:val="3C5F2FCC"/>
    <w:rsid w:val="3C607357"/>
    <w:rsid w:val="3C637944"/>
    <w:rsid w:val="3C642E3B"/>
    <w:rsid w:val="3C6549EA"/>
    <w:rsid w:val="3C674374"/>
    <w:rsid w:val="3C67495B"/>
    <w:rsid w:val="3C68513A"/>
    <w:rsid w:val="3C6A58E9"/>
    <w:rsid w:val="3C6B4F7A"/>
    <w:rsid w:val="3C6C333F"/>
    <w:rsid w:val="3C6C358B"/>
    <w:rsid w:val="3C6D6232"/>
    <w:rsid w:val="3C6D6789"/>
    <w:rsid w:val="3C6E43B5"/>
    <w:rsid w:val="3C7269D9"/>
    <w:rsid w:val="3C73742A"/>
    <w:rsid w:val="3C750C94"/>
    <w:rsid w:val="3C783833"/>
    <w:rsid w:val="3C783FCC"/>
    <w:rsid w:val="3C7A0BB9"/>
    <w:rsid w:val="3C7E1F3D"/>
    <w:rsid w:val="3C7E3E97"/>
    <w:rsid w:val="3C7F2A47"/>
    <w:rsid w:val="3C7F5306"/>
    <w:rsid w:val="3C802015"/>
    <w:rsid w:val="3C8043F9"/>
    <w:rsid w:val="3C804985"/>
    <w:rsid w:val="3C815027"/>
    <w:rsid w:val="3C8208E0"/>
    <w:rsid w:val="3C8443DA"/>
    <w:rsid w:val="3C85098F"/>
    <w:rsid w:val="3C875526"/>
    <w:rsid w:val="3C8814F7"/>
    <w:rsid w:val="3C895CB5"/>
    <w:rsid w:val="3C8A1568"/>
    <w:rsid w:val="3C8B2B83"/>
    <w:rsid w:val="3C8C7FF5"/>
    <w:rsid w:val="3C8F174D"/>
    <w:rsid w:val="3C8F5296"/>
    <w:rsid w:val="3C943EEE"/>
    <w:rsid w:val="3C9C2A7C"/>
    <w:rsid w:val="3C9E22D5"/>
    <w:rsid w:val="3C9E3348"/>
    <w:rsid w:val="3C9E33C2"/>
    <w:rsid w:val="3CA0619C"/>
    <w:rsid w:val="3CA113C6"/>
    <w:rsid w:val="3CA1219D"/>
    <w:rsid w:val="3CA32B26"/>
    <w:rsid w:val="3CA357AA"/>
    <w:rsid w:val="3CA450F6"/>
    <w:rsid w:val="3CA635BC"/>
    <w:rsid w:val="3CA959A2"/>
    <w:rsid w:val="3CAA01C1"/>
    <w:rsid w:val="3CAB2D9B"/>
    <w:rsid w:val="3CAD1279"/>
    <w:rsid w:val="3CAD1402"/>
    <w:rsid w:val="3CAD76B2"/>
    <w:rsid w:val="3CAE4FFC"/>
    <w:rsid w:val="3CAE5C14"/>
    <w:rsid w:val="3CAE5F36"/>
    <w:rsid w:val="3CB05C4E"/>
    <w:rsid w:val="3CB0694D"/>
    <w:rsid w:val="3CB06E81"/>
    <w:rsid w:val="3CB45672"/>
    <w:rsid w:val="3CB83AD2"/>
    <w:rsid w:val="3CB92014"/>
    <w:rsid w:val="3CC05F73"/>
    <w:rsid w:val="3CC27310"/>
    <w:rsid w:val="3CC44C7C"/>
    <w:rsid w:val="3CC92F61"/>
    <w:rsid w:val="3CC9639A"/>
    <w:rsid w:val="3CCA5FF4"/>
    <w:rsid w:val="3CD128C6"/>
    <w:rsid w:val="3CD453B7"/>
    <w:rsid w:val="3CD4673F"/>
    <w:rsid w:val="3CD54B33"/>
    <w:rsid w:val="3CD75AE0"/>
    <w:rsid w:val="3CDB03D2"/>
    <w:rsid w:val="3CDB7CC9"/>
    <w:rsid w:val="3CDC5440"/>
    <w:rsid w:val="3CDD14CF"/>
    <w:rsid w:val="3CE04EB6"/>
    <w:rsid w:val="3CE250BF"/>
    <w:rsid w:val="3CE458E3"/>
    <w:rsid w:val="3CEA2A24"/>
    <w:rsid w:val="3CEA357F"/>
    <w:rsid w:val="3CEA7F09"/>
    <w:rsid w:val="3CEB3F25"/>
    <w:rsid w:val="3CEC20C5"/>
    <w:rsid w:val="3CEC52E5"/>
    <w:rsid w:val="3CEE2AEF"/>
    <w:rsid w:val="3CF03155"/>
    <w:rsid w:val="3CF2518E"/>
    <w:rsid w:val="3CF36298"/>
    <w:rsid w:val="3CF413A3"/>
    <w:rsid w:val="3CF84B1C"/>
    <w:rsid w:val="3CF87948"/>
    <w:rsid w:val="3CF913F3"/>
    <w:rsid w:val="3CFB7986"/>
    <w:rsid w:val="3CFD76F0"/>
    <w:rsid w:val="3D00774D"/>
    <w:rsid w:val="3D02784D"/>
    <w:rsid w:val="3D040258"/>
    <w:rsid w:val="3D055E0B"/>
    <w:rsid w:val="3D074898"/>
    <w:rsid w:val="3D0E16C2"/>
    <w:rsid w:val="3D0E4D44"/>
    <w:rsid w:val="3D1121FD"/>
    <w:rsid w:val="3D112C63"/>
    <w:rsid w:val="3D1573AF"/>
    <w:rsid w:val="3D16391E"/>
    <w:rsid w:val="3D166BA2"/>
    <w:rsid w:val="3D17776E"/>
    <w:rsid w:val="3D1D57A2"/>
    <w:rsid w:val="3D1F306D"/>
    <w:rsid w:val="3D1F5871"/>
    <w:rsid w:val="3D2165A2"/>
    <w:rsid w:val="3D2601E4"/>
    <w:rsid w:val="3D273FA1"/>
    <w:rsid w:val="3D283442"/>
    <w:rsid w:val="3D284529"/>
    <w:rsid w:val="3D2B01CB"/>
    <w:rsid w:val="3D2D1265"/>
    <w:rsid w:val="3D2E08F5"/>
    <w:rsid w:val="3D2F28CE"/>
    <w:rsid w:val="3D36277A"/>
    <w:rsid w:val="3D370704"/>
    <w:rsid w:val="3D395E4C"/>
    <w:rsid w:val="3D3C798B"/>
    <w:rsid w:val="3D3F10F6"/>
    <w:rsid w:val="3D3F6E9A"/>
    <w:rsid w:val="3D42600A"/>
    <w:rsid w:val="3D42606A"/>
    <w:rsid w:val="3D433990"/>
    <w:rsid w:val="3D4577B9"/>
    <w:rsid w:val="3D4D325D"/>
    <w:rsid w:val="3D4E038B"/>
    <w:rsid w:val="3D4E15C8"/>
    <w:rsid w:val="3D4F3B3F"/>
    <w:rsid w:val="3D521D9F"/>
    <w:rsid w:val="3D565B4E"/>
    <w:rsid w:val="3D5717A1"/>
    <w:rsid w:val="3D5731BB"/>
    <w:rsid w:val="3D5B1679"/>
    <w:rsid w:val="3D5B7811"/>
    <w:rsid w:val="3D5E7420"/>
    <w:rsid w:val="3D606455"/>
    <w:rsid w:val="3D621F2C"/>
    <w:rsid w:val="3D6422BD"/>
    <w:rsid w:val="3D650579"/>
    <w:rsid w:val="3D6671E1"/>
    <w:rsid w:val="3D667AD7"/>
    <w:rsid w:val="3D695792"/>
    <w:rsid w:val="3D6A592F"/>
    <w:rsid w:val="3D6C6ED3"/>
    <w:rsid w:val="3D6D1F2D"/>
    <w:rsid w:val="3D6E0F1B"/>
    <w:rsid w:val="3D710C52"/>
    <w:rsid w:val="3D7129C1"/>
    <w:rsid w:val="3D714456"/>
    <w:rsid w:val="3D7227BC"/>
    <w:rsid w:val="3D72435F"/>
    <w:rsid w:val="3D726CAC"/>
    <w:rsid w:val="3D731214"/>
    <w:rsid w:val="3D7324FB"/>
    <w:rsid w:val="3D7359CB"/>
    <w:rsid w:val="3D74363C"/>
    <w:rsid w:val="3D7527CA"/>
    <w:rsid w:val="3D766B8D"/>
    <w:rsid w:val="3D7A2169"/>
    <w:rsid w:val="3D7C032F"/>
    <w:rsid w:val="3D7E7CE9"/>
    <w:rsid w:val="3D81156F"/>
    <w:rsid w:val="3D830326"/>
    <w:rsid w:val="3D855D65"/>
    <w:rsid w:val="3D880B30"/>
    <w:rsid w:val="3D880B80"/>
    <w:rsid w:val="3D8B13FF"/>
    <w:rsid w:val="3D8D17EE"/>
    <w:rsid w:val="3D8D7822"/>
    <w:rsid w:val="3D903795"/>
    <w:rsid w:val="3D971126"/>
    <w:rsid w:val="3D971824"/>
    <w:rsid w:val="3D9A6119"/>
    <w:rsid w:val="3DA16431"/>
    <w:rsid w:val="3DA27926"/>
    <w:rsid w:val="3DA61C1E"/>
    <w:rsid w:val="3DA64B77"/>
    <w:rsid w:val="3DA80F4B"/>
    <w:rsid w:val="3DA954C6"/>
    <w:rsid w:val="3DAA285C"/>
    <w:rsid w:val="3DAF7A2D"/>
    <w:rsid w:val="3DB22B66"/>
    <w:rsid w:val="3DB310C5"/>
    <w:rsid w:val="3DB350D1"/>
    <w:rsid w:val="3DB60E10"/>
    <w:rsid w:val="3DB92889"/>
    <w:rsid w:val="3DBC6156"/>
    <w:rsid w:val="3DBD4030"/>
    <w:rsid w:val="3DC01275"/>
    <w:rsid w:val="3DC03069"/>
    <w:rsid w:val="3DC13948"/>
    <w:rsid w:val="3DC16568"/>
    <w:rsid w:val="3DC24EEE"/>
    <w:rsid w:val="3DC9330E"/>
    <w:rsid w:val="3DCA71D4"/>
    <w:rsid w:val="3DCC04FA"/>
    <w:rsid w:val="3DCC2C4F"/>
    <w:rsid w:val="3DD11AE2"/>
    <w:rsid w:val="3DD32EE0"/>
    <w:rsid w:val="3DD349BF"/>
    <w:rsid w:val="3DD3774E"/>
    <w:rsid w:val="3DD55DAC"/>
    <w:rsid w:val="3DD74E3E"/>
    <w:rsid w:val="3DDB0BC7"/>
    <w:rsid w:val="3DDB5C72"/>
    <w:rsid w:val="3DDC60B0"/>
    <w:rsid w:val="3DDF51BC"/>
    <w:rsid w:val="3DDF589A"/>
    <w:rsid w:val="3DE0229C"/>
    <w:rsid w:val="3DE169EE"/>
    <w:rsid w:val="3DE45899"/>
    <w:rsid w:val="3DE812FD"/>
    <w:rsid w:val="3DEB5881"/>
    <w:rsid w:val="3DED4EB9"/>
    <w:rsid w:val="3DEE283D"/>
    <w:rsid w:val="3DEE2FAD"/>
    <w:rsid w:val="3DEE471C"/>
    <w:rsid w:val="3DEE47EA"/>
    <w:rsid w:val="3DEF3D31"/>
    <w:rsid w:val="3DF05D82"/>
    <w:rsid w:val="3DF20F89"/>
    <w:rsid w:val="3DF37EA4"/>
    <w:rsid w:val="3DF4293F"/>
    <w:rsid w:val="3DF452F4"/>
    <w:rsid w:val="3DF45A24"/>
    <w:rsid w:val="3DF559C6"/>
    <w:rsid w:val="3DF64A52"/>
    <w:rsid w:val="3DFC11CC"/>
    <w:rsid w:val="3DFC64DB"/>
    <w:rsid w:val="3E02794E"/>
    <w:rsid w:val="3E037F2C"/>
    <w:rsid w:val="3E0436D6"/>
    <w:rsid w:val="3E0625A4"/>
    <w:rsid w:val="3E0C171E"/>
    <w:rsid w:val="3E0C65F6"/>
    <w:rsid w:val="3E0D4571"/>
    <w:rsid w:val="3E1223FD"/>
    <w:rsid w:val="3E16002A"/>
    <w:rsid w:val="3E162553"/>
    <w:rsid w:val="3E163C8B"/>
    <w:rsid w:val="3E174F61"/>
    <w:rsid w:val="3E174FB4"/>
    <w:rsid w:val="3E191A0A"/>
    <w:rsid w:val="3E1924F3"/>
    <w:rsid w:val="3E1932FD"/>
    <w:rsid w:val="3E1A1B18"/>
    <w:rsid w:val="3E1B32A3"/>
    <w:rsid w:val="3E1B5F2B"/>
    <w:rsid w:val="3E1E4181"/>
    <w:rsid w:val="3E1F6887"/>
    <w:rsid w:val="3E203514"/>
    <w:rsid w:val="3E21047E"/>
    <w:rsid w:val="3E25321E"/>
    <w:rsid w:val="3E263EDD"/>
    <w:rsid w:val="3E282831"/>
    <w:rsid w:val="3E2A509C"/>
    <w:rsid w:val="3E2F74E8"/>
    <w:rsid w:val="3E335100"/>
    <w:rsid w:val="3E3464BD"/>
    <w:rsid w:val="3E37257E"/>
    <w:rsid w:val="3E37324C"/>
    <w:rsid w:val="3E376705"/>
    <w:rsid w:val="3E3841D5"/>
    <w:rsid w:val="3E3A0872"/>
    <w:rsid w:val="3E3A4E37"/>
    <w:rsid w:val="3E3D1ABB"/>
    <w:rsid w:val="3E3E4120"/>
    <w:rsid w:val="3E3F01FF"/>
    <w:rsid w:val="3E41541E"/>
    <w:rsid w:val="3E422F8C"/>
    <w:rsid w:val="3E423361"/>
    <w:rsid w:val="3E443952"/>
    <w:rsid w:val="3E470D55"/>
    <w:rsid w:val="3E494DC5"/>
    <w:rsid w:val="3E4A4C8F"/>
    <w:rsid w:val="3E4E3650"/>
    <w:rsid w:val="3E4E3D9B"/>
    <w:rsid w:val="3E4F0C7F"/>
    <w:rsid w:val="3E5359D8"/>
    <w:rsid w:val="3E5616EF"/>
    <w:rsid w:val="3E5725DD"/>
    <w:rsid w:val="3E5A7C49"/>
    <w:rsid w:val="3E5B7466"/>
    <w:rsid w:val="3E606975"/>
    <w:rsid w:val="3E615514"/>
    <w:rsid w:val="3E6567D7"/>
    <w:rsid w:val="3E66318C"/>
    <w:rsid w:val="3E686348"/>
    <w:rsid w:val="3E6B30CC"/>
    <w:rsid w:val="3E6D6739"/>
    <w:rsid w:val="3E6D7A84"/>
    <w:rsid w:val="3E6E73CB"/>
    <w:rsid w:val="3E723204"/>
    <w:rsid w:val="3E7334A7"/>
    <w:rsid w:val="3E73416E"/>
    <w:rsid w:val="3E744F7B"/>
    <w:rsid w:val="3E76016E"/>
    <w:rsid w:val="3E774713"/>
    <w:rsid w:val="3E7824DE"/>
    <w:rsid w:val="3E782A8B"/>
    <w:rsid w:val="3E7A1D26"/>
    <w:rsid w:val="3E7C3094"/>
    <w:rsid w:val="3E824513"/>
    <w:rsid w:val="3E830768"/>
    <w:rsid w:val="3E841EB7"/>
    <w:rsid w:val="3E897964"/>
    <w:rsid w:val="3E8B0DD9"/>
    <w:rsid w:val="3E8B16CB"/>
    <w:rsid w:val="3E8C1714"/>
    <w:rsid w:val="3E910124"/>
    <w:rsid w:val="3E91721A"/>
    <w:rsid w:val="3E9508D5"/>
    <w:rsid w:val="3E984D57"/>
    <w:rsid w:val="3E991F5C"/>
    <w:rsid w:val="3E9A2F0D"/>
    <w:rsid w:val="3E9B12F6"/>
    <w:rsid w:val="3E9C017F"/>
    <w:rsid w:val="3E9D4EE0"/>
    <w:rsid w:val="3E9F7CA4"/>
    <w:rsid w:val="3EA030A1"/>
    <w:rsid w:val="3EA32006"/>
    <w:rsid w:val="3EA33627"/>
    <w:rsid w:val="3EA35BBD"/>
    <w:rsid w:val="3EA41EE6"/>
    <w:rsid w:val="3EA639B3"/>
    <w:rsid w:val="3EA9044D"/>
    <w:rsid w:val="3EAA3D4B"/>
    <w:rsid w:val="3EAA640D"/>
    <w:rsid w:val="3EAC2D28"/>
    <w:rsid w:val="3EAD0FA3"/>
    <w:rsid w:val="3EB12D9A"/>
    <w:rsid w:val="3EB5075B"/>
    <w:rsid w:val="3EB51A35"/>
    <w:rsid w:val="3EB5481C"/>
    <w:rsid w:val="3EB65FB2"/>
    <w:rsid w:val="3EB8029F"/>
    <w:rsid w:val="3EB915F4"/>
    <w:rsid w:val="3EBC0AF5"/>
    <w:rsid w:val="3EBD69D5"/>
    <w:rsid w:val="3EBD6BD5"/>
    <w:rsid w:val="3EBF0DC8"/>
    <w:rsid w:val="3EC12760"/>
    <w:rsid w:val="3EC2001A"/>
    <w:rsid w:val="3EC37F36"/>
    <w:rsid w:val="3EC4715F"/>
    <w:rsid w:val="3EC8641F"/>
    <w:rsid w:val="3ECC7D24"/>
    <w:rsid w:val="3ECF4711"/>
    <w:rsid w:val="3ED35743"/>
    <w:rsid w:val="3ED53BDF"/>
    <w:rsid w:val="3ED53FB0"/>
    <w:rsid w:val="3ED57B57"/>
    <w:rsid w:val="3ED679A5"/>
    <w:rsid w:val="3ED72AB6"/>
    <w:rsid w:val="3ED93FA7"/>
    <w:rsid w:val="3EDA09C4"/>
    <w:rsid w:val="3EDC6987"/>
    <w:rsid w:val="3EDC7EFF"/>
    <w:rsid w:val="3EE10269"/>
    <w:rsid w:val="3EE2408A"/>
    <w:rsid w:val="3EE27F62"/>
    <w:rsid w:val="3EE31144"/>
    <w:rsid w:val="3EE3630D"/>
    <w:rsid w:val="3EE37AC1"/>
    <w:rsid w:val="3EEB4E7B"/>
    <w:rsid w:val="3EED3FEF"/>
    <w:rsid w:val="3EF03484"/>
    <w:rsid w:val="3EF11328"/>
    <w:rsid w:val="3EF35393"/>
    <w:rsid w:val="3EF415CC"/>
    <w:rsid w:val="3EF47C99"/>
    <w:rsid w:val="3EF62723"/>
    <w:rsid w:val="3EFB0602"/>
    <w:rsid w:val="3EFB4615"/>
    <w:rsid w:val="3F000016"/>
    <w:rsid w:val="3F006276"/>
    <w:rsid w:val="3F016CAC"/>
    <w:rsid w:val="3F037FEF"/>
    <w:rsid w:val="3F052391"/>
    <w:rsid w:val="3F0A665D"/>
    <w:rsid w:val="3F0B7D57"/>
    <w:rsid w:val="3F0C5A1E"/>
    <w:rsid w:val="3F110EA4"/>
    <w:rsid w:val="3F1300DC"/>
    <w:rsid w:val="3F130230"/>
    <w:rsid w:val="3F1446B3"/>
    <w:rsid w:val="3F16682E"/>
    <w:rsid w:val="3F185D0F"/>
    <w:rsid w:val="3F1A4E08"/>
    <w:rsid w:val="3F1B41AF"/>
    <w:rsid w:val="3F1B7823"/>
    <w:rsid w:val="3F1F58BF"/>
    <w:rsid w:val="3F200590"/>
    <w:rsid w:val="3F21195B"/>
    <w:rsid w:val="3F2174DE"/>
    <w:rsid w:val="3F223390"/>
    <w:rsid w:val="3F2351EE"/>
    <w:rsid w:val="3F256BD7"/>
    <w:rsid w:val="3F270AE4"/>
    <w:rsid w:val="3F283137"/>
    <w:rsid w:val="3F296726"/>
    <w:rsid w:val="3F2D1F82"/>
    <w:rsid w:val="3F2E7E62"/>
    <w:rsid w:val="3F325C9D"/>
    <w:rsid w:val="3F362F85"/>
    <w:rsid w:val="3F375D82"/>
    <w:rsid w:val="3F377A96"/>
    <w:rsid w:val="3F385590"/>
    <w:rsid w:val="3F385ACF"/>
    <w:rsid w:val="3F3908B2"/>
    <w:rsid w:val="3F391E25"/>
    <w:rsid w:val="3F3A58A3"/>
    <w:rsid w:val="3F3F5332"/>
    <w:rsid w:val="3F404A90"/>
    <w:rsid w:val="3F421675"/>
    <w:rsid w:val="3F431C4A"/>
    <w:rsid w:val="3F433C28"/>
    <w:rsid w:val="3F4655AF"/>
    <w:rsid w:val="3F4769E5"/>
    <w:rsid w:val="3F4948DC"/>
    <w:rsid w:val="3F4D2C9D"/>
    <w:rsid w:val="3F4F64D8"/>
    <w:rsid w:val="3F50655A"/>
    <w:rsid w:val="3F512C37"/>
    <w:rsid w:val="3F53715C"/>
    <w:rsid w:val="3F5404F5"/>
    <w:rsid w:val="3F572A95"/>
    <w:rsid w:val="3F5747F4"/>
    <w:rsid w:val="3F59136F"/>
    <w:rsid w:val="3F5A7C90"/>
    <w:rsid w:val="3F5B0D3E"/>
    <w:rsid w:val="3F5E4823"/>
    <w:rsid w:val="3F61062E"/>
    <w:rsid w:val="3F6272F4"/>
    <w:rsid w:val="3F646E42"/>
    <w:rsid w:val="3F672E17"/>
    <w:rsid w:val="3F6B14DA"/>
    <w:rsid w:val="3F6C392C"/>
    <w:rsid w:val="3F702E93"/>
    <w:rsid w:val="3F70400B"/>
    <w:rsid w:val="3F732157"/>
    <w:rsid w:val="3F73695B"/>
    <w:rsid w:val="3F745D71"/>
    <w:rsid w:val="3F7501C2"/>
    <w:rsid w:val="3F7529AF"/>
    <w:rsid w:val="3F7828DA"/>
    <w:rsid w:val="3F7A3BEB"/>
    <w:rsid w:val="3F7A7C95"/>
    <w:rsid w:val="3F7B2107"/>
    <w:rsid w:val="3F7E691D"/>
    <w:rsid w:val="3F846EDF"/>
    <w:rsid w:val="3F872735"/>
    <w:rsid w:val="3F885BCF"/>
    <w:rsid w:val="3F8A374C"/>
    <w:rsid w:val="3F8D16A3"/>
    <w:rsid w:val="3F8E6C40"/>
    <w:rsid w:val="3F90406D"/>
    <w:rsid w:val="3F9072EE"/>
    <w:rsid w:val="3F912108"/>
    <w:rsid w:val="3F9147AC"/>
    <w:rsid w:val="3F917EB0"/>
    <w:rsid w:val="3F922CDA"/>
    <w:rsid w:val="3F944649"/>
    <w:rsid w:val="3F9455CE"/>
    <w:rsid w:val="3F950C5B"/>
    <w:rsid w:val="3F9616C0"/>
    <w:rsid w:val="3F9636B2"/>
    <w:rsid w:val="3F98373A"/>
    <w:rsid w:val="3F9A1A23"/>
    <w:rsid w:val="3F9A37C9"/>
    <w:rsid w:val="3F9B66E0"/>
    <w:rsid w:val="3F9E7098"/>
    <w:rsid w:val="3F9F393D"/>
    <w:rsid w:val="3F9F572B"/>
    <w:rsid w:val="3FA005B4"/>
    <w:rsid w:val="3FA06FB0"/>
    <w:rsid w:val="3FA14D84"/>
    <w:rsid w:val="3FA60035"/>
    <w:rsid w:val="3FA648F1"/>
    <w:rsid w:val="3FA82977"/>
    <w:rsid w:val="3FA9157C"/>
    <w:rsid w:val="3FAA26F4"/>
    <w:rsid w:val="3FAC1A9C"/>
    <w:rsid w:val="3FAC3EFE"/>
    <w:rsid w:val="3FAD53A4"/>
    <w:rsid w:val="3FAD7D91"/>
    <w:rsid w:val="3FB40DBD"/>
    <w:rsid w:val="3FB544A8"/>
    <w:rsid w:val="3FB632B2"/>
    <w:rsid w:val="3FB80FD6"/>
    <w:rsid w:val="3FB8258E"/>
    <w:rsid w:val="3FB9733A"/>
    <w:rsid w:val="3FBA0053"/>
    <w:rsid w:val="3FBB21F8"/>
    <w:rsid w:val="3FBB26CD"/>
    <w:rsid w:val="3FBC1427"/>
    <w:rsid w:val="3FBC7FC0"/>
    <w:rsid w:val="3FBD046D"/>
    <w:rsid w:val="3FBD2C84"/>
    <w:rsid w:val="3FBD571A"/>
    <w:rsid w:val="3FBE2306"/>
    <w:rsid w:val="3FC53DF6"/>
    <w:rsid w:val="3FC558A6"/>
    <w:rsid w:val="3FC60B9A"/>
    <w:rsid w:val="3FC83A3F"/>
    <w:rsid w:val="3FCA4040"/>
    <w:rsid w:val="3FCA4A86"/>
    <w:rsid w:val="3FD22157"/>
    <w:rsid w:val="3FD61984"/>
    <w:rsid w:val="3FD91402"/>
    <w:rsid w:val="3FDA56D7"/>
    <w:rsid w:val="3FDB4D34"/>
    <w:rsid w:val="3FDD0690"/>
    <w:rsid w:val="3FDF2416"/>
    <w:rsid w:val="3FE44371"/>
    <w:rsid w:val="3FE62B70"/>
    <w:rsid w:val="3FE91440"/>
    <w:rsid w:val="3FEA6B04"/>
    <w:rsid w:val="3FED24FC"/>
    <w:rsid w:val="3FEF3F05"/>
    <w:rsid w:val="3FF03632"/>
    <w:rsid w:val="3FF308D8"/>
    <w:rsid w:val="3FF34B4E"/>
    <w:rsid w:val="3FF97DAA"/>
    <w:rsid w:val="3FFC7E65"/>
    <w:rsid w:val="400144CB"/>
    <w:rsid w:val="4001737F"/>
    <w:rsid w:val="40020389"/>
    <w:rsid w:val="400309C8"/>
    <w:rsid w:val="40037703"/>
    <w:rsid w:val="400575BF"/>
    <w:rsid w:val="400738C1"/>
    <w:rsid w:val="4008042E"/>
    <w:rsid w:val="4008161C"/>
    <w:rsid w:val="4008699B"/>
    <w:rsid w:val="40093E57"/>
    <w:rsid w:val="400B1719"/>
    <w:rsid w:val="400B3C64"/>
    <w:rsid w:val="400C3982"/>
    <w:rsid w:val="400D04CE"/>
    <w:rsid w:val="400F5EFF"/>
    <w:rsid w:val="400F67A2"/>
    <w:rsid w:val="400F7616"/>
    <w:rsid w:val="40104316"/>
    <w:rsid w:val="40105417"/>
    <w:rsid w:val="4011465F"/>
    <w:rsid w:val="401916EF"/>
    <w:rsid w:val="401B519C"/>
    <w:rsid w:val="401D51C9"/>
    <w:rsid w:val="401E1AB4"/>
    <w:rsid w:val="401E49FC"/>
    <w:rsid w:val="401F4A10"/>
    <w:rsid w:val="40202429"/>
    <w:rsid w:val="40224EDA"/>
    <w:rsid w:val="40226CD4"/>
    <w:rsid w:val="40242186"/>
    <w:rsid w:val="40243936"/>
    <w:rsid w:val="40244443"/>
    <w:rsid w:val="40260A69"/>
    <w:rsid w:val="40264D97"/>
    <w:rsid w:val="4029654E"/>
    <w:rsid w:val="402A51F9"/>
    <w:rsid w:val="402C370C"/>
    <w:rsid w:val="402C4F8B"/>
    <w:rsid w:val="402D5471"/>
    <w:rsid w:val="403166E3"/>
    <w:rsid w:val="4032602C"/>
    <w:rsid w:val="40341C8B"/>
    <w:rsid w:val="40367487"/>
    <w:rsid w:val="4036782C"/>
    <w:rsid w:val="40373073"/>
    <w:rsid w:val="403A0666"/>
    <w:rsid w:val="403A1DBE"/>
    <w:rsid w:val="403A3DE4"/>
    <w:rsid w:val="403B0920"/>
    <w:rsid w:val="403B7F31"/>
    <w:rsid w:val="403C49FF"/>
    <w:rsid w:val="403D613A"/>
    <w:rsid w:val="404132F7"/>
    <w:rsid w:val="4041351B"/>
    <w:rsid w:val="404233A0"/>
    <w:rsid w:val="404313FE"/>
    <w:rsid w:val="4044120B"/>
    <w:rsid w:val="40450DB2"/>
    <w:rsid w:val="40451B96"/>
    <w:rsid w:val="4045299A"/>
    <w:rsid w:val="40492B71"/>
    <w:rsid w:val="404947B4"/>
    <w:rsid w:val="404C3AE7"/>
    <w:rsid w:val="404C443F"/>
    <w:rsid w:val="404E108E"/>
    <w:rsid w:val="4050374E"/>
    <w:rsid w:val="40512CF7"/>
    <w:rsid w:val="40562031"/>
    <w:rsid w:val="405A4BF7"/>
    <w:rsid w:val="405A796B"/>
    <w:rsid w:val="405B0E83"/>
    <w:rsid w:val="406001B3"/>
    <w:rsid w:val="406153E5"/>
    <w:rsid w:val="40623C70"/>
    <w:rsid w:val="40653681"/>
    <w:rsid w:val="40690695"/>
    <w:rsid w:val="406911EA"/>
    <w:rsid w:val="40692CB1"/>
    <w:rsid w:val="407159DB"/>
    <w:rsid w:val="4075378D"/>
    <w:rsid w:val="40774265"/>
    <w:rsid w:val="40796870"/>
    <w:rsid w:val="407B1D7B"/>
    <w:rsid w:val="407C7EF7"/>
    <w:rsid w:val="407D7065"/>
    <w:rsid w:val="40802521"/>
    <w:rsid w:val="4081322D"/>
    <w:rsid w:val="4081392B"/>
    <w:rsid w:val="408215BD"/>
    <w:rsid w:val="408415E1"/>
    <w:rsid w:val="40841680"/>
    <w:rsid w:val="40841A68"/>
    <w:rsid w:val="40854424"/>
    <w:rsid w:val="40867652"/>
    <w:rsid w:val="40871E6A"/>
    <w:rsid w:val="40891FEE"/>
    <w:rsid w:val="408A3175"/>
    <w:rsid w:val="408C4406"/>
    <w:rsid w:val="408F0E73"/>
    <w:rsid w:val="40900DAB"/>
    <w:rsid w:val="409353F0"/>
    <w:rsid w:val="4094222E"/>
    <w:rsid w:val="40947E9B"/>
    <w:rsid w:val="40956767"/>
    <w:rsid w:val="40962FD3"/>
    <w:rsid w:val="409730B7"/>
    <w:rsid w:val="409A0718"/>
    <w:rsid w:val="409A0A27"/>
    <w:rsid w:val="409E1109"/>
    <w:rsid w:val="409E6B92"/>
    <w:rsid w:val="409F27FE"/>
    <w:rsid w:val="40A178B3"/>
    <w:rsid w:val="40A201DD"/>
    <w:rsid w:val="40A351A3"/>
    <w:rsid w:val="40A35474"/>
    <w:rsid w:val="40A6238B"/>
    <w:rsid w:val="40A62518"/>
    <w:rsid w:val="40A67F83"/>
    <w:rsid w:val="40B14A65"/>
    <w:rsid w:val="40B21A2E"/>
    <w:rsid w:val="40B35CF2"/>
    <w:rsid w:val="40B7100B"/>
    <w:rsid w:val="40BB6F50"/>
    <w:rsid w:val="40BC44EA"/>
    <w:rsid w:val="40BD0532"/>
    <w:rsid w:val="40C14FE2"/>
    <w:rsid w:val="40C80DC7"/>
    <w:rsid w:val="40C840C5"/>
    <w:rsid w:val="40C84DF3"/>
    <w:rsid w:val="40C87213"/>
    <w:rsid w:val="40C911D9"/>
    <w:rsid w:val="40C91229"/>
    <w:rsid w:val="40C9307D"/>
    <w:rsid w:val="40C9612E"/>
    <w:rsid w:val="40CA2AC2"/>
    <w:rsid w:val="40CB0971"/>
    <w:rsid w:val="40CB39DA"/>
    <w:rsid w:val="40CE5B03"/>
    <w:rsid w:val="40D005DB"/>
    <w:rsid w:val="40D030FF"/>
    <w:rsid w:val="40D03A80"/>
    <w:rsid w:val="40D52825"/>
    <w:rsid w:val="40D80AAE"/>
    <w:rsid w:val="40DA4BE4"/>
    <w:rsid w:val="40DB0D7F"/>
    <w:rsid w:val="40DD2502"/>
    <w:rsid w:val="40DE260B"/>
    <w:rsid w:val="40E00AB8"/>
    <w:rsid w:val="40E33964"/>
    <w:rsid w:val="40E43188"/>
    <w:rsid w:val="40E536D8"/>
    <w:rsid w:val="40E67DAD"/>
    <w:rsid w:val="40E754A2"/>
    <w:rsid w:val="40E9543C"/>
    <w:rsid w:val="40E96C0F"/>
    <w:rsid w:val="40EC0BF6"/>
    <w:rsid w:val="40EC55F0"/>
    <w:rsid w:val="40F24438"/>
    <w:rsid w:val="40F2549F"/>
    <w:rsid w:val="40F37339"/>
    <w:rsid w:val="40F47BCD"/>
    <w:rsid w:val="40F62C2C"/>
    <w:rsid w:val="40F8150E"/>
    <w:rsid w:val="40FA682D"/>
    <w:rsid w:val="40FA6C2E"/>
    <w:rsid w:val="40FB1462"/>
    <w:rsid w:val="40FC5C60"/>
    <w:rsid w:val="40FD6D2F"/>
    <w:rsid w:val="41012B87"/>
    <w:rsid w:val="41013B3D"/>
    <w:rsid w:val="41015730"/>
    <w:rsid w:val="410353A9"/>
    <w:rsid w:val="41036D74"/>
    <w:rsid w:val="410571AB"/>
    <w:rsid w:val="41062B7C"/>
    <w:rsid w:val="410A0D67"/>
    <w:rsid w:val="410B4A82"/>
    <w:rsid w:val="410F198C"/>
    <w:rsid w:val="4110023E"/>
    <w:rsid w:val="41116563"/>
    <w:rsid w:val="411465D3"/>
    <w:rsid w:val="411575AE"/>
    <w:rsid w:val="41165634"/>
    <w:rsid w:val="41186D80"/>
    <w:rsid w:val="411C7F20"/>
    <w:rsid w:val="411D5AC8"/>
    <w:rsid w:val="411E6C24"/>
    <w:rsid w:val="41200AE9"/>
    <w:rsid w:val="41211A7D"/>
    <w:rsid w:val="41241B8D"/>
    <w:rsid w:val="41271C6B"/>
    <w:rsid w:val="412737CA"/>
    <w:rsid w:val="412B703D"/>
    <w:rsid w:val="412B71A3"/>
    <w:rsid w:val="412D27EF"/>
    <w:rsid w:val="412E6E05"/>
    <w:rsid w:val="41347AF9"/>
    <w:rsid w:val="413951B3"/>
    <w:rsid w:val="413B3EB7"/>
    <w:rsid w:val="413E0BA2"/>
    <w:rsid w:val="413E143E"/>
    <w:rsid w:val="414045D7"/>
    <w:rsid w:val="41413CCB"/>
    <w:rsid w:val="414315C6"/>
    <w:rsid w:val="41460AE8"/>
    <w:rsid w:val="41466726"/>
    <w:rsid w:val="41471FF6"/>
    <w:rsid w:val="41481376"/>
    <w:rsid w:val="41482BE0"/>
    <w:rsid w:val="414A5C7A"/>
    <w:rsid w:val="414C541E"/>
    <w:rsid w:val="414D223A"/>
    <w:rsid w:val="4150167B"/>
    <w:rsid w:val="41505E04"/>
    <w:rsid w:val="41510947"/>
    <w:rsid w:val="41524DEE"/>
    <w:rsid w:val="41527E46"/>
    <w:rsid w:val="41592811"/>
    <w:rsid w:val="415957A9"/>
    <w:rsid w:val="415D51FC"/>
    <w:rsid w:val="415E334E"/>
    <w:rsid w:val="415E3649"/>
    <w:rsid w:val="415F4FE6"/>
    <w:rsid w:val="416361A5"/>
    <w:rsid w:val="416405E2"/>
    <w:rsid w:val="416857C7"/>
    <w:rsid w:val="416974B9"/>
    <w:rsid w:val="416F2624"/>
    <w:rsid w:val="416F2F53"/>
    <w:rsid w:val="416F4D75"/>
    <w:rsid w:val="41716983"/>
    <w:rsid w:val="41722D44"/>
    <w:rsid w:val="417320FD"/>
    <w:rsid w:val="417370FF"/>
    <w:rsid w:val="417405DD"/>
    <w:rsid w:val="417903CF"/>
    <w:rsid w:val="417920AA"/>
    <w:rsid w:val="417A56CA"/>
    <w:rsid w:val="417B539A"/>
    <w:rsid w:val="417F50AA"/>
    <w:rsid w:val="418137FE"/>
    <w:rsid w:val="41826AA8"/>
    <w:rsid w:val="41831277"/>
    <w:rsid w:val="418439A5"/>
    <w:rsid w:val="41846C19"/>
    <w:rsid w:val="41882853"/>
    <w:rsid w:val="41891118"/>
    <w:rsid w:val="418924F8"/>
    <w:rsid w:val="418D5219"/>
    <w:rsid w:val="418D7AD0"/>
    <w:rsid w:val="418E3225"/>
    <w:rsid w:val="418E5942"/>
    <w:rsid w:val="41905733"/>
    <w:rsid w:val="4195230F"/>
    <w:rsid w:val="419646FE"/>
    <w:rsid w:val="419827E6"/>
    <w:rsid w:val="41997D19"/>
    <w:rsid w:val="419C1E0C"/>
    <w:rsid w:val="419D4912"/>
    <w:rsid w:val="419D729D"/>
    <w:rsid w:val="419E5175"/>
    <w:rsid w:val="41A05324"/>
    <w:rsid w:val="41A11FD9"/>
    <w:rsid w:val="41A2237B"/>
    <w:rsid w:val="41A26429"/>
    <w:rsid w:val="41A325F4"/>
    <w:rsid w:val="41A32712"/>
    <w:rsid w:val="41A37C90"/>
    <w:rsid w:val="41A45EE3"/>
    <w:rsid w:val="41A76962"/>
    <w:rsid w:val="41AA389D"/>
    <w:rsid w:val="41AA38FE"/>
    <w:rsid w:val="41AB50B1"/>
    <w:rsid w:val="41AB6773"/>
    <w:rsid w:val="41AC0FB0"/>
    <w:rsid w:val="41AE0985"/>
    <w:rsid w:val="41AE4375"/>
    <w:rsid w:val="41B14D04"/>
    <w:rsid w:val="41B64B1D"/>
    <w:rsid w:val="41B825CE"/>
    <w:rsid w:val="41BB1614"/>
    <w:rsid w:val="41BF0B13"/>
    <w:rsid w:val="41C0182F"/>
    <w:rsid w:val="41C021C2"/>
    <w:rsid w:val="41C20C16"/>
    <w:rsid w:val="41C36456"/>
    <w:rsid w:val="41C45B80"/>
    <w:rsid w:val="41C569AD"/>
    <w:rsid w:val="41CA4F88"/>
    <w:rsid w:val="41D35C62"/>
    <w:rsid w:val="41DE398B"/>
    <w:rsid w:val="41DE670B"/>
    <w:rsid w:val="41DF1C49"/>
    <w:rsid w:val="41DF5DD8"/>
    <w:rsid w:val="41E0347D"/>
    <w:rsid w:val="41E04AD8"/>
    <w:rsid w:val="41E075E7"/>
    <w:rsid w:val="41E137CC"/>
    <w:rsid w:val="41E23C10"/>
    <w:rsid w:val="41E41116"/>
    <w:rsid w:val="41E719D6"/>
    <w:rsid w:val="41E830AF"/>
    <w:rsid w:val="41E9047B"/>
    <w:rsid w:val="41E9600F"/>
    <w:rsid w:val="41F05635"/>
    <w:rsid w:val="41F1664F"/>
    <w:rsid w:val="41F20CD9"/>
    <w:rsid w:val="41F224AD"/>
    <w:rsid w:val="41F46930"/>
    <w:rsid w:val="41F63527"/>
    <w:rsid w:val="41FA118E"/>
    <w:rsid w:val="41FB056D"/>
    <w:rsid w:val="41FC184A"/>
    <w:rsid w:val="41FD6735"/>
    <w:rsid w:val="41FF4AED"/>
    <w:rsid w:val="42001B71"/>
    <w:rsid w:val="420337A2"/>
    <w:rsid w:val="42045F05"/>
    <w:rsid w:val="4205072A"/>
    <w:rsid w:val="42055191"/>
    <w:rsid w:val="42086CCB"/>
    <w:rsid w:val="42093571"/>
    <w:rsid w:val="420945A0"/>
    <w:rsid w:val="420D31F4"/>
    <w:rsid w:val="420D7833"/>
    <w:rsid w:val="420E58FA"/>
    <w:rsid w:val="421168FE"/>
    <w:rsid w:val="421170E4"/>
    <w:rsid w:val="42127DF8"/>
    <w:rsid w:val="42136B42"/>
    <w:rsid w:val="42167291"/>
    <w:rsid w:val="42170E07"/>
    <w:rsid w:val="42171EC0"/>
    <w:rsid w:val="42176D46"/>
    <w:rsid w:val="4218076A"/>
    <w:rsid w:val="421D628C"/>
    <w:rsid w:val="421E026B"/>
    <w:rsid w:val="421E25CF"/>
    <w:rsid w:val="421E2916"/>
    <w:rsid w:val="421E7EDD"/>
    <w:rsid w:val="42226255"/>
    <w:rsid w:val="4226382E"/>
    <w:rsid w:val="4226397A"/>
    <w:rsid w:val="42266A70"/>
    <w:rsid w:val="42283F66"/>
    <w:rsid w:val="422C0F29"/>
    <w:rsid w:val="422D1739"/>
    <w:rsid w:val="422E2C13"/>
    <w:rsid w:val="422F22DC"/>
    <w:rsid w:val="42350F27"/>
    <w:rsid w:val="42352230"/>
    <w:rsid w:val="42360AA0"/>
    <w:rsid w:val="423719C1"/>
    <w:rsid w:val="4237216B"/>
    <w:rsid w:val="42377EF8"/>
    <w:rsid w:val="42386D98"/>
    <w:rsid w:val="42404B0F"/>
    <w:rsid w:val="42405392"/>
    <w:rsid w:val="42417A70"/>
    <w:rsid w:val="42420934"/>
    <w:rsid w:val="424244D8"/>
    <w:rsid w:val="4248593B"/>
    <w:rsid w:val="424A03BC"/>
    <w:rsid w:val="42500679"/>
    <w:rsid w:val="42510228"/>
    <w:rsid w:val="42575E61"/>
    <w:rsid w:val="425840CA"/>
    <w:rsid w:val="425E1E06"/>
    <w:rsid w:val="425E20DD"/>
    <w:rsid w:val="425E5CF8"/>
    <w:rsid w:val="425F6780"/>
    <w:rsid w:val="42606180"/>
    <w:rsid w:val="42607D44"/>
    <w:rsid w:val="42616D93"/>
    <w:rsid w:val="42620794"/>
    <w:rsid w:val="4264573F"/>
    <w:rsid w:val="426534DD"/>
    <w:rsid w:val="42656B8B"/>
    <w:rsid w:val="42663023"/>
    <w:rsid w:val="42663118"/>
    <w:rsid w:val="42690BBC"/>
    <w:rsid w:val="426A5C5E"/>
    <w:rsid w:val="426B4D1E"/>
    <w:rsid w:val="426C777F"/>
    <w:rsid w:val="426E3D16"/>
    <w:rsid w:val="42702207"/>
    <w:rsid w:val="42717376"/>
    <w:rsid w:val="427174A4"/>
    <w:rsid w:val="42740D13"/>
    <w:rsid w:val="42742B3C"/>
    <w:rsid w:val="42756307"/>
    <w:rsid w:val="427837DC"/>
    <w:rsid w:val="427B6482"/>
    <w:rsid w:val="427C55C2"/>
    <w:rsid w:val="42811884"/>
    <w:rsid w:val="428130FF"/>
    <w:rsid w:val="42841B15"/>
    <w:rsid w:val="42864EB8"/>
    <w:rsid w:val="428B02FF"/>
    <w:rsid w:val="428C11B6"/>
    <w:rsid w:val="428D54D8"/>
    <w:rsid w:val="42905F40"/>
    <w:rsid w:val="42945625"/>
    <w:rsid w:val="42973780"/>
    <w:rsid w:val="4298719B"/>
    <w:rsid w:val="42990CF1"/>
    <w:rsid w:val="429A75D2"/>
    <w:rsid w:val="429B6C2D"/>
    <w:rsid w:val="429C41A5"/>
    <w:rsid w:val="42A1500A"/>
    <w:rsid w:val="42AA270D"/>
    <w:rsid w:val="42AC44AF"/>
    <w:rsid w:val="42AC7C9B"/>
    <w:rsid w:val="42AD1123"/>
    <w:rsid w:val="42AD6A64"/>
    <w:rsid w:val="42AD7C1C"/>
    <w:rsid w:val="42AE60CC"/>
    <w:rsid w:val="42AE683B"/>
    <w:rsid w:val="42B10A5C"/>
    <w:rsid w:val="42B14C3C"/>
    <w:rsid w:val="42B25F7F"/>
    <w:rsid w:val="42B31A5B"/>
    <w:rsid w:val="42B44CDA"/>
    <w:rsid w:val="42B509CC"/>
    <w:rsid w:val="42B50A67"/>
    <w:rsid w:val="42BB0F5D"/>
    <w:rsid w:val="42BD0987"/>
    <w:rsid w:val="42BD3360"/>
    <w:rsid w:val="42BE3D34"/>
    <w:rsid w:val="42BF1BB5"/>
    <w:rsid w:val="42C07F97"/>
    <w:rsid w:val="42C41F8A"/>
    <w:rsid w:val="42C45C78"/>
    <w:rsid w:val="42C56941"/>
    <w:rsid w:val="42C76CA2"/>
    <w:rsid w:val="42C80DF5"/>
    <w:rsid w:val="42C843FC"/>
    <w:rsid w:val="42CE78EE"/>
    <w:rsid w:val="42CF6C6B"/>
    <w:rsid w:val="42CF7EC1"/>
    <w:rsid w:val="42D02332"/>
    <w:rsid w:val="42D100F2"/>
    <w:rsid w:val="42D14EEC"/>
    <w:rsid w:val="42D16856"/>
    <w:rsid w:val="42D22E2D"/>
    <w:rsid w:val="42D31393"/>
    <w:rsid w:val="42D674DD"/>
    <w:rsid w:val="42D96A2C"/>
    <w:rsid w:val="42DD14BD"/>
    <w:rsid w:val="42DD21EC"/>
    <w:rsid w:val="42DE7B3C"/>
    <w:rsid w:val="42E020A5"/>
    <w:rsid w:val="42E236F0"/>
    <w:rsid w:val="42E33021"/>
    <w:rsid w:val="42E56410"/>
    <w:rsid w:val="42E60C04"/>
    <w:rsid w:val="42E80296"/>
    <w:rsid w:val="42F03476"/>
    <w:rsid w:val="42F1136F"/>
    <w:rsid w:val="42F65A21"/>
    <w:rsid w:val="42F750B7"/>
    <w:rsid w:val="42F86F5F"/>
    <w:rsid w:val="42F90AC1"/>
    <w:rsid w:val="42FA0CE2"/>
    <w:rsid w:val="42FA5D3A"/>
    <w:rsid w:val="42FB26AB"/>
    <w:rsid w:val="42FB63BE"/>
    <w:rsid w:val="42FB6492"/>
    <w:rsid w:val="42FC47F0"/>
    <w:rsid w:val="42FE2E7A"/>
    <w:rsid w:val="4300004A"/>
    <w:rsid w:val="430136F1"/>
    <w:rsid w:val="43020E85"/>
    <w:rsid w:val="43022FBC"/>
    <w:rsid w:val="43054A86"/>
    <w:rsid w:val="43082A34"/>
    <w:rsid w:val="430913FD"/>
    <w:rsid w:val="430B75E1"/>
    <w:rsid w:val="430C73FB"/>
    <w:rsid w:val="430C772C"/>
    <w:rsid w:val="430E1C49"/>
    <w:rsid w:val="430F1187"/>
    <w:rsid w:val="431378A0"/>
    <w:rsid w:val="43137A53"/>
    <w:rsid w:val="43146CA6"/>
    <w:rsid w:val="43155AD1"/>
    <w:rsid w:val="431637BA"/>
    <w:rsid w:val="431A5486"/>
    <w:rsid w:val="431B62BF"/>
    <w:rsid w:val="431C04A3"/>
    <w:rsid w:val="431C1ECC"/>
    <w:rsid w:val="431D0E9B"/>
    <w:rsid w:val="431E1913"/>
    <w:rsid w:val="43214566"/>
    <w:rsid w:val="4321616D"/>
    <w:rsid w:val="432234B6"/>
    <w:rsid w:val="432557B1"/>
    <w:rsid w:val="43261949"/>
    <w:rsid w:val="43273343"/>
    <w:rsid w:val="432837C1"/>
    <w:rsid w:val="432B1A38"/>
    <w:rsid w:val="432D7D92"/>
    <w:rsid w:val="432F2AB5"/>
    <w:rsid w:val="43313554"/>
    <w:rsid w:val="43313774"/>
    <w:rsid w:val="43356FDD"/>
    <w:rsid w:val="43370682"/>
    <w:rsid w:val="433A20D5"/>
    <w:rsid w:val="433B2B58"/>
    <w:rsid w:val="433C5A0B"/>
    <w:rsid w:val="433C5D2E"/>
    <w:rsid w:val="433E50C2"/>
    <w:rsid w:val="433E71A7"/>
    <w:rsid w:val="433F4ABD"/>
    <w:rsid w:val="433F5E15"/>
    <w:rsid w:val="43416175"/>
    <w:rsid w:val="4343044B"/>
    <w:rsid w:val="4344744A"/>
    <w:rsid w:val="4346139F"/>
    <w:rsid w:val="43473358"/>
    <w:rsid w:val="434965AD"/>
    <w:rsid w:val="434C0897"/>
    <w:rsid w:val="434E0D38"/>
    <w:rsid w:val="43581A48"/>
    <w:rsid w:val="4359087C"/>
    <w:rsid w:val="435C6265"/>
    <w:rsid w:val="435E22E0"/>
    <w:rsid w:val="435F3A19"/>
    <w:rsid w:val="436102BD"/>
    <w:rsid w:val="43610BE2"/>
    <w:rsid w:val="4362490A"/>
    <w:rsid w:val="43630C66"/>
    <w:rsid w:val="43665A0F"/>
    <w:rsid w:val="43675A36"/>
    <w:rsid w:val="43685920"/>
    <w:rsid w:val="43690687"/>
    <w:rsid w:val="4369332E"/>
    <w:rsid w:val="43694EFB"/>
    <w:rsid w:val="436B2764"/>
    <w:rsid w:val="436B3F2C"/>
    <w:rsid w:val="436E2652"/>
    <w:rsid w:val="436F040C"/>
    <w:rsid w:val="43722229"/>
    <w:rsid w:val="43724C16"/>
    <w:rsid w:val="43746B3C"/>
    <w:rsid w:val="43792A76"/>
    <w:rsid w:val="43795A59"/>
    <w:rsid w:val="437A0A4B"/>
    <w:rsid w:val="437B3DB1"/>
    <w:rsid w:val="437C6ECF"/>
    <w:rsid w:val="437E59EA"/>
    <w:rsid w:val="43844FBA"/>
    <w:rsid w:val="438450C5"/>
    <w:rsid w:val="4387524D"/>
    <w:rsid w:val="43883894"/>
    <w:rsid w:val="438A757E"/>
    <w:rsid w:val="438C7E21"/>
    <w:rsid w:val="438E0DBB"/>
    <w:rsid w:val="438E273C"/>
    <w:rsid w:val="43955F9B"/>
    <w:rsid w:val="4398397A"/>
    <w:rsid w:val="43997E02"/>
    <w:rsid w:val="439D0B75"/>
    <w:rsid w:val="43A008F5"/>
    <w:rsid w:val="43A04E4F"/>
    <w:rsid w:val="43A23288"/>
    <w:rsid w:val="43A30270"/>
    <w:rsid w:val="43A3329D"/>
    <w:rsid w:val="43A46161"/>
    <w:rsid w:val="43A51399"/>
    <w:rsid w:val="43A609B3"/>
    <w:rsid w:val="43A66C4C"/>
    <w:rsid w:val="43A82680"/>
    <w:rsid w:val="43A870F8"/>
    <w:rsid w:val="43A94CA5"/>
    <w:rsid w:val="43AD2EA6"/>
    <w:rsid w:val="43AE0794"/>
    <w:rsid w:val="43AF56F0"/>
    <w:rsid w:val="43B00E3D"/>
    <w:rsid w:val="43B15879"/>
    <w:rsid w:val="43B229FB"/>
    <w:rsid w:val="43B24AA6"/>
    <w:rsid w:val="43B3559D"/>
    <w:rsid w:val="43B4429A"/>
    <w:rsid w:val="43B5055F"/>
    <w:rsid w:val="43B61103"/>
    <w:rsid w:val="43B653C4"/>
    <w:rsid w:val="43B7656E"/>
    <w:rsid w:val="43B949CF"/>
    <w:rsid w:val="43BA2619"/>
    <w:rsid w:val="43BA2B76"/>
    <w:rsid w:val="43BB7A9C"/>
    <w:rsid w:val="43BD1E12"/>
    <w:rsid w:val="43BD2E57"/>
    <w:rsid w:val="43BF20F5"/>
    <w:rsid w:val="43BF3741"/>
    <w:rsid w:val="43C03703"/>
    <w:rsid w:val="43C04DA5"/>
    <w:rsid w:val="43C27F8A"/>
    <w:rsid w:val="43C33C8B"/>
    <w:rsid w:val="43C4139F"/>
    <w:rsid w:val="43C7272D"/>
    <w:rsid w:val="43C81F9D"/>
    <w:rsid w:val="43C838CC"/>
    <w:rsid w:val="43C8687F"/>
    <w:rsid w:val="43CA02D8"/>
    <w:rsid w:val="43CA1E6F"/>
    <w:rsid w:val="43CB1238"/>
    <w:rsid w:val="43CC06C4"/>
    <w:rsid w:val="43CD036C"/>
    <w:rsid w:val="43CE5406"/>
    <w:rsid w:val="43D01098"/>
    <w:rsid w:val="43D0207E"/>
    <w:rsid w:val="43D27CEA"/>
    <w:rsid w:val="43D4509A"/>
    <w:rsid w:val="43DA1B2E"/>
    <w:rsid w:val="43DE007B"/>
    <w:rsid w:val="43E1118F"/>
    <w:rsid w:val="43E72D84"/>
    <w:rsid w:val="43EA40B6"/>
    <w:rsid w:val="43EB0D66"/>
    <w:rsid w:val="43EC619B"/>
    <w:rsid w:val="43ED63D9"/>
    <w:rsid w:val="43EF3A90"/>
    <w:rsid w:val="43EF6969"/>
    <w:rsid w:val="43F14AED"/>
    <w:rsid w:val="43F241C4"/>
    <w:rsid w:val="43F57E70"/>
    <w:rsid w:val="43F81F10"/>
    <w:rsid w:val="43F95442"/>
    <w:rsid w:val="43FC07B1"/>
    <w:rsid w:val="43FD18A3"/>
    <w:rsid w:val="43FF46AD"/>
    <w:rsid w:val="43FF59F8"/>
    <w:rsid w:val="440039CD"/>
    <w:rsid w:val="44027DB5"/>
    <w:rsid w:val="44040F98"/>
    <w:rsid w:val="44043A3C"/>
    <w:rsid w:val="44061AF9"/>
    <w:rsid w:val="44071105"/>
    <w:rsid w:val="44080413"/>
    <w:rsid w:val="440D1668"/>
    <w:rsid w:val="44112C2C"/>
    <w:rsid w:val="44114416"/>
    <w:rsid w:val="44124BA0"/>
    <w:rsid w:val="4413441C"/>
    <w:rsid w:val="441359A1"/>
    <w:rsid w:val="44135F99"/>
    <w:rsid w:val="4415429D"/>
    <w:rsid w:val="441827BE"/>
    <w:rsid w:val="44196CB8"/>
    <w:rsid w:val="441B123C"/>
    <w:rsid w:val="441B3E58"/>
    <w:rsid w:val="441B4ECA"/>
    <w:rsid w:val="441B508C"/>
    <w:rsid w:val="441C78F0"/>
    <w:rsid w:val="441F4BF5"/>
    <w:rsid w:val="44202CEB"/>
    <w:rsid w:val="44203C9B"/>
    <w:rsid w:val="44247311"/>
    <w:rsid w:val="442533A3"/>
    <w:rsid w:val="4425412B"/>
    <w:rsid w:val="44272E45"/>
    <w:rsid w:val="44291617"/>
    <w:rsid w:val="442959FD"/>
    <w:rsid w:val="442B1303"/>
    <w:rsid w:val="44306640"/>
    <w:rsid w:val="44311AED"/>
    <w:rsid w:val="44324E8D"/>
    <w:rsid w:val="44342421"/>
    <w:rsid w:val="44352006"/>
    <w:rsid w:val="44356128"/>
    <w:rsid w:val="4436504E"/>
    <w:rsid w:val="44375858"/>
    <w:rsid w:val="44387069"/>
    <w:rsid w:val="44397F62"/>
    <w:rsid w:val="443A64E2"/>
    <w:rsid w:val="443C1A5D"/>
    <w:rsid w:val="443E5F56"/>
    <w:rsid w:val="44427D56"/>
    <w:rsid w:val="44443515"/>
    <w:rsid w:val="44471E0D"/>
    <w:rsid w:val="444734DF"/>
    <w:rsid w:val="4448176A"/>
    <w:rsid w:val="444C627C"/>
    <w:rsid w:val="4450716A"/>
    <w:rsid w:val="44511E05"/>
    <w:rsid w:val="445378F6"/>
    <w:rsid w:val="445572A4"/>
    <w:rsid w:val="4456003F"/>
    <w:rsid w:val="44564039"/>
    <w:rsid w:val="44564756"/>
    <w:rsid w:val="445653D9"/>
    <w:rsid w:val="44572AA8"/>
    <w:rsid w:val="445761E4"/>
    <w:rsid w:val="445771EA"/>
    <w:rsid w:val="44577D3B"/>
    <w:rsid w:val="445A21C9"/>
    <w:rsid w:val="445A7E0F"/>
    <w:rsid w:val="445B7209"/>
    <w:rsid w:val="445C707D"/>
    <w:rsid w:val="445E3062"/>
    <w:rsid w:val="44601C25"/>
    <w:rsid w:val="44602688"/>
    <w:rsid w:val="44614FA6"/>
    <w:rsid w:val="44653215"/>
    <w:rsid w:val="44685CAF"/>
    <w:rsid w:val="4469100F"/>
    <w:rsid w:val="44692CF2"/>
    <w:rsid w:val="4469433F"/>
    <w:rsid w:val="446C0054"/>
    <w:rsid w:val="446C7E18"/>
    <w:rsid w:val="446D295B"/>
    <w:rsid w:val="446F3807"/>
    <w:rsid w:val="44705DBC"/>
    <w:rsid w:val="44707490"/>
    <w:rsid w:val="44722CDF"/>
    <w:rsid w:val="4475335D"/>
    <w:rsid w:val="447545DA"/>
    <w:rsid w:val="44775B02"/>
    <w:rsid w:val="44787FA5"/>
    <w:rsid w:val="447A5723"/>
    <w:rsid w:val="447A6F14"/>
    <w:rsid w:val="447B11A9"/>
    <w:rsid w:val="447C14EC"/>
    <w:rsid w:val="447C6A78"/>
    <w:rsid w:val="447D2C6D"/>
    <w:rsid w:val="447E210B"/>
    <w:rsid w:val="447F7001"/>
    <w:rsid w:val="44801DA4"/>
    <w:rsid w:val="44804BDF"/>
    <w:rsid w:val="44851C5E"/>
    <w:rsid w:val="448704C1"/>
    <w:rsid w:val="448B0761"/>
    <w:rsid w:val="448B3EE8"/>
    <w:rsid w:val="448E02B8"/>
    <w:rsid w:val="448E4914"/>
    <w:rsid w:val="4491600A"/>
    <w:rsid w:val="44933681"/>
    <w:rsid w:val="44970AB7"/>
    <w:rsid w:val="44981AAE"/>
    <w:rsid w:val="449974C9"/>
    <w:rsid w:val="449A46AD"/>
    <w:rsid w:val="449A5943"/>
    <w:rsid w:val="449A7F69"/>
    <w:rsid w:val="449C40BA"/>
    <w:rsid w:val="449E03D0"/>
    <w:rsid w:val="44A0134B"/>
    <w:rsid w:val="44A2410F"/>
    <w:rsid w:val="44A34651"/>
    <w:rsid w:val="44A4410B"/>
    <w:rsid w:val="44A50770"/>
    <w:rsid w:val="44A55B43"/>
    <w:rsid w:val="44A64EC2"/>
    <w:rsid w:val="44A6604D"/>
    <w:rsid w:val="44A7576F"/>
    <w:rsid w:val="44AC1AD6"/>
    <w:rsid w:val="44AC65E6"/>
    <w:rsid w:val="44AD67A6"/>
    <w:rsid w:val="44B061A0"/>
    <w:rsid w:val="44B12E4D"/>
    <w:rsid w:val="44B34888"/>
    <w:rsid w:val="44B96560"/>
    <w:rsid w:val="44B96B16"/>
    <w:rsid w:val="44BA376F"/>
    <w:rsid w:val="44BA4E2B"/>
    <w:rsid w:val="44BB2A2F"/>
    <w:rsid w:val="44BB59C7"/>
    <w:rsid w:val="44BE190F"/>
    <w:rsid w:val="44BE6ADC"/>
    <w:rsid w:val="44C156E1"/>
    <w:rsid w:val="44C3290D"/>
    <w:rsid w:val="44C35365"/>
    <w:rsid w:val="44C3554E"/>
    <w:rsid w:val="44C40246"/>
    <w:rsid w:val="44C42FD2"/>
    <w:rsid w:val="44C70704"/>
    <w:rsid w:val="44C754B3"/>
    <w:rsid w:val="44C85FA3"/>
    <w:rsid w:val="44CB5507"/>
    <w:rsid w:val="44CB7AC9"/>
    <w:rsid w:val="44CC1407"/>
    <w:rsid w:val="44CC4762"/>
    <w:rsid w:val="44CD7275"/>
    <w:rsid w:val="44CE0C13"/>
    <w:rsid w:val="44CE3AE5"/>
    <w:rsid w:val="44CF05FB"/>
    <w:rsid w:val="44CF1338"/>
    <w:rsid w:val="44D902B3"/>
    <w:rsid w:val="44D94B0F"/>
    <w:rsid w:val="44DA2216"/>
    <w:rsid w:val="44DB2B41"/>
    <w:rsid w:val="44DC4384"/>
    <w:rsid w:val="44DD012D"/>
    <w:rsid w:val="44DE202F"/>
    <w:rsid w:val="44E03784"/>
    <w:rsid w:val="44E10F71"/>
    <w:rsid w:val="44E1271D"/>
    <w:rsid w:val="44E4127F"/>
    <w:rsid w:val="44E46540"/>
    <w:rsid w:val="44E46E98"/>
    <w:rsid w:val="44E571BB"/>
    <w:rsid w:val="44E676FC"/>
    <w:rsid w:val="44E67B47"/>
    <w:rsid w:val="44E7392C"/>
    <w:rsid w:val="44E81AF3"/>
    <w:rsid w:val="44E82E8C"/>
    <w:rsid w:val="44EB33FF"/>
    <w:rsid w:val="44EB49D9"/>
    <w:rsid w:val="44EC0184"/>
    <w:rsid w:val="44EE081D"/>
    <w:rsid w:val="44EE5AB8"/>
    <w:rsid w:val="44F017A7"/>
    <w:rsid w:val="44F129CD"/>
    <w:rsid w:val="44F146E0"/>
    <w:rsid w:val="44F26E93"/>
    <w:rsid w:val="44F421C2"/>
    <w:rsid w:val="44F86EB4"/>
    <w:rsid w:val="44FC6540"/>
    <w:rsid w:val="45000041"/>
    <w:rsid w:val="4503227A"/>
    <w:rsid w:val="450341E7"/>
    <w:rsid w:val="45090F78"/>
    <w:rsid w:val="45093307"/>
    <w:rsid w:val="4509606D"/>
    <w:rsid w:val="450A6800"/>
    <w:rsid w:val="450C7CC3"/>
    <w:rsid w:val="450D03A5"/>
    <w:rsid w:val="450D70DE"/>
    <w:rsid w:val="450F071B"/>
    <w:rsid w:val="450F74DA"/>
    <w:rsid w:val="45120C7C"/>
    <w:rsid w:val="451464C5"/>
    <w:rsid w:val="451669DA"/>
    <w:rsid w:val="45172D26"/>
    <w:rsid w:val="45173807"/>
    <w:rsid w:val="45182A5E"/>
    <w:rsid w:val="451955E2"/>
    <w:rsid w:val="45196FEB"/>
    <w:rsid w:val="451E23E4"/>
    <w:rsid w:val="451E7897"/>
    <w:rsid w:val="451E7925"/>
    <w:rsid w:val="451F3CEA"/>
    <w:rsid w:val="451F6E84"/>
    <w:rsid w:val="45216DF8"/>
    <w:rsid w:val="452250F3"/>
    <w:rsid w:val="4522572B"/>
    <w:rsid w:val="45243101"/>
    <w:rsid w:val="45250A5A"/>
    <w:rsid w:val="452528DC"/>
    <w:rsid w:val="45263E6F"/>
    <w:rsid w:val="452A1919"/>
    <w:rsid w:val="452D4EDF"/>
    <w:rsid w:val="452D553F"/>
    <w:rsid w:val="452E1C7B"/>
    <w:rsid w:val="45314099"/>
    <w:rsid w:val="453172A4"/>
    <w:rsid w:val="45355C15"/>
    <w:rsid w:val="45363546"/>
    <w:rsid w:val="4536759C"/>
    <w:rsid w:val="453A57F6"/>
    <w:rsid w:val="453C14D6"/>
    <w:rsid w:val="454208AB"/>
    <w:rsid w:val="45435AB9"/>
    <w:rsid w:val="45444F0C"/>
    <w:rsid w:val="45452D77"/>
    <w:rsid w:val="454928B7"/>
    <w:rsid w:val="454A3D9B"/>
    <w:rsid w:val="454A558E"/>
    <w:rsid w:val="454B5CE7"/>
    <w:rsid w:val="454E0D0B"/>
    <w:rsid w:val="454E4272"/>
    <w:rsid w:val="45516122"/>
    <w:rsid w:val="455300C6"/>
    <w:rsid w:val="4554117A"/>
    <w:rsid w:val="455577F9"/>
    <w:rsid w:val="4556272F"/>
    <w:rsid w:val="45572F7A"/>
    <w:rsid w:val="455737FA"/>
    <w:rsid w:val="45577287"/>
    <w:rsid w:val="45580A6A"/>
    <w:rsid w:val="455840E9"/>
    <w:rsid w:val="455D381A"/>
    <w:rsid w:val="455E5623"/>
    <w:rsid w:val="45622047"/>
    <w:rsid w:val="45640046"/>
    <w:rsid w:val="45655108"/>
    <w:rsid w:val="45662C59"/>
    <w:rsid w:val="4566494C"/>
    <w:rsid w:val="45665DCD"/>
    <w:rsid w:val="456800F9"/>
    <w:rsid w:val="456968A3"/>
    <w:rsid w:val="456A4EB9"/>
    <w:rsid w:val="456C6501"/>
    <w:rsid w:val="456D10B4"/>
    <w:rsid w:val="45710D5E"/>
    <w:rsid w:val="45724BF7"/>
    <w:rsid w:val="4573309C"/>
    <w:rsid w:val="45742404"/>
    <w:rsid w:val="45763AF8"/>
    <w:rsid w:val="457828F7"/>
    <w:rsid w:val="457C2773"/>
    <w:rsid w:val="457C7DD3"/>
    <w:rsid w:val="457E1D33"/>
    <w:rsid w:val="45806C8D"/>
    <w:rsid w:val="45824ABA"/>
    <w:rsid w:val="458874B7"/>
    <w:rsid w:val="458A1A8D"/>
    <w:rsid w:val="458A6283"/>
    <w:rsid w:val="458B7552"/>
    <w:rsid w:val="458F15FC"/>
    <w:rsid w:val="45910C9F"/>
    <w:rsid w:val="45910E4B"/>
    <w:rsid w:val="45914105"/>
    <w:rsid w:val="45915504"/>
    <w:rsid w:val="459160B5"/>
    <w:rsid w:val="45930A7C"/>
    <w:rsid w:val="45951600"/>
    <w:rsid w:val="459550CE"/>
    <w:rsid w:val="45957D4D"/>
    <w:rsid w:val="459B4E08"/>
    <w:rsid w:val="459C1135"/>
    <w:rsid w:val="45A06E17"/>
    <w:rsid w:val="45A37354"/>
    <w:rsid w:val="45A51953"/>
    <w:rsid w:val="45A7538C"/>
    <w:rsid w:val="45A76A74"/>
    <w:rsid w:val="45A8380C"/>
    <w:rsid w:val="45A9424F"/>
    <w:rsid w:val="45A96F9C"/>
    <w:rsid w:val="45AB3C93"/>
    <w:rsid w:val="45AB6FE3"/>
    <w:rsid w:val="45AB7F9C"/>
    <w:rsid w:val="45AC24C0"/>
    <w:rsid w:val="45AD631F"/>
    <w:rsid w:val="45B2654D"/>
    <w:rsid w:val="45B37DE1"/>
    <w:rsid w:val="45B55169"/>
    <w:rsid w:val="45B80DAE"/>
    <w:rsid w:val="45BD2CD6"/>
    <w:rsid w:val="45BD3759"/>
    <w:rsid w:val="45BE323B"/>
    <w:rsid w:val="45BF00AC"/>
    <w:rsid w:val="45BF5E16"/>
    <w:rsid w:val="45C32B1D"/>
    <w:rsid w:val="45C37605"/>
    <w:rsid w:val="45C51CDC"/>
    <w:rsid w:val="45CD09A5"/>
    <w:rsid w:val="45D5106A"/>
    <w:rsid w:val="45D96DF5"/>
    <w:rsid w:val="45DC457B"/>
    <w:rsid w:val="45DC693A"/>
    <w:rsid w:val="45DD0844"/>
    <w:rsid w:val="45DD4108"/>
    <w:rsid w:val="45DF16DB"/>
    <w:rsid w:val="45E047DD"/>
    <w:rsid w:val="45E16C04"/>
    <w:rsid w:val="45E20A56"/>
    <w:rsid w:val="45E21341"/>
    <w:rsid w:val="45E2439A"/>
    <w:rsid w:val="45E54D2D"/>
    <w:rsid w:val="45E56796"/>
    <w:rsid w:val="45E73799"/>
    <w:rsid w:val="45E84CE2"/>
    <w:rsid w:val="45E914A6"/>
    <w:rsid w:val="45E94B98"/>
    <w:rsid w:val="45EA13DA"/>
    <w:rsid w:val="45EC45A2"/>
    <w:rsid w:val="45EE336F"/>
    <w:rsid w:val="45EF46F7"/>
    <w:rsid w:val="45F13B89"/>
    <w:rsid w:val="45F25A07"/>
    <w:rsid w:val="45F514DC"/>
    <w:rsid w:val="45F5263C"/>
    <w:rsid w:val="45F567C8"/>
    <w:rsid w:val="45F6001F"/>
    <w:rsid w:val="45F62C35"/>
    <w:rsid w:val="46003977"/>
    <w:rsid w:val="46022407"/>
    <w:rsid w:val="46046B3C"/>
    <w:rsid w:val="460B77AA"/>
    <w:rsid w:val="460C7A4F"/>
    <w:rsid w:val="460E78E4"/>
    <w:rsid w:val="46116E3E"/>
    <w:rsid w:val="46135C9C"/>
    <w:rsid w:val="46160804"/>
    <w:rsid w:val="46164638"/>
    <w:rsid w:val="461B664D"/>
    <w:rsid w:val="461E2D97"/>
    <w:rsid w:val="461E593F"/>
    <w:rsid w:val="461F35BC"/>
    <w:rsid w:val="46222AD8"/>
    <w:rsid w:val="46227517"/>
    <w:rsid w:val="46240066"/>
    <w:rsid w:val="462646CC"/>
    <w:rsid w:val="4627239D"/>
    <w:rsid w:val="4628270F"/>
    <w:rsid w:val="462B108E"/>
    <w:rsid w:val="462C2C1C"/>
    <w:rsid w:val="462C3D70"/>
    <w:rsid w:val="462D45D7"/>
    <w:rsid w:val="462F32A2"/>
    <w:rsid w:val="463027BC"/>
    <w:rsid w:val="4630725C"/>
    <w:rsid w:val="463135FD"/>
    <w:rsid w:val="46327E7C"/>
    <w:rsid w:val="463426F6"/>
    <w:rsid w:val="463725C3"/>
    <w:rsid w:val="46375F7C"/>
    <w:rsid w:val="4637796C"/>
    <w:rsid w:val="463841E2"/>
    <w:rsid w:val="46394648"/>
    <w:rsid w:val="463B368B"/>
    <w:rsid w:val="463C0686"/>
    <w:rsid w:val="463C5657"/>
    <w:rsid w:val="463E24EA"/>
    <w:rsid w:val="463F48DE"/>
    <w:rsid w:val="46411030"/>
    <w:rsid w:val="46451DDA"/>
    <w:rsid w:val="46455BFF"/>
    <w:rsid w:val="4648151B"/>
    <w:rsid w:val="46481A1C"/>
    <w:rsid w:val="464A2C03"/>
    <w:rsid w:val="464A71F4"/>
    <w:rsid w:val="464A7EBF"/>
    <w:rsid w:val="464B1E49"/>
    <w:rsid w:val="464B22CF"/>
    <w:rsid w:val="464B7BB6"/>
    <w:rsid w:val="464C22BC"/>
    <w:rsid w:val="464E149D"/>
    <w:rsid w:val="464F7D67"/>
    <w:rsid w:val="465360BD"/>
    <w:rsid w:val="46593E2F"/>
    <w:rsid w:val="465C3041"/>
    <w:rsid w:val="466017CD"/>
    <w:rsid w:val="4661223F"/>
    <w:rsid w:val="4661363F"/>
    <w:rsid w:val="466162C1"/>
    <w:rsid w:val="46677B5A"/>
    <w:rsid w:val="46685FC0"/>
    <w:rsid w:val="466A0B84"/>
    <w:rsid w:val="466A272D"/>
    <w:rsid w:val="466B6454"/>
    <w:rsid w:val="466D40F0"/>
    <w:rsid w:val="466D6CAE"/>
    <w:rsid w:val="46721BF0"/>
    <w:rsid w:val="46722BE7"/>
    <w:rsid w:val="467342B3"/>
    <w:rsid w:val="467371D7"/>
    <w:rsid w:val="467456E2"/>
    <w:rsid w:val="46757655"/>
    <w:rsid w:val="467618B4"/>
    <w:rsid w:val="4677639E"/>
    <w:rsid w:val="467840BF"/>
    <w:rsid w:val="46790750"/>
    <w:rsid w:val="467935F6"/>
    <w:rsid w:val="467B158C"/>
    <w:rsid w:val="467F2BC7"/>
    <w:rsid w:val="46825D11"/>
    <w:rsid w:val="4685135A"/>
    <w:rsid w:val="46852950"/>
    <w:rsid w:val="46864318"/>
    <w:rsid w:val="46867632"/>
    <w:rsid w:val="46870B1B"/>
    <w:rsid w:val="46895BA5"/>
    <w:rsid w:val="468A2C16"/>
    <w:rsid w:val="468C047B"/>
    <w:rsid w:val="468E203F"/>
    <w:rsid w:val="468E3515"/>
    <w:rsid w:val="468E7E96"/>
    <w:rsid w:val="469209DA"/>
    <w:rsid w:val="46936A8E"/>
    <w:rsid w:val="46937458"/>
    <w:rsid w:val="4698227D"/>
    <w:rsid w:val="469A4E62"/>
    <w:rsid w:val="469C3203"/>
    <w:rsid w:val="469D2FA5"/>
    <w:rsid w:val="469E1135"/>
    <w:rsid w:val="469E5901"/>
    <w:rsid w:val="46A30BA2"/>
    <w:rsid w:val="46A56F73"/>
    <w:rsid w:val="46A7672B"/>
    <w:rsid w:val="46A773A4"/>
    <w:rsid w:val="46A80B66"/>
    <w:rsid w:val="46AA6112"/>
    <w:rsid w:val="46AA7991"/>
    <w:rsid w:val="46AF4D6D"/>
    <w:rsid w:val="46B07EB8"/>
    <w:rsid w:val="46B1485B"/>
    <w:rsid w:val="46B241FA"/>
    <w:rsid w:val="46B5169F"/>
    <w:rsid w:val="46B574BC"/>
    <w:rsid w:val="46B85955"/>
    <w:rsid w:val="46BA02A9"/>
    <w:rsid w:val="46BC3F13"/>
    <w:rsid w:val="46BD1F16"/>
    <w:rsid w:val="46BD2658"/>
    <w:rsid w:val="46C02C46"/>
    <w:rsid w:val="46C238DC"/>
    <w:rsid w:val="46C34C56"/>
    <w:rsid w:val="46C41C0D"/>
    <w:rsid w:val="46C52658"/>
    <w:rsid w:val="46C62F4A"/>
    <w:rsid w:val="46C74059"/>
    <w:rsid w:val="46C863EB"/>
    <w:rsid w:val="46CB3EAE"/>
    <w:rsid w:val="46CE67EF"/>
    <w:rsid w:val="46CF7CDA"/>
    <w:rsid w:val="46D045D5"/>
    <w:rsid w:val="46D23688"/>
    <w:rsid w:val="46D43124"/>
    <w:rsid w:val="46D43B47"/>
    <w:rsid w:val="46DA0887"/>
    <w:rsid w:val="46DC63CA"/>
    <w:rsid w:val="46DC6825"/>
    <w:rsid w:val="46DD3609"/>
    <w:rsid w:val="46E12989"/>
    <w:rsid w:val="46EB63F4"/>
    <w:rsid w:val="46EC78ED"/>
    <w:rsid w:val="46ED22B2"/>
    <w:rsid w:val="46EE0C68"/>
    <w:rsid w:val="46EE3889"/>
    <w:rsid w:val="46EF1BCE"/>
    <w:rsid w:val="46F014D6"/>
    <w:rsid w:val="46F06C5E"/>
    <w:rsid w:val="46F22B8C"/>
    <w:rsid w:val="46F352B9"/>
    <w:rsid w:val="46F55C43"/>
    <w:rsid w:val="46F770D1"/>
    <w:rsid w:val="46F80494"/>
    <w:rsid w:val="46FB2809"/>
    <w:rsid w:val="46FC4079"/>
    <w:rsid w:val="46FC72C1"/>
    <w:rsid w:val="46FD24C4"/>
    <w:rsid w:val="46FE2CFA"/>
    <w:rsid w:val="46FE47A9"/>
    <w:rsid w:val="46FF3651"/>
    <w:rsid w:val="47040C7E"/>
    <w:rsid w:val="470655BC"/>
    <w:rsid w:val="47067048"/>
    <w:rsid w:val="47067634"/>
    <w:rsid w:val="47097B9E"/>
    <w:rsid w:val="470E0B62"/>
    <w:rsid w:val="470F4BED"/>
    <w:rsid w:val="471154D3"/>
    <w:rsid w:val="471426BA"/>
    <w:rsid w:val="4714729F"/>
    <w:rsid w:val="47156161"/>
    <w:rsid w:val="47162028"/>
    <w:rsid w:val="47172192"/>
    <w:rsid w:val="47177665"/>
    <w:rsid w:val="4718557F"/>
    <w:rsid w:val="471B0A34"/>
    <w:rsid w:val="471B292E"/>
    <w:rsid w:val="471F2E95"/>
    <w:rsid w:val="472147D1"/>
    <w:rsid w:val="47216C92"/>
    <w:rsid w:val="47224A5C"/>
    <w:rsid w:val="47243766"/>
    <w:rsid w:val="47261B02"/>
    <w:rsid w:val="47282AF2"/>
    <w:rsid w:val="47287D95"/>
    <w:rsid w:val="472A7B6D"/>
    <w:rsid w:val="472C6837"/>
    <w:rsid w:val="472E753C"/>
    <w:rsid w:val="47323C12"/>
    <w:rsid w:val="47334C6E"/>
    <w:rsid w:val="47342851"/>
    <w:rsid w:val="47354109"/>
    <w:rsid w:val="47360D3E"/>
    <w:rsid w:val="47382691"/>
    <w:rsid w:val="47386A51"/>
    <w:rsid w:val="473E5A65"/>
    <w:rsid w:val="47414D0A"/>
    <w:rsid w:val="47442771"/>
    <w:rsid w:val="47444538"/>
    <w:rsid w:val="4746471F"/>
    <w:rsid w:val="474C535A"/>
    <w:rsid w:val="474D5883"/>
    <w:rsid w:val="474E3768"/>
    <w:rsid w:val="474E7150"/>
    <w:rsid w:val="474F3401"/>
    <w:rsid w:val="474F5775"/>
    <w:rsid w:val="475260D0"/>
    <w:rsid w:val="475537C9"/>
    <w:rsid w:val="475A122F"/>
    <w:rsid w:val="475C067D"/>
    <w:rsid w:val="475C19BA"/>
    <w:rsid w:val="475C5F4C"/>
    <w:rsid w:val="475D2CBC"/>
    <w:rsid w:val="475D64AB"/>
    <w:rsid w:val="475F34F3"/>
    <w:rsid w:val="47605F55"/>
    <w:rsid w:val="47611432"/>
    <w:rsid w:val="47627733"/>
    <w:rsid w:val="47654FE7"/>
    <w:rsid w:val="47665473"/>
    <w:rsid w:val="476737C8"/>
    <w:rsid w:val="4768681E"/>
    <w:rsid w:val="476A6E2D"/>
    <w:rsid w:val="476B1518"/>
    <w:rsid w:val="476F0BF4"/>
    <w:rsid w:val="476F129B"/>
    <w:rsid w:val="47713003"/>
    <w:rsid w:val="477146C3"/>
    <w:rsid w:val="47714A57"/>
    <w:rsid w:val="47721AC0"/>
    <w:rsid w:val="4773199B"/>
    <w:rsid w:val="4773616C"/>
    <w:rsid w:val="47765264"/>
    <w:rsid w:val="4777152E"/>
    <w:rsid w:val="47775622"/>
    <w:rsid w:val="47776B91"/>
    <w:rsid w:val="477B5324"/>
    <w:rsid w:val="477B53E2"/>
    <w:rsid w:val="477C08CE"/>
    <w:rsid w:val="477D0BCD"/>
    <w:rsid w:val="478511C0"/>
    <w:rsid w:val="47881555"/>
    <w:rsid w:val="478A25DA"/>
    <w:rsid w:val="478B40B7"/>
    <w:rsid w:val="478B4A31"/>
    <w:rsid w:val="478C3303"/>
    <w:rsid w:val="478C5586"/>
    <w:rsid w:val="478D356F"/>
    <w:rsid w:val="4792026B"/>
    <w:rsid w:val="47920DB7"/>
    <w:rsid w:val="479526C0"/>
    <w:rsid w:val="47953F74"/>
    <w:rsid w:val="479B250D"/>
    <w:rsid w:val="479B2E95"/>
    <w:rsid w:val="479B58AD"/>
    <w:rsid w:val="479C0568"/>
    <w:rsid w:val="479C77C0"/>
    <w:rsid w:val="479D7C2C"/>
    <w:rsid w:val="47A10783"/>
    <w:rsid w:val="47A256AE"/>
    <w:rsid w:val="47A25E72"/>
    <w:rsid w:val="47A30AEA"/>
    <w:rsid w:val="47A34345"/>
    <w:rsid w:val="47A54DE3"/>
    <w:rsid w:val="47A8591D"/>
    <w:rsid w:val="47AB2945"/>
    <w:rsid w:val="47AB54D5"/>
    <w:rsid w:val="47AF1641"/>
    <w:rsid w:val="47B02A81"/>
    <w:rsid w:val="47B16708"/>
    <w:rsid w:val="47B178E7"/>
    <w:rsid w:val="47B367F3"/>
    <w:rsid w:val="47B44683"/>
    <w:rsid w:val="47B512E1"/>
    <w:rsid w:val="47B60EFF"/>
    <w:rsid w:val="47B627C2"/>
    <w:rsid w:val="47B67958"/>
    <w:rsid w:val="47B73147"/>
    <w:rsid w:val="47B80264"/>
    <w:rsid w:val="47BD758E"/>
    <w:rsid w:val="47BE3968"/>
    <w:rsid w:val="47BE5CCA"/>
    <w:rsid w:val="47C21406"/>
    <w:rsid w:val="47C41B88"/>
    <w:rsid w:val="47C55D2E"/>
    <w:rsid w:val="47C9797D"/>
    <w:rsid w:val="47CD3AD8"/>
    <w:rsid w:val="47CF441F"/>
    <w:rsid w:val="47D11D78"/>
    <w:rsid w:val="47D24C46"/>
    <w:rsid w:val="47D3028A"/>
    <w:rsid w:val="47D35D02"/>
    <w:rsid w:val="47D600BA"/>
    <w:rsid w:val="47DA57C5"/>
    <w:rsid w:val="47DB5F42"/>
    <w:rsid w:val="47DC3F12"/>
    <w:rsid w:val="47DE00E1"/>
    <w:rsid w:val="47DE3301"/>
    <w:rsid w:val="47DF5719"/>
    <w:rsid w:val="47E038B8"/>
    <w:rsid w:val="47E356A7"/>
    <w:rsid w:val="47E529C6"/>
    <w:rsid w:val="47E92FEF"/>
    <w:rsid w:val="47EA040D"/>
    <w:rsid w:val="47EA6E20"/>
    <w:rsid w:val="47EC3F81"/>
    <w:rsid w:val="47F104EC"/>
    <w:rsid w:val="47F20916"/>
    <w:rsid w:val="47F22FFA"/>
    <w:rsid w:val="47F4068D"/>
    <w:rsid w:val="47F42A78"/>
    <w:rsid w:val="47F57836"/>
    <w:rsid w:val="47F60764"/>
    <w:rsid w:val="47F65837"/>
    <w:rsid w:val="47F86BAD"/>
    <w:rsid w:val="47F9050F"/>
    <w:rsid w:val="47F95C67"/>
    <w:rsid w:val="4800178B"/>
    <w:rsid w:val="48010833"/>
    <w:rsid w:val="480328CF"/>
    <w:rsid w:val="48047EE9"/>
    <w:rsid w:val="480560E7"/>
    <w:rsid w:val="48093989"/>
    <w:rsid w:val="480E5C13"/>
    <w:rsid w:val="480F5DEB"/>
    <w:rsid w:val="48112D7A"/>
    <w:rsid w:val="48117E23"/>
    <w:rsid w:val="481248DE"/>
    <w:rsid w:val="48144AE4"/>
    <w:rsid w:val="48160841"/>
    <w:rsid w:val="48191837"/>
    <w:rsid w:val="481D11A8"/>
    <w:rsid w:val="481D453C"/>
    <w:rsid w:val="482031CD"/>
    <w:rsid w:val="48236887"/>
    <w:rsid w:val="482648C8"/>
    <w:rsid w:val="482665C7"/>
    <w:rsid w:val="4829008E"/>
    <w:rsid w:val="482902C5"/>
    <w:rsid w:val="482932C5"/>
    <w:rsid w:val="482B35FA"/>
    <w:rsid w:val="482C74F1"/>
    <w:rsid w:val="482D35E0"/>
    <w:rsid w:val="482E0B80"/>
    <w:rsid w:val="48370610"/>
    <w:rsid w:val="48397CD7"/>
    <w:rsid w:val="483A11FA"/>
    <w:rsid w:val="483B7DE2"/>
    <w:rsid w:val="484433F4"/>
    <w:rsid w:val="48452097"/>
    <w:rsid w:val="484532BE"/>
    <w:rsid w:val="4845501D"/>
    <w:rsid w:val="4846566D"/>
    <w:rsid w:val="4847087E"/>
    <w:rsid w:val="48494C28"/>
    <w:rsid w:val="484A3F13"/>
    <w:rsid w:val="484B5325"/>
    <w:rsid w:val="484C1E3A"/>
    <w:rsid w:val="484C5FFD"/>
    <w:rsid w:val="484E213F"/>
    <w:rsid w:val="484F661C"/>
    <w:rsid w:val="48506F67"/>
    <w:rsid w:val="485111C7"/>
    <w:rsid w:val="48513699"/>
    <w:rsid w:val="48524BDE"/>
    <w:rsid w:val="485315C7"/>
    <w:rsid w:val="48550534"/>
    <w:rsid w:val="48554DA6"/>
    <w:rsid w:val="485901BA"/>
    <w:rsid w:val="48592A3D"/>
    <w:rsid w:val="4859535E"/>
    <w:rsid w:val="48596DC6"/>
    <w:rsid w:val="485A5DD0"/>
    <w:rsid w:val="485A67FE"/>
    <w:rsid w:val="485A7B50"/>
    <w:rsid w:val="485B4D30"/>
    <w:rsid w:val="485C104D"/>
    <w:rsid w:val="485E22EC"/>
    <w:rsid w:val="485F38AD"/>
    <w:rsid w:val="485F7C6D"/>
    <w:rsid w:val="486130BC"/>
    <w:rsid w:val="48637207"/>
    <w:rsid w:val="486438F9"/>
    <w:rsid w:val="48647B8D"/>
    <w:rsid w:val="48647E9A"/>
    <w:rsid w:val="48652FFF"/>
    <w:rsid w:val="48654D63"/>
    <w:rsid w:val="486A5E1F"/>
    <w:rsid w:val="486F0354"/>
    <w:rsid w:val="4871286A"/>
    <w:rsid w:val="4871710B"/>
    <w:rsid w:val="4874725F"/>
    <w:rsid w:val="487538EF"/>
    <w:rsid w:val="487914B6"/>
    <w:rsid w:val="487A2896"/>
    <w:rsid w:val="487B230E"/>
    <w:rsid w:val="487C7FD1"/>
    <w:rsid w:val="487D3E42"/>
    <w:rsid w:val="487F7078"/>
    <w:rsid w:val="4881276C"/>
    <w:rsid w:val="48814570"/>
    <w:rsid w:val="48845C70"/>
    <w:rsid w:val="48850DCE"/>
    <w:rsid w:val="4889262E"/>
    <w:rsid w:val="488A7323"/>
    <w:rsid w:val="488C626D"/>
    <w:rsid w:val="488D0034"/>
    <w:rsid w:val="488E01E5"/>
    <w:rsid w:val="488E43C5"/>
    <w:rsid w:val="48902604"/>
    <w:rsid w:val="48935A0A"/>
    <w:rsid w:val="48935BD2"/>
    <w:rsid w:val="48944738"/>
    <w:rsid w:val="489632E9"/>
    <w:rsid w:val="48967B0A"/>
    <w:rsid w:val="489729CD"/>
    <w:rsid w:val="48974713"/>
    <w:rsid w:val="489B2D0B"/>
    <w:rsid w:val="489D62D8"/>
    <w:rsid w:val="489F1B34"/>
    <w:rsid w:val="489F3A1B"/>
    <w:rsid w:val="48A134FD"/>
    <w:rsid w:val="48A1799B"/>
    <w:rsid w:val="48A24362"/>
    <w:rsid w:val="48A33C06"/>
    <w:rsid w:val="48A34575"/>
    <w:rsid w:val="48A51529"/>
    <w:rsid w:val="48A57EE4"/>
    <w:rsid w:val="48A85BC7"/>
    <w:rsid w:val="48A8737E"/>
    <w:rsid w:val="48AA5102"/>
    <w:rsid w:val="48AC445E"/>
    <w:rsid w:val="48AE0E04"/>
    <w:rsid w:val="48AE4317"/>
    <w:rsid w:val="48AF791A"/>
    <w:rsid w:val="48B0375F"/>
    <w:rsid w:val="48B25CC7"/>
    <w:rsid w:val="48B37C4B"/>
    <w:rsid w:val="48B4797D"/>
    <w:rsid w:val="48B64101"/>
    <w:rsid w:val="48B82269"/>
    <w:rsid w:val="48B93971"/>
    <w:rsid w:val="48BD34E3"/>
    <w:rsid w:val="48BF55B2"/>
    <w:rsid w:val="48C07976"/>
    <w:rsid w:val="48C1129A"/>
    <w:rsid w:val="48C27A16"/>
    <w:rsid w:val="48C4709B"/>
    <w:rsid w:val="48C94FE1"/>
    <w:rsid w:val="48CA048A"/>
    <w:rsid w:val="48CA0FF4"/>
    <w:rsid w:val="48CF7882"/>
    <w:rsid w:val="48D135FF"/>
    <w:rsid w:val="48D34BCA"/>
    <w:rsid w:val="48D34FB2"/>
    <w:rsid w:val="48D7466B"/>
    <w:rsid w:val="48D87727"/>
    <w:rsid w:val="48D9114E"/>
    <w:rsid w:val="48DB2AE6"/>
    <w:rsid w:val="48DC0161"/>
    <w:rsid w:val="48E30413"/>
    <w:rsid w:val="48E43459"/>
    <w:rsid w:val="48E473AD"/>
    <w:rsid w:val="48E60876"/>
    <w:rsid w:val="48ED2F7E"/>
    <w:rsid w:val="48EE6617"/>
    <w:rsid w:val="48EF0A72"/>
    <w:rsid w:val="48F4456E"/>
    <w:rsid w:val="48F53F9E"/>
    <w:rsid w:val="48F679E3"/>
    <w:rsid w:val="48F916B5"/>
    <w:rsid w:val="48FC1B4A"/>
    <w:rsid w:val="48FE18B4"/>
    <w:rsid w:val="48FF2EC4"/>
    <w:rsid w:val="4900428E"/>
    <w:rsid w:val="49027E97"/>
    <w:rsid w:val="4907287D"/>
    <w:rsid w:val="49090BE1"/>
    <w:rsid w:val="49093D16"/>
    <w:rsid w:val="49094409"/>
    <w:rsid w:val="490A065A"/>
    <w:rsid w:val="490F1954"/>
    <w:rsid w:val="49125500"/>
    <w:rsid w:val="49130DC0"/>
    <w:rsid w:val="49134A42"/>
    <w:rsid w:val="4914798F"/>
    <w:rsid w:val="491978B8"/>
    <w:rsid w:val="491A2CDF"/>
    <w:rsid w:val="491B1BBE"/>
    <w:rsid w:val="491B4070"/>
    <w:rsid w:val="491C67D4"/>
    <w:rsid w:val="491D3DF1"/>
    <w:rsid w:val="491E6764"/>
    <w:rsid w:val="49202EF6"/>
    <w:rsid w:val="492348AD"/>
    <w:rsid w:val="49255EB0"/>
    <w:rsid w:val="49267600"/>
    <w:rsid w:val="492A3673"/>
    <w:rsid w:val="492B5278"/>
    <w:rsid w:val="492B5489"/>
    <w:rsid w:val="492C15DB"/>
    <w:rsid w:val="492C2104"/>
    <w:rsid w:val="492C6AB2"/>
    <w:rsid w:val="492D0D0F"/>
    <w:rsid w:val="492D3CA2"/>
    <w:rsid w:val="492D7C26"/>
    <w:rsid w:val="49312044"/>
    <w:rsid w:val="49333079"/>
    <w:rsid w:val="49335546"/>
    <w:rsid w:val="49340DFF"/>
    <w:rsid w:val="49340F20"/>
    <w:rsid w:val="4938084D"/>
    <w:rsid w:val="49381995"/>
    <w:rsid w:val="493900D5"/>
    <w:rsid w:val="49392B8D"/>
    <w:rsid w:val="493A0170"/>
    <w:rsid w:val="493A731E"/>
    <w:rsid w:val="493B54D0"/>
    <w:rsid w:val="493E6DC9"/>
    <w:rsid w:val="49404BD4"/>
    <w:rsid w:val="4944684F"/>
    <w:rsid w:val="49456D3F"/>
    <w:rsid w:val="494A4DDA"/>
    <w:rsid w:val="494A54D7"/>
    <w:rsid w:val="494B1A07"/>
    <w:rsid w:val="494C01F4"/>
    <w:rsid w:val="494D1791"/>
    <w:rsid w:val="49503E7B"/>
    <w:rsid w:val="49516FFD"/>
    <w:rsid w:val="4953779E"/>
    <w:rsid w:val="49541530"/>
    <w:rsid w:val="49551052"/>
    <w:rsid w:val="49554576"/>
    <w:rsid w:val="49561EBC"/>
    <w:rsid w:val="4956502A"/>
    <w:rsid w:val="4957033F"/>
    <w:rsid w:val="495B2434"/>
    <w:rsid w:val="495C1ECB"/>
    <w:rsid w:val="495C5FB9"/>
    <w:rsid w:val="495D07EB"/>
    <w:rsid w:val="495E2807"/>
    <w:rsid w:val="495F1BF9"/>
    <w:rsid w:val="49604A7C"/>
    <w:rsid w:val="4962265D"/>
    <w:rsid w:val="49623EBD"/>
    <w:rsid w:val="496A4E57"/>
    <w:rsid w:val="496B3B3B"/>
    <w:rsid w:val="496C2AB6"/>
    <w:rsid w:val="4971296F"/>
    <w:rsid w:val="4972176B"/>
    <w:rsid w:val="497478D3"/>
    <w:rsid w:val="49781B20"/>
    <w:rsid w:val="497922C9"/>
    <w:rsid w:val="497A61EB"/>
    <w:rsid w:val="497E1B65"/>
    <w:rsid w:val="497F2D3B"/>
    <w:rsid w:val="49801764"/>
    <w:rsid w:val="498111E9"/>
    <w:rsid w:val="49822054"/>
    <w:rsid w:val="498451BE"/>
    <w:rsid w:val="49854C25"/>
    <w:rsid w:val="49855F54"/>
    <w:rsid w:val="4985609C"/>
    <w:rsid w:val="498C24FC"/>
    <w:rsid w:val="498E59A3"/>
    <w:rsid w:val="498E5CF6"/>
    <w:rsid w:val="498F403E"/>
    <w:rsid w:val="4991543B"/>
    <w:rsid w:val="4991571E"/>
    <w:rsid w:val="4993720D"/>
    <w:rsid w:val="49984371"/>
    <w:rsid w:val="499B198B"/>
    <w:rsid w:val="499D4918"/>
    <w:rsid w:val="499E159F"/>
    <w:rsid w:val="499E2838"/>
    <w:rsid w:val="499F3244"/>
    <w:rsid w:val="49A02494"/>
    <w:rsid w:val="49A15678"/>
    <w:rsid w:val="49A6598F"/>
    <w:rsid w:val="49A85C64"/>
    <w:rsid w:val="49A87610"/>
    <w:rsid w:val="49AA1456"/>
    <w:rsid w:val="49AB0F49"/>
    <w:rsid w:val="49AB2090"/>
    <w:rsid w:val="49AD6557"/>
    <w:rsid w:val="49AE16D8"/>
    <w:rsid w:val="49AE1F76"/>
    <w:rsid w:val="49AE2798"/>
    <w:rsid w:val="49AF3D5A"/>
    <w:rsid w:val="49B26A71"/>
    <w:rsid w:val="49B51940"/>
    <w:rsid w:val="49B5438F"/>
    <w:rsid w:val="49B63F29"/>
    <w:rsid w:val="49B65434"/>
    <w:rsid w:val="49B674FA"/>
    <w:rsid w:val="49B81B1E"/>
    <w:rsid w:val="49B8275C"/>
    <w:rsid w:val="49B96C8B"/>
    <w:rsid w:val="49BA7C07"/>
    <w:rsid w:val="49BC1307"/>
    <w:rsid w:val="49BC2649"/>
    <w:rsid w:val="49BE6158"/>
    <w:rsid w:val="49BE7E2B"/>
    <w:rsid w:val="49BF35FC"/>
    <w:rsid w:val="49C444E0"/>
    <w:rsid w:val="49C50C54"/>
    <w:rsid w:val="49C53C0A"/>
    <w:rsid w:val="49C769F6"/>
    <w:rsid w:val="49C77AC1"/>
    <w:rsid w:val="49C8513A"/>
    <w:rsid w:val="49D019D1"/>
    <w:rsid w:val="49D13253"/>
    <w:rsid w:val="49D7421C"/>
    <w:rsid w:val="49D77E40"/>
    <w:rsid w:val="49D82925"/>
    <w:rsid w:val="49DA0E65"/>
    <w:rsid w:val="49DA4EB0"/>
    <w:rsid w:val="49DD2D68"/>
    <w:rsid w:val="49DF4E0C"/>
    <w:rsid w:val="49DF7B80"/>
    <w:rsid w:val="49E33DF7"/>
    <w:rsid w:val="49E63EE6"/>
    <w:rsid w:val="49EB69C3"/>
    <w:rsid w:val="49EC19FC"/>
    <w:rsid w:val="49EE6B15"/>
    <w:rsid w:val="49EF7EE5"/>
    <w:rsid w:val="49F034B7"/>
    <w:rsid w:val="49F13DF3"/>
    <w:rsid w:val="49F235B9"/>
    <w:rsid w:val="49F3354A"/>
    <w:rsid w:val="49F35A0D"/>
    <w:rsid w:val="49F467D6"/>
    <w:rsid w:val="49F5328E"/>
    <w:rsid w:val="49F677A4"/>
    <w:rsid w:val="49F8152E"/>
    <w:rsid w:val="49F92658"/>
    <w:rsid w:val="49FA6DDD"/>
    <w:rsid w:val="49FC21A9"/>
    <w:rsid w:val="49FC60B1"/>
    <w:rsid w:val="49FC7853"/>
    <w:rsid w:val="4A004131"/>
    <w:rsid w:val="4A00780B"/>
    <w:rsid w:val="4A033B8F"/>
    <w:rsid w:val="4A042029"/>
    <w:rsid w:val="4A067B7D"/>
    <w:rsid w:val="4A071853"/>
    <w:rsid w:val="4A074DAA"/>
    <w:rsid w:val="4A0877BB"/>
    <w:rsid w:val="4A0B1B0D"/>
    <w:rsid w:val="4A0E5A29"/>
    <w:rsid w:val="4A0F09FF"/>
    <w:rsid w:val="4A100FE4"/>
    <w:rsid w:val="4A10318E"/>
    <w:rsid w:val="4A103877"/>
    <w:rsid w:val="4A122288"/>
    <w:rsid w:val="4A131427"/>
    <w:rsid w:val="4A137AB5"/>
    <w:rsid w:val="4A145793"/>
    <w:rsid w:val="4A16738F"/>
    <w:rsid w:val="4A182965"/>
    <w:rsid w:val="4A19065E"/>
    <w:rsid w:val="4A1A7777"/>
    <w:rsid w:val="4A1B4F3D"/>
    <w:rsid w:val="4A1C73FE"/>
    <w:rsid w:val="4A1D02D2"/>
    <w:rsid w:val="4A1D46E6"/>
    <w:rsid w:val="4A1D4A78"/>
    <w:rsid w:val="4A230BEA"/>
    <w:rsid w:val="4A267640"/>
    <w:rsid w:val="4A27103A"/>
    <w:rsid w:val="4A276F99"/>
    <w:rsid w:val="4A2C6C59"/>
    <w:rsid w:val="4A2D0A5F"/>
    <w:rsid w:val="4A2F5107"/>
    <w:rsid w:val="4A34175E"/>
    <w:rsid w:val="4A3438A6"/>
    <w:rsid w:val="4A363DBE"/>
    <w:rsid w:val="4A3A0E7A"/>
    <w:rsid w:val="4A3A1834"/>
    <w:rsid w:val="4A3A7A02"/>
    <w:rsid w:val="4A3D4EAF"/>
    <w:rsid w:val="4A3E4A71"/>
    <w:rsid w:val="4A3E61A4"/>
    <w:rsid w:val="4A430E32"/>
    <w:rsid w:val="4A453478"/>
    <w:rsid w:val="4A470442"/>
    <w:rsid w:val="4A47310C"/>
    <w:rsid w:val="4A493A6C"/>
    <w:rsid w:val="4A4A1BA6"/>
    <w:rsid w:val="4A4D66A3"/>
    <w:rsid w:val="4A4E2A0C"/>
    <w:rsid w:val="4A4E3EFD"/>
    <w:rsid w:val="4A4F3818"/>
    <w:rsid w:val="4A4F47E4"/>
    <w:rsid w:val="4A4F6509"/>
    <w:rsid w:val="4A500EEB"/>
    <w:rsid w:val="4A504E43"/>
    <w:rsid w:val="4A51601B"/>
    <w:rsid w:val="4A517ECE"/>
    <w:rsid w:val="4A5441F1"/>
    <w:rsid w:val="4A545221"/>
    <w:rsid w:val="4A5643B8"/>
    <w:rsid w:val="4A595C3A"/>
    <w:rsid w:val="4A596CAD"/>
    <w:rsid w:val="4A5B382A"/>
    <w:rsid w:val="4A5D2408"/>
    <w:rsid w:val="4A5F5D16"/>
    <w:rsid w:val="4A61735B"/>
    <w:rsid w:val="4A631369"/>
    <w:rsid w:val="4A670D59"/>
    <w:rsid w:val="4A68501E"/>
    <w:rsid w:val="4A685EE8"/>
    <w:rsid w:val="4A687236"/>
    <w:rsid w:val="4A6A7387"/>
    <w:rsid w:val="4A6B368C"/>
    <w:rsid w:val="4A6D7E10"/>
    <w:rsid w:val="4A6F3E59"/>
    <w:rsid w:val="4A711BD7"/>
    <w:rsid w:val="4A74635A"/>
    <w:rsid w:val="4A75423B"/>
    <w:rsid w:val="4A761B2C"/>
    <w:rsid w:val="4A775352"/>
    <w:rsid w:val="4A7873C0"/>
    <w:rsid w:val="4A793300"/>
    <w:rsid w:val="4A793DE0"/>
    <w:rsid w:val="4A7B4F4A"/>
    <w:rsid w:val="4A7D4031"/>
    <w:rsid w:val="4A7E6C09"/>
    <w:rsid w:val="4A7E7FE4"/>
    <w:rsid w:val="4A800B23"/>
    <w:rsid w:val="4A814AE5"/>
    <w:rsid w:val="4A816415"/>
    <w:rsid w:val="4A8474CB"/>
    <w:rsid w:val="4A864CA3"/>
    <w:rsid w:val="4A877BEA"/>
    <w:rsid w:val="4A8821B5"/>
    <w:rsid w:val="4A887002"/>
    <w:rsid w:val="4A894304"/>
    <w:rsid w:val="4A8D7420"/>
    <w:rsid w:val="4A91102C"/>
    <w:rsid w:val="4A946163"/>
    <w:rsid w:val="4A955F8B"/>
    <w:rsid w:val="4A9A7913"/>
    <w:rsid w:val="4A9C0ADA"/>
    <w:rsid w:val="4A9C116B"/>
    <w:rsid w:val="4A9C51C3"/>
    <w:rsid w:val="4A9D1B52"/>
    <w:rsid w:val="4A9D3632"/>
    <w:rsid w:val="4A9D5E72"/>
    <w:rsid w:val="4A9F19E1"/>
    <w:rsid w:val="4AA01C1B"/>
    <w:rsid w:val="4AA10475"/>
    <w:rsid w:val="4AA10F91"/>
    <w:rsid w:val="4AA174A0"/>
    <w:rsid w:val="4AA429EA"/>
    <w:rsid w:val="4AA432A7"/>
    <w:rsid w:val="4AA44256"/>
    <w:rsid w:val="4AA64C43"/>
    <w:rsid w:val="4AA67CF2"/>
    <w:rsid w:val="4AAA39F4"/>
    <w:rsid w:val="4AAB1E34"/>
    <w:rsid w:val="4AAC4BCE"/>
    <w:rsid w:val="4AAE7E0D"/>
    <w:rsid w:val="4AAF1376"/>
    <w:rsid w:val="4AB343C2"/>
    <w:rsid w:val="4AB45EC5"/>
    <w:rsid w:val="4AB66B02"/>
    <w:rsid w:val="4AB77455"/>
    <w:rsid w:val="4AB86471"/>
    <w:rsid w:val="4ABC0637"/>
    <w:rsid w:val="4ABE3906"/>
    <w:rsid w:val="4AC005C2"/>
    <w:rsid w:val="4AC07C19"/>
    <w:rsid w:val="4AC333FD"/>
    <w:rsid w:val="4AC52312"/>
    <w:rsid w:val="4AC57832"/>
    <w:rsid w:val="4AC90C1C"/>
    <w:rsid w:val="4AC929C1"/>
    <w:rsid w:val="4AC954DE"/>
    <w:rsid w:val="4AC970E6"/>
    <w:rsid w:val="4ACB5351"/>
    <w:rsid w:val="4ACD12D7"/>
    <w:rsid w:val="4ACD458F"/>
    <w:rsid w:val="4ACE425E"/>
    <w:rsid w:val="4ACF2C8F"/>
    <w:rsid w:val="4AD27B8E"/>
    <w:rsid w:val="4AD454EC"/>
    <w:rsid w:val="4AD46372"/>
    <w:rsid w:val="4AD5565C"/>
    <w:rsid w:val="4ADA5B43"/>
    <w:rsid w:val="4AE00BBA"/>
    <w:rsid w:val="4AE2330D"/>
    <w:rsid w:val="4AE24D78"/>
    <w:rsid w:val="4AE33773"/>
    <w:rsid w:val="4AE4672A"/>
    <w:rsid w:val="4AE60A63"/>
    <w:rsid w:val="4AE919EB"/>
    <w:rsid w:val="4AE92C76"/>
    <w:rsid w:val="4AE93EFF"/>
    <w:rsid w:val="4AE94A02"/>
    <w:rsid w:val="4AEB3BC7"/>
    <w:rsid w:val="4AEB528E"/>
    <w:rsid w:val="4AEC1411"/>
    <w:rsid w:val="4AED03C6"/>
    <w:rsid w:val="4AED2A19"/>
    <w:rsid w:val="4AEE0FEC"/>
    <w:rsid w:val="4AEE454E"/>
    <w:rsid w:val="4AEF32CD"/>
    <w:rsid w:val="4AF04E4C"/>
    <w:rsid w:val="4AF22ED9"/>
    <w:rsid w:val="4AF34775"/>
    <w:rsid w:val="4AF36DD5"/>
    <w:rsid w:val="4AF46820"/>
    <w:rsid w:val="4AF4721C"/>
    <w:rsid w:val="4AF56496"/>
    <w:rsid w:val="4AFA5093"/>
    <w:rsid w:val="4AFB0EC8"/>
    <w:rsid w:val="4AFB0FA7"/>
    <w:rsid w:val="4AFB6920"/>
    <w:rsid w:val="4AFE1A30"/>
    <w:rsid w:val="4B0367B3"/>
    <w:rsid w:val="4B037049"/>
    <w:rsid w:val="4B046C8D"/>
    <w:rsid w:val="4B04790E"/>
    <w:rsid w:val="4B07026D"/>
    <w:rsid w:val="4B074C8D"/>
    <w:rsid w:val="4B075B45"/>
    <w:rsid w:val="4B090052"/>
    <w:rsid w:val="4B0B0C90"/>
    <w:rsid w:val="4B0B3A5C"/>
    <w:rsid w:val="4B0D61C6"/>
    <w:rsid w:val="4B0F3E69"/>
    <w:rsid w:val="4B13686A"/>
    <w:rsid w:val="4B1A45E8"/>
    <w:rsid w:val="4B1E1AFA"/>
    <w:rsid w:val="4B1F1962"/>
    <w:rsid w:val="4B216474"/>
    <w:rsid w:val="4B236503"/>
    <w:rsid w:val="4B2475D1"/>
    <w:rsid w:val="4B2515B7"/>
    <w:rsid w:val="4B272562"/>
    <w:rsid w:val="4B294964"/>
    <w:rsid w:val="4B2A131C"/>
    <w:rsid w:val="4B2C0E29"/>
    <w:rsid w:val="4B2C745B"/>
    <w:rsid w:val="4B2D3468"/>
    <w:rsid w:val="4B2E5DBB"/>
    <w:rsid w:val="4B2E7018"/>
    <w:rsid w:val="4B2F3176"/>
    <w:rsid w:val="4B2F4034"/>
    <w:rsid w:val="4B2F4C37"/>
    <w:rsid w:val="4B341140"/>
    <w:rsid w:val="4B3465F0"/>
    <w:rsid w:val="4B351B45"/>
    <w:rsid w:val="4B3729C5"/>
    <w:rsid w:val="4B3969B5"/>
    <w:rsid w:val="4B3B4FE6"/>
    <w:rsid w:val="4B3B6AEA"/>
    <w:rsid w:val="4B3E0D41"/>
    <w:rsid w:val="4B4050A9"/>
    <w:rsid w:val="4B4107B4"/>
    <w:rsid w:val="4B41425D"/>
    <w:rsid w:val="4B4142A3"/>
    <w:rsid w:val="4B4345E3"/>
    <w:rsid w:val="4B440046"/>
    <w:rsid w:val="4B441EF1"/>
    <w:rsid w:val="4B465B60"/>
    <w:rsid w:val="4B467760"/>
    <w:rsid w:val="4B49709A"/>
    <w:rsid w:val="4B4A2CDE"/>
    <w:rsid w:val="4B4A3E95"/>
    <w:rsid w:val="4B4C6912"/>
    <w:rsid w:val="4B4D3CE0"/>
    <w:rsid w:val="4B500263"/>
    <w:rsid w:val="4B526A79"/>
    <w:rsid w:val="4B544E19"/>
    <w:rsid w:val="4B57385A"/>
    <w:rsid w:val="4B5B745F"/>
    <w:rsid w:val="4B5D7C50"/>
    <w:rsid w:val="4B5F2D73"/>
    <w:rsid w:val="4B5F5940"/>
    <w:rsid w:val="4B5F7154"/>
    <w:rsid w:val="4B602671"/>
    <w:rsid w:val="4B6072ED"/>
    <w:rsid w:val="4B6106FB"/>
    <w:rsid w:val="4B61700F"/>
    <w:rsid w:val="4B622486"/>
    <w:rsid w:val="4B6274E7"/>
    <w:rsid w:val="4B633850"/>
    <w:rsid w:val="4B6745B9"/>
    <w:rsid w:val="4B684F1B"/>
    <w:rsid w:val="4B686025"/>
    <w:rsid w:val="4B6A4F07"/>
    <w:rsid w:val="4B6C7C69"/>
    <w:rsid w:val="4B6F18BF"/>
    <w:rsid w:val="4B6F2298"/>
    <w:rsid w:val="4B711894"/>
    <w:rsid w:val="4B716963"/>
    <w:rsid w:val="4B7326F7"/>
    <w:rsid w:val="4B751B6A"/>
    <w:rsid w:val="4B7527BB"/>
    <w:rsid w:val="4B752FB7"/>
    <w:rsid w:val="4B767497"/>
    <w:rsid w:val="4B781214"/>
    <w:rsid w:val="4B7842AB"/>
    <w:rsid w:val="4B7A1D59"/>
    <w:rsid w:val="4B7B510E"/>
    <w:rsid w:val="4B7D21A0"/>
    <w:rsid w:val="4B7F4A09"/>
    <w:rsid w:val="4B7F6B61"/>
    <w:rsid w:val="4B8411C9"/>
    <w:rsid w:val="4B8456D9"/>
    <w:rsid w:val="4B864AC2"/>
    <w:rsid w:val="4B871E9A"/>
    <w:rsid w:val="4B894A95"/>
    <w:rsid w:val="4B8B7AED"/>
    <w:rsid w:val="4B8C16E9"/>
    <w:rsid w:val="4B8C2EC6"/>
    <w:rsid w:val="4B8D4623"/>
    <w:rsid w:val="4B8D52A8"/>
    <w:rsid w:val="4B8E0B9C"/>
    <w:rsid w:val="4B8E0F2F"/>
    <w:rsid w:val="4B913978"/>
    <w:rsid w:val="4B92595A"/>
    <w:rsid w:val="4B936DBF"/>
    <w:rsid w:val="4B961E47"/>
    <w:rsid w:val="4B970B57"/>
    <w:rsid w:val="4B997BB1"/>
    <w:rsid w:val="4B9B7A04"/>
    <w:rsid w:val="4B9D19E4"/>
    <w:rsid w:val="4B9D1E91"/>
    <w:rsid w:val="4B9D59F8"/>
    <w:rsid w:val="4B9D5ECA"/>
    <w:rsid w:val="4B9F04A9"/>
    <w:rsid w:val="4B9F0A01"/>
    <w:rsid w:val="4BA02FEB"/>
    <w:rsid w:val="4BA0568B"/>
    <w:rsid w:val="4BA5422B"/>
    <w:rsid w:val="4BA60A94"/>
    <w:rsid w:val="4BA62A4C"/>
    <w:rsid w:val="4BA74B2D"/>
    <w:rsid w:val="4BA850B3"/>
    <w:rsid w:val="4BA85F52"/>
    <w:rsid w:val="4BA87174"/>
    <w:rsid w:val="4BB030A8"/>
    <w:rsid w:val="4BB13A5D"/>
    <w:rsid w:val="4BB15A7B"/>
    <w:rsid w:val="4BB236EC"/>
    <w:rsid w:val="4BB56DA1"/>
    <w:rsid w:val="4BB7279C"/>
    <w:rsid w:val="4BB72A71"/>
    <w:rsid w:val="4BB84DD2"/>
    <w:rsid w:val="4BB97835"/>
    <w:rsid w:val="4BBB1EF3"/>
    <w:rsid w:val="4BBB7E3C"/>
    <w:rsid w:val="4BBC0947"/>
    <w:rsid w:val="4BBD2D3C"/>
    <w:rsid w:val="4BBE37A8"/>
    <w:rsid w:val="4BBE38B1"/>
    <w:rsid w:val="4BC25BCE"/>
    <w:rsid w:val="4BC26C5D"/>
    <w:rsid w:val="4BC74A0C"/>
    <w:rsid w:val="4BC76030"/>
    <w:rsid w:val="4BC879ED"/>
    <w:rsid w:val="4BCA734E"/>
    <w:rsid w:val="4BCC251B"/>
    <w:rsid w:val="4BCC733C"/>
    <w:rsid w:val="4BCD0FBA"/>
    <w:rsid w:val="4BCE3307"/>
    <w:rsid w:val="4BD1179F"/>
    <w:rsid w:val="4BD1329E"/>
    <w:rsid w:val="4BD345C7"/>
    <w:rsid w:val="4BDF73E3"/>
    <w:rsid w:val="4BE238FE"/>
    <w:rsid w:val="4BE35850"/>
    <w:rsid w:val="4BE518DC"/>
    <w:rsid w:val="4BE846ED"/>
    <w:rsid w:val="4BE856FB"/>
    <w:rsid w:val="4BEE6C9A"/>
    <w:rsid w:val="4BF14157"/>
    <w:rsid w:val="4BF23626"/>
    <w:rsid w:val="4BF34230"/>
    <w:rsid w:val="4BF35936"/>
    <w:rsid w:val="4BF36836"/>
    <w:rsid w:val="4BF37563"/>
    <w:rsid w:val="4BF535DD"/>
    <w:rsid w:val="4BF53856"/>
    <w:rsid w:val="4BF93A65"/>
    <w:rsid w:val="4BFD245B"/>
    <w:rsid w:val="4BFF36E0"/>
    <w:rsid w:val="4BFF64C2"/>
    <w:rsid w:val="4C01434F"/>
    <w:rsid w:val="4C014538"/>
    <w:rsid w:val="4C036268"/>
    <w:rsid w:val="4C0531E1"/>
    <w:rsid w:val="4C0553E2"/>
    <w:rsid w:val="4C083253"/>
    <w:rsid w:val="4C08598C"/>
    <w:rsid w:val="4C0A1267"/>
    <w:rsid w:val="4C0A4107"/>
    <w:rsid w:val="4C0C6C45"/>
    <w:rsid w:val="4C0F5D94"/>
    <w:rsid w:val="4C123429"/>
    <w:rsid w:val="4C140BFA"/>
    <w:rsid w:val="4C144908"/>
    <w:rsid w:val="4C157EE2"/>
    <w:rsid w:val="4C16575D"/>
    <w:rsid w:val="4C1734A8"/>
    <w:rsid w:val="4C176043"/>
    <w:rsid w:val="4C184D17"/>
    <w:rsid w:val="4C187CCD"/>
    <w:rsid w:val="4C1960FB"/>
    <w:rsid w:val="4C1A3CC8"/>
    <w:rsid w:val="4C1B0F26"/>
    <w:rsid w:val="4C1C4D6D"/>
    <w:rsid w:val="4C1D660D"/>
    <w:rsid w:val="4C1E038E"/>
    <w:rsid w:val="4C1E2F47"/>
    <w:rsid w:val="4C1E624B"/>
    <w:rsid w:val="4C1F1F84"/>
    <w:rsid w:val="4C1F2500"/>
    <w:rsid w:val="4C24752C"/>
    <w:rsid w:val="4C251AC6"/>
    <w:rsid w:val="4C265910"/>
    <w:rsid w:val="4C275DD0"/>
    <w:rsid w:val="4C276999"/>
    <w:rsid w:val="4C280C77"/>
    <w:rsid w:val="4C28207C"/>
    <w:rsid w:val="4C2B43F7"/>
    <w:rsid w:val="4C2C5BAA"/>
    <w:rsid w:val="4C2D0828"/>
    <w:rsid w:val="4C2F2613"/>
    <w:rsid w:val="4C372BD0"/>
    <w:rsid w:val="4C38704D"/>
    <w:rsid w:val="4C3B586E"/>
    <w:rsid w:val="4C3C1E59"/>
    <w:rsid w:val="4C3C4319"/>
    <w:rsid w:val="4C3F11FA"/>
    <w:rsid w:val="4C416DAB"/>
    <w:rsid w:val="4C450779"/>
    <w:rsid w:val="4C4D036E"/>
    <w:rsid w:val="4C4D66AE"/>
    <w:rsid w:val="4C4D6B9B"/>
    <w:rsid w:val="4C4E76F1"/>
    <w:rsid w:val="4C5241A7"/>
    <w:rsid w:val="4C5574ED"/>
    <w:rsid w:val="4C563C09"/>
    <w:rsid w:val="4C5769B3"/>
    <w:rsid w:val="4C583355"/>
    <w:rsid w:val="4C590E5D"/>
    <w:rsid w:val="4C59546E"/>
    <w:rsid w:val="4C597A45"/>
    <w:rsid w:val="4C5A7788"/>
    <w:rsid w:val="4C5D12AF"/>
    <w:rsid w:val="4C5E28A6"/>
    <w:rsid w:val="4C5E5A17"/>
    <w:rsid w:val="4C612BA4"/>
    <w:rsid w:val="4C643F2F"/>
    <w:rsid w:val="4C6518D5"/>
    <w:rsid w:val="4C6727CD"/>
    <w:rsid w:val="4C674125"/>
    <w:rsid w:val="4C6A3961"/>
    <w:rsid w:val="4C6C0745"/>
    <w:rsid w:val="4C704753"/>
    <w:rsid w:val="4C770B7C"/>
    <w:rsid w:val="4C775296"/>
    <w:rsid w:val="4C7A134A"/>
    <w:rsid w:val="4C7E35BD"/>
    <w:rsid w:val="4C7F2309"/>
    <w:rsid w:val="4C7F69F6"/>
    <w:rsid w:val="4C80457C"/>
    <w:rsid w:val="4C8339CD"/>
    <w:rsid w:val="4C853E81"/>
    <w:rsid w:val="4C8671E4"/>
    <w:rsid w:val="4C8E63EA"/>
    <w:rsid w:val="4C900E9F"/>
    <w:rsid w:val="4C924DA9"/>
    <w:rsid w:val="4C9353F3"/>
    <w:rsid w:val="4C9431C9"/>
    <w:rsid w:val="4C9451CA"/>
    <w:rsid w:val="4C9521F9"/>
    <w:rsid w:val="4C95722E"/>
    <w:rsid w:val="4C9B589B"/>
    <w:rsid w:val="4C9B58E2"/>
    <w:rsid w:val="4C9F58A3"/>
    <w:rsid w:val="4CA01DDA"/>
    <w:rsid w:val="4CA03609"/>
    <w:rsid w:val="4CA17324"/>
    <w:rsid w:val="4CA555F3"/>
    <w:rsid w:val="4CA615C0"/>
    <w:rsid w:val="4CA6718B"/>
    <w:rsid w:val="4CA72B1C"/>
    <w:rsid w:val="4CA766E6"/>
    <w:rsid w:val="4CA80F5C"/>
    <w:rsid w:val="4CA912CA"/>
    <w:rsid w:val="4CA93AC1"/>
    <w:rsid w:val="4CA9578B"/>
    <w:rsid w:val="4CAA3DBA"/>
    <w:rsid w:val="4CAB1F1E"/>
    <w:rsid w:val="4CAB34AC"/>
    <w:rsid w:val="4CAB5B29"/>
    <w:rsid w:val="4CAE16C2"/>
    <w:rsid w:val="4CAE6980"/>
    <w:rsid w:val="4CAF06CF"/>
    <w:rsid w:val="4CB0276A"/>
    <w:rsid w:val="4CB115B3"/>
    <w:rsid w:val="4CB37208"/>
    <w:rsid w:val="4CB5450E"/>
    <w:rsid w:val="4CB678EA"/>
    <w:rsid w:val="4CB71876"/>
    <w:rsid w:val="4CBB26AD"/>
    <w:rsid w:val="4CBC575B"/>
    <w:rsid w:val="4CC005C9"/>
    <w:rsid w:val="4CC32A00"/>
    <w:rsid w:val="4CC54989"/>
    <w:rsid w:val="4CC63566"/>
    <w:rsid w:val="4CC739AC"/>
    <w:rsid w:val="4CC809F9"/>
    <w:rsid w:val="4CC8693D"/>
    <w:rsid w:val="4CCC5743"/>
    <w:rsid w:val="4CCD29F5"/>
    <w:rsid w:val="4CCE4E73"/>
    <w:rsid w:val="4CD732D4"/>
    <w:rsid w:val="4CD772B2"/>
    <w:rsid w:val="4CD960B2"/>
    <w:rsid w:val="4CDC4018"/>
    <w:rsid w:val="4CDD4775"/>
    <w:rsid w:val="4CDD666D"/>
    <w:rsid w:val="4CDE0595"/>
    <w:rsid w:val="4CE2743C"/>
    <w:rsid w:val="4CE44765"/>
    <w:rsid w:val="4CE54A2F"/>
    <w:rsid w:val="4CE8100F"/>
    <w:rsid w:val="4CE951B0"/>
    <w:rsid w:val="4CF12B3E"/>
    <w:rsid w:val="4CF276DC"/>
    <w:rsid w:val="4CF30E83"/>
    <w:rsid w:val="4CF5324E"/>
    <w:rsid w:val="4CF65165"/>
    <w:rsid w:val="4CF87678"/>
    <w:rsid w:val="4CF915E3"/>
    <w:rsid w:val="4CFA4EDD"/>
    <w:rsid w:val="4CFC2031"/>
    <w:rsid w:val="4CFD36E4"/>
    <w:rsid w:val="4D000843"/>
    <w:rsid w:val="4D004AE4"/>
    <w:rsid w:val="4D010503"/>
    <w:rsid w:val="4D0247A9"/>
    <w:rsid w:val="4D027D91"/>
    <w:rsid w:val="4D040965"/>
    <w:rsid w:val="4D0732B7"/>
    <w:rsid w:val="4D0956E4"/>
    <w:rsid w:val="4D0C563E"/>
    <w:rsid w:val="4D0E596D"/>
    <w:rsid w:val="4D0F4227"/>
    <w:rsid w:val="4D113223"/>
    <w:rsid w:val="4D1503CE"/>
    <w:rsid w:val="4D153B64"/>
    <w:rsid w:val="4D15612D"/>
    <w:rsid w:val="4D167310"/>
    <w:rsid w:val="4D1803BE"/>
    <w:rsid w:val="4D196B9B"/>
    <w:rsid w:val="4D1A7915"/>
    <w:rsid w:val="4D1B1D75"/>
    <w:rsid w:val="4D1D572A"/>
    <w:rsid w:val="4D1E093B"/>
    <w:rsid w:val="4D2A213E"/>
    <w:rsid w:val="4D2B19C2"/>
    <w:rsid w:val="4D2B2797"/>
    <w:rsid w:val="4D2B704E"/>
    <w:rsid w:val="4D2D37C3"/>
    <w:rsid w:val="4D3029E7"/>
    <w:rsid w:val="4D397EE0"/>
    <w:rsid w:val="4D3A12EF"/>
    <w:rsid w:val="4D3E1BAD"/>
    <w:rsid w:val="4D3E30AD"/>
    <w:rsid w:val="4D3E6B42"/>
    <w:rsid w:val="4D404773"/>
    <w:rsid w:val="4D4551D4"/>
    <w:rsid w:val="4D456AEB"/>
    <w:rsid w:val="4D464E7A"/>
    <w:rsid w:val="4D483C5A"/>
    <w:rsid w:val="4D4A5B65"/>
    <w:rsid w:val="4D4E7F8F"/>
    <w:rsid w:val="4D500F50"/>
    <w:rsid w:val="4D527475"/>
    <w:rsid w:val="4D5332DB"/>
    <w:rsid w:val="4D536622"/>
    <w:rsid w:val="4D553295"/>
    <w:rsid w:val="4D573D43"/>
    <w:rsid w:val="4D5B609D"/>
    <w:rsid w:val="4D5B6A96"/>
    <w:rsid w:val="4D5E322C"/>
    <w:rsid w:val="4D600F82"/>
    <w:rsid w:val="4D622F25"/>
    <w:rsid w:val="4D631B14"/>
    <w:rsid w:val="4D633183"/>
    <w:rsid w:val="4D633DB2"/>
    <w:rsid w:val="4D642684"/>
    <w:rsid w:val="4D6460D5"/>
    <w:rsid w:val="4D647483"/>
    <w:rsid w:val="4D656965"/>
    <w:rsid w:val="4D661B2F"/>
    <w:rsid w:val="4D6706D8"/>
    <w:rsid w:val="4D6A7711"/>
    <w:rsid w:val="4D6B0897"/>
    <w:rsid w:val="4D6D64BE"/>
    <w:rsid w:val="4D6D73E3"/>
    <w:rsid w:val="4D70051C"/>
    <w:rsid w:val="4D711C40"/>
    <w:rsid w:val="4D717235"/>
    <w:rsid w:val="4D7244F6"/>
    <w:rsid w:val="4D730F8B"/>
    <w:rsid w:val="4D74729A"/>
    <w:rsid w:val="4D747CC6"/>
    <w:rsid w:val="4D75616B"/>
    <w:rsid w:val="4D757157"/>
    <w:rsid w:val="4D76537F"/>
    <w:rsid w:val="4D766468"/>
    <w:rsid w:val="4D7A1DE1"/>
    <w:rsid w:val="4D7B051D"/>
    <w:rsid w:val="4D7B3C9A"/>
    <w:rsid w:val="4D7C60BB"/>
    <w:rsid w:val="4D7C7569"/>
    <w:rsid w:val="4D7E04F7"/>
    <w:rsid w:val="4D7F3D89"/>
    <w:rsid w:val="4D826006"/>
    <w:rsid w:val="4D831ED2"/>
    <w:rsid w:val="4D842D25"/>
    <w:rsid w:val="4D847408"/>
    <w:rsid w:val="4D890B7E"/>
    <w:rsid w:val="4D8A0EF8"/>
    <w:rsid w:val="4D8B7F04"/>
    <w:rsid w:val="4D8E1481"/>
    <w:rsid w:val="4D907A5A"/>
    <w:rsid w:val="4D920CB0"/>
    <w:rsid w:val="4D932990"/>
    <w:rsid w:val="4D960111"/>
    <w:rsid w:val="4D984F5B"/>
    <w:rsid w:val="4D9D71F4"/>
    <w:rsid w:val="4D9F5203"/>
    <w:rsid w:val="4DA137E5"/>
    <w:rsid w:val="4DA301C2"/>
    <w:rsid w:val="4DA36229"/>
    <w:rsid w:val="4DA506F8"/>
    <w:rsid w:val="4DA60C0A"/>
    <w:rsid w:val="4DA6144B"/>
    <w:rsid w:val="4DA631FE"/>
    <w:rsid w:val="4DA644FE"/>
    <w:rsid w:val="4DA85CBC"/>
    <w:rsid w:val="4DAB02C5"/>
    <w:rsid w:val="4DAD03D6"/>
    <w:rsid w:val="4DAD1831"/>
    <w:rsid w:val="4DAD588B"/>
    <w:rsid w:val="4DAD699C"/>
    <w:rsid w:val="4DAE0C3B"/>
    <w:rsid w:val="4DAE7193"/>
    <w:rsid w:val="4DB0574F"/>
    <w:rsid w:val="4DB2741F"/>
    <w:rsid w:val="4DB313CC"/>
    <w:rsid w:val="4DB32D5C"/>
    <w:rsid w:val="4DB95AB8"/>
    <w:rsid w:val="4DBB29D7"/>
    <w:rsid w:val="4DC10FAF"/>
    <w:rsid w:val="4DC11EF2"/>
    <w:rsid w:val="4DC16ECD"/>
    <w:rsid w:val="4DC216BE"/>
    <w:rsid w:val="4DC412DC"/>
    <w:rsid w:val="4DC43D95"/>
    <w:rsid w:val="4DC45FD6"/>
    <w:rsid w:val="4DC70E67"/>
    <w:rsid w:val="4DCE4AE8"/>
    <w:rsid w:val="4DCF2490"/>
    <w:rsid w:val="4DCF3D99"/>
    <w:rsid w:val="4DCF4373"/>
    <w:rsid w:val="4DD06856"/>
    <w:rsid w:val="4DD144A8"/>
    <w:rsid w:val="4DD301F5"/>
    <w:rsid w:val="4DD30FFF"/>
    <w:rsid w:val="4DD37849"/>
    <w:rsid w:val="4DD50CDF"/>
    <w:rsid w:val="4DD61711"/>
    <w:rsid w:val="4DD62421"/>
    <w:rsid w:val="4DD74D96"/>
    <w:rsid w:val="4DD81B07"/>
    <w:rsid w:val="4DDA264B"/>
    <w:rsid w:val="4DDD4C80"/>
    <w:rsid w:val="4DDF2342"/>
    <w:rsid w:val="4DE275DA"/>
    <w:rsid w:val="4DE61BA4"/>
    <w:rsid w:val="4DE6391F"/>
    <w:rsid w:val="4DE66A5D"/>
    <w:rsid w:val="4DE7606E"/>
    <w:rsid w:val="4DE81543"/>
    <w:rsid w:val="4DE9503B"/>
    <w:rsid w:val="4DE97E04"/>
    <w:rsid w:val="4DEA4E90"/>
    <w:rsid w:val="4DEB4335"/>
    <w:rsid w:val="4DEE739F"/>
    <w:rsid w:val="4DEE7F9B"/>
    <w:rsid w:val="4DEF18AA"/>
    <w:rsid w:val="4DEF34FE"/>
    <w:rsid w:val="4DEF4831"/>
    <w:rsid w:val="4DEF4DAA"/>
    <w:rsid w:val="4DF16E8B"/>
    <w:rsid w:val="4DF342AF"/>
    <w:rsid w:val="4DF53266"/>
    <w:rsid w:val="4DF645DF"/>
    <w:rsid w:val="4DF700C3"/>
    <w:rsid w:val="4DFD066A"/>
    <w:rsid w:val="4DFD3267"/>
    <w:rsid w:val="4DFF4D11"/>
    <w:rsid w:val="4DFF6584"/>
    <w:rsid w:val="4E036362"/>
    <w:rsid w:val="4E045E40"/>
    <w:rsid w:val="4E083D88"/>
    <w:rsid w:val="4E0D47E5"/>
    <w:rsid w:val="4E0D7763"/>
    <w:rsid w:val="4E0F530C"/>
    <w:rsid w:val="4E134065"/>
    <w:rsid w:val="4E1514A9"/>
    <w:rsid w:val="4E1543E4"/>
    <w:rsid w:val="4E1963E1"/>
    <w:rsid w:val="4E1A49C6"/>
    <w:rsid w:val="4E1C7B1A"/>
    <w:rsid w:val="4E2153D7"/>
    <w:rsid w:val="4E262573"/>
    <w:rsid w:val="4E2C62DE"/>
    <w:rsid w:val="4E2F7D31"/>
    <w:rsid w:val="4E321330"/>
    <w:rsid w:val="4E326D8F"/>
    <w:rsid w:val="4E330800"/>
    <w:rsid w:val="4E377DD6"/>
    <w:rsid w:val="4E3957FF"/>
    <w:rsid w:val="4E3D4652"/>
    <w:rsid w:val="4E456CF6"/>
    <w:rsid w:val="4E456F29"/>
    <w:rsid w:val="4E466C08"/>
    <w:rsid w:val="4E466D0C"/>
    <w:rsid w:val="4E4C06EB"/>
    <w:rsid w:val="4E4D3E33"/>
    <w:rsid w:val="4E4D7A91"/>
    <w:rsid w:val="4E4E5EDF"/>
    <w:rsid w:val="4E53615F"/>
    <w:rsid w:val="4E541A3F"/>
    <w:rsid w:val="4E545532"/>
    <w:rsid w:val="4E55206A"/>
    <w:rsid w:val="4E552988"/>
    <w:rsid w:val="4E56157E"/>
    <w:rsid w:val="4E562760"/>
    <w:rsid w:val="4E5649D3"/>
    <w:rsid w:val="4E566B7C"/>
    <w:rsid w:val="4E576465"/>
    <w:rsid w:val="4E5770CE"/>
    <w:rsid w:val="4E5900B3"/>
    <w:rsid w:val="4E5910CC"/>
    <w:rsid w:val="4E591119"/>
    <w:rsid w:val="4E5D4163"/>
    <w:rsid w:val="4E5D649C"/>
    <w:rsid w:val="4E5E16C9"/>
    <w:rsid w:val="4E5F420D"/>
    <w:rsid w:val="4E6076C7"/>
    <w:rsid w:val="4E624534"/>
    <w:rsid w:val="4E632446"/>
    <w:rsid w:val="4E641678"/>
    <w:rsid w:val="4E641F1C"/>
    <w:rsid w:val="4E760EAD"/>
    <w:rsid w:val="4E7610A7"/>
    <w:rsid w:val="4E78104E"/>
    <w:rsid w:val="4E783341"/>
    <w:rsid w:val="4E7B0D5B"/>
    <w:rsid w:val="4E7C4AE9"/>
    <w:rsid w:val="4E7D4FBA"/>
    <w:rsid w:val="4E7D7F9D"/>
    <w:rsid w:val="4E7E3EA5"/>
    <w:rsid w:val="4E7F0141"/>
    <w:rsid w:val="4E7F2068"/>
    <w:rsid w:val="4E814D52"/>
    <w:rsid w:val="4E816A2D"/>
    <w:rsid w:val="4E837FE9"/>
    <w:rsid w:val="4E840872"/>
    <w:rsid w:val="4E8A45FD"/>
    <w:rsid w:val="4E8D525C"/>
    <w:rsid w:val="4E9163F6"/>
    <w:rsid w:val="4E92688A"/>
    <w:rsid w:val="4E931DFD"/>
    <w:rsid w:val="4E9369E8"/>
    <w:rsid w:val="4E952582"/>
    <w:rsid w:val="4E957757"/>
    <w:rsid w:val="4E965C0E"/>
    <w:rsid w:val="4E966280"/>
    <w:rsid w:val="4E96706C"/>
    <w:rsid w:val="4E972D9C"/>
    <w:rsid w:val="4E9A07AE"/>
    <w:rsid w:val="4E9A4D18"/>
    <w:rsid w:val="4E9D737E"/>
    <w:rsid w:val="4E9F441F"/>
    <w:rsid w:val="4EA141A5"/>
    <w:rsid w:val="4EA223D3"/>
    <w:rsid w:val="4EA35EC7"/>
    <w:rsid w:val="4EA511B3"/>
    <w:rsid w:val="4EA62ED0"/>
    <w:rsid w:val="4EA92FEE"/>
    <w:rsid w:val="4EA934FE"/>
    <w:rsid w:val="4EAC48C1"/>
    <w:rsid w:val="4EAE02A2"/>
    <w:rsid w:val="4EAF37D1"/>
    <w:rsid w:val="4EB0546C"/>
    <w:rsid w:val="4EB66F14"/>
    <w:rsid w:val="4EB83BA9"/>
    <w:rsid w:val="4EC11A11"/>
    <w:rsid w:val="4EC263D8"/>
    <w:rsid w:val="4EC36BFF"/>
    <w:rsid w:val="4EC54A9A"/>
    <w:rsid w:val="4ECA27CB"/>
    <w:rsid w:val="4ED0687E"/>
    <w:rsid w:val="4ED14975"/>
    <w:rsid w:val="4ED37ECC"/>
    <w:rsid w:val="4ED45091"/>
    <w:rsid w:val="4ED6172D"/>
    <w:rsid w:val="4ED6216F"/>
    <w:rsid w:val="4ED75AA5"/>
    <w:rsid w:val="4ED75B4B"/>
    <w:rsid w:val="4EDA75D0"/>
    <w:rsid w:val="4EDC78A7"/>
    <w:rsid w:val="4EDD49D6"/>
    <w:rsid w:val="4EDD5690"/>
    <w:rsid w:val="4EDD57A4"/>
    <w:rsid w:val="4EDD6869"/>
    <w:rsid w:val="4EE034B9"/>
    <w:rsid w:val="4EE13204"/>
    <w:rsid w:val="4EE61538"/>
    <w:rsid w:val="4EE64E5A"/>
    <w:rsid w:val="4EE73F0E"/>
    <w:rsid w:val="4EE77F89"/>
    <w:rsid w:val="4EE87CB0"/>
    <w:rsid w:val="4EE9296A"/>
    <w:rsid w:val="4EEC5289"/>
    <w:rsid w:val="4EED058B"/>
    <w:rsid w:val="4EED05D1"/>
    <w:rsid w:val="4EED37E7"/>
    <w:rsid w:val="4EED7FA8"/>
    <w:rsid w:val="4EEF0B19"/>
    <w:rsid w:val="4EEF251E"/>
    <w:rsid w:val="4EEF748C"/>
    <w:rsid w:val="4EF02FC5"/>
    <w:rsid w:val="4EF15537"/>
    <w:rsid w:val="4EF35792"/>
    <w:rsid w:val="4EF64089"/>
    <w:rsid w:val="4EF74169"/>
    <w:rsid w:val="4EF974AD"/>
    <w:rsid w:val="4EFB7A10"/>
    <w:rsid w:val="4EFC3B2A"/>
    <w:rsid w:val="4EFF2A67"/>
    <w:rsid w:val="4EFF345D"/>
    <w:rsid w:val="4EFF51F9"/>
    <w:rsid w:val="4F035972"/>
    <w:rsid w:val="4F041F65"/>
    <w:rsid w:val="4F046D67"/>
    <w:rsid w:val="4F053089"/>
    <w:rsid w:val="4F071546"/>
    <w:rsid w:val="4F095EEB"/>
    <w:rsid w:val="4F0C4B5F"/>
    <w:rsid w:val="4F0E1703"/>
    <w:rsid w:val="4F0E5E9B"/>
    <w:rsid w:val="4F0F7298"/>
    <w:rsid w:val="4F10257D"/>
    <w:rsid w:val="4F140102"/>
    <w:rsid w:val="4F15435C"/>
    <w:rsid w:val="4F15514A"/>
    <w:rsid w:val="4F1615B2"/>
    <w:rsid w:val="4F172E7D"/>
    <w:rsid w:val="4F1B00F2"/>
    <w:rsid w:val="4F1B124D"/>
    <w:rsid w:val="4F1C5DB0"/>
    <w:rsid w:val="4F2007C0"/>
    <w:rsid w:val="4F2317B7"/>
    <w:rsid w:val="4F23700B"/>
    <w:rsid w:val="4F24241B"/>
    <w:rsid w:val="4F276CC3"/>
    <w:rsid w:val="4F293432"/>
    <w:rsid w:val="4F2F5209"/>
    <w:rsid w:val="4F33353A"/>
    <w:rsid w:val="4F342DB4"/>
    <w:rsid w:val="4F3506D0"/>
    <w:rsid w:val="4F354912"/>
    <w:rsid w:val="4F361577"/>
    <w:rsid w:val="4F394499"/>
    <w:rsid w:val="4F3A1E54"/>
    <w:rsid w:val="4F3B794D"/>
    <w:rsid w:val="4F407F4B"/>
    <w:rsid w:val="4F422239"/>
    <w:rsid w:val="4F427607"/>
    <w:rsid w:val="4F430910"/>
    <w:rsid w:val="4F440AB7"/>
    <w:rsid w:val="4F44254F"/>
    <w:rsid w:val="4F455166"/>
    <w:rsid w:val="4F466A60"/>
    <w:rsid w:val="4F480EFD"/>
    <w:rsid w:val="4F484AC6"/>
    <w:rsid w:val="4F4853CF"/>
    <w:rsid w:val="4F485901"/>
    <w:rsid w:val="4F490B2A"/>
    <w:rsid w:val="4F490F9E"/>
    <w:rsid w:val="4F4A2D41"/>
    <w:rsid w:val="4F4E6DE6"/>
    <w:rsid w:val="4F53691B"/>
    <w:rsid w:val="4F5465BB"/>
    <w:rsid w:val="4F55068A"/>
    <w:rsid w:val="4F551F36"/>
    <w:rsid w:val="4F5676C3"/>
    <w:rsid w:val="4F572CA5"/>
    <w:rsid w:val="4F577322"/>
    <w:rsid w:val="4F582E37"/>
    <w:rsid w:val="4F5A18A9"/>
    <w:rsid w:val="4F5A6812"/>
    <w:rsid w:val="4F5C0C1F"/>
    <w:rsid w:val="4F5D5210"/>
    <w:rsid w:val="4F5E3477"/>
    <w:rsid w:val="4F5E3C3D"/>
    <w:rsid w:val="4F5E5DC1"/>
    <w:rsid w:val="4F631B7D"/>
    <w:rsid w:val="4F6362D1"/>
    <w:rsid w:val="4F641838"/>
    <w:rsid w:val="4F655833"/>
    <w:rsid w:val="4F655C7A"/>
    <w:rsid w:val="4F664D19"/>
    <w:rsid w:val="4F676BD7"/>
    <w:rsid w:val="4F6B104F"/>
    <w:rsid w:val="4F6C635D"/>
    <w:rsid w:val="4F6D4283"/>
    <w:rsid w:val="4F6E35AE"/>
    <w:rsid w:val="4F6E4225"/>
    <w:rsid w:val="4F7000FC"/>
    <w:rsid w:val="4F7069E7"/>
    <w:rsid w:val="4F714439"/>
    <w:rsid w:val="4F7157BA"/>
    <w:rsid w:val="4F7236F1"/>
    <w:rsid w:val="4F7241D5"/>
    <w:rsid w:val="4F780AC9"/>
    <w:rsid w:val="4F7979B0"/>
    <w:rsid w:val="4F7B069D"/>
    <w:rsid w:val="4F7C25E9"/>
    <w:rsid w:val="4F7F06EE"/>
    <w:rsid w:val="4F7F20C8"/>
    <w:rsid w:val="4F811B8E"/>
    <w:rsid w:val="4F823456"/>
    <w:rsid w:val="4F827A3A"/>
    <w:rsid w:val="4F851289"/>
    <w:rsid w:val="4F894007"/>
    <w:rsid w:val="4F8F71B6"/>
    <w:rsid w:val="4F922DC1"/>
    <w:rsid w:val="4F9265DC"/>
    <w:rsid w:val="4F983A62"/>
    <w:rsid w:val="4F990BC2"/>
    <w:rsid w:val="4F9B0D3B"/>
    <w:rsid w:val="4F9B36EF"/>
    <w:rsid w:val="4F9B6426"/>
    <w:rsid w:val="4F9F0D9B"/>
    <w:rsid w:val="4FA032E4"/>
    <w:rsid w:val="4FA21819"/>
    <w:rsid w:val="4FA436B1"/>
    <w:rsid w:val="4FA607F9"/>
    <w:rsid w:val="4FA626E1"/>
    <w:rsid w:val="4FA63943"/>
    <w:rsid w:val="4FA8594D"/>
    <w:rsid w:val="4FAD185B"/>
    <w:rsid w:val="4FAE0128"/>
    <w:rsid w:val="4FB011DF"/>
    <w:rsid w:val="4FB129CD"/>
    <w:rsid w:val="4FB42DFE"/>
    <w:rsid w:val="4FB55E5D"/>
    <w:rsid w:val="4FB60566"/>
    <w:rsid w:val="4FB670C2"/>
    <w:rsid w:val="4FB84FB5"/>
    <w:rsid w:val="4FBA79DC"/>
    <w:rsid w:val="4FBF3A66"/>
    <w:rsid w:val="4FBF4E25"/>
    <w:rsid w:val="4FC009F8"/>
    <w:rsid w:val="4FC25C3D"/>
    <w:rsid w:val="4FC601BC"/>
    <w:rsid w:val="4FC73F78"/>
    <w:rsid w:val="4FC90272"/>
    <w:rsid w:val="4FCE000B"/>
    <w:rsid w:val="4FD05137"/>
    <w:rsid w:val="4FD10C2D"/>
    <w:rsid w:val="4FD159E7"/>
    <w:rsid w:val="4FD25040"/>
    <w:rsid w:val="4FD579E4"/>
    <w:rsid w:val="4FD66838"/>
    <w:rsid w:val="4FD72ADD"/>
    <w:rsid w:val="4FD820F1"/>
    <w:rsid w:val="4FD934F4"/>
    <w:rsid w:val="4FDC61C3"/>
    <w:rsid w:val="4FDF1DDC"/>
    <w:rsid w:val="4FDF4A85"/>
    <w:rsid w:val="4FE007E0"/>
    <w:rsid w:val="4FE12F4D"/>
    <w:rsid w:val="4FE35F83"/>
    <w:rsid w:val="4FE35FF2"/>
    <w:rsid w:val="4FE377FE"/>
    <w:rsid w:val="4FE47523"/>
    <w:rsid w:val="4FE705C2"/>
    <w:rsid w:val="4FEA7D48"/>
    <w:rsid w:val="4FEB6DD2"/>
    <w:rsid w:val="4FEB7CB6"/>
    <w:rsid w:val="4FEC21F2"/>
    <w:rsid w:val="4FEC464E"/>
    <w:rsid w:val="4FEE6B39"/>
    <w:rsid w:val="4FF34D6E"/>
    <w:rsid w:val="4FF467A2"/>
    <w:rsid w:val="4FF60952"/>
    <w:rsid w:val="4FF65EB1"/>
    <w:rsid w:val="4FF72A97"/>
    <w:rsid w:val="4FF72E9A"/>
    <w:rsid w:val="4FF77938"/>
    <w:rsid w:val="4FFB0563"/>
    <w:rsid w:val="4FFD0760"/>
    <w:rsid w:val="5000231B"/>
    <w:rsid w:val="50021EFE"/>
    <w:rsid w:val="5006082A"/>
    <w:rsid w:val="50065BA5"/>
    <w:rsid w:val="50080CAA"/>
    <w:rsid w:val="500B17B6"/>
    <w:rsid w:val="50126B87"/>
    <w:rsid w:val="501345DE"/>
    <w:rsid w:val="5016087F"/>
    <w:rsid w:val="501C2495"/>
    <w:rsid w:val="50206780"/>
    <w:rsid w:val="502128B0"/>
    <w:rsid w:val="5025180F"/>
    <w:rsid w:val="50255819"/>
    <w:rsid w:val="50274A3D"/>
    <w:rsid w:val="502B28A9"/>
    <w:rsid w:val="502C5772"/>
    <w:rsid w:val="502E5AD7"/>
    <w:rsid w:val="50307679"/>
    <w:rsid w:val="50316981"/>
    <w:rsid w:val="503306D2"/>
    <w:rsid w:val="50332334"/>
    <w:rsid w:val="50334FC9"/>
    <w:rsid w:val="5034706D"/>
    <w:rsid w:val="503534BE"/>
    <w:rsid w:val="50355EB1"/>
    <w:rsid w:val="50373457"/>
    <w:rsid w:val="50380F95"/>
    <w:rsid w:val="5039614F"/>
    <w:rsid w:val="503A0F05"/>
    <w:rsid w:val="503B3259"/>
    <w:rsid w:val="503C3437"/>
    <w:rsid w:val="503E235A"/>
    <w:rsid w:val="503F7C80"/>
    <w:rsid w:val="5041202B"/>
    <w:rsid w:val="50447A1D"/>
    <w:rsid w:val="50452ED0"/>
    <w:rsid w:val="50454C7C"/>
    <w:rsid w:val="5046515D"/>
    <w:rsid w:val="5047667D"/>
    <w:rsid w:val="50495596"/>
    <w:rsid w:val="50510E96"/>
    <w:rsid w:val="50511332"/>
    <w:rsid w:val="50533E95"/>
    <w:rsid w:val="50540258"/>
    <w:rsid w:val="50596FF4"/>
    <w:rsid w:val="505F5A3E"/>
    <w:rsid w:val="5064053A"/>
    <w:rsid w:val="506440BD"/>
    <w:rsid w:val="506A6F8A"/>
    <w:rsid w:val="506C264E"/>
    <w:rsid w:val="50791D24"/>
    <w:rsid w:val="507B6A9B"/>
    <w:rsid w:val="507C0303"/>
    <w:rsid w:val="507D7615"/>
    <w:rsid w:val="507E4F79"/>
    <w:rsid w:val="507E75E4"/>
    <w:rsid w:val="507F45BE"/>
    <w:rsid w:val="5080651E"/>
    <w:rsid w:val="50814C99"/>
    <w:rsid w:val="50831148"/>
    <w:rsid w:val="50831BAA"/>
    <w:rsid w:val="50835B63"/>
    <w:rsid w:val="50866F40"/>
    <w:rsid w:val="50871782"/>
    <w:rsid w:val="50883FFC"/>
    <w:rsid w:val="508D347C"/>
    <w:rsid w:val="50940326"/>
    <w:rsid w:val="50950F7B"/>
    <w:rsid w:val="50955C3D"/>
    <w:rsid w:val="5096112B"/>
    <w:rsid w:val="50984C32"/>
    <w:rsid w:val="509A3C23"/>
    <w:rsid w:val="509A4D01"/>
    <w:rsid w:val="509D705F"/>
    <w:rsid w:val="509D7ADF"/>
    <w:rsid w:val="50A60C42"/>
    <w:rsid w:val="50A85130"/>
    <w:rsid w:val="50A86CCC"/>
    <w:rsid w:val="50AB26B8"/>
    <w:rsid w:val="50AC2B0B"/>
    <w:rsid w:val="50AC68A7"/>
    <w:rsid w:val="50AC6BB0"/>
    <w:rsid w:val="50B12794"/>
    <w:rsid w:val="50B21D37"/>
    <w:rsid w:val="50B42562"/>
    <w:rsid w:val="50B7118E"/>
    <w:rsid w:val="50B7175A"/>
    <w:rsid w:val="50B761DC"/>
    <w:rsid w:val="50B943A9"/>
    <w:rsid w:val="50BE34CD"/>
    <w:rsid w:val="50C23AEB"/>
    <w:rsid w:val="50C26C26"/>
    <w:rsid w:val="50C43BA1"/>
    <w:rsid w:val="50C5154A"/>
    <w:rsid w:val="50C63495"/>
    <w:rsid w:val="50C7559D"/>
    <w:rsid w:val="50C87526"/>
    <w:rsid w:val="50C93D66"/>
    <w:rsid w:val="50CA62C1"/>
    <w:rsid w:val="50CA793D"/>
    <w:rsid w:val="50CA7E75"/>
    <w:rsid w:val="50CC6889"/>
    <w:rsid w:val="50CD662F"/>
    <w:rsid w:val="50CD7C41"/>
    <w:rsid w:val="50D67881"/>
    <w:rsid w:val="50D902BA"/>
    <w:rsid w:val="50DA2570"/>
    <w:rsid w:val="50DB29B7"/>
    <w:rsid w:val="50DD380E"/>
    <w:rsid w:val="50DD7E60"/>
    <w:rsid w:val="50DE25D8"/>
    <w:rsid w:val="50DE2900"/>
    <w:rsid w:val="50E04BE9"/>
    <w:rsid w:val="50E34518"/>
    <w:rsid w:val="50E67E07"/>
    <w:rsid w:val="50E73E19"/>
    <w:rsid w:val="50E83E40"/>
    <w:rsid w:val="50E84E9A"/>
    <w:rsid w:val="50E9705B"/>
    <w:rsid w:val="50EB5D8E"/>
    <w:rsid w:val="50ED1B17"/>
    <w:rsid w:val="50EF488C"/>
    <w:rsid w:val="50F2232E"/>
    <w:rsid w:val="50F31AB5"/>
    <w:rsid w:val="50F52BA3"/>
    <w:rsid w:val="50F67C60"/>
    <w:rsid w:val="50F81082"/>
    <w:rsid w:val="50F91520"/>
    <w:rsid w:val="50FB7CE9"/>
    <w:rsid w:val="50FC5945"/>
    <w:rsid w:val="5100235C"/>
    <w:rsid w:val="51004589"/>
    <w:rsid w:val="51042389"/>
    <w:rsid w:val="510433D9"/>
    <w:rsid w:val="510608E7"/>
    <w:rsid w:val="510633C3"/>
    <w:rsid w:val="510757E7"/>
    <w:rsid w:val="510A3863"/>
    <w:rsid w:val="510D0B8C"/>
    <w:rsid w:val="510F0098"/>
    <w:rsid w:val="510F3AE1"/>
    <w:rsid w:val="510F4AC5"/>
    <w:rsid w:val="511062E0"/>
    <w:rsid w:val="51147831"/>
    <w:rsid w:val="511624C1"/>
    <w:rsid w:val="51181161"/>
    <w:rsid w:val="511B4D1E"/>
    <w:rsid w:val="51201747"/>
    <w:rsid w:val="512150F8"/>
    <w:rsid w:val="512970D4"/>
    <w:rsid w:val="512C79C6"/>
    <w:rsid w:val="512D4BD5"/>
    <w:rsid w:val="512F3D28"/>
    <w:rsid w:val="513508E1"/>
    <w:rsid w:val="51352913"/>
    <w:rsid w:val="51363A63"/>
    <w:rsid w:val="5138087C"/>
    <w:rsid w:val="5138188A"/>
    <w:rsid w:val="51394C5D"/>
    <w:rsid w:val="51395E3A"/>
    <w:rsid w:val="513B457C"/>
    <w:rsid w:val="513C7B86"/>
    <w:rsid w:val="5140014E"/>
    <w:rsid w:val="514217C8"/>
    <w:rsid w:val="514345DB"/>
    <w:rsid w:val="51440F16"/>
    <w:rsid w:val="514913C9"/>
    <w:rsid w:val="514947BA"/>
    <w:rsid w:val="514B15CB"/>
    <w:rsid w:val="515074B4"/>
    <w:rsid w:val="51526CE4"/>
    <w:rsid w:val="51565823"/>
    <w:rsid w:val="51566439"/>
    <w:rsid w:val="51583507"/>
    <w:rsid w:val="515868F8"/>
    <w:rsid w:val="51592CDE"/>
    <w:rsid w:val="51597958"/>
    <w:rsid w:val="515A67BD"/>
    <w:rsid w:val="515B2B09"/>
    <w:rsid w:val="515C6742"/>
    <w:rsid w:val="515D0221"/>
    <w:rsid w:val="515F2FB2"/>
    <w:rsid w:val="51606DCB"/>
    <w:rsid w:val="51606F5D"/>
    <w:rsid w:val="516159C9"/>
    <w:rsid w:val="51652BD2"/>
    <w:rsid w:val="51662309"/>
    <w:rsid w:val="51671584"/>
    <w:rsid w:val="516A4627"/>
    <w:rsid w:val="516D749E"/>
    <w:rsid w:val="516E4B89"/>
    <w:rsid w:val="516E66FA"/>
    <w:rsid w:val="51743A31"/>
    <w:rsid w:val="5175798D"/>
    <w:rsid w:val="51784930"/>
    <w:rsid w:val="5178493C"/>
    <w:rsid w:val="51785A07"/>
    <w:rsid w:val="517904A4"/>
    <w:rsid w:val="517C7772"/>
    <w:rsid w:val="517E1AAA"/>
    <w:rsid w:val="518063B5"/>
    <w:rsid w:val="5182403D"/>
    <w:rsid w:val="51837147"/>
    <w:rsid w:val="51853EB9"/>
    <w:rsid w:val="518540A3"/>
    <w:rsid w:val="51855F3C"/>
    <w:rsid w:val="51875CF7"/>
    <w:rsid w:val="51876441"/>
    <w:rsid w:val="5188007B"/>
    <w:rsid w:val="5188445A"/>
    <w:rsid w:val="51886690"/>
    <w:rsid w:val="518C021E"/>
    <w:rsid w:val="518D0532"/>
    <w:rsid w:val="518D50DD"/>
    <w:rsid w:val="51905FE6"/>
    <w:rsid w:val="51914D6C"/>
    <w:rsid w:val="51924CB4"/>
    <w:rsid w:val="51952CF9"/>
    <w:rsid w:val="5195306F"/>
    <w:rsid w:val="51974ED8"/>
    <w:rsid w:val="519951AE"/>
    <w:rsid w:val="519A2F9D"/>
    <w:rsid w:val="519A771D"/>
    <w:rsid w:val="519B37D0"/>
    <w:rsid w:val="519C7B9C"/>
    <w:rsid w:val="519F2909"/>
    <w:rsid w:val="519F5F67"/>
    <w:rsid w:val="51A06209"/>
    <w:rsid w:val="51A1517A"/>
    <w:rsid w:val="51A52C8D"/>
    <w:rsid w:val="51A70435"/>
    <w:rsid w:val="51A81D79"/>
    <w:rsid w:val="51A87175"/>
    <w:rsid w:val="51A95E7B"/>
    <w:rsid w:val="51AA1CA0"/>
    <w:rsid w:val="51AB382A"/>
    <w:rsid w:val="51AE3905"/>
    <w:rsid w:val="51AE5E4F"/>
    <w:rsid w:val="51B153C8"/>
    <w:rsid w:val="51B2205F"/>
    <w:rsid w:val="51B403FB"/>
    <w:rsid w:val="51B444E7"/>
    <w:rsid w:val="51B50A5C"/>
    <w:rsid w:val="51B55FCC"/>
    <w:rsid w:val="51B57678"/>
    <w:rsid w:val="51BE0643"/>
    <w:rsid w:val="51BE3725"/>
    <w:rsid w:val="51C46868"/>
    <w:rsid w:val="51C52083"/>
    <w:rsid w:val="51C6288E"/>
    <w:rsid w:val="51C72E1C"/>
    <w:rsid w:val="51C72F2A"/>
    <w:rsid w:val="51C91050"/>
    <w:rsid w:val="51C94CBF"/>
    <w:rsid w:val="51CA451C"/>
    <w:rsid w:val="51CA4528"/>
    <w:rsid w:val="51CA5B54"/>
    <w:rsid w:val="51CF06C0"/>
    <w:rsid w:val="51D11215"/>
    <w:rsid w:val="51D202E0"/>
    <w:rsid w:val="51D42E55"/>
    <w:rsid w:val="51D551FE"/>
    <w:rsid w:val="51D703E1"/>
    <w:rsid w:val="51D7678C"/>
    <w:rsid w:val="51D82F3A"/>
    <w:rsid w:val="51D862E1"/>
    <w:rsid w:val="51D90BF1"/>
    <w:rsid w:val="51DC27AF"/>
    <w:rsid w:val="51DD411E"/>
    <w:rsid w:val="51DD6468"/>
    <w:rsid w:val="51DE19E0"/>
    <w:rsid w:val="51E03DFA"/>
    <w:rsid w:val="51E1097F"/>
    <w:rsid w:val="51E12483"/>
    <w:rsid w:val="51E5101B"/>
    <w:rsid w:val="51E52983"/>
    <w:rsid w:val="51E64AFB"/>
    <w:rsid w:val="51E6558C"/>
    <w:rsid w:val="51EA0FD8"/>
    <w:rsid w:val="51EE4E19"/>
    <w:rsid w:val="51EF6F0A"/>
    <w:rsid w:val="51F322C7"/>
    <w:rsid w:val="51F41F73"/>
    <w:rsid w:val="51F46727"/>
    <w:rsid w:val="51F61F1C"/>
    <w:rsid w:val="51FB35C3"/>
    <w:rsid w:val="51FB3B88"/>
    <w:rsid w:val="51FD2C8D"/>
    <w:rsid w:val="51FD4616"/>
    <w:rsid w:val="51FE3FA0"/>
    <w:rsid w:val="52036EA0"/>
    <w:rsid w:val="52050243"/>
    <w:rsid w:val="5209301F"/>
    <w:rsid w:val="52096E5C"/>
    <w:rsid w:val="520A122B"/>
    <w:rsid w:val="520D5BF9"/>
    <w:rsid w:val="520E4388"/>
    <w:rsid w:val="520E7BCE"/>
    <w:rsid w:val="520F48E0"/>
    <w:rsid w:val="52117EF0"/>
    <w:rsid w:val="52123D09"/>
    <w:rsid w:val="5212777B"/>
    <w:rsid w:val="521378A7"/>
    <w:rsid w:val="52141C1E"/>
    <w:rsid w:val="52142F59"/>
    <w:rsid w:val="521443D1"/>
    <w:rsid w:val="52146013"/>
    <w:rsid w:val="5215403E"/>
    <w:rsid w:val="52157AC3"/>
    <w:rsid w:val="52177442"/>
    <w:rsid w:val="521812E7"/>
    <w:rsid w:val="52194694"/>
    <w:rsid w:val="521B5067"/>
    <w:rsid w:val="521B5D85"/>
    <w:rsid w:val="521B7442"/>
    <w:rsid w:val="521D1D11"/>
    <w:rsid w:val="5221301D"/>
    <w:rsid w:val="52231C48"/>
    <w:rsid w:val="52247D0C"/>
    <w:rsid w:val="522A1880"/>
    <w:rsid w:val="522A32CA"/>
    <w:rsid w:val="522A5E93"/>
    <w:rsid w:val="522B5480"/>
    <w:rsid w:val="522D17C4"/>
    <w:rsid w:val="522E34B7"/>
    <w:rsid w:val="522E3A35"/>
    <w:rsid w:val="522F3B14"/>
    <w:rsid w:val="522F40B0"/>
    <w:rsid w:val="522F42B3"/>
    <w:rsid w:val="52303434"/>
    <w:rsid w:val="52311665"/>
    <w:rsid w:val="52312DE1"/>
    <w:rsid w:val="5233171C"/>
    <w:rsid w:val="52384559"/>
    <w:rsid w:val="52393431"/>
    <w:rsid w:val="523B6273"/>
    <w:rsid w:val="523C2ECC"/>
    <w:rsid w:val="523D1ED5"/>
    <w:rsid w:val="5240506C"/>
    <w:rsid w:val="5240537C"/>
    <w:rsid w:val="52427331"/>
    <w:rsid w:val="524331C3"/>
    <w:rsid w:val="5246144E"/>
    <w:rsid w:val="52461A16"/>
    <w:rsid w:val="524A51D1"/>
    <w:rsid w:val="524B2DAB"/>
    <w:rsid w:val="524D2BF8"/>
    <w:rsid w:val="525928A4"/>
    <w:rsid w:val="52592AFA"/>
    <w:rsid w:val="525A6171"/>
    <w:rsid w:val="525D4030"/>
    <w:rsid w:val="525F69A7"/>
    <w:rsid w:val="526006A5"/>
    <w:rsid w:val="52612C77"/>
    <w:rsid w:val="526536D6"/>
    <w:rsid w:val="52671BBA"/>
    <w:rsid w:val="52673384"/>
    <w:rsid w:val="52680484"/>
    <w:rsid w:val="52682B8F"/>
    <w:rsid w:val="526863ED"/>
    <w:rsid w:val="526C548D"/>
    <w:rsid w:val="526E0223"/>
    <w:rsid w:val="526F48EB"/>
    <w:rsid w:val="5270082C"/>
    <w:rsid w:val="52721FB5"/>
    <w:rsid w:val="5273197D"/>
    <w:rsid w:val="52745DB3"/>
    <w:rsid w:val="52750EA1"/>
    <w:rsid w:val="52756056"/>
    <w:rsid w:val="527670F8"/>
    <w:rsid w:val="52783D02"/>
    <w:rsid w:val="527B110B"/>
    <w:rsid w:val="527C5832"/>
    <w:rsid w:val="527E5A86"/>
    <w:rsid w:val="528074E5"/>
    <w:rsid w:val="52832A92"/>
    <w:rsid w:val="52845857"/>
    <w:rsid w:val="528542C9"/>
    <w:rsid w:val="528831C2"/>
    <w:rsid w:val="528B645D"/>
    <w:rsid w:val="528F69A7"/>
    <w:rsid w:val="528F7C39"/>
    <w:rsid w:val="529076F8"/>
    <w:rsid w:val="52910144"/>
    <w:rsid w:val="529145B9"/>
    <w:rsid w:val="5291583B"/>
    <w:rsid w:val="529301EA"/>
    <w:rsid w:val="52932A22"/>
    <w:rsid w:val="52950984"/>
    <w:rsid w:val="52962133"/>
    <w:rsid w:val="52970D4A"/>
    <w:rsid w:val="529858D1"/>
    <w:rsid w:val="529A0A46"/>
    <w:rsid w:val="529B3957"/>
    <w:rsid w:val="529C06A7"/>
    <w:rsid w:val="529C149E"/>
    <w:rsid w:val="529D4009"/>
    <w:rsid w:val="529E7C25"/>
    <w:rsid w:val="529F2BBB"/>
    <w:rsid w:val="529F58A0"/>
    <w:rsid w:val="52A232EC"/>
    <w:rsid w:val="52A41D71"/>
    <w:rsid w:val="52A712D2"/>
    <w:rsid w:val="52A757CB"/>
    <w:rsid w:val="52A80636"/>
    <w:rsid w:val="52A812A0"/>
    <w:rsid w:val="52AB1A24"/>
    <w:rsid w:val="52AD4041"/>
    <w:rsid w:val="52AF066D"/>
    <w:rsid w:val="52AF3417"/>
    <w:rsid w:val="52B16E6B"/>
    <w:rsid w:val="52B63C0E"/>
    <w:rsid w:val="52B647D3"/>
    <w:rsid w:val="52B771F6"/>
    <w:rsid w:val="52B80829"/>
    <w:rsid w:val="52B82F80"/>
    <w:rsid w:val="52B9371B"/>
    <w:rsid w:val="52B94C68"/>
    <w:rsid w:val="52BA380B"/>
    <w:rsid w:val="52BA770E"/>
    <w:rsid w:val="52BB3E2E"/>
    <w:rsid w:val="52BD7714"/>
    <w:rsid w:val="52C22D0C"/>
    <w:rsid w:val="52C325EE"/>
    <w:rsid w:val="52C61D82"/>
    <w:rsid w:val="52C9797C"/>
    <w:rsid w:val="52CB2E77"/>
    <w:rsid w:val="52CB7ED0"/>
    <w:rsid w:val="52CE090F"/>
    <w:rsid w:val="52D32296"/>
    <w:rsid w:val="52D50646"/>
    <w:rsid w:val="52D603B0"/>
    <w:rsid w:val="52D759B5"/>
    <w:rsid w:val="52D75C57"/>
    <w:rsid w:val="52DA5430"/>
    <w:rsid w:val="52DA5C2B"/>
    <w:rsid w:val="52DB79FA"/>
    <w:rsid w:val="52DF23CC"/>
    <w:rsid w:val="52E028A1"/>
    <w:rsid w:val="52E07018"/>
    <w:rsid w:val="52E14F95"/>
    <w:rsid w:val="52E34989"/>
    <w:rsid w:val="52E35274"/>
    <w:rsid w:val="52E36E73"/>
    <w:rsid w:val="52E37191"/>
    <w:rsid w:val="52E5516E"/>
    <w:rsid w:val="52E6650A"/>
    <w:rsid w:val="52E75E51"/>
    <w:rsid w:val="52EF0FFF"/>
    <w:rsid w:val="52F048A9"/>
    <w:rsid w:val="52F254F2"/>
    <w:rsid w:val="52F44C4E"/>
    <w:rsid w:val="52F473FC"/>
    <w:rsid w:val="52F47579"/>
    <w:rsid w:val="52F7515D"/>
    <w:rsid w:val="52F864CD"/>
    <w:rsid w:val="52F90160"/>
    <w:rsid w:val="52FA395D"/>
    <w:rsid w:val="52FB0516"/>
    <w:rsid w:val="52FE2C33"/>
    <w:rsid w:val="52FF564A"/>
    <w:rsid w:val="53017004"/>
    <w:rsid w:val="53021652"/>
    <w:rsid w:val="53026748"/>
    <w:rsid w:val="53032DBA"/>
    <w:rsid w:val="53097898"/>
    <w:rsid w:val="530A1498"/>
    <w:rsid w:val="530B13AD"/>
    <w:rsid w:val="530B5154"/>
    <w:rsid w:val="530C1614"/>
    <w:rsid w:val="530C19AF"/>
    <w:rsid w:val="530C2436"/>
    <w:rsid w:val="530E64D6"/>
    <w:rsid w:val="53137EB6"/>
    <w:rsid w:val="53142BB2"/>
    <w:rsid w:val="53150BCC"/>
    <w:rsid w:val="531705A2"/>
    <w:rsid w:val="531745DB"/>
    <w:rsid w:val="531829A4"/>
    <w:rsid w:val="531874CC"/>
    <w:rsid w:val="531A57E2"/>
    <w:rsid w:val="531B79C8"/>
    <w:rsid w:val="532052FC"/>
    <w:rsid w:val="532162B8"/>
    <w:rsid w:val="53222775"/>
    <w:rsid w:val="53227C38"/>
    <w:rsid w:val="532439B4"/>
    <w:rsid w:val="53246DB0"/>
    <w:rsid w:val="532543E2"/>
    <w:rsid w:val="53256566"/>
    <w:rsid w:val="532700EC"/>
    <w:rsid w:val="53286305"/>
    <w:rsid w:val="5329338E"/>
    <w:rsid w:val="532A6D40"/>
    <w:rsid w:val="532B0491"/>
    <w:rsid w:val="532E057F"/>
    <w:rsid w:val="53302CB0"/>
    <w:rsid w:val="533524EC"/>
    <w:rsid w:val="53360D28"/>
    <w:rsid w:val="53366145"/>
    <w:rsid w:val="5337295C"/>
    <w:rsid w:val="53377BCA"/>
    <w:rsid w:val="5338458C"/>
    <w:rsid w:val="53391E89"/>
    <w:rsid w:val="533A07B1"/>
    <w:rsid w:val="533B3890"/>
    <w:rsid w:val="533C2F12"/>
    <w:rsid w:val="533D04F0"/>
    <w:rsid w:val="533D4017"/>
    <w:rsid w:val="533E1126"/>
    <w:rsid w:val="533E3F0F"/>
    <w:rsid w:val="533E53AE"/>
    <w:rsid w:val="53404A83"/>
    <w:rsid w:val="534227FD"/>
    <w:rsid w:val="5342621C"/>
    <w:rsid w:val="53426DB2"/>
    <w:rsid w:val="53432C1B"/>
    <w:rsid w:val="53436F94"/>
    <w:rsid w:val="53477372"/>
    <w:rsid w:val="534875B9"/>
    <w:rsid w:val="53494C68"/>
    <w:rsid w:val="5349560B"/>
    <w:rsid w:val="534967E9"/>
    <w:rsid w:val="534B57C9"/>
    <w:rsid w:val="534B5D70"/>
    <w:rsid w:val="534C1244"/>
    <w:rsid w:val="534D0605"/>
    <w:rsid w:val="534E1283"/>
    <w:rsid w:val="534E20E2"/>
    <w:rsid w:val="535003AD"/>
    <w:rsid w:val="53526DD4"/>
    <w:rsid w:val="535275DA"/>
    <w:rsid w:val="535975EF"/>
    <w:rsid w:val="535D69C3"/>
    <w:rsid w:val="53610B71"/>
    <w:rsid w:val="536234F9"/>
    <w:rsid w:val="53624643"/>
    <w:rsid w:val="53683537"/>
    <w:rsid w:val="536962D5"/>
    <w:rsid w:val="5371135E"/>
    <w:rsid w:val="537119CD"/>
    <w:rsid w:val="53721B4D"/>
    <w:rsid w:val="53783310"/>
    <w:rsid w:val="537A33BE"/>
    <w:rsid w:val="537A4842"/>
    <w:rsid w:val="537B5834"/>
    <w:rsid w:val="537D1B0D"/>
    <w:rsid w:val="537D72DE"/>
    <w:rsid w:val="53813FB8"/>
    <w:rsid w:val="538313FC"/>
    <w:rsid w:val="538317AE"/>
    <w:rsid w:val="5384639E"/>
    <w:rsid w:val="538734A2"/>
    <w:rsid w:val="53883F05"/>
    <w:rsid w:val="538C57DE"/>
    <w:rsid w:val="538D37E7"/>
    <w:rsid w:val="538E7A49"/>
    <w:rsid w:val="538F08B6"/>
    <w:rsid w:val="5390269A"/>
    <w:rsid w:val="53904411"/>
    <w:rsid w:val="53921FE9"/>
    <w:rsid w:val="539230DD"/>
    <w:rsid w:val="53926873"/>
    <w:rsid w:val="53950D73"/>
    <w:rsid w:val="5397388A"/>
    <w:rsid w:val="539B0066"/>
    <w:rsid w:val="539B1110"/>
    <w:rsid w:val="539F3E02"/>
    <w:rsid w:val="539F419E"/>
    <w:rsid w:val="53A13F4D"/>
    <w:rsid w:val="53A2146B"/>
    <w:rsid w:val="53A320DE"/>
    <w:rsid w:val="53A32835"/>
    <w:rsid w:val="53A47EFE"/>
    <w:rsid w:val="53A520D1"/>
    <w:rsid w:val="53A62FB6"/>
    <w:rsid w:val="53A821C1"/>
    <w:rsid w:val="53AB1F7B"/>
    <w:rsid w:val="53AB471E"/>
    <w:rsid w:val="53AF4073"/>
    <w:rsid w:val="53B16B74"/>
    <w:rsid w:val="53B31FB0"/>
    <w:rsid w:val="53B4193F"/>
    <w:rsid w:val="53B60371"/>
    <w:rsid w:val="53B6043F"/>
    <w:rsid w:val="53B61A17"/>
    <w:rsid w:val="53B90197"/>
    <w:rsid w:val="53B92E80"/>
    <w:rsid w:val="53BE1EB6"/>
    <w:rsid w:val="53C0419A"/>
    <w:rsid w:val="53C25B73"/>
    <w:rsid w:val="53C430EB"/>
    <w:rsid w:val="53C501A1"/>
    <w:rsid w:val="53C53413"/>
    <w:rsid w:val="53C8023F"/>
    <w:rsid w:val="53CC0C85"/>
    <w:rsid w:val="53CC5CB4"/>
    <w:rsid w:val="53CE735C"/>
    <w:rsid w:val="53D23BB4"/>
    <w:rsid w:val="53D4337B"/>
    <w:rsid w:val="53D77246"/>
    <w:rsid w:val="53D86DDD"/>
    <w:rsid w:val="53D96306"/>
    <w:rsid w:val="53DB3117"/>
    <w:rsid w:val="53DB52C7"/>
    <w:rsid w:val="53DC6160"/>
    <w:rsid w:val="53DF7001"/>
    <w:rsid w:val="53E228BF"/>
    <w:rsid w:val="53E22D8B"/>
    <w:rsid w:val="53E300C0"/>
    <w:rsid w:val="53E35AEC"/>
    <w:rsid w:val="53E421A1"/>
    <w:rsid w:val="53E818AE"/>
    <w:rsid w:val="53E84288"/>
    <w:rsid w:val="53E9541B"/>
    <w:rsid w:val="53EC5B64"/>
    <w:rsid w:val="53EE2A40"/>
    <w:rsid w:val="53EE4585"/>
    <w:rsid w:val="53EF0565"/>
    <w:rsid w:val="53EF257E"/>
    <w:rsid w:val="53EF3FA4"/>
    <w:rsid w:val="53F15809"/>
    <w:rsid w:val="53F32D5E"/>
    <w:rsid w:val="53F406BC"/>
    <w:rsid w:val="53F54F75"/>
    <w:rsid w:val="53F568A9"/>
    <w:rsid w:val="53F616D3"/>
    <w:rsid w:val="53F6316B"/>
    <w:rsid w:val="53F64387"/>
    <w:rsid w:val="53F92EA9"/>
    <w:rsid w:val="53FA3FCE"/>
    <w:rsid w:val="53FD24A3"/>
    <w:rsid w:val="53FF3C32"/>
    <w:rsid w:val="5402029B"/>
    <w:rsid w:val="54074589"/>
    <w:rsid w:val="54087936"/>
    <w:rsid w:val="54096255"/>
    <w:rsid w:val="54096488"/>
    <w:rsid w:val="540A0DA9"/>
    <w:rsid w:val="540B5DDA"/>
    <w:rsid w:val="540C5B57"/>
    <w:rsid w:val="540C7775"/>
    <w:rsid w:val="540D3A76"/>
    <w:rsid w:val="540D4253"/>
    <w:rsid w:val="540E6F4D"/>
    <w:rsid w:val="540F291A"/>
    <w:rsid w:val="54100DDD"/>
    <w:rsid w:val="54106C38"/>
    <w:rsid w:val="54121E88"/>
    <w:rsid w:val="54125BAC"/>
    <w:rsid w:val="5413133B"/>
    <w:rsid w:val="541363AE"/>
    <w:rsid w:val="54145DD8"/>
    <w:rsid w:val="54157777"/>
    <w:rsid w:val="541618B3"/>
    <w:rsid w:val="54163D1A"/>
    <w:rsid w:val="541661E9"/>
    <w:rsid w:val="54167F5A"/>
    <w:rsid w:val="54174C0D"/>
    <w:rsid w:val="541943D5"/>
    <w:rsid w:val="541B7347"/>
    <w:rsid w:val="541E7CA6"/>
    <w:rsid w:val="54223585"/>
    <w:rsid w:val="54262596"/>
    <w:rsid w:val="54291292"/>
    <w:rsid w:val="542D24AD"/>
    <w:rsid w:val="54300135"/>
    <w:rsid w:val="54344E7E"/>
    <w:rsid w:val="543465B2"/>
    <w:rsid w:val="54354697"/>
    <w:rsid w:val="54395D8B"/>
    <w:rsid w:val="543A0546"/>
    <w:rsid w:val="543B4958"/>
    <w:rsid w:val="543C7FED"/>
    <w:rsid w:val="543D4E1D"/>
    <w:rsid w:val="54421E90"/>
    <w:rsid w:val="54433457"/>
    <w:rsid w:val="54434E4E"/>
    <w:rsid w:val="54443420"/>
    <w:rsid w:val="544453D1"/>
    <w:rsid w:val="54463C98"/>
    <w:rsid w:val="544A0455"/>
    <w:rsid w:val="544C15D7"/>
    <w:rsid w:val="544C69B0"/>
    <w:rsid w:val="544C7F2D"/>
    <w:rsid w:val="544E14C9"/>
    <w:rsid w:val="544F0F00"/>
    <w:rsid w:val="544F1C63"/>
    <w:rsid w:val="544F3201"/>
    <w:rsid w:val="544F4D5C"/>
    <w:rsid w:val="544F4DCA"/>
    <w:rsid w:val="54510B0B"/>
    <w:rsid w:val="545475D9"/>
    <w:rsid w:val="54552D4E"/>
    <w:rsid w:val="54557F0E"/>
    <w:rsid w:val="545602F5"/>
    <w:rsid w:val="54561356"/>
    <w:rsid w:val="54564354"/>
    <w:rsid w:val="54573E36"/>
    <w:rsid w:val="54580E15"/>
    <w:rsid w:val="545C1A56"/>
    <w:rsid w:val="545D0649"/>
    <w:rsid w:val="545F3F6F"/>
    <w:rsid w:val="545F666D"/>
    <w:rsid w:val="54621E04"/>
    <w:rsid w:val="54626972"/>
    <w:rsid w:val="54636779"/>
    <w:rsid w:val="54655725"/>
    <w:rsid w:val="54662B5D"/>
    <w:rsid w:val="5466358F"/>
    <w:rsid w:val="54664664"/>
    <w:rsid w:val="546907D9"/>
    <w:rsid w:val="546B21CA"/>
    <w:rsid w:val="546D1193"/>
    <w:rsid w:val="546F2B53"/>
    <w:rsid w:val="5471312F"/>
    <w:rsid w:val="547179B0"/>
    <w:rsid w:val="54731056"/>
    <w:rsid w:val="5475313F"/>
    <w:rsid w:val="547B38E9"/>
    <w:rsid w:val="547B6C6E"/>
    <w:rsid w:val="547E0212"/>
    <w:rsid w:val="54822624"/>
    <w:rsid w:val="548448F7"/>
    <w:rsid w:val="5486481D"/>
    <w:rsid w:val="548A00CE"/>
    <w:rsid w:val="549143D8"/>
    <w:rsid w:val="549177A9"/>
    <w:rsid w:val="54921A9D"/>
    <w:rsid w:val="54936BC5"/>
    <w:rsid w:val="5493733F"/>
    <w:rsid w:val="54953EC4"/>
    <w:rsid w:val="54967462"/>
    <w:rsid w:val="54976F45"/>
    <w:rsid w:val="549A68C0"/>
    <w:rsid w:val="549F61D0"/>
    <w:rsid w:val="549F7792"/>
    <w:rsid w:val="54A4195B"/>
    <w:rsid w:val="54A60920"/>
    <w:rsid w:val="54A630CB"/>
    <w:rsid w:val="54A83E54"/>
    <w:rsid w:val="54A84172"/>
    <w:rsid w:val="54A86189"/>
    <w:rsid w:val="54A862AC"/>
    <w:rsid w:val="54AB7BC5"/>
    <w:rsid w:val="54AE53A6"/>
    <w:rsid w:val="54AF3D4C"/>
    <w:rsid w:val="54B363EA"/>
    <w:rsid w:val="54B64272"/>
    <w:rsid w:val="54B72246"/>
    <w:rsid w:val="54BD4D11"/>
    <w:rsid w:val="54BD626E"/>
    <w:rsid w:val="54BE0352"/>
    <w:rsid w:val="54BE42BB"/>
    <w:rsid w:val="54BF237C"/>
    <w:rsid w:val="54C06287"/>
    <w:rsid w:val="54C1611D"/>
    <w:rsid w:val="54C36101"/>
    <w:rsid w:val="54C413E3"/>
    <w:rsid w:val="54C41F74"/>
    <w:rsid w:val="54C65F36"/>
    <w:rsid w:val="54C73B1E"/>
    <w:rsid w:val="54C73C74"/>
    <w:rsid w:val="54CA1349"/>
    <w:rsid w:val="54CE568E"/>
    <w:rsid w:val="54CE734D"/>
    <w:rsid w:val="54D1696C"/>
    <w:rsid w:val="54D20FC8"/>
    <w:rsid w:val="54D26AF7"/>
    <w:rsid w:val="54D56758"/>
    <w:rsid w:val="54D761CE"/>
    <w:rsid w:val="54D80614"/>
    <w:rsid w:val="54D921F0"/>
    <w:rsid w:val="54DA77CE"/>
    <w:rsid w:val="54DB5C13"/>
    <w:rsid w:val="54DD5B28"/>
    <w:rsid w:val="54DE3272"/>
    <w:rsid w:val="54E0340C"/>
    <w:rsid w:val="54E14F84"/>
    <w:rsid w:val="54E90FC7"/>
    <w:rsid w:val="54EC1B58"/>
    <w:rsid w:val="54EC2239"/>
    <w:rsid w:val="54EE342F"/>
    <w:rsid w:val="54F01269"/>
    <w:rsid w:val="54F042C5"/>
    <w:rsid w:val="54F06319"/>
    <w:rsid w:val="54F236EC"/>
    <w:rsid w:val="54F3439B"/>
    <w:rsid w:val="54F36F9E"/>
    <w:rsid w:val="54F5246F"/>
    <w:rsid w:val="54F567E7"/>
    <w:rsid w:val="54F97657"/>
    <w:rsid w:val="54FB5676"/>
    <w:rsid w:val="54FC71C8"/>
    <w:rsid w:val="54FD0AD1"/>
    <w:rsid w:val="54FD2582"/>
    <w:rsid w:val="54FD2753"/>
    <w:rsid w:val="54FD6EB9"/>
    <w:rsid w:val="55003BB1"/>
    <w:rsid w:val="55020267"/>
    <w:rsid w:val="55041426"/>
    <w:rsid w:val="55044A34"/>
    <w:rsid w:val="55045959"/>
    <w:rsid w:val="55051EF2"/>
    <w:rsid w:val="55056D78"/>
    <w:rsid w:val="550D2D08"/>
    <w:rsid w:val="551044A3"/>
    <w:rsid w:val="55106E2D"/>
    <w:rsid w:val="55155226"/>
    <w:rsid w:val="551E1338"/>
    <w:rsid w:val="551E4F8E"/>
    <w:rsid w:val="551F3549"/>
    <w:rsid w:val="552204A3"/>
    <w:rsid w:val="55232809"/>
    <w:rsid w:val="552531E6"/>
    <w:rsid w:val="552653F4"/>
    <w:rsid w:val="552A5AC1"/>
    <w:rsid w:val="552B525D"/>
    <w:rsid w:val="552F0607"/>
    <w:rsid w:val="552F2C7F"/>
    <w:rsid w:val="552F4BE6"/>
    <w:rsid w:val="55370E47"/>
    <w:rsid w:val="55377B4E"/>
    <w:rsid w:val="55397CDE"/>
    <w:rsid w:val="553B3FD9"/>
    <w:rsid w:val="553B7988"/>
    <w:rsid w:val="553E041B"/>
    <w:rsid w:val="5540690B"/>
    <w:rsid w:val="5541397C"/>
    <w:rsid w:val="55414B94"/>
    <w:rsid w:val="55433B4B"/>
    <w:rsid w:val="554B4CAA"/>
    <w:rsid w:val="554C7F09"/>
    <w:rsid w:val="554D2B72"/>
    <w:rsid w:val="554E065C"/>
    <w:rsid w:val="554F10CA"/>
    <w:rsid w:val="555011F0"/>
    <w:rsid w:val="555267BB"/>
    <w:rsid w:val="55537BB0"/>
    <w:rsid w:val="5555453A"/>
    <w:rsid w:val="55555060"/>
    <w:rsid w:val="55561C14"/>
    <w:rsid w:val="55565372"/>
    <w:rsid w:val="555665DC"/>
    <w:rsid w:val="555702D1"/>
    <w:rsid w:val="55573EDD"/>
    <w:rsid w:val="55576627"/>
    <w:rsid w:val="55580FD5"/>
    <w:rsid w:val="5558409E"/>
    <w:rsid w:val="55584B5B"/>
    <w:rsid w:val="555B7AC6"/>
    <w:rsid w:val="556000A8"/>
    <w:rsid w:val="55604E3F"/>
    <w:rsid w:val="55610745"/>
    <w:rsid w:val="5562257B"/>
    <w:rsid w:val="55642177"/>
    <w:rsid w:val="55646B6A"/>
    <w:rsid w:val="55661D3C"/>
    <w:rsid w:val="5566597E"/>
    <w:rsid w:val="5567436C"/>
    <w:rsid w:val="55682524"/>
    <w:rsid w:val="556A703B"/>
    <w:rsid w:val="556A7443"/>
    <w:rsid w:val="556B4367"/>
    <w:rsid w:val="556C1EAB"/>
    <w:rsid w:val="556C6C1E"/>
    <w:rsid w:val="556D3AE8"/>
    <w:rsid w:val="55710738"/>
    <w:rsid w:val="55720AC6"/>
    <w:rsid w:val="55723CA8"/>
    <w:rsid w:val="55780343"/>
    <w:rsid w:val="557E66CB"/>
    <w:rsid w:val="557F150C"/>
    <w:rsid w:val="55810D3B"/>
    <w:rsid w:val="5582640F"/>
    <w:rsid w:val="55851EBB"/>
    <w:rsid w:val="55855283"/>
    <w:rsid w:val="55864BAC"/>
    <w:rsid w:val="55872A3A"/>
    <w:rsid w:val="55876C59"/>
    <w:rsid w:val="558A46B6"/>
    <w:rsid w:val="558B1E24"/>
    <w:rsid w:val="558C28D2"/>
    <w:rsid w:val="558F15FE"/>
    <w:rsid w:val="558F7A25"/>
    <w:rsid w:val="55903186"/>
    <w:rsid w:val="55915348"/>
    <w:rsid w:val="55936D2F"/>
    <w:rsid w:val="5595593F"/>
    <w:rsid w:val="55963174"/>
    <w:rsid w:val="559827DE"/>
    <w:rsid w:val="559A2174"/>
    <w:rsid w:val="559A5EA0"/>
    <w:rsid w:val="559B0051"/>
    <w:rsid w:val="559B1FDC"/>
    <w:rsid w:val="559C13ED"/>
    <w:rsid w:val="559D0237"/>
    <w:rsid w:val="559D1C09"/>
    <w:rsid w:val="559E7634"/>
    <w:rsid w:val="55A077AD"/>
    <w:rsid w:val="55A13823"/>
    <w:rsid w:val="55A453B2"/>
    <w:rsid w:val="55A576A8"/>
    <w:rsid w:val="55A66A23"/>
    <w:rsid w:val="55A90D7F"/>
    <w:rsid w:val="55AB33DD"/>
    <w:rsid w:val="55AC30C3"/>
    <w:rsid w:val="55AF0761"/>
    <w:rsid w:val="55B4416D"/>
    <w:rsid w:val="55B44A80"/>
    <w:rsid w:val="55B658C5"/>
    <w:rsid w:val="55B74BB0"/>
    <w:rsid w:val="55B767DC"/>
    <w:rsid w:val="55BA2F7C"/>
    <w:rsid w:val="55BA3018"/>
    <w:rsid w:val="55BC6DC7"/>
    <w:rsid w:val="55C17FE8"/>
    <w:rsid w:val="55C200AC"/>
    <w:rsid w:val="55C62108"/>
    <w:rsid w:val="55C67AD5"/>
    <w:rsid w:val="55C71E50"/>
    <w:rsid w:val="55C9021D"/>
    <w:rsid w:val="55CA2EA4"/>
    <w:rsid w:val="55CA471B"/>
    <w:rsid w:val="55CD4A06"/>
    <w:rsid w:val="55D34D36"/>
    <w:rsid w:val="55D66261"/>
    <w:rsid w:val="55D86C56"/>
    <w:rsid w:val="55DB11EB"/>
    <w:rsid w:val="55DD059E"/>
    <w:rsid w:val="55E06F68"/>
    <w:rsid w:val="55E074EA"/>
    <w:rsid w:val="55E22A18"/>
    <w:rsid w:val="55E76BEB"/>
    <w:rsid w:val="55E771D4"/>
    <w:rsid w:val="55E8210F"/>
    <w:rsid w:val="55E84BFC"/>
    <w:rsid w:val="55E874EA"/>
    <w:rsid w:val="55E90DC9"/>
    <w:rsid w:val="55EA281F"/>
    <w:rsid w:val="55EB7D59"/>
    <w:rsid w:val="55F009AE"/>
    <w:rsid w:val="55F1755E"/>
    <w:rsid w:val="55F61069"/>
    <w:rsid w:val="55F633E2"/>
    <w:rsid w:val="55F635D1"/>
    <w:rsid w:val="55F801AF"/>
    <w:rsid w:val="55F93F11"/>
    <w:rsid w:val="55FF710C"/>
    <w:rsid w:val="560172A8"/>
    <w:rsid w:val="56023EF2"/>
    <w:rsid w:val="56030B05"/>
    <w:rsid w:val="56033BA5"/>
    <w:rsid w:val="56041692"/>
    <w:rsid w:val="56044F6E"/>
    <w:rsid w:val="560A00AB"/>
    <w:rsid w:val="560B63B5"/>
    <w:rsid w:val="560C4466"/>
    <w:rsid w:val="561245A1"/>
    <w:rsid w:val="56125617"/>
    <w:rsid w:val="56133AD2"/>
    <w:rsid w:val="5614333A"/>
    <w:rsid w:val="56144DE1"/>
    <w:rsid w:val="5615272E"/>
    <w:rsid w:val="56160E7C"/>
    <w:rsid w:val="5618600A"/>
    <w:rsid w:val="561A2DFA"/>
    <w:rsid w:val="561B5C2C"/>
    <w:rsid w:val="561C0CFF"/>
    <w:rsid w:val="561C7FF0"/>
    <w:rsid w:val="56205AAD"/>
    <w:rsid w:val="5621782E"/>
    <w:rsid w:val="562219FE"/>
    <w:rsid w:val="56222563"/>
    <w:rsid w:val="56237FFB"/>
    <w:rsid w:val="562452BA"/>
    <w:rsid w:val="56277104"/>
    <w:rsid w:val="562953D5"/>
    <w:rsid w:val="562B1B09"/>
    <w:rsid w:val="562D1F5D"/>
    <w:rsid w:val="562E0685"/>
    <w:rsid w:val="562E6999"/>
    <w:rsid w:val="562F4CEE"/>
    <w:rsid w:val="56320132"/>
    <w:rsid w:val="563440A6"/>
    <w:rsid w:val="56366C40"/>
    <w:rsid w:val="563879A1"/>
    <w:rsid w:val="56392FCD"/>
    <w:rsid w:val="563C4085"/>
    <w:rsid w:val="563C5A53"/>
    <w:rsid w:val="563D770D"/>
    <w:rsid w:val="563F43AA"/>
    <w:rsid w:val="564516BE"/>
    <w:rsid w:val="56473734"/>
    <w:rsid w:val="564805C8"/>
    <w:rsid w:val="564A1CE3"/>
    <w:rsid w:val="56531632"/>
    <w:rsid w:val="56551E89"/>
    <w:rsid w:val="565A41ED"/>
    <w:rsid w:val="565B0892"/>
    <w:rsid w:val="565C4178"/>
    <w:rsid w:val="566012FC"/>
    <w:rsid w:val="56654850"/>
    <w:rsid w:val="56672D1B"/>
    <w:rsid w:val="56675F8E"/>
    <w:rsid w:val="56696144"/>
    <w:rsid w:val="566964CA"/>
    <w:rsid w:val="566A2E0C"/>
    <w:rsid w:val="566B1A6A"/>
    <w:rsid w:val="566C37B5"/>
    <w:rsid w:val="56710A8F"/>
    <w:rsid w:val="56711354"/>
    <w:rsid w:val="567310C7"/>
    <w:rsid w:val="567335E2"/>
    <w:rsid w:val="567901E3"/>
    <w:rsid w:val="5679337B"/>
    <w:rsid w:val="567B1E49"/>
    <w:rsid w:val="567C47A3"/>
    <w:rsid w:val="567D0697"/>
    <w:rsid w:val="567D6BE2"/>
    <w:rsid w:val="567F3930"/>
    <w:rsid w:val="568506C8"/>
    <w:rsid w:val="568548B3"/>
    <w:rsid w:val="568856FC"/>
    <w:rsid w:val="568A72BD"/>
    <w:rsid w:val="568B412E"/>
    <w:rsid w:val="568E250D"/>
    <w:rsid w:val="56920AD0"/>
    <w:rsid w:val="569309C0"/>
    <w:rsid w:val="56935D08"/>
    <w:rsid w:val="569361BB"/>
    <w:rsid w:val="56937564"/>
    <w:rsid w:val="569453A4"/>
    <w:rsid w:val="56997CFE"/>
    <w:rsid w:val="569A4F1E"/>
    <w:rsid w:val="569A6861"/>
    <w:rsid w:val="569B37C1"/>
    <w:rsid w:val="569C28D9"/>
    <w:rsid w:val="569E4D47"/>
    <w:rsid w:val="56A03CEE"/>
    <w:rsid w:val="56A0531F"/>
    <w:rsid w:val="56A250B7"/>
    <w:rsid w:val="56A42428"/>
    <w:rsid w:val="56A64413"/>
    <w:rsid w:val="56AA3E4D"/>
    <w:rsid w:val="56AD1C50"/>
    <w:rsid w:val="56AE11B5"/>
    <w:rsid w:val="56AF3F81"/>
    <w:rsid w:val="56B25C7B"/>
    <w:rsid w:val="56B33ED1"/>
    <w:rsid w:val="56B53522"/>
    <w:rsid w:val="56B63A3F"/>
    <w:rsid w:val="56B854FB"/>
    <w:rsid w:val="56B926AD"/>
    <w:rsid w:val="56B95ED7"/>
    <w:rsid w:val="56BB14B7"/>
    <w:rsid w:val="56BC73DC"/>
    <w:rsid w:val="56BC7A4D"/>
    <w:rsid w:val="56BD11A6"/>
    <w:rsid w:val="56BD57E4"/>
    <w:rsid w:val="56C80AB0"/>
    <w:rsid w:val="56CD4315"/>
    <w:rsid w:val="56CD694C"/>
    <w:rsid w:val="56CE2FEA"/>
    <w:rsid w:val="56CE6F26"/>
    <w:rsid w:val="56D03F35"/>
    <w:rsid w:val="56D27BFE"/>
    <w:rsid w:val="56D317AE"/>
    <w:rsid w:val="56D35B61"/>
    <w:rsid w:val="56D43025"/>
    <w:rsid w:val="56D46711"/>
    <w:rsid w:val="56D52B82"/>
    <w:rsid w:val="56D72E4E"/>
    <w:rsid w:val="56DA0C43"/>
    <w:rsid w:val="56DB68BF"/>
    <w:rsid w:val="56DE0364"/>
    <w:rsid w:val="56DE77E6"/>
    <w:rsid w:val="56DF023D"/>
    <w:rsid w:val="56E10DDD"/>
    <w:rsid w:val="56E153C6"/>
    <w:rsid w:val="56E16038"/>
    <w:rsid w:val="56E1696E"/>
    <w:rsid w:val="56E406E3"/>
    <w:rsid w:val="56E42275"/>
    <w:rsid w:val="56E652CE"/>
    <w:rsid w:val="56E726ED"/>
    <w:rsid w:val="56E83800"/>
    <w:rsid w:val="56EB535F"/>
    <w:rsid w:val="56EC46D4"/>
    <w:rsid w:val="56EE5C5D"/>
    <w:rsid w:val="56EF3A67"/>
    <w:rsid w:val="56F03209"/>
    <w:rsid w:val="56F32845"/>
    <w:rsid w:val="56F418F7"/>
    <w:rsid w:val="56F64537"/>
    <w:rsid w:val="56F726FE"/>
    <w:rsid w:val="56F8712F"/>
    <w:rsid w:val="56F96DCE"/>
    <w:rsid w:val="56FA5A74"/>
    <w:rsid w:val="56FD29DA"/>
    <w:rsid w:val="56FD6234"/>
    <w:rsid w:val="56FE4EE3"/>
    <w:rsid w:val="56FF0BDF"/>
    <w:rsid w:val="56FF3F33"/>
    <w:rsid w:val="57010FBC"/>
    <w:rsid w:val="57017E4A"/>
    <w:rsid w:val="57061514"/>
    <w:rsid w:val="57064E30"/>
    <w:rsid w:val="570735B4"/>
    <w:rsid w:val="570737C3"/>
    <w:rsid w:val="570822E4"/>
    <w:rsid w:val="570A0CB3"/>
    <w:rsid w:val="570B62EB"/>
    <w:rsid w:val="571154E8"/>
    <w:rsid w:val="57143996"/>
    <w:rsid w:val="57185EC4"/>
    <w:rsid w:val="57191E3A"/>
    <w:rsid w:val="571C668D"/>
    <w:rsid w:val="571E2FE4"/>
    <w:rsid w:val="571F1F87"/>
    <w:rsid w:val="57200930"/>
    <w:rsid w:val="57212A0E"/>
    <w:rsid w:val="57214605"/>
    <w:rsid w:val="57227657"/>
    <w:rsid w:val="57245321"/>
    <w:rsid w:val="57277440"/>
    <w:rsid w:val="5729747D"/>
    <w:rsid w:val="572B5943"/>
    <w:rsid w:val="572D5895"/>
    <w:rsid w:val="572E364C"/>
    <w:rsid w:val="572F3B3E"/>
    <w:rsid w:val="572F3CB3"/>
    <w:rsid w:val="57312765"/>
    <w:rsid w:val="57331ACF"/>
    <w:rsid w:val="57346EDB"/>
    <w:rsid w:val="5739114D"/>
    <w:rsid w:val="573B3E42"/>
    <w:rsid w:val="573B4DA4"/>
    <w:rsid w:val="573B7028"/>
    <w:rsid w:val="573E7E6E"/>
    <w:rsid w:val="57405D38"/>
    <w:rsid w:val="57447A0C"/>
    <w:rsid w:val="574645D1"/>
    <w:rsid w:val="57490251"/>
    <w:rsid w:val="574927A3"/>
    <w:rsid w:val="574A001B"/>
    <w:rsid w:val="574A6028"/>
    <w:rsid w:val="574D3E64"/>
    <w:rsid w:val="574E028F"/>
    <w:rsid w:val="574E2A85"/>
    <w:rsid w:val="575020D7"/>
    <w:rsid w:val="57505BCE"/>
    <w:rsid w:val="5753400F"/>
    <w:rsid w:val="57596972"/>
    <w:rsid w:val="575B5D7C"/>
    <w:rsid w:val="575C215E"/>
    <w:rsid w:val="575E47E9"/>
    <w:rsid w:val="576519C5"/>
    <w:rsid w:val="57690F90"/>
    <w:rsid w:val="576C1524"/>
    <w:rsid w:val="576C7502"/>
    <w:rsid w:val="576F2378"/>
    <w:rsid w:val="576F6629"/>
    <w:rsid w:val="57704DD5"/>
    <w:rsid w:val="57712B69"/>
    <w:rsid w:val="57736476"/>
    <w:rsid w:val="577414D6"/>
    <w:rsid w:val="57741652"/>
    <w:rsid w:val="57792611"/>
    <w:rsid w:val="577A251E"/>
    <w:rsid w:val="577C57C2"/>
    <w:rsid w:val="577D1324"/>
    <w:rsid w:val="57801A3D"/>
    <w:rsid w:val="57802306"/>
    <w:rsid w:val="57807B57"/>
    <w:rsid w:val="57807E55"/>
    <w:rsid w:val="57836689"/>
    <w:rsid w:val="578370E1"/>
    <w:rsid w:val="5784109F"/>
    <w:rsid w:val="578650D1"/>
    <w:rsid w:val="57867580"/>
    <w:rsid w:val="578761FE"/>
    <w:rsid w:val="57894078"/>
    <w:rsid w:val="578A15D0"/>
    <w:rsid w:val="578C09C6"/>
    <w:rsid w:val="578E0491"/>
    <w:rsid w:val="578F3769"/>
    <w:rsid w:val="578F7C10"/>
    <w:rsid w:val="579076B2"/>
    <w:rsid w:val="57910A9C"/>
    <w:rsid w:val="57920C0E"/>
    <w:rsid w:val="5793686F"/>
    <w:rsid w:val="57963F8E"/>
    <w:rsid w:val="5797073B"/>
    <w:rsid w:val="57997295"/>
    <w:rsid w:val="579B607F"/>
    <w:rsid w:val="579C6B61"/>
    <w:rsid w:val="57A17A1F"/>
    <w:rsid w:val="57A45E1F"/>
    <w:rsid w:val="57A523BE"/>
    <w:rsid w:val="57A56669"/>
    <w:rsid w:val="57A725CA"/>
    <w:rsid w:val="57A7646E"/>
    <w:rsid w:val="57A77966"/>
    <w:rsid w:val="57A8628F"/>
    <w:rsid w:val="57AB0BE1"/>
    <w:rsid w:val="57AC4A69"/>
    <w:rsid w:val="57AD0242"/>
    <w:rsid w:val="57B478EA"/>
    <w:rsid w:val="57B73723"/>
    <w:rsid w:val="57B73BD1"/>
    <w:rsid w:val="57BB6E60"/>
    <w:rsid w:val="57BD09C4"/>
    <w:rsid w:val="57BF33A8"/>
    <w:rsid w:val="57C144E2"/>
    <w:rsid w:val="57C1787F"/>
    <w:rsid w:val="57C26E36"/>
    <w:rsid w:val="57C370E5"/>
    <w:rsid w:val="57C44608"/>
    <w:rsid w:val="57C767BC"/>
    <w:rsid w:val="57C90845"/>
    <w:rsid w:val="57CD5155"/>
    <w:rsid w:val="57CE28E6"/>
    <w:rsid w:val="57CF22C0"/>
    <w:rsid w:val="57D007FE"/>
    <w:rsid w:val="57D07787"/>
    <w:rsid w:val="57D137E1"/>
    <w:rsid w:val="57D203EF"/>
    <w:rsid w:val="57D341F4"/>
    <w:rsid w:val="57D42A09"/>
    <w:rsid w:val="57D5303C"/>
    <w:rsid w:val="57D579B2"/>
    <w:rsid w:val="57D643D1"/>
    <w:rsid w:val="57D80F38"/>
    <w:rsid w:val="57D849CA"/>
    <w:rsid w:val="57DA6726"/>
    <w:rsid w:val="57DB75C2"/>
    <w:rsid w:val="57DD17B2"/>
    <w:rsid w:val="57DF5CE8"/>
    <w:rsid w:val="57E33969"/>
    <w:rsid w:val="57E508D4"/>
    <w:rsid w:val="57E75FBC"/>
    <w:rsid w:val="57E94227"/>
    <w:rsid w:val="57E951A9"/>
    <w:rsid w:val="57EA5347"/>
    <w:rsid w:val="57EB5838"/>
    <w:rsid w:val="57EC4646"/>
    <w:rsid w:val="57ED539F"/>
    <w:rsid w:val="57EE34A2"/>
    <w:rsid w:val="57EF6A9C"/>
    <w:rsid w:val="57EF7CB2"/>
    <w:rsid w:val="57F335AC"/>
    <w:rsid w:val="57F44024"/>
    <w:rsid w:val="57F45514"/>
    <w:rsid w:val="57F550C7"/>
    <w:rsid w:val="57F72430"/>
    <w:rsid w:val="57F8080F"/>
    <w:rsid w:val="57FA168D"/>
    <w:rsid w:val="57FA1A13"/>
    <w:rsid w:val="57FA75DE"/>
    <w:rsid w:val="57FE4EE2"/>
    <w:rsid w:val="57FE4FC0"/>
    <w:rsid w:val="58015068"/>
    <w:rsid w:val="58017E60"/>
    <w:rsid w:val="5802213C"/>
    <w:rsid w:val="5802406B"/>
    <w:rsid w:val="58033E6E"/>
    <w:rsid w:val="58051C3A"/>
    <w:rsid w:val="58064B62"/>
    <w:rsid w:val="58070026"/>
    <w:rsid w:val="580776C3"/>
    <w:rsid w:val="580E1309"/>
    <w:rsid w:val="580F56C6"/>
    <w:rsid w:val="5810241C"/>
    <w:rsid w:val="5811015C"/>
    <w:rsid w:val="58113820"/>
    <w:rsid w:val="5811429B"/>
    <w:rsid w:val="58115EE2"/>
    <w:rsid w:val="581624CA"/>
    <w:rsid w:val="58183576"/>
    <w:rsid w:val="5818366D"/>
    <w:rsid w:val="581B6050"/>
    <w:rsid w:val="581E74D8"/>
    <w:rsid w:val="58202C5D"/>
    <w:rsid w:val="58217196"/>
    <w:rsid w:val="582228C2"/>
    <w:rsid w:val="58231184"/>
    <w:rsid w:val="5826205B"/>
    <w:rsid w:val="58264968"/>
    <w:rsid w:val="582670EE"/>
    <w:rsid w:val="58271922"/>
    <w:rsid w:val="58277D39"/>
    <w:rsid w:val="58284B01"/>
    <w:rsid w:val="582B5D41"/>
    <w:rsid w:val="582B7904"/>
    <w:rsid w:val="582C0504"/>
    <w:rsid w:val="582C5963"/>
    <w:rsid w:val="582C6FA3"/>
    <w:rsid w:val="582D0C45"/>
    <w:rsid w:val="582D79AF"/>
    <w:rsid w:val="58304688"/>
    <w:rsid w:val="58314F74"/>
    <w:rsid w:val="58324354"/>
    <w:rsid w:val="5833319D"/>
    <w:rsid w:val="58340A89"/>
    <w:rsid w:val="583459E5"/>
    <w:rsid w:val="58367571"/>
    <w:rsid w:val="583760F7"/>
    <w:rsid w:val="58390B1C"/>
    <w:rsid w:val="58392533"/>
    <w:rsid w:val="583B7852"/>
    <w:rsid w:val="584015CA"/>
    <w:rsid w:val="58407539"/>
    <w:rsid w:val="58410447"/>
    <w:rsid w:val="58440A39"/>
    <w:rsid w:val="584554DB"/>
    <w:rsid w:val="58465E92"/>
    <w:rsid w:val="58476F02"/>
    <w:rsid w:val="58492475"/>
    <w:rsid w:val="584932AC"/>
    <w:rsid w:val="5849669B"/>
    <w:rsid w:val="584A7A59"/>
    <w:rsid w:val="584C5F1B"/>
    <w:rsid w:val="584E7076"/>
    <w:rsid w:val="58516093"/>
    <w:rsid w:val="585176CD"/>
    <w:rsid w:val="585314BD"/>
    <w:rsid w:val="58537BC3"/>
    <w:rsid w:val="58545570"/>
    <w:rsid w:val="58560B31"/>
    <w:rsid w:val="585623A4"/>
    <w:rsid w:val="58572F96"/>
    <w:rsid w:val="5859134B"/>
    <w:rsid w:val="585B09A5"/>
    <w:rsid w:val="585B1139"/>
    <w:rsid w:val="58607FAE"/>
    <w:rsid w:val="58625485"/>
    <w:rsid w:val="586528F4"/>
    <w:rsid w:val="58667B1B"/>
    <w:rsid w:val="586751CC"/>
    <w:rsid w:val="586B22B4"/>
    <w:rsid w:val="586D4774"/>
    <w:rsid w:val="586E0E66"/>
    <w:rsid w:val="586F4265"/>
    <w:rsid w:val="587021FD"/>
    <w:rsid w:val="587047BC"/>
    <w:rsid w:val="58732981"/>
    <w:rsid w:val="5875533E"/>
    <w:rsid w:val="5875606D"/>
    <w:rsid w:val="58757F34"/>
    <w:rsid w:val="58760474"/>
    <w:rsid w:val="587A1A72"/>
    <w:rsid w:val="587B6085"/>
    <w:rsid w:val="587C4386"/>
    <w:rsid w:val="587E0487"/>
    <w:rsid w:val="587E10F9"/>
    <w:rsid w:val="587E2669"/>
    <w:rsid w:val="58833554"/>
    <w:rsid w:val="58841A49"/>
    <w:rsid w:val="58842497"/>
    <w:rsid w:val="58856CE5"/>
    <w:rsid w:val="588742AF"/>
    <w:rsid w:val="588746DE"/>
    <w:rsid w:val="5887674F"/>
    <w:rsid w:val="58877252"/>
    <w:rsid w:val="588905DE"/>
    <w:rsid w:val="588E0725"/>
    <w:rsid w:val="588E7328"/>
    <w:rsid w:val="588F05E5"/>
    <w:rsid w:val="588F063D"/>
    <w:rsid w:val="58920C4D"/>
    <w:rsid w:val="5893271C"/>
    <w:rsid w:val="589569A1"/>
    <w:rsid w:val="589673D7"/>
    <w:rsid w:val="589839E7"/>
    <w:rsid w:val="58996591"/>
    <w:rsid w:val="589C0C9A"/>
    <w:rsid w:val="58A41C9D"/>
    <w:rsid w:val="58A45A63"/>
    <w:rsid w:val="58A7299A"/>
    <w:rsid w:val="58A74F87"/>
    <w:rsid w:val="58A8782A"/>
    <w:rsid w:val="58A9398C"/>
    <w:rsid w:val="58AD0A1B"/>
    <w:rsid w:val="58AF0D4F"/>
    <w:rsid w:val="58AF252D"/>
    <w:rsid w:val="58AF7ACF"/>
    <w:rsid w:val="58B7298D"/>
    <w:rsid w:val="58B770F5"/>
    <w:rsid w:val="58B83A5F"/>
    <w:rsid w:val="58BA53FC"/>
    <w:rsid w:val="58BA58AC"/>
    <w:rsid w:val="58BC5933"/>
    <w:rsid w:val="58BD62F9"/>
    <w:rsid w:val="58C35229"/>
    <w:rsid w:val="58C567E2"/>
    <w:rsid w:val="58C719DB"/>
    <w:rsid w:val="58C71EE5"/>
    <w:rsid w:val="58C80C32"/>
    <w:rsid w:val="58C920C8"/>
    <w:rsid w:val="58CD0EE8"/>
    <w:rsid w:val="58CD7099"/>
    <w:rsid w:val="58CD7414"/>
    <w:rsid w:val="58CF47A5"/>
    <w:rsid w:val="58CF559F"/>
    <w:rsid w:val="58D07BE2"/>
    <w:rsid w:val="58D13175"/>
    <w:rsid w:val="58D171BD"/>
    <w:rsid w:val="58D23402"/>
    <w:rsid w:val="58D36F7C"/>
    <w:rsid w:val="58D64359"/>
    <w:rsid w:val="58D833E8"/>
    <w:rsid w:val="58D91C8A"/>
    <w:rsid w:val="58DA692B"/>
    <w:rsid w:val="58DB2515"/>
    <w:rsid w:val="58DC549E"/>
    <w:rsid w:val="58DD0722"/>
    <w:rsid w:val="58DD733E"/>
    <w:rsid w:val="58DF157A"/>
    <w:rsid w:val="58E07922"/>
    <w:rsid w:val="58E12C6A"/>
    <w:rsid w:val="58E23F3E"/>
    <w:rsid w:val="58E640C9"/>
    <w:rsid w:val="58E9337A"/>
    <w:rsid w:val="58E93F6B"/>
    <w:rsid w:val="58EC7C0D"/>
    <w:rsid w:val="58EE5CEF"/>
    <w:rsid w:val="58EE7235"/>
    <w:rsid w:val="58EF48A8"/>
    <w:rsid w:val="58F27C0D"/>
    <w:rsid w:val="58F504F8"/>
    <w:rsid w:val="58F57D89"/>
    <w:rsid w:val="58FA408D"/>
    <w:rsid w:val="58FB3E66"/>
    <w:rsid w:val="58FD56FF"/>
    <w:rsid w:val="58FD66E9"/>
    <w:rsid w:val="58FE170D"/>
    <w:rsid w:val="590212FD"/>
    <w:rsid w:val="590334EA"/>
    <w:rsid w:val="59073AEE"/>
    <w:rsid w:val="590744F1"/>
    <w:rsid w:val="590822F2"/>
    <w:rsid w:val="59084420"/>
    <w:rsid w:val="590907D5"/>
    <w:rsid w:val="59093DD5"/>
    <w:rsid w:val="590A68EE"/>
    <w:rsid w:val="590B34EB"/>
    <w:rsid w:val="590C69A9"/>
    <w:rsid w:val="590E259F"/>
    <w:rsid w:val="590F3154"/>
    <w:rsid w:val="59135A3C"/>
    <w:rsid w:val="59156B9A"/>
    <w:rsid w:val="591727AD"/>
    <w:rsid w:val="591A4505"/>
    <w:rsid w:val="591A54EE"/>
    <w:rsid w:val="591C5675"/>
    <w:rsid w:val="59201811"/>
    <w:rsid w:val="5921230E"/>
    <w:rsid w:val="59237472"/>
    <w:rsid w:val="59247E6E"/>
    <w:rsid w:val="5925180C"/>
    <w:rsid w:val="592800EE"/>
    <w:rsid w:val="59285A99"/>
    <w:rsid w:val="59291E30"/>
    <w:rsid w:val="592A229F"/>
    <w:rsid w:val="592A2C97"/>
    <w:rsid w:val="592B78B1"/>
    <w:rsid w:val="592F456B"/>
    <w:rsid w:val="592F6FFB"/>
    <w:rsid w:val="593026D8"/>
    <w:rsid w:val="59320491"/>
    <w:rsid w:val="59320FF1"/>
    <w:rsid w:val="59323574"/>
    <w:rsid w:val="59335B58"/>
    <w:rsid w:val="593504F2"/>
    <w:rsid w:val="5935298B"/>
    <w:rsid w:val="593756E3"/>
    <w:rsid w:val="5938449A"/>
    <w:rsid w:val="59386498"/>
    <w:rsid w:val="593B28DD"/>
    <w:rsid w:val="593B3A7D"/>
    <w:rsid w:val="593B59CE"/>
    <w:rsid w:val="5942069D"/>
    <w:rsid w:val="59422EEB"/>
    <w:rsid w:val="59451612"/>
    <w:rsid w:val="59461064"/>
    <w:rsid w:val="5946291A"/>
    <w:rsid w:val="59497798"/>
    <w:rsid w:val="594B1235"/>
    <w:rsid w:val="594B570F"/>
    <w:rsid w:val="594E3879"/>
    <w:rsid w:val="594F26BD"/>
    <w:rsid w:val="59500006"/>
    <w:rsid w:val="59564973"/>
    <w:rsid w:val="59593153"/>
    <w:rsid w:val="595A6D25"/>
    <w:rsid w:val="595B677C"/>
    <w:rsid w:val="595C07F8"/>
    <w:rsid w:val="595C1476"/>
    <w:rsid w:val="595D2595"/>
    <w:rsid w:val="595D4D3F"/>
    <w:rsid w:val="595D7790"/>
    <w:rsid w:val="59600D0A"/>
    <w:rsid w:val="59604399"/>
    <w:rsid w:val="59634581"/>
    <w:rsid w:val="59662CE0"/>
    <w:rsid w:val="5967479B"/>
    <w:rsid w:val="596839C9"/>
    <w:rsid w:val="59692810"/>
    <w:rsid w:val="59695357"/>
    <w:rsid w:val="596E59DB"/>
    <w:rsid w:val="596F3F2B"/>
    <w:rsid w:val="5971531C"/>
    <w:rsid w:val="597211EB"/>
    <w:rsid w:val="597355E2"/>
    <w:rsid w:val="59762F90"/>
    <w:rsid w:val="597815A6"/>
    <w:rsid w:val="597846BE"/>
    <w:rsid w:val="597B44EA"/>
    <w:rsid w:val="597C721D"/>
    <w:rsid w:val="597E5B98"/>
    <w:rsid w:val="598277B9"/>
    <w:rsid w:val="598A68EC"/>
    <w:rsid w:val="598C0864"/>
    <w:rsid w:val="598E4006"/>
    <w:rsid w:val="598E5961"/>
    <w:rsid w:val="598F4F95"/>
    <w:rsid w:val="59902990"/>
    <w:rsid w:val="59922A9C"/>
    <w:rsid w:val="5992397C"/>
    <w:rsid w:val="599277AE"/>
    <w:rsid w:val="59950570"/>
    <w:rsid w:val="599568D1"/>
    <w:rsid w:val="59962F05"/>
    <w:rsid w:val="599764EA"/>
    <w:rsid w:val="59983902"/>
    <w:rsid w:val="59983A52"/>
    <w:rsid w:val="5999738D"/>
    <w:rsid w:val="599A10FC"/>
    <w:rsid w:val="599A6FAD"/>
    <w:rsid w:val="599B7B4E"/>
    <w:rsid w:val="599C07EE"/>
    <w:rsid w:val="599C1EBE"/>
    <w:rsid w:val="599F5A4A"/>
    <w:rsid w:val="59A222DE"/>
    <w:rsid w:val="59A253F7"/>
    <w:rsid w:val="59A374EF"/>
    <w:rsid w:val="59A624D8"/>
    <w:rsid w:val="59A701E2"/>
    <w:rsid w:val="59AA0DA1"/>
    <w:rsid w:val="59AF0C1F"/>
    <w:rsid w:val="59AF7EC2"/>
    <w:rsid w:val="59AF7FDD"/>
    <w:rsid w:val="59B13C58"/>
    <w:rsid w:val="59B573A0"/>
    <w:rsid w:val="59B6433A"/>
    <w:rsid w:val="59B7733B"/>
    <w:rsid w:val="59B824C2"/>
    <w:rsid w:val="59BD48F4"/>
    <w:rsid w:val="59BF6203"/>
    <w:rsid w:val="59C17EFC"/>
    <w:rsid w:val="59C21ACD"/>
    <w:rsid w:val="59C273B8"/>
    <w:rsid w:val="59C27CE7"/>
    <w:rsid w:val="59C375C7"/>
    <w:rsid w:val="59C67877"/>
    <w:rsid w:val="59C80AB7"/>
    <w:rsid w:val="59CB4B99"/>
    <w:rsid w:val="59CD7642"/>
    <w:rsid w:val="59CF3DE0"/>
    <w:rsid w:val="59D17C43"/>
    <w:rsid w:val="59D2485F"/>
    <w:rsid w:val="59D33458"/>
    <w:rsid w:val="59D3586F"/>
    <w:rsid w:val="59D520EE"/>
    <w:rsid w:val="59DA020D"/>
    <w:rsid w:val="59DC7F45"/>
    <w:rsid w:val="59DF446F"/>
    <w:rsid w:val="59E3611E"/>
    <w:rsid w:val="59E632B1"/>
    <w:rsid w:val="59E6377B"/>
    <w:rsid w:val="59E8425A"/>
    <w:rsid w:val="59EF1EF0"/>
    <w:rsid w:val="59EF5B0D"/>
    <w:rsid w:val="59F11F42"/>
    <w:rsid w:val="59F20E2F"/>
    <w:rsid w:val="59F22467"/>
    <w:rsid w:val="59F87E9D"/>
    <w:rsid w:val="59FA118A"/>
    <w:rsid w:val="59FB1920"/>
    <w:rsid w:val="59FF46C8"/>
    <w:rsid w:val="5A00033D"/>
    <w:rsid w:val="5A034115"/>
    <w:rsid w:val="5A0417A4"/>
    <w:rsid w:val="5A046FF0"/>
    <w:rsid w:val="5A050A97"/>
    <w:rsid w:val="5A062052"/>
    <w:rsid w:val="5A072C77"/>
    <w:rsid w:val="5A0A1AA0"/>
    <w:rsid w:val="5A0D4A86"/>
    <w:rsid w:val="5A0D5689"/>
    <w:rsid w:val="5A1070CB"/>
    <w:rsid w:val="5A116422"/>
    <w:rsid w:val="5A11764C"/>
    <w:rsid w:val="5A121C1C"/>
    <w:rsid w:val="5A123B43"/>
    <w:rsid w:val="5A157844"/>
    <w:rsid w:val="5A1A33F3"/>
    <w:rsid w:val="5A1B3E66"/>
    <w:rsid w:val="5A1E2A15"/>
    <w:rsid w:val="5A206089"/>
    <w:rsid w:val="5A206377"/>
    <w:rsid w:val="5A241F20"/>
    <w:rsid w:val="5A250C27"/>
    <w:rsid w:val="5A26787F"/>
    <w:rsid w:val="5A284DA2"/>
    <w:rsid w:val="5A2B6017"/>
    <w:rsid w:val="5A2C70C0"/>
    <w:rsid w:val="5A2D7AF3"/>
    <w:rsid w:val="5A2E79FB"/>
    <w:rsid w:val="5A30605D"/>
    <w:rsid w:val="5A3441E5"/>
    <w:rsid w:val="5A345492"/>
    <w:rsid w:val="5A36036E"/>
    <w:rsid w:val="5A36166F"/>
    <w:rsid w:val="5A382E0A"/>
    <w:rsid w:val="5A3B6EF3"/>
    <w:rsid w:val="5A3D7AAC"/>
    <w:rsid w:val="5A3E56E0"/>
    <w:rsid w:val="5A3E5785"/>
    <w:rsid w:val="5A3F4355"/>
    <w:rsid w:val="5A405DDA"/>
    <w:rsid w:val="5A406B40"/>
    <w:rsid w:val="5A427135"/>
    <w:rsid w:val="5A4447B5"/>
    <w:rsid w:val="5A4524E5"/>
    <w:rsid w:val="5A4524EC"/>
    <w:rsid w:val="5A460200"/>
    <w:rsid w:val="5A482767"/>
    <w:rsid w:val="5A4900F3"/>
    <w:rsid w:val="5A4B23AD"/>
    <w:rsid w:val="5A4C6B76"/>
    <w:rsid w:val="5A4D0675"/>
    <w:rsid w:val="5A503DED"/>
    <w:rsid w:val="5A5100B1"/>
    <w:rsid w:val="5A536478"/>
    <w:rsid w:val="5A551C75"/>
    <w:rsid w:val="5A551F39"/>
    <w:rsid w:val="5A570B51"/>
    <w:rsid w:val="5A595819"/>
    <w:rsid w:val="5A5A05E2"/>
    <w:rsid w:val="5A5B5C6C"/>
    <w:rsid w:val="5A5D2C8D"/>
    <w:rsid w:val="5A5E3614"/>
    <w:rsid w:val="5A604384"/>
    <w:rsid w:val="5A6075CD"/>
    <w:rsid w:val="5A613CF2"/>
    <w:rsid w:val="5A614DA5"/>
    <w:rsid w:val="5A616095"/>
    <w:rsid w:val="5A627E92"/>
    <w:rsid w:val="5A663AB1"/>
    <w:rsid w:val="5A664A0E"/>
    <w:rsid w:val="5A6762CD"/>
    <w:rsid w:val="5A690906"/>
    <w:rsid w:val="5A6A529F"/>
    <w:rsid w:val="5A6C1BB7"/>
    <w:rsid w:val="5A6C7C9D"/>
    <w:rsid w:val="5A6F082C"/>
    <w:rsid w:val="5A6F6A38"/>
    <w:rsid w:val="5A706126"/>
    <w:rsid w:val="5A710B2D"/>
    <w:rsid w:val="5A7174D5"/>
    <w:rsid w:val="5A72698C"/>
    <w:rsid w:val="5A74584A"/>
    <w:rsid w:val="5A7516F9"/>
    <w:rsid w:val="5A753724"/>
    <w:rsid w:val="5A7603AD"/>
    <w:rsid w:val="5A81027F"/>
    <w:rsid w:val="5A8102FB"/>
    <w:rsid w:val="5A8452A0"/>
    <w:rsid w:val="5A853962"/>
    <w:rsid w:val="5A856304"/>
    <w:rsid w:val="5A876F7C"/>
    <w:rsid w:val="5A877EC3"/>
    <w:rsid w:val="5A884C2E"/>
    <w:rsid w:val="5A8A1529"/>
    <w:rsid w:val="5A8B3D23"/>
    <w:rsid w:val="5A8B7DFA"/>
    <w:rsid w:val="5A942D20"/>
    <w:rsid w:val="5A962EC2"/>
    <w:rsid w:val="5A9662B5"/>
    <w:rsid w:val="5A970459"/>
    <w:rsid w:val="5A971375"/>
    <w:rsid w:val="5A9B5871"/>
    <w:rsid w:val="5AA05919"/>
    <w:rsid w:val="5AA35474"/>
    <w:rsid w:val="5AA47A22"/>
    <w:rsid w:val="5AA552A6"/>
    <w:rsid w:val="5AA72666"/>
    <w:rsid w:val="5AA90AD7"/>
    <w:rsid w:val="5AAB7868"/>
    <w:rsid w:val="5AAD297A"/>
    <w:rsid w:val="5AAD6B5B"/>
    <w:rsid w:val="5AAF73AB"/>
    <w:rsid w:val="5AB2134A"/>
    <w:rsid w:val="5AB3374B"/>
    <w:rsid w:val="5AB4086C"/>
    <w:rsid w:val="5AB4565A"/>
    <w:rsid w:val="5AB66854"/>
    <w:rsid w:val="5AB74530"/>
    <w:rsid w:val="5AB92EB9"/>
    <w:rsid w:val="5ABA1388"/>
    <w:rsid w:val="5ABB743C"/>
    <w:rsid w:val="5ABB7FA8"/>
    <w:rsid w:val="5ABE1484"/>
    <w:rsid w:val="5ABF181D"/>
    <w:rsid w:val="5ABF381A"/>
    <w:rsid w:val="5AC25547"/>
    <w:rsid w:val="5AC37C7A"/>
    <w:rsid w:val="5AC4185C"/>
    <w:rsid w:val="5AC65023"/>
    <w:rsid w:val="5AC75209"/>
    <w:rsid w:val="5AC9195D"/>
    <w:rsid w:val="5AC9463D"/>
    <w:rsid w:val="5ACD077A"/>
    <w:rsid w:val="5ACF3BA7"/>
    <w:rsid w:val="5ACF72D0"/>
    <w:rsid w:val="5AD02281"/>
    <w:rsid w:val="5AD02A5F"/>
    <w:rsid w:val="5AD0521E"/>
    <w:rsid w:val="5AD3573B"/>
    <w:rsid w:val="5AD648A1"/>
    <w:rsid w:val="5AD7693C"/>
    <w:rsid w:val="5AD9261A"/>
    <w:rsid w:val="5AD94288"/>
    <w:rsid w:val="5ADC23A9"/>
    <w:rsid w:val="5ADE552A"/>
    <w:rsid w:val="5ADF335F"/>
    <w:rsid w:val="5AE2517E"/>
    <w:rsid w:val="5AE30900"/>
    <w:rsid w:val="5AE364FD"/>
    <w:rsid w:val="5AE42F2A"/>
    <w:rsid w:val="5AE71D83"/>
    <w:rsid w:val="5AE87F77"/>
    <w:rsid w:val="5AEA5738"/>
    <w:rsid w:val="5AEA6ECC"/>
    <w:rsid w:val="5AEA723B"/>
    <w:rsid w:val="5AEC6AF1"/>
    <w:rsid w:val="5AED1F72"/>
    <w:rsid w:val="5AED438F"/>
    <w:rsid w:val="5AF04895"/>
    <w:rsid w:val="5AF30329"/>
    <w:rsid w:val="5AF33726"/>
    <w:rsid w:val="5AF663CE"/>
    <w:rsid w:val="5AF82A2D"/>
    <w:rsid w:val="5AF84B0D"/>
    <w:rsid w:val="5AF85C0E"/>
    <w:rsid w:val="5AF876BC"/>
    <w:rsid w:val="5AFB7CFD"/>
    <w:rsid w:val="5AFC52EA"/>
    <w:rsid w:val="5B011455"/>
    <w:rsid w:val="5B016059"/>
    <w:rsid w:val="5B02121E"/>
    <w:rsid w:val="5B034772"/>
    <w:rsid w:val="5B041E30"/>
    <w:rsid w:val="5B042512"/>
    <w:rsid w:val="5B062B38"/>
    <w:rsid w:val="5B070247"/>
    <w:rsid w:val="5B07407B"/>
    <w:rsid w:val="5B077B32"/>
    <w:rsid w:val="5B08092B"/>
    <w:rsid w:val="5B093362"/>
    <w:rsid w:val="5B0A1D88"/>
    <w:rsid w:val="5B0A3B2A"/>
    <w:rsid w:val="5B0C0DF5"/>
    <w:rsid w:val="5B0C42B6"/>
    <w:rsid w:val="5B0E3429"/>
    <w:rsid w:val="5B0E5D46"/>
    <w:rsid w:val="5B0F3FB0"/>
    <w:rsid w:val="5B103C56"/>
    <w:rsid w:val="5B1457BB"/>
    <w:rsid w:val="5B150184"/>
    <w:rsid w:val="5B185BD1"/>
    <w:rsid w:val="5B1F1F42"/>
    <w:rsid w:val="5B2034CA"/>
    <w:rsid w:val="5B2179BE"/>
    <w:rsid w:val="5B2339B2"/>
    <w:rsid w:val="5B26490C"/>
    <w:rsid w:val="5B2943BD"/>
    <w:rsid w:val="5B2A687F"/>
    <w:rsid w:val="5B2B1F50"/>
    <w:rsid w:val="5B2B5FA6"/>
    <w:rsid w:val="5B2B6F5D"/>
    <w:rsid w:val="5B2C56DD"/>
    <w:rsid w:val="5B2D1483"/>
    <w:rsid w:val="5B2E22C3"/>
    <w:rsid w:val="5B2E4E71"/>
    <w:rsid w:val="5B30145F"/>
    <w:rsid w:val="5B312BDC"/>
    <w:rsid w:val="5B346701"/>
    <w:rsid w:val="5B350152"/>
    <w:rsid w:val="5B384B88"/>
    <w:rsid w:val="5B3A5F65"/>
    <w:rsid w:val="5B3A6BF1"/>
    <w:rsid w:val="5B3B1527"/>
    <w:rsid w:val="5B3B2101"/>
    <w:rsid w:val="5B3D2687"/>
    <w:rsid w:val="5B3D6FD7"/>
    <w:rsid w:val="5B3E69E3"/>
    <w:rsid w:val="5B402002"/>
    <w:rsid w:val="5B4043EA"/>
    <w:rsid w:val="5B4112DD"/>
    <w:rsid w:val="5B423E8A"/>
    <w:rsid w:val="5B4457F1"/>
    <w:rsid w:val="5B4653F6"/>
    <w:rsid w:val="5B471BB9"/>
    <w:rsid w:val="5B475631"/>
    <w:rsid w:val="5B493983"/>
    <w:rsid w:val="5B4D4D14"/>
    <w:rsid w:val="5B4E2C5D"/>
    <w:rsid w:val="5B4F3AB5"/>
    <w:rsid w:val="5B503A16"/>
    <w:rsid w:val="5B504620"/>
    <w:rsid w:val="5B520DD8"/>
    <w:rsid w:val="5B5637CA"/>
    <w:rsid w:val="5B5A38C1"/>
    <w:rsid w:val="5B5A5B6A"/>
    <w:rsid w:val="5B5C1544"/>
    <w:rsid w:val="5B5D4EC9"/>
    <w:rsid w:val="5B5D6751"/>
    <w:rsid w:val="5B5E0ADF"/>
    <w:rsid w:val="5B5E3E73"/>
    <w:rsid w:val="5B5E5AFB"/>
    <w:rsid w:val="5B5F0173"/>
    <w:rsid w:val="5B610821"/>
    <w:rsid w:val="5B62019C"/>
    <w:rsid w:val="5B64342C"/>
    <w:rsid w:val="5B6602D8"/>
    <w:rsid w:val="5B6966AE"/>
    <w:rsid w:val="5B6A24D7"/>
    <w:rsid w:val="5B6B6FE6"/>
    <w:rsid w:val="5B6C1BD8"/>
    <w:rsid w:val="5B6F42EB"/>
    <w:rsid w:val="5B7026C0"/>
    <w:rsid w:val="5B733AA2"/>
    <w:rsid w:val="5B737E97"/>
    <w:rsid w:val="5B753D76"/>
    <w:rsid w:val="5B7647C6"/>
    <w:rsid w:val="5B7B4CCD"/>
    <w:rsid w:val="5B7B61FB"/>
    <w:rsid w:val="5B80324E"/>
    <w:rsid w:val="5B8343C7"/>
    <w:rsid w:val="5B870392"/>
    <w:rsid w:val="5B8D1A1E"/>
    <w:rsid w:val="5B8E7DFC"/>
    <w:rsid w:val="5B905A8A"/>
    <w:rsid w:val="5B945460"/>
    <w:rsid w:val="5B9478B4"/>
    <w:rsid w:val="5B952594"/>
    <w:rsid w:val="5B98135F"/>
    <w:rsid w:val="5B9A1815"/>
    <w:rsid w:val="5B9D63B2"/>
    <w:rsid w:val="5BA155AC"/>
    <w:rsid w:val="5BA31C0A"/>
    <w:rsid w:val="5BA41B29"/>
    <w:rsid w:val="5BA80E6D"/>
    <w:rsid w:val="5BA81407"/>
    <w:rsid w:val="5BA867F4"/>
    <w:rsid w:val="5BA969A6"/>
    <w:rsid w:val="5BAC5343"/>
    <w:rsid w:val="5BAD02A7"/>
    <w:rsid w:val="5BB2565A"/>
    <w:rsid w:val="5BB842C7"/>
    <w:rsid w:val="5BBB24F5"/>
    <w:rsid w:val="5BBB6968"/>
    <w:rsid w:val="5BBE7F94"/>
    <w:rsid w:val="5BC138DD"/>
    <w:rsid w:val="5BC2756B"/>
    <w:rsid w:val="5BC72182"/>
    <w:rsid w:val="5BCB24DB"/>
    <w:rsid w:val="5BCB5CE7"/>
    <w:rsid w:val="5BCB7764"/>
    <w:rsid w:val="5BCE7A50"/>
    <w:rsid w:val="5BCF23F0"/>
    <w:rsid w:val="5BD21AEA"/>
    <w:rsid w:val="5BD3101E"/>
    <w:rsid w:val="5BD338BC"/>
    <w:rsid w:val="5BD633B0"/>
    <w:rsid w:val="5BD72ECB"/>
    <w:rsid w:val="5BDA2877"/>
    <w:rsid w:val="5BDC1E38"/>
    <w:rsid w:val="5BDE27C0"/>
    <w:rsid w:val="5BDF61B4"/>
    <w:rsid w:val="5BE705E1"/>
    <w:rsid w:val="5BE812ED"/>
    <w:rsid w:val="5BEE2F36"/>
    <w:rsid w:val="5BEE5CAC"/>
    <w:rsid w:val="5BF17B60"/>
    <w:rsid w:val="5BF3235B"/>
    <w:rsid w:val="5BF33752"/>
    <w:rsid w:val="5BF41EA4"/>
    <w:rsid w:val="5BF84485"/>
    <w:rsid w:val="5BF93873"/>
    <w:rsid w:val="5BF954C8"/>
    <w:rsid w:val="5BFA5FE6"/>
    <w:rsid w:val="5BFA7552"/>
    <w:rsid w:val="5BFD2E22"/>
    <w:rsid w:val="5BFD3FED"/>
    <w:rsid w:val="5BFD49CB"/>
    <w:rsid w:val="5BFD4EC3"/>
    <w:rsid w:val="5BFF3303"/>
    <w:rsid w:val="5C023064"/>
    <w:rsid w:val="5C035286"/>
    <w:rsid w:val="5C04341C"/>
    <w:rsid w:val="5C075194"/>
    <w:rsid w:val="5C092020"/>
    <w:rsid w:val="5C09418B"/>
    <w:rsid w:val="5C0C0227"/>
    <w:rsid w:val="5C0C0C83"/>
    <w:rsid w:val="5C1067F3"/>
    <w:rsid w:val="5C107C06"/>
    <w:rsid w:val="5C116D15"/>
    <w:rsid w:val="5C1219AD"/>
    <w:rsid w:val="5C124B42"/>
    <w:rsid w:val="5C136679"/>
    <w:rsid w:val="5C1477B3"/>
    <w:rsid w:val="5C1573F3"/>
    <w:rsid w:val="5C171DAE"/>
    <w:rsid w:val="5C175E21"/>
    <w:rsid w:val="5C1C392F"/>
    <w:rsid w:val="5C1D3514"/>
    <w:rsid w:val="5C1D4686"/>
    <w:rsid w:val="5C1E2D8A"/>
    <w:rsid w:val="5C1F015F"/>
    <w:rsid w:val="5C1F018F"/>
    <w:rsid w:val="5C2039BD"/>
    <w:rsid w:val="5C222EA3"/>
    <w:rsid w:val="5C234325"/>
    <w:rsid w:val="5C235F08"/>
    <w:rsid w:val="5C242CA0"/>
    <w:rsid w:val="5C252C00"/>
    <w:rsid w:val="5C26231D"/>
    <w:rsid w:val="5C2723AA"/>
    <w:rsid w:val="5C2B1416"/>
    <w:rsid w:val="5C2F1CC4"/>
    <w:rsid w:val="5C30417E"/>
    <w:rsid w:val="5C3336EB"/>
    <w:rsid w:val="5C346CC8"/>
    <w:rsid w:val="5C394436"/>
    <w:rsid w:val="5C3A3D55"/>
    <w:rsid w:val="5C3A721C"/>
    <w:rsid w:val="5C3C72FF"/>
    <w:rsid w:val="5C3F78B9"/>
    <w:rsid w:val="5C417ED7"/>
    <w:rsid w:val="5C43230F"/>
    <w:rsid w:val="5C48084A"/>
    <w:rsid w:val="5C493B12"/>
    <w:rsid w:val="5C4A3B83"/>
    <w:rsid w:val="5C4A3C83"/>
    <w:rsid w:val="5C4A60B3"/>
    <w:rsid w:val="5C4C6BAE"/>
    <w:rsid w:val="5C4D2013"/>
    <w:rsid w:val="5C501BEE"/>
    <w:rsid w:val="5C52184F"/>
    <w:rsid w:val="5C527F7F"/>
    <w:rsid w:val="5C541947"/>
    <w:rsid w:val="5C5419F1"/>
    <w:rsid w:val="5C561D9E"/>
    <w:rsid w:val="5C575420"/>
    <w:rsid w:val="5C5D2974"/>
    <w:rsid w:val="5C5D5A72"/>
    <w:rsid w:val="5C61060D"/>
    <w:rsid w:val="5C625F12"/>
    <w:rsid w:val="5C646A34"/>
    <w:rsid w:val="5C66654B"/>
    <w:rsid w:val="5C6B18BC"/>
    <w:rsid w:val="5C6C7704"/>
    <w:rsid w:val="5C6D6A06"/>
    <w:rsid w:val="5C712458"/>
    <w:rsid w:val="5C740136"/>
    <w:rsid w:val="5C7444F4"/>
    <w:rsid w:val="5C7B2790"/>
    <w:rsid w:val="5C7C2DF4"/>
    <w:rsid w:val="5C7C6304"/>
    <w:rsid w:val="5C7C7231"/>
    <w:rsid w:val="5C7D44BA"/>
    <w:rsid w:val="5C864728"/>
    <w:rsid w:val="5C866CA7"/>
    <w:rsid w:val="5C8900B3"/>
    <w:rsid w:val="5C8901C7"/>
    <w:rsid w:val="5C893457"/>
    <w:rsid w:val="5C8B13AA"/>
    <w:rsid w:val="5C8C30D2"/>
    <w:rsid w:val="5C8C4911"/>
    <w:rsid w:val="5C8D188F"/>
    <w:rsid w:val="5C902052"/>
    <w:rsid w:val="5C9634C5"/>
    <w:rsid w:val="5C964D2D"/>
    <w:rsid w:val="5C965684"/>
    <w:rsid w:val="5C977897"/>
    <w:rsid w:val="5C98279B"/>
    <w:rsid w:val="5C9A0393"/>
    <w:rsid w:val="5C9A0FC3"/>
    <w:rsid w:val="5C9A4D88"/>
    <w:rsid w:val="5C9B3621"/>
    <w:rsid w:val="5C9B4036"/>
    <w:rsid w:val="5C9D6A24"/>
    <w:rsid w:val="5C9E0BEF"/>
    <w:rsid w:val="5CA20619"/>
    <w:rsid w:val="5CA56E11"/>
    <w:rsid w:val="5CA677DC"/>
    <w:rsid w:val="5CA80970"/>
    <w:rsid w:val="5CA92C72"/>
    <w:rsid w:val="5CAB59D9"/>
    <w:rsid w:val="5CAC0863"/>
    <w:rsid w:val="5CB30648"/>
    <w:rsid w:val="5CB649DA"/>
    <w:rsid w:val="5CB805D3"/>
    <w:rsid w:val="5CB94696"/>
    <w:rsid w:val="5CBA6A7F"/>
    <w:rsid w:val="5CBC5073"/>
    <w:rsid w:val="5CC23435"/>
    <w:rsid w:val="5CC250A7"/>
    <w:rsid w:val="5CC635A0"/>
    <w:rsid w:val="5CC63DDB"/>
    <w:rsid w:val="5CC645FD"/>
    <w:rsid w:val="5CC85397"/>
    <w:rsid w:val="5CC90521"/>
    <w:rsid w:val="5CCC1A7D"/>
    <w:rsid w:val="5CCC6263"/>
    <w:rsid w:val="5CCF7EE9"/>
    <w:rsid w:val="5CD00A95"/>
    <w:rsid w:val="5CD07D99"/>
    <w:rsid w:val="5CD157F7"/>
    <w:rsid w:val="5CD7330A"/>
    <w:rsid w:val="5CD91963"/>
    <w:rsid w:val="5CDB1009"/>
    <w:rsid w:val="5CDD03A9"/>
    <w:rsid w:val="5CDE7C76"/>
    <w:rsid w:val="5CE02B32"/>
    <w:rsid w:val="5CE36E69"/>
    <w:rsid w:val="5CE36EE6"/>
    <w:rsid w:val="5CE802F6"/>
    <w:rsid w:val="5CE83CBA"/>
    <w:rsid w:val="5CE97500"/>
    <w:rsid w:val="5CEA1CB7"/>
    <w:rsid w:val="5CEA25F5"/>
    <w:rsid w:val="5CEA4E75"/>
    <w:rsid w:val="5CEE52FE"/>
    <w:rsid w:val="5CEE6FDA"/>
    <w:rsid w:val="5CEF7F51"/>
    <w:rsid w:val="5CF01FE5"/>
    <w:rsid w:val="5CF10B95"/>
    <w:rsid w:val="5CF1222B"/>
    <w:rsid w:val="5CF14415"/>
    <w:rsid w:val="5CF36BF3"/>
    <w:rsid w:val="5CF40CFE"/>
    <w:rsid w:val="5CF42351"/>
    <w:rsid w:val="5CF50B4A"/>
    <w:rsid w:val="5CF62F44"/>
    <w:rsid w:val="5CFA3E0D"/>
    <w:rsid w:val="5CFA69E4"/>
    <w:rsid w:val="5CFC43AA"/>
    <w:rsid w:val="5CFF1A7C"/>
    <w:rsid w:val="5D000DF7"/>
    <w:rsid w:val="5D0050BD"/>
    <w:rsid w:val="5D0510F8"/>
    <w:rsid w:val="5D052DEB"/>
    <w:rsid w:val="5D05475E"/>
    <w:rsid w:val="5D0601E5"/>
    <w:rsid w:val="5D060C25"/>
    <w:rsid w:val="5D0F7658"/>
    <w:rsid w:val="5D110FDA"/>
    <w:rsid w:val="5D111E38"/>
    <w:rsid w:val="5D1164D7"/>
    <w:rsid w:val="5D132C6E"/>
    <w:rsid w:val="5D1A35B0"/>
    <w:rsid w:val="5D1A37BF"/>
    <w:rsid w:val="5D1D00D6"/>
    <w:rsid w:val="5D1E2A8D"/>
    <w:rsid w:val="5D2420F5"/>
    <w:rsid w:val="5D275E7D"/>
    <w:rsid w:val="5D281FEF"/>
    <w:rsid w:val="5D2851A6"/>
    <w:rsid w:val="5D2977AD"/>
    <w:rsid w:val="5D2B4B15"/>
    <w:rsid w:val="5D2F1B76"/>
    <w:rsid w:val="5D2F5143"/>
    <w:rsid w:val="5D2F79D8"/>
    <w:rsid w:val="5D3062A7"/>
    <w:rsid w:val="5D3354F7"/>
    <w:rsid w:val="5D337E9B"/>
    <w:rsid w:val="5D34262E"/>
    <w:rsid w:val="5D342775"/>
    <w:rsid w:val="5D351033"/>
    <w:rsid w:val="5D3567DD"/>
    <w:rsid w:val="5D3674D8"/>
    <w:rsid w:val="5D3754C6"/>
    <w:rsid w:val="5D3A20C7"/>
    <w:rsid w:val="5D3E0D46"/>
    <w:rsid w:val="5D4020C8"/>
    <w:rsid w:val="5D42417E"/>
    <w:rsid w:val="5D463882"/>
    <w:rsid w:val="5D483904"/>
    <w:rsid w:val="5D4917D5"/>
    <w:rsid w:val="5D4B7842"/>
    <w:rsid w:val="5D4F7267"/>
    <w:rsid w:val="5D5054BD"/>
    <w:rsid w:val="5D53358C"/>
    <w:rsid w:val="5D591D2D"/>
    <w:rsid w:val="5D5A4AB3"/>
    <w:rsid w:val="5D5E0588"/>
    <w:rsid w:val="5D5F0D67"/>
    <w:rsid w:val="5D6074BC"/>
    <w:rsid w:val="5D6336E0"/>
    <w:rsid w:val="5D6339FA"/>
    <w:rsid w:val="5D63549A"/>
    <w:rsid w:val="5D6931F1"/>
    <w:rsid w:val="5D6971E5"/>
    <w:rsid w:val="5D6B3AC3"/>
    <w:rsid w:val="5D6B6139"/>
    <w:rsid w:val="5D6D669C"/>
    <w:rsid w:val="5D6E3F7D"/>
    <w:rsid w:val="5D713F08"/>
    <w:rsid w:val="5D7227BC"/>
    <w:rsid w:val="5D727A79"/>
    <w:rsid w:val="5D73239A"/>
    <w:rsid w:val="5D733CED"/>
    <w:rsid w:val="5D7568A4"/>
    <w:rsid w:val="5D78764B"/>
    <w:rsid w:val="5D7A3FE6"/>
    <w:rsid w:val="5D7B5BDD"/>
    <w:rsid w:val="5D7C3D03"/>
    <w:rsid w:val="5D7E74FC"/>
    <w:rsid w:val="5D7F4276"/>
    <w:rsid w:val="5D846789"/>
    <w:rsid w:val="5D847F01"/>
    <w:rsid w:val="5D8752C4"/>
    <w:rsid w:val="5D885499"/>
    <w:rsid w:val="5D8A1E90"/>
    <w:rsid w:val="5D8B42DA"/>
    <w:rsid w:val="5D8E37BC"/>
    <w:rsid w:val="5D8E3E77"/>
    <w:rsid w:val="5D8F37FC"/>
    <w:rsid w:val="5D932809"/>
    <w:rsid w:val="5D93719A"/>
    <w:rsid w:val="5D9420BC"/>
    <w:rsid w:val="5D961036"/>
    <w:rsid w:val="5D961D78"/>
    <w:rsid w:val="5D977899"/>
    <w:rsid w:val="5D9859BE"/>
    <w:rsid w:val="5D994828"/>
    <w:rsid w:val="5D9C3BAC"/>
    <w:rsid w:val="5D9F1DDF"/>
    <w:rsid w:val="5DA15CD5"/>
    <w:rsid w:val="5DA239D5"/>
    <w:rsid w:val="5DA25D08"/>
    <w:rsid w:val="5DA4377B"/>
    <w:rsid w:val="5DA6777F"/>
    <w:rsid w:val="5DAD08B3"/>
    <w:rsid w:val="5DAF3678"/>
    <w:rsid w:val="5DAF5667"/>
    <w:rsid w:val="5DB35625"/>
    <w:rsid w:val="5DB44F48"/>
    <w:rsid w:val="5DB57A1B"/>
    <w:rsid w:val="5DB700FF"/>
    <w:rsid w:val="5DB712E2"/>
    <w:rsid w:val="5DB714B1"/>
    <w:rsid w:val="5DB86FF7"/>
    <w:rsid w:val="5DBA3707"/>
    <w:rsid w:val="5DBA71C6"/>
    <w:rsid w:val="5DBB3D49"/>
    <w:rsid w:val="5DBC211D"/>
    <w:rsid w:val="5DBE7C62"/>
    <w:rsid w:val="5DC4519F"/>
    <w:rsid w:val="5DC53032"/>
    <w:rsid w:val="5DC86483"/>
    <w:rsid w:val="5DC9330F"/>
    <w:rsid w:val="5DC93E00"/>
    <w:rsid w:val="5DC9473F"/>
    <w:rsid w:val="5DC94DA5"/>
    <w:rsid w:val="5DD817E9"/>
    <w:rsid w:val="5DD84E41"/>
    <w:rsid w:val="5DDA78E8"/>
    <w:rsid w:val="5DDB46DA"/>
    <w:rsid w:val="5DDD34A9"/>
    <w:rsid w:val="5DDE30B2"/>
    <w:rsid w:val="5DE33C47"/>
    <w:rsid w:val="5DE34205"/>
    <w:rsid w:val="5DE53894"/>
    <w:rsid w:val="5DE67583"/>
    <w:rsid w:val="5DE9034F"/>
    <w:rsid w:val="5DF025F9"/>
    <w:rsid w:val="5DF07887"/>
    <w:rsid w:val="5DF577A0"/>
    <w:rsid w:val="5DF85E69"/>
    <w:rsid w:val="5DFB0B99"/>
    <w:rsid w:val="5DFC4740"/>
    <w:rsid w:val="5DFC5549"/>
    <w:rsid w:val="5DFE0409"/>
    <w:rsid w:val="5DFE5A5E"/>
    <w:rsid w:val="5DFE7AF7"/>
    <w:rsid w:val="5DFF59CA"/>
    <w:rsid w:val="5E0027EA"/>
    <w:rsid w:val="5E060A30"/>
    <w:rsid w:val="5E0A37C8"/>
    <w:rsid w:val="5E0A538D"/>
    <w:rsid w:val="5E0D212C"/>
    <w:rsid w:val="5E0E06FD"/>
    <w:rsid w:val="5E0F0C25"/>
    <w:rsid w:val="5E0F338A"/>
    <w:rsid w:val="5E11691F"/>
    <w:rsid w:val="5E124C99"/>
    <w:rsid w:val="5E136842"/>
    <w:rsid w:val="5E13718C"/>
    <w:rsid w:val="5E1452A2"/>
    <w:rsid w:val="5E162827"/>
    <w:rsid w:val="5E171A9A"/>
    <w:rsid w:val="5E191D49"/>
    <w:rsid w:val="5E1B7857"/>
    <w:rsid w:val="5E2103E7"/>
    <w:rsid w:val="5E2160E9"/>
    <w:rsid w:val="5E2614F1"/>
    <w:rsid w:val="5E273B20"/>
    <w:rsid w:val="5E2A7073"/>
    <w:rsid w:val="5E310995"/>
    <w:rsid w:val="5E3239DB"/>
    <w:rsid w:val="5E326BA1"/>
    <w:rsid w:val="5E357EB7"/>
    <w:rsid w:val="5E370E42"/>
    <w:rsid w:val="5E3733B0"/>
    <w:rsid w:val="5E3863E0"/>
    <w:rsid w:val="5E3873DB"/>
    <w:rsid w:val="5E3A705C"/>
    <w:rsid w:val="5E3B45E8"/>
    <w:rsid w:val="5E3C4E91"/>
    <w:rsid w:val="5E3C7F45"/>
    <w:rsid w:val="5E3E718B"/>
    <w:rsid w:val="5E401F1D"/>
    <w:rsid w:val="5E40430E"/>
    <w:rsid w:val="5E407A23"/>
    <w:rsid w:val="5E4120BD"/>
    <w:rsid w:val="5E413372"/>
    <w:rsid w:val="5E4254FB"/>
    <w:rsid w:val="5E450D85"/>
    <w:rsid w:val="5E471DF6"/>
    <w:rsid w:val="5E4A4B3D"/>
    <w:rsid w:val="5E4C42C1"/>
    <w:rsid w:val="5E4F368A"/>
    <w:rsid w:val="5E533541"/>
    <w:rsid w:val="5E547F9E"/>
    <w:rsid w:val="5E58521F"/>
    <w:rsid w:val="5E5930F2"/>
    <w:rsid w:val="5E5C07E5"/>
    <w:rsid w:val="5E5D7786"/>
    <w:rsid w:val="5E5E33F2"/>
    <w:rsid w:val="5E5E7416"/>
    <w:rsid w:val="5E606362"/>
    <w:rsid w:val="5E6100F5"/>
    <w:rsid w:val="5E616676"/>
    <w:rsid w:val="5E62586E"/>
    <w:rsid w:val="5E635514"/>
    <w:rsid w:val="5E6715F1"/>
    <w:rsid w:val="5E672B3D"/>
    <w:rsid w:val="5E682AEB"/>
    <w:rsid w:val="5E6A02A1"/>
    <w:rsid w:val="5E6A0AA0"/>
    <w:rsid w:val="5E6B2EB7"/>
    <w:rsid w:val="5E6C241E"/>
    <w:rsid w:val="5E703BC3"/>
    <w:rsid w:val="5E715A73"/>
    <w:rsid w:val="5E7224F1"/>
    <w:rsid w:val="5E727026"/>
    <w:rsid w:val="5E730F01"/>
    <w:rsid w:val="5E736318"/>
    <w:rsid w:val="5E755722"/>
    <w:rsid w:val="5E7C0532"/>
    <w:rsid w:val="5E7D2791"/>
    <w:rsid w:val="5E7D413E"/>
    <w:rsid w:val="5E7E56A2"/>
    <w:rsid w:val="5E80672D"/>
    <w:rsid w:val="5E830F24"/>
    <w:rsid w:val="5E864FC4"/>
    <w:rsid w:val="5E904343"/>
    <w:rsid w:val="5E920CAE"/>
    <w:rsid w:val="5E934A30"/>
    <w:rsid w:val="5E950E07"/>
    <w:rsid w:val="5E955C09"/>
    <w:rsid w:val="5E984F28"/>
    <w:rsid w:val="5E9B49C4"/>
    <w:rsid w:val="5E9E2467"/>
    <w:rsid w:val="5E9E4FD5"/>
    <w:rsid w:val="5EA41DC9"/>
    <w:rsid w:val="5EA44B3B"/>
    <w:rsid w:val="5EA47516"/>
    <w:rsid w:val="5EA87744"/>
    <w:rsid w:val="5EA96FC8"/>
    <w:rsid w:val="5EAB1699"/>
    <w:rsid w:val="5EAC7CF8"/>
    <w:rsid w:val="5EAD0D89"/>
    <w:rsid w:val="5EAD2B6C"/>
    <w:rsid w:val="5EAE305E"/>
    <w:rsid w:val="5EAE3329"/>
    <w:rsid w:val="5EAF3DD7"/>
    <w:rsid w:val="5EAF7BAD"/>
    <w:rsid w:val="5EB10EEC"/>
    <w:rsid w:val="5EB118E4"/>
    <w:rsid w:val="5EB14A8D"/>
    <w:rsid w:val="5EB209E9"/>
    <w:rsid w:val="5EB31B17"/>
    <w:rsid w:val="5EB51396"/>
    <w:rsid w:val="5EB519A4"/>
    <w:rsid w:val="5EB52038"/>
    <w:rsid w:val="5EBB27DA"/>
    <w:rsid w:val="5EBC48DE"/>
    <w:rsid w:val="5EBC4BC6"/>
    <w:rsid w:val="5EBE7C91"/>
    <w:rsid w:val="5EBF519C"/>
    <w:rsid w:val="5EC35AA5"/>
    <w:rsid w:val="5EC61C28"/>
    <w:rsid w:val="5EC96A86"/>
    <w:rsid w:val="5ECA5681"/>
    <w:rsid w:val="5ECB74DD"/>
    <w:rsid w:val="5ECC35C1"/>
    <w:rsid w:val="5ED05FFF"/>
    <w:rsid w:val="5ED063F5"/>
    <w:rsid w:val="5ED16987"/>
    <w:rsid w:val="5ED20045"/>
    <w:rsid w:val="5ED2665F"/>
    <w:rsid w:val="5ED547CB"/>
    <w:rsid w:val="5ED83318"/>
    <w:rsid w:val="5ED94AE2"/>
    <w:rsid w:val="5ED977A0"/>
    <w:rsid w:val="5ED97A30"/>
    <w:rsid w:val="5EDA19CB"/>
    <w:rsid w:val="5EDA2D56"/>
    <w:rsid w:val="5EDB375A"/>
    <w:rsid w:val="5EDC27C2"/>
    <w:rsid w:val="5EDC76A7"/>
    <w:rsid w:val="5EDE0C62"/>
    <w:rsid w:val="5EE009A4"/>
    <w:rsid w:val="5EE16122"/>
    <w:rsid w:val="5EE248C4"/>
    <w:rsid w:val="5EE4098B"/>
    <w:rsid w:val="5EE50B95"/>
    <w:rsid w:val="5EE7089F"/>
    <w:rsid w:val="5EE74FFE"/>
    <w:rsid w:val="5EE8677F"/>
    <w:rsid w:val="5EEC1B5C"/>
    <w:rsid w:val="5EEC47CA"/>
    <w:rsid w:val="5EED3DBE"/>
    <w:rsid w:val="5EF063DD"/>
    <w:rsid w:val="5EF33E5F"/>
    <w:rsid w:val="5EF8572D"/>
    <w:rsid w:val="5EF85E9F"/>
    <w:rsid w:val="5EF9558B"/>
    <w:rsid w:val="5EFB2D46"/>
    <w:rsid w:val="5EFC7172"/>
    <w:rsid w:val="5EFD3EFE"/>
    <w:rsid w:val="5F034FAC"/>
    <w:rsid w:val="5F045772"/>
    <w:rsid w:val="5F09206A"/>
    <w:rsid w:val="5F095DDB"/>
    <w:rsid w:val="5F0B2458"/>
    <w:rsid w:val="5F0D7841"/>
    <w:rsid w:val="5F0F2EC1"/>
    <w:rsid w:val="5F0F3199"/>
    <w:rsid w:val="5F1056E8"/>
    <w:rsid w:val="5F137FD6"/>
    <w:rsid w:val="5F167AF5"/>
    <w:rsid w:val="5F167E15"/>
    <w:rsid w:val="5F1A5B21"/>
    <w:rsid w:val="5F1B20A9"/>
    <w:rsid w:val="5F1B74EA"/>
    <w:rsid w:val="5F1C47C5"/>
    <w:rsid w:val="5F1D7648"/>
    <w:rsid w:val="5F1E5A56"/>
    <w:rsid w:val="5F1E5CA8"/>
    <w:rsid w:val="5F1F6CBA"/>
    <w:rsid w:val="5F234035"/>
    <w:rsid w:val="5F2478CB"/>
    <w:rsid w:val="5F2610C4"/>
    <w:rsid w:val="5F267BFB"/>
    <w:rsid w:val="5F27171B"/>
    <w:rsid w:val="5F2B0E0D"/>
    <w:rsid w:val="5F2B489F"/>
    <w:rsid w:val="5F3008FC"/>
    <w:rsid w:val="5F3227C8"/>
    <w:rsid w:val="5F325823"/>
    <w:rsid w:val="5F3359DE"/>
    <w:rsid w:val="5F3418F5"/>
    <w:rsid w:val="5F3422DE"/>
    <w:rsid w:val="5F3710BE"/>
    <w:rsid w:val="5F395E75"/>
    <w:rsid w:val="5F3A2D47"/>
    <w:rsid w:val="5F3A6F40"/>
    <w:rsid w:val="5F3C1C8F"/>
    <w:rsid w:val="5F3D554F"/>
    <w:rsid w:val="5F3F07E1"/>
    <w:rsid w:val="5F3F5331"/>
    <w:rsid w:val="5F470D68"/>
    <w:rsid w:val="5F4B7516"/>
    <w:rsid w:val="5F4C3C87"/>
    <w:rsid w:val="5F4D36B9"/>
    <w:rsid w:val="5F4D5D10"/>
    <w:rsid w:val="5F4E613F"/>
    <w:rsid w:val="5F4F724E"/>
    <w:rsid w:val="5F505CB3"/>
    <w:rsid w:val="5F5143C6"/>
    <w:rsid w:val="5F541C4C"/>
    <w:rsid w:val="5F5458A6"/>
    <w:rsid w:val="5F5504CD"/>
    <w:rsid w:val="5F551C43"/>
    <w:rsid w:val="5F567AE7"/>
    <w:rsid w:val="5F5A2E62"/>
    <w:rsid w:val="5F5B03CC"/>
    <w:rsid w:val="5F5C3A7F"/>
    <w:rsid w:val="5F5E3AE8"/>
    <w:rsid w:val="5F5F53F7"/>
    <w:rsid w:val="5F642360"/>
    <w:rsid w:val="5F647DF2"/>
    <w:rsid w:val="5F6641DD"/>
    <w:rsid w:val="5F666E32"/>
    <w:rsid w:val="5F670A83"/>
    <w:rsid w:val="5F676FBE"/>
    <w:rsid w:val="5F6E1636"/>
    <w:rsid w:val="5F6F5C68"/>
    <w:rsid w:val="5F704503"/>
    <w:rsid w:val="5F76092A"/>
    <w:rsid w:val="5F794819"/>
    <w:rsid w:val="5F7A487E"/>
    <w:rsid w:val="5F7B06E5"/>
    <w:rsid w:val="5F7C78C2"/>
    <w:rsid w:val="5F801AA4"/>
    <w:rsid w:val="5F8244EB"/>
    <w:rsid w:val="5F847234"/>
    <w:rsid w:val="5F850DD8"/>
    <w:rsid w:val="5F880657"/>
    <w:rsid w:val="5F886283"/>
    <w:rsid w:val="5F914F27"/>
    <w:rsid w:val="5F915CF5"/>
    <w:rsid w:val="5F94507B"/>
    <w:rsid w:val="5F951970"/>
    <w:rsid w:val="5F9529DD"/>
    <w:rsid w:val="5F961930"/>
    <w:rsid w:val="5FA003FA"/>
    <w:rsid w:val="5FA150F5"/>
    <w:rsid w:val="5FA21B01"/>
    <w:rsid w:val="5FA25ACE"/>
    <w:rsid w:val="5FA4094B"/>
    <w:rsid w:val="5FA65B40"/>
    <w:rsid w:val="5FA80C64"/>
    <w:rsid w:val="5FAA5431"/>
    <w:rsid w:val="5FAC71E7"/>
    <w:rsid w:val="5FAE76EE"/>
    <w:rsid w:val="5FB02EE7"/>
    <w:rsid w:val="5FB20DA8"/>
    <w:rsid w:val="5FB3140A"/>
    <w:rsid w:val="5FB73FBD"/>
    <w:rsid w:val="5FB74EDA"/>
    <w:rsid w:val="5FB779E5"/>
    <w:rsid w:val="5FB94771"/>
    <w:rsid w:val="5FBC4C9C"/>
    <w:rsid w:val="5FBE0693"/>
    <w:rsid w:val="5FC25283"/>
    <w:rsid w:val="5FC82F17"/>
    <w:rsid w:val="5FCA7039"/>
    <w:rsid w:val="5FCC0AF3"/>
    <w:rsid w:val="5FCC5D29"/>
    <w:rsid w:val="5FCD0CA7"/>
    <w:rsid w:val="5FCD63EE"/>
    <w:rsid w:val="5FCD6973"/>
    <w:rsid w:val="5FCE7E3B"/>
    <w:rsid w:val="5FCF02FA"/>
    <w:rsid w:val="5FCF05F8"/>
    <w:rsid w:val="5FD7599A"/>
    <w:rsid w:val="5FD86CAD"/>
    <w:rsid w:val="5FDC5017"/>
    <w:rsid w:val="5FDC6A3E"/>
    <w:rsid w:val="5FDE400F"/>
    <w:rsid w:val="5FE107FF"/>
    <w:rsid w:val="5FE23880"/>
    <w:rsid w:val="5FE4060B"/>
    <w:rsid w:val="5FE418BF"/>
    <w:rsid w:val="5FE82FA3"/>
    <w:rsid w:val="5FE86041"/>
    <w:rsid w:val="5FEB2B83"/>
    <w:rsid w:val="5FEC1764"/>
    <w:rsid w:val="5FED6109"/>
    <w:rsid w:val="5FEF27D1"/>
    <w:rsid w:val="5FF06D49"/>
    <w:rsid w:val="5FF07E41"/>
    <w:rsid w:val="5FF139F1"/>
    <w:rsid w:val="5FF31EEE"/>
    <w:rsid w:val="5FF3620F"/>
    <w:rsid w:val="5FFA00CB"/>
    <w:rsid w:val="5FFB068B"/>
    <w:rsid w:val="5FFD0814"/>
    <w:rsid w:val="60001395"/>
    <w:rsid w:val="60007450"/>
    <w:rsid w:val="60012526"/>
    <w:rsid w:val="60036CD7"/>
    <w:rsid w:val="60052E85"/>
    <w:rsid w:val="600828D3"/>
    <w:rsid w:val="600928CE"/>
    <w:rsid w:val="600A3BB8"/>
    <w:rsid w:val="600A710E"/>
    <w:rsid w:val="600D71F6"/>
    <w:rsid w:val="600F3536"/>
    <w:rsid w:val="601112A4"/>
    <w:rsid w:val="60132C49"/>
    <w:rsid w:val="60136952"/>
    <w:rsid w:val="60147293"/>
    <w:rsid w:val="60153A88"/>
    <w:rsid w:val="60156F33"/>
    <w:rsid w:val="6018119B"/>
    <w:rsid w:val="601B198C"/>
    <w:rsid w:val="601E5293"/>
    <w:rsid w:val="601E74B5"/>
    <w:rsid w:val="60202838"/>
    <w:rsid w:val="602139D8"/>
    <w:rsid w:val="60255AEB"/>
    <w:rsid w:val="60256585"/>
    <w:rsid w:val="602767C8"/>
    <w:rsid w:val="602A73CC"/>
    <w:rsid w:val="60311C1D"/>
    <w:rsid w:val="603838C0"/>
    <w:rsid w:val="603C19F7"/>
    <w:rsid w:val="603E474A"/>
    <w:rsid w:val="603E5CE1"/>
    <w:rsid w:val="60404625"/>
    <w:rsid w:val="60407475"/>
    <w:rsid w:val="60417822"/>
    <w:rsid w:val="60425224"/>
    <w:rsid w:val="604700EC"/>
    <w:rsid w:val="60470A97"/>
    <w:rsid w:val="60476348"/>
    <w:rsid w:val="60482F77"/>
    <w:rsid w:val="604A4F13"/>
    <w:rsid w:val="604A64C7"/>
    <w:rsid w:val="604D1D01"/>
    <w:rsid w:val="605562E0"/>
    <w:rsid w:val="605703D1"/>
    <w:rsid w:val="60571158"/>
    <w:rsid w:val="60586238"/>
    <w:rsid w:val="605A5278"/>
    <w:rsid w:val="605A6AF2"/>
    <w:rsid w:val="605E32DF"/>
    <w:rsid w:val="605E7727"/>
    <w:rsid w:val="605F6055"/>
    <w:rsid w:val="60616AE0"/>
    <w:rsid w:val="60633AE9"/>
    <w:rsid w:val="60646F50"/>
    <w:rsid w:val="6065431D"/>
    <w:rsid w:val="60655943"/>
    <w:rsid w:val="606655F1"/>
    <w:rsid w:val="6066615A"/>
    <w:rsid w:val="60676266"/>
    <w:rsid w:val="606A269C"/>
    <w:rsid w:val="606A4D55"/>
    <w:rsid w:val="606A5E0E"/>
    <w:rsid w:val="60712E42"/>
    <w:rsid w:val="60766E23"/>
    <w:rsid w:val="607812F2"/>
    <w:rsid w:val="607A73EF"/>
    <w:rsid w:val="607B01D8"/>
    <w:rsid w:val="607C03C6"/>
    <w:rsid w:val="607D1B4F"/>
    <w:rsid w:val="607F5C2D"/>
    <w:rsid w:val="608330F0"/>
    <w:rsid w:val="60854461"/>
    <w:rsid w:val="608A0D6E"/>
    <w:rsid w:val="608A1640"/>
    <w:rsid w:val="608C7926"/>
    <w:rsid w:val="60942453"/>
    <w:rsid w:val="60946F7A"/>
    <w:rsid w:val="6095041C"/>
    <w:rsid w:val="60955BBF"/>
    <w:rsid w:val="60965BF3"/>
    <w:rsid w:val="60980009"/>
    <w:rsid w:val="60987DA9"/>
    <w:rsid w:val="609A0BE6"/>
    <w:rsid w:val="609A481C"/>
    <w:rsid w:val="609B3D88"/>
    <w:rsid w:val="609D3B80"/>
    <w:rsid w:val="609E5F6B"/>
    <w:rsid w:val="609E73F3"/>
    <w:rsid w:val="60A11695"/>
    <w:rsid w:val="60A559D0"/>
    <w:rsid w:val="60A66769"/>
    <w:rsid w:val="60A77C08"/>
    <w:rsid w:val="60AA3FFE"/>
    <w:rsid w:val="60AA71A9"/>
    <w:rsid w:val="60AD53CC"/>
    <w:rsid w:val="60B076F8"/>
    <w:rsid w:val="60B14364"/>
    <w:rsid w:val="60B20596"/>
    <w:rsid w:val="60B210BF"/>
    <w:rsid w:val="60B240FB"/>
    <w:rsid w:val="60B510D3"/>
    <w:rsid w:val="60B57D4A"/>
    <w:rsid w:val="60B71F1A"/>
    <w:rsid w:val="60B90668"/>
    <w:rsid w:val="60BA75C0"/>
    <w:rsid w:val="60BE360C"/>
    <w:rsid w:val="60BF10F3"/>
    <w:rsid w:val="60C366DF"/>
    <w:rsid w:val="60C368E3"/>
    <w:rsid w:val="60C70453"/>
    <w:rsid w:val="60C9322F"/>
    <w:rsid w:val="60CA6810"/>
    <w:rsid w:val="60CA7A9D"/>
    <w:rsid w:val="60CC6BF7"/>
    <w:rsid w:val="60CD62AD"/>
    <w:rsid w:val="60D12B92"/>
    <w:rsid w:val="60D46CF4"/>
    <w:rsid w:val="60D46ECC"/>
    <w:rsid w:val="60D83A79"/>
    <w:rsid w:val="60D847A8"/>
    <w:rsid w:val="60D860DA"/>
    <w:rsid w:val="60DA05DF"/>
    <w:rsid w:val="60DB675A"/>
    <w:rsid w:val="60DE1A00"/>
    <w:rsid w:val="60DE5F8F"/>
    <w:rsid w:val="60E07389"/>
    <w:rsid w:val="60E26038"/>
    <w:rsid w:val="60E47B03"/>
    <w:rsid w:val="60E624B8"/>
    <w:rsid w:val="60EA4D9B"/>
    <w:rsid w:val="60ED03E5"/>
    <w:rsid w:val="60ED30E4"/>
    <w:rsid w:val="60EF36DA"/>
    <w:rsid w:val="60F153C1"/>
    <w:rsid w:val="60F60D44"/>
    <w:rsid w:val="60F70E4F"/>
    <w:rsid w:val="60F743D5"/>
    <w:rsid w:val="60F95FB0"/>
    <w:rsid w:val="60F9614D"/>
    <w:rsid w:val="60FB283B"/>
    <w:rsid w:val="60FC5969"/>
    <w:rsid w:val="61004DAB"/>
    <w:rsid w:val="61027F4B"/>
    <w:rsid w:val="61067094"/>
    <w:rsid w:val="610D09BE"/>
    <w:rsid w:val="610E2A9C"/>
    <w:rsid w:val="610E3291"/>
    <w:rsid w:val="61136E4A"/>
    <w:rsid w:val="61147325"/>
    <w:rsid w:val="61165E31"/>
    <w:rsid w:val="61166711"/>
    <w:rsid w:val="6117421C"/>
    <w:rsid w:val="6118795F"/>
    <w:rsid w:val="61196655"/>
    <w:rsid w:val="6119764E"/>
    <w:rsid w:val="611A4368"/>
    <w:rsid w:val="611E1212"/>
    <w:rsid w:val="612158A1"/>
    <w:rsid w:val="61216E7C"/>
    <w:rsid w:val="61250B99"/>
    <w:rsid w:val="61272E05"/>
    <w:rsid w:val="61276C59"/>
    <w:rsid w:val="61280E0D"/>
    <w:rsid w:val="612B3813"/>
    <w:rsid w:val="612B51E2"/>
    <w:rsid w:val="612C3C46"/>
    <w:rsid w:val="612D70B7"/>
    <w:rsid w:val="612E2777"/>
    <w:rsid w:val="6130741E"/>
    <w:rsid w:val="61331075"/>
    <w:rsid w:val="613435DF"/>
    <w:rsid w:val="613716C7"/>
    <w:rsid w:val="61390AB9"/>
    <w:rsid w:val="61391317"/>
    <w:rsid w:val="613A2CDC"/>
    <w:rsid w:val="613B7E05"/>
    <w:rsid w:val="613D1A3B"/>
    <w:rsid w:val="613F29FA"/>
    <w:rsid w:val="613F5AF6"/>
    <w:rsid w:val="613F678F"/>
    <w:rsid w:val="61436266"/>
    <w:rsid w:val="61444A7D"/>
    <w:rsid w:val="61450209"/>
    <w:rsid w:val="61450EE6"/>
    <w:rsid w:val="61454FCF"/>
    <w:rsid w:val="61455383"/>
    <w:rsid w:val="61464987"/>
    <w:rsid w:val="614A78E3"/>
    <w:rsid w:val="614C0E80"/>
    <w:rsid w:val="614D57F1"/>
    <w:rsid w:val="614F1F7F"/>
    <w:rsid w:val="614F287F"/>
    <w:rsid w:val="61507528"/>
    <w:rsid w:val="61510079"/>
    <w:rsid w:val="61534AC8"/>
    <w:rsid w:val="6155312F"/>
    <w:rsid w:val="61557364"/>
    <w:rsid w:val="615606FE"/>
    <w:rsid w:val="6156559D"/>
    <w:rsid w:val="61584947"/>
    <w:rsid w:val="61597CD0"/>
    <w:rsid w:val="615B2199"/>
    <w:rsid w:val="615E2F18"/>
    <w:rsid w:val="61601E88"/>
    <w:rsid w:val="61615CB4"/>
    <w:rsid w:val="616349E1"/>
    <w:rsid w:val="61640D07"/>
    <w:rsid w:val="616670BD"/>
    <w:rsid w:val="616701C9"/>
    <w:rsid w:val="61677A6E"/>
    <w:rsid w:val="6169203B"/>
    <w:rsid w:val="616F6B16"/>
    <w:rsid w:val="617302D9"/>
    <w:rsid w:val="617364B6"/>
    <w:rsid w:val="61745499"/>
    <w:rsid w:val="61771B5A"/>
    <w:rsid w:val="61774A55"/>
    <w:rsid w:val="61794471"/>
    <w:rsid w:val="6179734E"/>
    <w:rsid w:val="617A4A5A"/>
    <w:rsid w:val="617D3F1C"/>
    <w:rsid w:val="618154F6"/>
    <w:rsid w:val="6185494A"/>
    <w:rsid w:val="618640E5"/>
    <w:rsid w:val="618805C1"/>
    <w:rsid w:val="618863F3"/>
    <w:rsid w:val="618D7E5A"/>
    <w:rsid w:val="618E02D5"/>
    <w:rsid w:val="618F21A4"/>
    <w:rsid w:val="61940E4D"/>
    <w:rsid w:val="61954999"/>
    <w:rsid w:val="619617D9"/>
    <w:rsid w:val="61961C65"/>
    <w:rsid w:val="61977B82"/>
    <w:rsid w:val="61980A25"/>
    <w:rsid w:val="619848AD"/>
    <w:rsid w:val="61984FC2"/>
    <w:rsid w:val="619B4B98"/>
    <w:rsid w:val="619E10D9"/>
    <w:rsid w:val="619E40A0"/>
    <w:rsid w:val="619F3960"/>
    <w:rsid w:val="619F79F1"/>
    <w:rsid w:val="61A636C5"/>
    <w:rsid w:val="61A70FBD"/>
    <w:rsid w:val="61A853EF"/>
    <w:rsid w:val="61A90931"/>
    <w:rsid w:val="61AB3A9E"/>
    <w:rsid w:val="61AB48FE"/>
    <w:rsid w:val="61AC28C4"/>
    <w:rsid w:val="61AE19EB"/>
    <w:rsid w:val="61AE7BA2"/>
    <w:rsid w:val="61B065B5"/>
    <w:rsid w:val="61B8143A"/>
    <w:rsid w:val="61B837EC"/>
    <w:rsid w:val="61B96293"/>
    <w:rsid w:val="61BA51D2"/>
    <w:rsid w:val="61BF47AB"/>
    <w:rsid w:val="61C22ACF"/>
    <w:rsid w:val="61C544EF"/>
    <w:rsid w:val="61C81205"/>
    <w:rsid w:val="61C92FD7"/>
    <w:rsid w:val="61CA73D9"/>
    <w:rsid w:val="61CA7E92"/>
    <w:rsid w:val="61CB008A"/>
    <w:rsid w:val="61CB6943"/>
    <w:rsid w:val="61CC4BED"/>
    <w:rsid w:val="61CD5B2D"/>
    <w:rsid w:val="61CD600C"/>
    <w:rsid w:val="61CE6045"/>
    <w:rsid w:val="61CF22C8"/>
    <w:rsid w:val="61D24046"/>
    <w:rsid w:val="61D364F1"/>
    <w:rsid w:val="61D541FC"/>
    <w:rsid w:val="61D7575D"/>
    <w:rsid w:val="61D8530C"/>
    <w:rsid w:val="61DC0265"/>
    <w:rsid w:val="61DD2003"/>
    <w:rsid w:val="61DE6452"/>
    <w:rsid w:val="61DF707D"/>
    <w:rsid w:val="61E01CA3"/>
    <w:rsid w:val="61E0695F"/>
    <w:rsid w:val="61E20019"/>
    <w:rsid w:val="61E5281E"/>
    <w:rsid w:val="61E5319C"/>
    <w:rsid w:val="61E64430"/>
    <w:rsid w:val="61E84F9C"/>
    <w:rsid w:val="61EB1D80"/>
    <w:rsid w:val="61EE4726"/>
    <w:rsid w:val="61F140D5"/>
    <w:rsid w:val="61F27191"/>
    <w:rsid w:val="61F43F0F"/>
    <w:rsid w:val="61F54E52"/>
    <w:rsid w:val="61F55F97"/>
    <w:rsid w:val="61F65F08"/>
    <w:rsid w:val="61F845C5"/>
    <w:rsid w:val="61F9531F"/>
    <w:rsid w:val="61FA3BF0"/>
    <w:rsid w:val="61FB3483"/>
    <w:rsid w:val="61FB3F8F"/>
    <w:rsid w:val="61FC09FD"/>
    <w:rsid w:val="62016725"/>
    <w:rsid w:val="62020FB7"/>
    <w:rsid w:val="6203463A"/>
    <w:rsid w:val="6203587F"/>
    <w:rsid w:val="6205084D"/>
    <w:rsid w:val="6205462E"/>
    <w:rsid w:val="62066281"/>
    <w:rsid w:val="620739A6"/>
    <w:rsid w:val="620A75A4"/>
    <w:rsid w:val="620C7FA7"/>
    <w:rsid w:val="62111787"/>
    <w:rsid w:val="62133656"/>
    <w:rsid w:val="621415DF"/>
    <w:rsid w:val="6214766D"/>
    <w:rsid w:val="62162327"/>
    <w:rsid w:val="621A1D1B"/>
    <w:rsid w:val="621A36D0"/>
    <w:rsid w:val="621E4F2E"/>
    <w:rsid w:val="62200F93"/>
    <w:rsid w:val="62241721"/>
    <w:rsid w:val="62280A69"/>
    <w:rsid w:val="62285BDB"/>
    <w:rsid w:val="622B1D29"/>
    <w:rsid w:val="622C4817"/>
    <w:rsid w:val="622D1D2F"/>
    <w:rsid w:val="622D46A4"/>
    <w:rsid w:val="62307442"/>
    <w:rsid w:val="62311798"/>
    <w:rsid w:val="62314A54"/>
    <w:rsid w:val="623265A0"/>
    <w:rsid w:val="62342EB7"/>
    <w:rsid w:val="623668CA"/>
    <w:rsid w:val="623819A6"/>
    <w:rsid w:val="6239700C"/>
    <w:rsid w:val="623A483E"/>
    <w:rsid w:val="623A6784"/>
    <w:rsid w:val="623A7219"/>
    <w:rsid w:val="623B7D22"/>
    <w:rsid w:val="623E4C11"/>
    <w:rsid w:val="624175AA"/>
    <w:rsid w:val="62417F98"/>
    <w:rsid w:val="624333F8"/>
    <w:rsid w:val="624413DF"/>
    <w:rsid w:val="62467F9A"/>
    <w:rsid w:val="6249165A"/>
    <w:rsid w:val="624B12C1"/>
    <w:rsid w:val="624B3B1E"/>
    <w:rsid w:val="624B41CE"/>
    <w:rsid w:val="624E247F"/>
    <w:rsid w:val="624E36C1"/>
    <w:rsid w:val="62507C2C"/>
    <w:rsid w:val="62536836"/>
    <w:rsid w:val="62544528"/>
    <w:rsid w:val="625507CA"/>
    <w:rsid w:val="62566634"/>
    <w:rsid w:val="625803B4"/>
    <w:rsid w:val="6258693B"/>
    <w:rsid w:val="62591084"/>
    <w:rsid w:val="62596197"/>
    <w:rsid w:val="62596BDF"/>
    <w:rsid w:val="625A41CE"/>
    <w:rsid w:val="625E73B6"/>
    <w:rsid w:val="625F7385"/>
    <w:rsid w:val="62600411"/>
    <w:rsid w:val="62611BE4"/>
    <w:rsid w:val="62625618"/>
    <w:rsid w:val="62626557"/>
    <w:rsid w:val="62636C04"/>
    <w:rsid w:val="62657229"/>
    <w:rsid w:val="62687D41"/>
    <w:rsid w:val="626C1276"/>
    <w:rsid w:val="626C3393"/>
    <w:rsid w:val="626C430E"/>
    <w:rsid w:val="62702A2F"/>
    <w:rsid w:val="6273007E"/>
    <w:rsid w:val="62731058"/>
    <w:rsid w:val="62782EC5"/>
    <w:rsid w:val="627C526F"/>
    <w:rsid w:val="627D449C"/>
    <w:rsid w:val="627D57FA"/>
    <w:rsid w:val="627F1767"/>
    <w:rsid w:val="627F3D57"/>
    <w:rsid w:val="628013DB"/>
    <w:rsid w:val="6281668C"/>
    <w:rsid w:val="62843327"/>
    <w:rsid w:val="62852B4E"/>
    <w:rsid w:val="62880D1E"/>
    <w:rsid w:val="6289277B"/>
    <w:rsid w:val="628A3BE6"/>
    <w:rsid w:val="628B3606"/>
    <w:rsid w:val="628B3635"/>
    <w:rsid w:val="628B5B4E"/>
    <w:rsid w:val="628C6C10"/>
    <w:rsid w:val="628E7009"/>
    <w:rsid w:val="628F2235"/>
    <w:rsid w:val="628F534B"/>
    <w:rsid w:val="62903D8B"/>
    <w:rsid w:val="6291507E"/>
    <w:rsid w:val="6292482B"/>
    <w:rsid w:val="6292736C"/>
    <w:rsid w:val="62932522"/>
    <w:rsid w:val="62945928"/>
    <w:rsid w:val="62945CB8"/>
    <w:rsid w:val="629A7014"/>
    <w:rsid w:val="629C08A3"/>
    <w:rsid w:val="629E333B"/>
    <w:rsid w:val="62A2208A"/>
    <w:rsid w:val="62A26736"/>
    <w:rsid w:val="62A31015"/>
    <w:rsid w:val="62A67249"/>
    <w:rsid w:val="62A679A9"/>
    <w:rsid w:val="62AA13F7"/>
    <w:rsid w:val="62AE425B"/>
    <w:rsid w:val="62B147D5"/>
    <w:rsid w:val="62B64D13"/>
    <w:rsid w:val="62B70F86"/>
    <w:rsid w:val="62BE3689"/>
    <w:rsid w:val="62BF09F2"/>
    <w:rsid w:val="62BF0CA2"/>
    <w:rsid w:val="62C03098"/>
    <w:rsid w:val="62C205C9"/>
    <w:rsid w:val="62C23093"/>
    <w:rsid w:val="62C36DBE"/>
    <w:rsid w:val="62C41A88"/>
    <w:rsid w:val="62C925ED"/>
    <w:rsid w:val="62CA32A5"/>
    <w:rsid w:val="62CC6036"/>
    <w:rsid w:val="62CD5CB3"/>
    <w:rsid w:val="62CE60FD"/>
    <w:rsid w:val="62CF420A"/>
    <w:rsid w:val="62D1416C"/>
    <w:rsid w:val="62D21CA3"/>
    <w:rsid w:val="62D26257"/>
    <w:rsid w:val="62D4280E"/>
    <w:rsid w:val="62D8003D"/>
    <w:rsid w:val="62D80225"/>
    <w:rsid w:val="62D83A8B"/>
    <w:rsid w:val="62E0144D"/>
    <w:rsid w:val="62E25219"/>
    <w:rsid w:val="62E30ECE"/>
    <w:rsid w:val="62E44812"/>
    <w:rsid w:val="62E46214"/>
    <w:rsid w:val="62E5087B"/>
    <w:rsid w:val="62E83921"/>
    <w:rsid w:val="62E87A2E"/>
    <w:rsid w:val="62EB0209"/>
    <w:rsid w:val="62F11C02"/>
    <w:rsid w:val="62F13163"/>
    <w:rsid w:val="62F13F21"/>
    <w:rsid w:val="62F53D24"/>
    <w:rsid w:val="62F65CA7"/>
    <w:rsid w:val="62F94159"/>
    <w:rsid w:val="62F95590"/>
    <w:rsid w:val="62FE00E6"/>
    <w:rsid w:val="62FE1887"/>
    <w:rsid w:val="62FF0F59"/>
    <w:rsid w:val="62FF1087"/>
    <w:rsid w:val="62FF4021"/>
    <w:rsid w:val="62FF7570"/>
    <w:rsid w:val="63027338"/>
    <w:rsid w:val="63086531"/>
    <w:rsid w:val="63095579"/>
    <w:rsid w:val="630B2CDE"/>
    <w:rsid w:val="630B35EA"/>
    <w:rsid w:val="63126184"/>
    <w:rsid w:val="63157CB2"/>
    <w:rsid w:val="63165278"/>
    <w:rsid w:val="63181260"/>
    <w:rsid w:val="631930D6"/>
    <w:rsid w:val="6319518E"/>
    <w:rsid w:val="631B3970"/>
    <w:rsid w:val="631D0113"/>
    <w:rsid w:val="631E1F61"/>
    <w:rsid w:val="631E74A7"/>
    <w:rsid w:val="6320333C"/>
    <w:rsid w:val="63203B74"/>
    <w:rsid w:val="63210504"/>
    <w:rsid w:val="63263861"/>
    <w:rsid w:val="632834D8"/>
    <w:rsid w:val="632A52F8"/>
    <w:rsid w:val="632A5F2B"/>
    <w:rsid w:val="632C3F42"/>
    <w:rsid w:val="632F6F2E"/>
    <w:rsid w:val="63313F80"/>
    <w:rsid w:val="63322445"/>
    <w:rsid w:val="633225D5"/>
    <w:rsid w:val="6333040C"/>
    <w:rsid w:val="63343513"/>
    <w:rsid w:val="63370C0A"/>
    <w:rsid w:val="633744FA"/>
    <w:rsid w:val="63375BE3"/>
    <w:rsid w:val="63377342"/>
    <w:rsid w:val="63377F88"/>
    <w:rsid w:val="63386B13"/>
    <w:rsid w:val="633A5125"/>
    <w:rsid w:val="633A6D7A"/>
    <w:rsid w:val="633B369C"/>
    <w:rsid w:val="634124DE"/>
    <w:rsid w:val="63446C74"/>
    <w:rsid w:val="63452A21"/>
    <w:rsid w:val="6345706B"/>
    <w:rsid w:val="634C72B1"/>
    <w:rsid w:val="634E0256"/>
    <w:rsid w:val="634E51EC"/>
    <w:rsid w:val="634E586D"/>
    <w:rsid w:val="634F2E3F"/>
    <w:rsid w:val="635128E4"/>
    <w:rsid w:val="6351448B"/>
    <w:rsid w:val="63517EC2"/>
    <w:rsid w:val="63541636"/>
    <w:rsid w:val="63544542"/>
    <w:rsid w:val="63554173"/>
    <w:rsid w:val="635553A1"/>
    <w:rsid w:val="63560463"/>
    <w:rsid w:val="63590D22"/>
    <w:rsid w:val="635942E8"/>
    <w:rsid w:val="635A3DDD"/>
    <w:rsid w:val="635A6616"/>
    <w:rsid w:val="635E6478"/>
    <w:rsid w:val="636025A0"/>
    <w:rsid w:val="63614DD7"/>
    <w:rsid w:val="63624D39"/>
    <w:rsid w:val="63653F83"/>
    <w:rsid w:val="63672B24"/>
    <w:rsid w:val="636D395A"/>
    <w:rsid w:val="636E2E11"/>
    <w:rsid w:val="636E3697"/>
    <w:rsid w:val="636E4CE1"/>
    <w:rsid w:val="636E52F4"/>
    <w:rsid w:val="63715FF0"/>
    <w:rsid w:val="637428BB"/>
    <w:rsid w:val="637675E5"/>
    <w:rsid w:val="637835E2"/>
    <w:rsid w:val="637C6D2D"/>
    <w:rsid w:val="637D5C7E"/>
    <w:rsid w:val="637E1A10"/>
    <w:rsid w:val="637E4F05"/>
    <w:rsid w:val="638374D3"/>
    <w:rsid w:val="63845EFE"/>
    <w:rsid w:val="638657DA"/>
    <w:rsid w:val="638737AB"/>
    <w:rsid w:val="63883468"/>
    <w:rsid w:val="63885C72"/>
    <w:rsid w:val="63895E83"/>
    <w:rsid w:val="638A1DFF"/>
    <w:rsid w:val="638A37BE"/>
    <w:rsid w:val="638A698B"/>
    <w:rsid w:val="638C342F"/>
    <w:rsid w:val="638C495B"/>
    <w:rsid w:val="638E1B7E"/>
    <w:rsid w:val="63922B78"/>
    <w:rsid w:val="63924CA7"/>
    <w:rsid w:val="6395742C"/>
    <w:rsid w:val="63971FBB"/>
    <w:rsid w:val="63984ADF"/>
    <w:rsid w:val="63996EA6"/>
    <w:rsid w:val="639A3074"/>
    <w:rsid w:val="639A45B5"/>
    <w:rsid w:val="639C5A16"/>
    <w:rsid w:val="639D170B"/>
    <w:rsid w:val="639D695E"/>
    <w:rsid w:val="63A234E7"/>
    <w:rsid w:val="63A320D8"/>
    <w:rsid w:val="63A35B8D"/>
    <w:rsid w:val="63A417A2"/>
    <w:rsid w:val="63A42D45"/>
    <w:rsid w:val="63A53A9C"/>
    <w:rsid w:val="63A5663E"/>
    <w:rsid w:val="63A67EDD"/>
    <w:rsid w:val="63A84C0E"/>
    <w:rsid w:val="63A857ED"/>
    <w:rsid w:val="63A9651A"/>
    <w:rsid w:val="63AA12BB"/>
    <w:rsid w:val="63AA48CD"/>
    <w:rsid w:val="63AB1298"/>
    <w:rsid w:val="63B02AA0"/>
    <w:rsid w:val="63B07975"/>
    <w:rsid w:val="63B22A5D"/>
    <w:rsid w:val="63B278B5"/>
    <w:rsid w:val="63B3508D"/>
    <w:rsid w:val="63B403F5"/>
    <w:rsid w:val="63B41CF7"/>
    <w:rsid w:val="63B56EE8"/>
    <w:rsid w:val="63BA2F57"/>
    <w:rsid w:val="63BC3CDE"/>
    <w:rsid w:val="63BC5F3C"/>
    <w:rsid w:val="63BE5FE7"/>
    <w:rsid w:val="63C03DFD"/>
    <w:rsid w:val="63C04939"/>
    <w:rsid w:val="63C166BE"/>
    <w:rsid w:val="63C44C33"/>
    <w:rsid w:val="63C55166"/>
    <w:rsid w:val="63C95BB6"/>
    <w:rsid w:val="63CC332F"/>
    <w:rsid w:val="63CD15CF"/>
    <w:rsid w:val="63CD2D09"/>
    <w:rsid w:val="63CD7CC2"/>
    <w:rsid w:val="63D07D79"/>
    <w:rsid w:val="63D1362E"/>
    <w:rsid w:val="63D16761"/>
    <w:rsid w:val="63D34630"/>
    <w:rsid w:val="63D440DF"/>
    <w:rsid w:val="63D62A7E"/>
    <w:rsid w:val="63D759C1"/>
    <w:rsid w:val="63D918FE"/>
    <w:rsid w:val="63D920E6"/>
    <w:rsid w:val="63DA0091"/>
    <w:rsid w:val="63DD3176"/>
    <w:rsid w:val="63DE2C48"/>
    <w:rsid w:val="63DF2008"/>
    <w:rsid w:val="63E11D66"/>
    <w:rsid w:val="63E45761"/>
    <w:rsid w:val="63E47222"/>
    <w:rsid w:val="63E65457"/>
    <w:rsid w:val="63E66ADF"/>
    <w:rsid w:val="63E86D37"/>
    <w:rsid w:val="63E97329"/>
    <w:rsid w:val="63EC5130"/>
    <w:rsid w:val="63EC5263"/>
    <w:rsid w:val="63ED3840"/>
    <w:rsid w:val="63ED6CA5"/>
    <w:rsid w:val="63EF06E9"/>
    <w:rsid w:val="63EF1202"/>
    <w:rsid w:val="63EF55DC"/>
    <w:rsid w:val="63F01D55"/>
    <w:rsid w:val="63F14A84"/>
    <w:rsid w:val="63F21EE0"/>
    <w:rsid w:val="63F23189"/>
    <w:rsid w:val="63F40964"/>
    <w:rsid w:val="63F456C8"/>
    <w:rsid w:val="63F51089"/>
    <w:rsid w:val="63F5468B"/>
    <w:rsid w:val="63F56E22"/>
    <w:rsid w:val="63F769C3"/>
    <w:rsid w:val="63F86E62"/>
    <w:rsid w:val="63FC1B6B"/>
    <w:rsid w:val="63FD6467"/>
    <w:rsid w:val="64014141"/>
    <w:rsid w:val="64023C56"/>
    <w:rsid w:val="64031A80"/>
    <w:rsid w:val="64047803"/>
    <w:rsid w:val="64050B36"/>
    <w:rsid w:val="640713DA"/>
    <w:rsid w:val="640760A7"/>
    <w:rsid w:val="64080971"/>
    <w:rsid w:val="64083D09"/>
    <w:rsid w:val="64092ED8"/>
    <w:rsid w:val="640A1C26"/>
    <w:rsid w:val="640B0B8F"/>
    <w:rsid w:val="640C2AF8"/>
    <w:rsid w:val="64107FDC"/>
    <w:rsid w:val="64126D9F"/>
    <w:rsid w:val="6413297F"/>
    <w:rsid w:val="64141F6B"/>
    <w:rsid w:val="64146563"/>
    <w:rsid w:val="64154457"/>
    <w:rsid w:val="64163C56"/>
    <w:rsid w:val="641659B9"/>
    <w:rsid w:val="64193561"/>
    <w:rsid w:val="641A58DA"/>
    <w:rsid w:val="641C2746"/>
    <w:rsid w:val="641E2819"/>
    <w:rsid w:val="64207214"/>
    <w:rsid w:val="64217E2B"/>
    <w:rsid w:val="64273945"/>
    <w:rsid w:val="64275573"/>
    <w:rsid w:val="642814AD"/>
    <w:rsid w:val="642C384E"/>
    <w:rsid w:val="642C7CE4"/>
    <w:rsid w:val="642E5A98"/>
    <w:rsid w:val="642E615C"/>
    <w:rsid w:val="642F1E46"/>
    <w:rsid w:val="643039C7"/>
    <w:rsid w:val="64307CCB"/>
    <w:rsid w:val="64352A91"/>
    <w:rsid w:val="64366BC0"/>
    <w:rsid w:val="643A24DD"/>
    <w:rsid w:val="643A7FAF"/>
    <w:rsid w:val="643B0BEB"/>
    <w:rsid w:val="643C2EC8"/>
    <w:rsid w:val="643C7A5C"/>
    <w:rsid w:val="643D1E3F"/>
    <w:rsid w:val="64404BC3"/>
    <w:rsid w:val="64417556"/>
    <w:rsid w:val="6442573E"/>
    <w:rsid w:val="64434E76"/>
    <w:rsid w:val="64457123"/>
    <w:rsid w:val="64461CC3"/>
    <w:rsid w:val="64466FFD"/>
    <w:rsid w:val="64487193"/>
    <w:rsid w:val="644E043A"/>
    <w:rsid w:val="645136A2"/>
    <w:rsid w:val="64575A32"/>
    <w:rsid w:val="64584900"/>
    <w:rsid w:val="645D6CA0"/>
    <w:rsid w:val="645F0A1A"/>
    <w:rsid w:val="646012F2"/>
    <w:rsid w:val="64606C38"/>
    <w:rsid w:val="64630BBA"/>
    <w:rsid w:val="64635826"/>
    <w:rsid w:val="6464160F"/>
    <w:rsid w:val="64664B98"/>
    <w:rsid w:val="64680F19"/>
    <w:rsid w:val="6469237C"/>
    <w:rsid w:val="646A6E0B"/>
    <w:rsid w:val="646B5CFA"/>
    <w:rsid w:val="646C4535"/>
    <w:rsid w:val="64702DF3"/>
    <w:rsid w:val="64724CB1"/>
    <w:rsid w:val="64727E07"/>
    <w:rsid w:val="64736A1F"/>
    <w:rsid w:val="647A224A"/>
    <w:rsid w:val="647B7007"/>
    <w:rsid w:val="647D3B74"/>
    <w:rsid w:val="647D5774"/>
    <w:rsid w:val="64837E7B"/>
    <w:rsid w:val="64850751"/>
    <w:rsid w:val="64860C11"/>
    <w:rsid w:val="64870883"/>
    <w:rsid w:val="648A7755"/>
    <w:rsid w:val="648C092B"/>
    <w:rsid w:val="648D34D3"/>
    <w:rsid w:val="648E3897"/>
    <w:rsid w:val="649068A2"/>
    <w:rsid w:val="6491687B"/>
    <w:rsid w:val="64947C55"/>
    <w:rsid w:val="64950F62"/>
    <w:rsid w:val="64963DD5"/>
    <w:rsid w:val="6496484E"/>
    <w:rsid w:val="64967E1F"/>
    <w:rsid w:val="64981B6D"/>
    <w:rsid w:val="649849E0"/>
    <w:rsid w:val="649B02D9"/>
    <w:rsid w:val="649B7E92"/>
    <w:rsid w:val="64A03906"/>
    <w:rsid w:val="64A134B4"/>
    <w:rsid w:val="64A250F0"/>
    <w:rsid w:val="64A35FC0"/>
    <w:rsid w:val="64A65AFB"/>
    <w:rsid w:val="64AA253E"/>
    <w:rsid w:val="64AB5892"/>
    <w:rsid w:val="64AC4527"/>
    <w:rsid w:val="64B052D7"/>
    <w:rsid w:val="64B12D03"/>
    <w:rsid w:val="64B368D0"/>
    <w:rsid w:val="64B55EDD"/>
    <w:rsid w:val="64B91891"/>
    <w:rsid w:val="64BA4B87"/>
    <w:rsid w:val="64BD364B"/>
    <w:rsid w:val="64BE55AC"/>
    <w:rsid w:val="64BF35DE"/>
    <w:rsid w:val="64BF4848"/>
    <w:rsid w:val="64BF7731"/>
    <w:rsid w:val="64C20758"/>
    <w:rsid w:val="64C23802"/>
    <w:rsid w:val="64C32129"/>
    <w:rsid w:val="64C55C71"/>
    <w:rsid w:val="64C628A4"/>
    <w:rsid w:val="64CB70EC"/>
    <w:rsid w:val="64CC789A"/>
    <w:rsid w:val="64CD4718"/>
    <w:rsid w:val="64CE1FFC"/>
    <w:rsid w:val="64CE2B89"/>
    <w:rsid w:val="64CE2D38"/>
    <w:rsid w:val="64CF6328"/>
    <w:rsid w:val="64D10DA9"/>
    <w:rsid w:val="64D14445"/>
    <w:rsid w:val="64D451C8"/>
    <w:rsid w:val="64DC716F"/>
    <w:rsid w:val="64E0160F"/>
    <w:rsid w:val="64E022C6"/>
    <w:rsid w:val="64E16DB3"/>
    <w:rsid w:val="64E1779E"/>
    <w:rsid w:val="64E46B01"/>
    <w:rsid w:val="64E521BF"/>
    <w:rsid w:val="64E63982"/>
    <w:rsid w:val="64E96C29"/>
    <w:rsid w:val="64EC0174"/>
    <w:rsid w:val="64EC296C"/>
    <w:rsid w:val="64EC3346"/>
    <w:rsid w:val="64F22CA3"/>
    <w:rsid w:val="64F37D6A"/>
    <w:rsid w:val="64F46519"/>
    <w:rsid w:val="64F64E7E"/>
    <w:rsid w:val="64F71153"/>
    <w:rsid w:val="64F74AEF"/>
    <w:rsid w:val="64FB2A55"/>
    <w:rsid w:val="64FB5FDF"/>
    <w:rsid w:val="64FE2B50"/>
    <w:rsid w:val="65017F7C"/>
    <w:rsid w:val="650349EE"/>
    <w:rsid w:val="6503729E"/>
    <w:rsid w:val="65043034"/>
    <w:rsid w:val="65045E80"/>
    <w:rsid w:val="65064AB7"/>
    <w:rsid w:val="6509595D"/>
    <w:rsid w:val="650A40EA"/>
    <w:rsid w:val="650A41F3"/>
    <w:rsid w:val="650C67D7"/>
    <w:rsid w:val="650D0964"/>
    <w:rsid w:val="650E70E6"/>
    <w:rsid w:val="65126033"/>
    <w:rsid w:val="651547B2"/>
    <w:rsid w:val="651617C6"/>
    <w:rsid w:val="65163E48"/>
    <w:rsid w:val="65177ACE"/>
    <w:rsid w:val="6518352D"/>
    <w:rsid w:val="6518519D"/>
    <w:rsid w:val="65185D47"/>
    <w:rsid w:val="65190532"/>
    <w:rsid w:val="65192003"/>
    <w:rsid w:val="651944AB"/>
    <w:rsid w:val="65196BA9"/>
    <w:rsid w:val="651C28D6"/>
    <w:rsid w:val="6522379E"/>
    <w:rsid w:val="65226762"/>
    <w:rsid w:val="652535B9"/>
    <w:rsid w:val="65264DDF"/>
    <w:rsid w:val="65273056"/>
    <w:rsid w:val="65286171"/>
    <w:rsid w:val="652911D8"/>
    <w:rsid w:val="652B6E74"/>
    <w:rsid w:val="652D0F6D"/>
    <w:rsid w:val="65333B45"/>
    <w:rsid w:val="65351D77"/>
    <w:rsid w:val="653918ED"/>
    <w:rsid w:val="65396EAC"/>
    <w:rsid w:val="65397C33"/>
    <w:rsid w:val="653B01DB"/>
    <w:rsid w:val="653E3843"/>
    <w:rsid w:val="65414993"/>
    <w:rsid w:val="654170A1"/>
    <w:rsid w:val="654416B2"/>
    <w:rsid w:val="65461E9B"/>
    <w:rsid w:val="6547340D"/>
    <w:rsid w:val="65493F35"/>
    <w:rsid w:val="654A0FEA"/>
    <w:rsid w:val="654D48E9"/>
    <w:rsid w:val="655465F7"/>
    <w:rsid w:val="65563994"/>
    <w:rsid w:val="65567EB5"/>
    <w:rsid w:val="655700C3"/>
    <w:rsid w:val="65572C1E"/>
    <w:rsid w:val="65581235"/>
    <w:rsid w:val="6558371C"/>
    <w:rsid w:val="655A5738"/>
    <w:rsid w:val="655B19A0"/>
    <w:rsid w:val="655D2E49"/>
    <w:rsid w:val="65607719"/>
    <w:rsid w:val="6561493D"/>
    <w:rsid w:val="65644E59"/>
    <w:rsid w:val="65682A2B"/>
    <w:rsid w:val="65685351"/>
    <w:rsid w:val="656C5898"/>
    <w:rsid w:val="656C6CB1"/>
    <w:rsid w:val="65721BA7"/>
    <w:rsid w:val="65763850"/>
    <w:rsid w:val="65773D7E"/>
    <w:rsid w:val="657A754F"/>
    <w:rsid w:val="657B3E24"/>
    <w:rsid w:val="657C7723"/>
    <w:rsid w:val="657E36A1"/>
    <w:rsid w:val="658009DF"/>
    <w:rsid w:val="65800C12"/>
    <w:rsid w:val="65801235"/>
    <w:rsid w:val="6580251A"/>
    <w:rsid w:val="65813C59"/>
    <w:rsid w:val="658209D5"/>
    <w:rsid w:val="6583097C"/>
    <w:rsid w:val="65893651"/>
    <w:rsid w:val="658A560D"/>
    <w:rsid w:val="658B3687"/>
    <w:rsid w:val="658F4F4D"/>
    <w:rsid w:val="659050A9"/>
    <w:rsid w:val="65905600"/>
    <w:rsid w:val="65905FA6"/>
    <w:rsid w:val="65912755"/>
    <w:rsid w:val="659263D9"/>
    <w:rsid w:val="65936293"/>
    <w:rsid w:val="6594053B"/>
    <w:rsid w:val="65942761"/>
    <w:rsid w:val="65954C07"/>
    <w:rsid w:val="659728C0"/>
    <w:rsid w:val="659A1482"/>
    <w:rsid w:val="659A2AA6"/>
    <w:rsid w:val="659A467B"/>
    <w:rsid w:val="659C3D6F"/>
    <w:rsid w:val="659D3444"/>
    <w:rsid w:val="659E32E8"/>
    <w:rsid w:val="65A03BE6"/>
    <w:rsid w:val="65A35818"/>
    <w:rsid w:val="65A50335"/>
    <w:rsid w:val="65A61141"/>
    <w:rsid w:val="65A62DF5"/>
    <w:rsid w:val="65A70F54"/>
    <w:rsid w:val="65A72915"/>
    <w:rsid w:val="65A72AC6"/>
    <w:rsid w:val="65A80D2E"/>
    <w:rsid w:val="65A83E2D"/>
    <w:rsid w:val="65AB165C"/>
    <w:rsid w:val="65AD3B56"/>
    <w:rsid w:val="65AD7B73"/>
    <w:rsid w:val="65AF1220"/>
    <w:rsid w:val="65B053CA"/>
    <w:rsid w:val="65B17D96"/>
    <w:rsid w:val="65B35E1F"/>
    <w:rsid w:val="65B96B3F"/>
    <w:rsid w:val="65BE2DA9"/>
    <w:rsid w:val="65BF1253"/>
    <w:rsid w:val="65C17B19"/>
    <w:rsid w:val="65C249D7"/>
    <w:rsid w:val="65C279F1"/>
    <w:rsid w:val="65C73065"/>
    <w:rsid w:val="65CA1F31"/>
    <w:rsid w:val="65CB56D0"/>
    <w:rsid w:val="65CC016C"/>
    <w:rsid w:val="65CD729F"/>
    <w:rsid w:val="65CE1C88"/>
    <w:rsid w:val="65D068C6"/>
    <w:rsid w:val="65D4248F"/>
    <w:rsid w:val="65D54F6E"/>
    <w:rsid w:val="65E0091D"/>
    <w:rsid w:val="65E35D2F"/>
    <w:rsid w:val="65E4681F"/>
    <w:rsid w:val="65E52590"/>
    <w:rsid w:val="65E60A3C"/>
    <w:rsid w:val="65E73C3C"/>
    <w:rsid w:val="65E80FA4"/>
    <w:rsid w:val="65E94B0B"/>
    <w:rsid w:val="65EB78F7"/>
    <w:rsid w:val="65EC1F7E"/>
    <w:rsid w:val="65EF0A40"/>
    <w:rsid w:val="65EF7662"/>
    <w:rsid w:val="65F074F5"/>
    <w:rsid w:val="65F45145"/>
    <w:rsid w:val="65F640F2"/>
    <w:rsid w:val="65F83116"/>
    <w:rsid w:val="65F90A41"/>
    <w:rsid w:val="65F92CE4"/>
    <w:rsid w:val="65F96429"/>
    <w:rsid w:val="65FB3F80"/>
    <w:rsid w:val="65FE1B71"/>
    <w:rsid w:val="66023E9E"/>
    <w:rsid w:val="6604558A"/>
    <w:rsid w:val="6604587F"/>
    <w:rsid w:val="660518E0"/>
    <w:rsid w:val="66070BD9"/>
    <w:rsid w:val="66077F9C"/>
    <w:rsid w:val="660900E1"/>
    <w:rsid w:val="66090A9C"/>
    <w:rsid w:val="66092431"/>
    <w:rsid w:val="660A64AE"/>
    <w:rsid w:val="660B4BEF"/>
    <w:rsid w:val="660D2FB7"/>
    <w:rsid w:val="660E7073"/>
    <w:rsid w:val="660F7645"/>
    <w:rsid w:val="661122D9"/>
    <w:rsid w:val="661557EC"/>
    <w:rsid w:val="6619007F"/>
    <w:rsid w:val="661A166B"/>
    <w:rsid w:val="661A3B88"/>
    <w:rsid w:val="661C710D"/>
    <w:rsid w:val="661F55E3"/>
    <w:rsid w:val="662068B4"/>
    <w:rsid w:val="66213CCD"/>
    <w:rsid w:val="6622743F"/>
    <w:rsid w:val="66227DBE"/>
    <w:rsid w:val="662332E5"/>
    <w:rsid w:val="6626295B"/>
    <w:rsid w:val="66264FFC"/>
    <w:rsid w:val="66282A72"/>
    <w:rsid w:val="662A2F2C"/>
    <w:rsid w:val="662A3A25"/>
    <w:rsid w:val="662E4AF7"/>
    <w:rsid w:val="662F1F12"/>
    <w:rsid w:val="6631534B"/>
    <w:rsid w:val="66321611"/>
    <w:rsid w:val="663310A1"/>
    <w:rsid w:val="6633188F"/>
    <w:rsid w:val="66347BCB"/>
    <w:rsid w:val="6636005B"/>
    <w:rsid w:val="663826DD"/>
    <w:rsid w:val="66392707"/>
    <w:rsid w:val="66393DC4"/>
    <w:rsid w:val="663A6A27"/>
    <w:rsid w:val="663C3BCF"/>
    <w:rsid w:val="663F018C"/>
    <w:rsid w:val="663F3BB9"/>
    <w:rsid w:val="664325B4"/>
    <w:rsid w:val="664446D8"/>
    <w:rsid w:val="66444BF8"/>
    <w:rsid w:val="66446EE8"/>
    <w:rsid w:val="66464511"/>
    <w:rsid w:val="66470127"/>
    <w:rsid w:val="664B1F2C"/>
    <w:rsid w:val="664C1C83"/>
    <w:rsid w:val="664D5EC0"/>
    <w:rsid w:val="664D7793"/>
    <w:rsid w:val="66504EFC"/>
    <w:rsid w:val="665128B9"/>
    <w:rsid w:val="66536210"/>
    <w:rsid w:val="66544E6A"/>
    <w:rsid w:val="66557CFB"/>
    <w:rsid w:val="66574DEA"/>
    <w:rsid w:val="66582D6E"/>
    <w:rsid w:val="665D31BB"/>
    <w:rsid w:val="66603670"/>
    <w:rsid w:val="66621680"/>
    <w:rsid w:val="666218F9"/>
    <w:rsid w:val="666626F6"/>
    <w:rsid w:val="66666DCA"/>
    <w:rsid w:val="666C2B69"/>
    <w:rsid w:val="666F25B9"/>
    <w:rsid w:val="666F2709"/>
    <w:rsid w:val="667017E9"/>
    <w:rsid w:val="66703F2B"/>
    <w:rsid w:val="66777091"/>
    <w:rsid w:val="66781AB8"/>
    <w:rsid w:val="66795B33"/>
    <w:rsid w:val="66795E47"/>
    <w:rsid w:val="667F457D"/>
    <w:rsid w:val="667F7C85"/>
    <w:rsid w:val="66802C70"/>
    <w:rsid w:val="66815522"/>
    <w:rsid w:val="668162FA"/>
    <w:rsid w:val="668643E0"/>
    <w:rsid w:val="66867A14"/>
    <w:rsid w:val="6688004B"/>
    <w:rsid w:val="668928EE"/>
    <w:rsid w:val="668B1C2C"/>
    <w:rsid w:val="668F1EFF"/>
    <w:rsid w:val="66912E72"/>
    <w:rsid w:val="66940C60"/>
    <w:rsid w:val="66964AAC"/>
    <w:rsid w:val="669728B9"/>
    <w:rsid w:val="66974A00"/>
    <w:rsid w:val="669762E9"/>
    <w:rsid w:val="66982587"/>
    <w:rsid w:val="669D4CAD"/>
    <w:rsid w:val="66A21247"/>
    <w:rsid w:val="66A3761B"/>
    <w:rsid w:val="66A57344"/>
    <w:rsid w:val="66A64A24"/>
    <w:rsid w:val="66A77908"/>
    <w:rsid w:val="66A81821"/>
    <w:rsid w:val="66AA7B3F"/>
    <w:rsid w:val="66AE2A4F"/>
    <w:rsid w:val="66AF6C5C"/>
    <w:rsid w:val="66AF74F7"/>
    <w:rsid w:val="66B006F3"/>
    <w:rsid w:val="66B02836"/>
    <w:rsid w:val="66B410B4"/>
    <w:rsid w:val="66B65FC1"/>
    <w:rsid w:val="66BB0725"/>
    <w:rsid w:val="66C07AC0"/>
    <w:rsid w:val="66C16818"/>
    <w:rsid w:val="66C173E8"/>
    <w:rsid w:val="66C26592"/>
    <w:rsid w:val="66C3246F"/>
    <w:rsid w:val="66C625C4"/>
    <w:rsid w:val="66C77048"/>
    <w:rsid w:val="66CC1B96"/>
    <w:rsid w:val="66CD6F97"/>
    <w:rsid w:val="66CE5920"/>
    <w:rsid w:val="66D55361"/>
    <w:rsid w:val="66D62944"/>
    <w:rsid w:val="66D66DA1"/>
    <w:rsid w:val="66D7667E"/>
    <w:rsid w:val="66D91D76"/>
    <w:rsid w:val="66DC70CB"/>
    <w:rsid w:val="66DD4DA2"/>
    <w:rsid w:val="66DE3610"/>
    <w:rsid w:val="66DF0824"/>
    <w:rsid w:val="66E028F8"/>
    <w:rsid w:val="66E0476A"/>
    <w:rsid w:val="66E419FA"/>
    <w:rsid w:val="66E47EA1"/>
    <w:rsid w:val="66E63DA4"/>
    <w:rsid w:val="66E765EE"/>
    <w:rsid w:val="66E90234"/>
    <w:rsid w:val="66EA7603"/>
    <w:rsid w:val="66EB5B1D"/>
    <w:rsid w:val="66ED5674"/>
    <w:rsid w:val="66EF04B9"/>
    <w:rsid w:val="66EF2A4C"/>
    <w:rsid w:val="66F02A52"/>
    <w:rsid w:val="66F40D7E"/>
    <w:rsid w:val="66F650BE"/>
    <w:rsid w:val="66F660FF"/>
    <w:rsid w:val="66FC534D"/>
    <w:rsid w:val="66FC6969"/>
    <w:rsid w:val="66FD2F79"/>
    <w:rsid w:val="66FD6C44"/>
    <w:rsid w:val="66FF4919"/>
    <w:rsid w:val="67022375"/>
    <w:rsid w:val="670431C6"/>
    <w:rsid w:val="67043487"/>
    <w:rsid w:val="67044E83"/>
    <w:rsid w:val="67066D07"/>
    <w:rsid w:val="67085210"/>
    <w:rsid w:val="670910DD"/>
    <w:rsid w:val="670A73D5"/>
    <w:rsid w:val="670D2846"/>
    <w:rsid w:val="670F516B"/>
    <w:rsid w:val="671342F0"/>
    <w:rsid w:val="67185C9E"/>
    <w:rsid w:val="671B369A"/>
    <w:rsid w:val="671B693E"/>
    <w:rsid w:val="671D6597"/>
    <w:rsid w:val="671E2745"/>
    <w:rsid w:val="67204CA0"/>
    <w:rsid w:val="67230C54"/>
    <w:rsid w:val="67236C25"/>
    <w:rsid w:val="67240149"/>
    <w:rsid w:val="67250C1C"/>
    <w:rsid w:val="6725710B"/>
    <w:rsid w:val="6729452F"/>
    <w:rsid w:val="6729565A"/>
    <w:rsid w:val="67296FAB"/>
    <w:rsid w:val="67297575"/>
    <w:rsid w:val="672A7E4D"/>
    <w:rsid w:val="672B6A15"/>
    <w:rsid w:val="672C7B04"/>
    <w:rsid w:val="672D6FE0"/>
    <w:rsid w:val="672F4F25"/>
    <w:rsid w:val="67315306"/>
    <w:rsid w:val="67316C41"/>
    <w:rsid w:val="67381D44"/>
    <w:rsid w:val="67385814"/>
    <w:rsid w:val="67387C48"/>
    <w:rsid w:val="67397F7E"/>
    <w:rsid w:val="673E6F6D"/>
    <w:rsid w:val="673F712E"/>
    <w:rsid w:val="67405EF2"/>
    <w:rsid w:val="674178F1"/>
    <w:rsid w:val="67450EDE"/>
    <w:rsid w:val="67487817"/>
    <w:rsid w:val="67497048"/>
    <w:rsid w:val="674B737C"/>
    <w:rsid w:val="6751081F"/>
    <w:rsid w:val="675173E8"/>
    <w:rsid w:val="67517D13"/>
    <w:rsid w:val="675300F8"/>
    <w:rsid w:val="675445F5"/>
    <w:rsid w:val="67552D58"/>
    <w:rsid w:val="67597FA9"/>
    <w:rsid w:val="675A6644"/>
    <w:rsid w:val="675A7D63"/>
    <w:rsid w:val="675B0C3A"/>
    <w:rsid w:val="675C44E0"/>
    <w:rsid w:val="676035EE"/>
    <w:rsid w:val="67626538"/>
    <w:rsid w:val="67633409"/>
    <w:rsid w:val="67644859"/>
    <w:rsid w:val="67657C15"/>
    <w:rsid w:val="67673E81"/>
    <w:rsid w:val="676909C9"/>
    <w:rsid w:val="67695E60"/>
    <w:rsid w:val="676C73B3"/>
    <w:rsid w:val="676E67AE"/>
    <w:rsid w:val="676F52EF"/>
    <w:rsid w:val="67725120"/>
    <w:rsid w:val="677357EB"/>
    <w:rsid w:val="67736C81"/>
    <w:rsid w:val="677454C2"/>
    <w:rsid w:val="677713C7"/>
    <w:rsid w:val="67772494"/>
    <w:rsid w:val="67773889"/>
    <w:rsid w:val="6777451C"/>
    <w:rsid w:val="677A5FAD"/>
    <w:rsid w:val="677C41BF"/>
    <w:rsid w:val="677D1415"/>
    <w:rsid w:val="677E2CD7"/>
    <w:rsid w:val="677F13D0"/>
    <w:rsid w:val="678228E1"/>
    <w:rsid w:val="67833D2B"/>
    <w:rsid w:val="678570F9"/>
    <w:rsid w:val="67877B47"/>
    <w:rsid w:val="67897EB0"/>
    <w:rsid w:val="678A4825"/>
    <w:rsid w:val="678B23A8"/>
    <w:rsid w:val="67922664"/>
    <w:rsid w:val="679321A7"/>
    <w:rsid w:val="67932388"/>
    <w:rsid w:val="679715F2"/>
    <w:rsid w:val="679734C2"/>
    <w:rsid w:val="67982AC3"/>
    <w:rsid w:val="67985098"/>
    <w:rsid w:val="67985DEA"/>
    <w:rsid w:val="679C6A05"/>
    <w:rsid w:val="679D14EC"/>
    <w:rsid w:val="679D1FFF"/>
    <w:rsid w:val="67A20669"/>
    <w:rsid w:val="67A35F43"/>
    <w:rsid w:val="67A533E1"/>
    <w:rsid w:val="67A611A1"/>
    <w:rsid w:val="67A62524"/>
    <w:rsid w:val="67A67018"/>
    <w:rsid w:val="67A825C8"/>
    <w:rsid w:val="67AB4152"/>
    <w:rsid w:val="67AB7879"/>
    <w:rsid w:val="67AC7ACA"/>
    <w:rsid w:val="67AD1505"/>
    <w:rsid w:val="67AE5101"/>
    <w:rsid w:val="67AE5A77"/>
    <w:rsid w:val="67AF2ED7"/>
    <w:rsid w:val="67B07DBA"/>
    <w:rsid w:val="67B15261"/>
    <w:rsid w:val="67B162BF"/>
    <w:rsid w:val="67B2665A"/>
    <w:rsid w:val="67B46A84"/>
    <w:rsid w:val="67B66671"/>
    <w:rsid w:val="67B767DD"/>
    <w:rsid w:val="67B81254"/>
    <w:rsid w:val="67B91CFC"/>
    <w:rsid w:val="67BB1A82"/>
    <w:rsid w:val="67BB5236"/>
    <w:rsid w:val="67BD34A3"/>
    <w:rsid w:val="67C07B8B"/>
    <w:rsid w:val="67C104E7"/>
    <w:rsid w:val="67C20C8E"/>
    <w:rsid w:val="67C21E10"/>
    <w:rsid w:val="67C3298C"/>
    <w:rsid w:val="67C45203"/>
    <w:rsid w:val="67C507BB"/>
    <w:rsid w:val="67C61125"/>
    <w:rsid w:val="67C8679A"/>
    <w:rsid w:val="67C96A4F"/>
    <w:rsid w:val="67CA5274"/>
    <w:rsid w:val="67CC5F22"/>
    <w:rsid w:val="67CC6999"/>
    <w:rsid w:val="67CD6D08"/>
    <w:rsid w:val="67CF3819"/>
    <w:rsid w:val="67CF5C17"/>
    <w:rsid w:val="67D10342"/>
    <w:rsid w:val="67D10A2A"/>
    <w:rsid w:val="67D13791"/>
    <w:rsid w:val="67D36CFF"/>
    <w:rsid w:val="67D552E3"/>
    <w:rsid w:val="67D62BDC"/>
    <w:rsid w:val="67D74091"/>
    <w:rsid w:val="67D764EA"/>
    <w:rsid w:val="67D91DE0"/>
    <w:rsid w:val="67DA7D65"/>
    <w:rsid w:val="67DB0B4A"/>
    <w:rsid w:val="67DB1A6D"/>
    <w:rsid w:val="67DB54E1"/>
    <w:rsid w:val="67DC2FAC"/>
    <w:rsid w:val="67DC7A1B"/>
    <w:rsid w:val="67E04330"/>
    <w:rsid w:val="67E1667A"/>
    <w:rsid w:val="67E23C0F"/>
    <w:rsid w:val="67E51D6E"/>
    <w:rsid w:val="67E51FD8"/>
    <w:rsid w:val="67E77ECD"/>
    <w:rsid w:val="67E867A7"/>
    <w:rsid w:val="67EB7B4F"/>
    <w:rsid w:val="67EC466E"/>
    <w:rsid w:val="67EE0F90"/>
    <w:rsid w:val="67F0367A"/>
    <w:rsid w:val="67F16F07"/>
    <w:rsid w:val="67F43722"/>
    <w:rsid w:val="67F60A8F"/>
    <w:rsid w:val="67FA68D8"/>
    <w:rsid w:val="67FF39F5"/>
    <w:rsid w:val="6803043E"/>
    <w:rsid w:val="68044E20"/>
    <w:rsid w:val="680626DD"/>
    <w:rsid w:val="680851D1"/>
    <w:rsid w:val="680B3CB0"/>
    <w:rsid w:val="680D41AD"/>
    <w:rsid w:val="680D75D5"/>
    <w:rsid w:val="68100602"/>
    <w:rsid w:val="681143EB"/>
    <w:rsid w:val="68120F52"/>
    <w:rsid w:val="68126909"/>
    <w:rsid w:val="6813636B"/>
    <w:rsid w:val="68150813"/>
    <w:rsid w:val="6816281F"/>
    <w:rsid w:val="68191618"/>
    <w:rsid w:val="681F4CF2"/>
    <w:rsid w:val="682053B8"/>
    <w:rsid w:val="68215387"/>
    <w:rsid w:val="68230181"/>
    <w:rsid w:val="682366E2"/>
    <w:rsid w:val="68257D93"/>
    <w:rsid w:val="68261A4C"/>
    <w:rsid w:val="6828163C"/>
    <w:rsid w:val="68282667"/>
    <w:rsid w:val="68293075"/>
    <w:rsid w:val="682A63C7"/>
    <w:rsid w:val="682F61DF"/>
    <w:rsid w:val="68335962"/>
    <w:rsid w:val="683570C6"/>
    <w:rsid w:val="68373FB4"/>
    <w:rsid w:val="683A270C"/>
    <w:rsid w:val="683A2D9F"/>
    <w:rsid w:val="683A3933"/>
    <w:rsid w:val="683B7016"/>
    <w:rsid w:val="68400F17"/>
    <w:rsid w:val="68460A44"/>
    <w:rsid w:val="684650A5"/>
    <w:rsid w:val="68480C9D"/>
    <w:rsid w:val="68485748"/>
    <w:rsid w:val="6848718E"/>
    <w:rsid w:val="684A09A3"/>
    <w:rsid w:val="684B40AC"/>
    <w:rsid w:val="684C56DC"/>
    <w:rsid w:val="684F21E6"/>
    <w:rsid w:val="685030E8"/>
    <w:rsid w:val="68510A31"/>
    <w:rsid w:val="68585C8C"/>
    <w:rsid w:val="685A1767"/>
    <w:rsid w:val="685C0BAF"/>
    <w:rsid w:val="685C41D5"/>
    <w:rsid w:val="685D02EC"/>
    <w:rsid w:val="685F4CFC"/>
    <w:rsid w:val="68610E0A"/>
    <w:rsid w:val="6862350C"/>
    <w:rsid w:val="68655168"/>
    <w:rsid w:val="68671595"/>
    <w:rsid w:val="686C5617"/>
    <w:rsid w:val="686D3899"/>
    <w:rsid w:val="686D5019"/>
    <w:rsid w:val="686F6E9B"/>
    <w:rsid w:val="68735FE4"/>
    <w:rsid w:val="6874508A"/>
    <w:rsid w:val="68747988"/>
    <w:rsid w:val="687617D8"/>
    <w:rsid w:val="68774A74"/>
    <w:rsid w:val="6877500F"/>
    <w:rsid w:val="687A2A76"/>
    <w:rsid w:val="687B23EE"/>
    <w:rsid w:val="687C6461"/>
    <w:rsid w:val="687D5281"/>
    <w:rsid w:val="687D5A39"/>
    <w:rsid w:val="687E05F9"/>
    <w:rsid w:val="688303DC"/>
    <w:rsid w:val="68842D14"/>
    <w:rsid w:val="688524C0"/>
    <w:rsid w:val="688617A3"/>
    <w:rsid w:val="68870838"/>
    <w:rsid w:val="68875323"/>
    <w:rsid w:val="688930D6"/>
    <w:rsid w:val="688E32B2"/>
    <w:rsid w:val="68913792"/>
    <w:rsid w:val="6891410A"/>
    <w:rsid w:val="689367F8"/>
    <w:rsid w:val="689504E5"/>
    <w:rsid w:val="68966243"/>
    <w:rsid w:val="689912F3"/>
    <w:rsid w:val="689E3949"/>
    <w:rsid w:val="68A0311A"/>
    <w:rsid w:val="68A075D1"/>
    <w:rsid w:val="68A2431B"/>
    <w:rsid w:val="68A30FA0"/>
    <w:rsid w:val="68A510CF"/>
    <w:rsid w:val="68A8638B"/>
    <w:rsid w:val="68A90095"/>
    <w:rsid w:val="68AC0CCD"/>
    <w:rsid w:val="68B230B1"/>
    <w:rsid w:val="68B30651"/>
    <w:rsid w:val="68B74D9F"/>
    <w:rsid w:val="68B930D5"/>
    <w:rsid w:val="68BB057A"/>
    <w:rsid w:val="68BB711D"/>
    <w:rsid w:val="68BC6513"/>
    <w:rsid w:val="68BE06F0"/>
    <w:rsid w:val="68C00D69"/>
    <w:rsid w:val="68C033C0"/>
    <w:rsid w:val="68C229CD"/>
    <w:rsid w:val="68C3279B"/>
    <w:rsid w:val="68C36C18"/>
    <w:rsid w:val="68C57FCB"/>
    <w:rsid w:val="68C629FA"/>
    <w:rsid w:val="68C933D7"/>
    <w:rsid w:val="68CE5433"/>
    <w:rsid w:val="68CF2D1E"/>
    <w:rsid w:val="68D02F0E"/>
    <w:rsid w:val="68D03FCE"/>
    <w:rsid w:val="68D274B7"/>
    <w:rsid w:val="68D40845"/>
    <w:rsid w:val="68D466EF"/>
    <w:rsid w:val="68D742E2"/>
    <w:rsid w:val="68DA69CE"/>
    <w:rsid w:val="68DD0AF6"/>
    <w:rsid w:val="68DD4C1A"/>
    <w:rsid w:val="68DD64E3"/>
    <w:rsid w:val="68DE7A1B"/>
    <w:rsid w:val="68DF0C06"/>
    <w:rsid w:val="68E77AC3"/>
    <w:rsid w:val="68E80BAB"/>
    <w:rsid w:val="68E82662"/>
    <w:rsid w:val="68E86243"/>
    <w:rsid w:val="68ED7A88"/>
    <w:rsid w:val="68EF14F3"/>
    <w:rsid w:val="68EF5E20"/>
    <w:rsid w:val="68F112BA"/>
    <w:rsid w:val="68F27CC3"/>
    <w:rsid w:val="68F34941"/>
    <w:rsid w:val="68F40CDE"/>
    <w:rsid w:val="68F711CB"/>
    <w:rsid w:val="68F81C2D"/>
    <w:rsid w:val="68F8462D"/>
    <w:rsid w:val="68F94F44"/>
    <w:rsid w:val="68FB05B1"/>
    <w:rsid w:val="68FD2FAD"/>
    <w:rsid w:val="68FD5E6F"/>
    <w:rsid w:val="68FF4F74"/>
    <w:rsid w:val="690045A5"/>
    <w:rsid w:val="69021D25"/>
    <w:rsid w:val="690543D7"/>
    <w:rsid w:val="69057F7F"/>
    <w:rsid w:val="69072232"/>
    <w:rsid w:val="69085031"/>
    <w:rsid w:val="691317B9"/>
    <w:rsid w:val="691405C7"/>
    <w:rsid w:val="6914288E"/>
    <w:rsid w:val="69161753"/>
    <w:rsid w:val="69162BE7"/>
    <w:rsid w:val="69182C5E"/>
    <w:rsid w:val="691A5590"/>
    <w:rsid w:val="691A7D83"/>
    <w:rsid w:val="691F416A"/>
    <w:rsid w:val="69210FF6"/>
    <w:rsid w:val="6921127F"/>
    <w:rsid w:val="69214E71"/>
    <w:rsid w:val="69222707"/>
    <w:rsid w:val="692254C6"/>
    <w:rsid w:val="69227BD8"/>
    <w:rsid w:val="69240662"/>
    <w:rsid w:val="6924081F"/>
    <w:rsid w:val="69240CED"/>
    <w:rsid w:val="69241B70"/>
    <w:rsid w:val="69245681"/>
    <w:rsid w:val="692651E3"/>
    <w:rsid w:val="69285587"/>
    <w:rsid w:val="69293407"/>
    <w:rsid w:val="692956C8"/>
    <w:rsid w:val="692A1788"/>
    <w:rsid w:val="692D4C52"/>
    <w:rsid w:val="692E1080"/>
    <w:rsid w:val="692F1473"/>
    <w:rsid w:val="692F79CF"/>
    <w:rsid w:val="69306566"/>
    <w:rsid w:val="69327615"/>
    <w:rsid w:val="6936682A"/>
    <w:rsid w:val="69382C74"/>
    <w:rsid w:val="693B6F26"/>
    <w:rsid w:val="693D481B"/>
    <w:rsid w:val="693F5050"/>
    <w:rsid w:val="69411C3D"/>
    <w:rsid w:val="694137A4"/>
    <w:rsid w:val="6942655D"/>
    <w:rsid w:val="694447CF"/>
    <w:rsid w:val="69445889"/>
    <w:rsid w:val="69447919"/>
    <w:rsid w:val="6946538D"/>
    <w:rsid w:val="69494AC3"/>
    <w:rsid w:val="694B2AA8"/>
    <w:rsid w:val="694B4799"/>
    <w:rsid w:val="694B6A4D"/>
    <w:rsid w:val="694C7E02"/>
    <w:rsid w:val="694D627A"/>
    <w:rsid w:val="69516E68"/>
    <w:rsid w:val="69521648"/>
    <w:rsid w:val="69537A59"/>
    <w:rsid w:val="695443CD"/>
    <w:rsid w:val="69547618"/>
    <w:rsid w:val="69570346"/>
    <w:rsid w:val="69573DF3"/>
    <w:rsid w:val="695809D5"/>
    <w:rsid w:val="695914D5"/>
    <w:rsid w:val="695A078C"/>
    <w:rsid w:val="695C0C17"/>
    <w:rsid w:val="695D4CB6"/>
    <w:rsid w:val="695E0F0F"/>
    <w:rsid w:val="696128C6"/>
    <w:rsid w:val="6961738C"/>
    <w:rsid w:val="696630C0"/>
    <w:rsid w:val="69673559"/>
    <w:rsid w:val="69693B20"/>
    <w:rsid w:val="696C6266"/>
    <w:rsid w:val="696D4C53"/>
    <w:rsid w:val="696F23FB"/>
    <w:rsid w:val="69700C9B"/>
    <w:rsid w:val="6971498D"/>
    <w:rsid w:val="69736CF7"/>
    <w:rsid w:val="6975027F"/>
    <w:rsid w:val="6975778D"/>
    <w:rsid w:val="69762020"/>
    <w:rsid w:val="6979575C"/>
    <w:rsid w:val="697971BB"/>
    <w:rsid w:val="697A2509"/>
    <w:rsid w:val="697A3C51"/>
    <w:rsid w:val="697D333D"/>
    <w:rsid w:val="69800B6A"/>
    <w:rsid w:val="698476F6"/>
    <w:rsid w:val="69862361"/>
    <w:rsid w:val="698655C5"/>
    <w:rsid w:val="69891459"/>
    <w:rsid w:val="6989321C"/>
    <w:rsid w:val="698954BD"/>
    <w:rsid w:val="698D04EB"/>
    <w:rsid w:val="698D69EA"/>
    <w:rsid w:val="6990422D"/>
    <w:rsid w:val="69953927"/>
    <w:rsid w:val="69980FB4"/>
    <w:rsid w:val="69985FEE"/>
    <w:rsid w:val="699D02CD"/>
    <w:rsid w:val="699E38B3"/>
    <w:rsid w:val="699F2004"/>
    <w:rsid w:val="69A2248F"/>
    <w:rsid w:val="69A432CD"/>
    <w:rsid w:val="69A72E42"/>
    <w:rsid w:val="69A80146"/>
    <w:rsid w:val="69A81073"/>
    <w:rsid w:val="69A81AA7"/>
    <w:rsid w:val="69A81F1B"/>
    <w:rsid w:val="69A87EB2"/>
    <w:rsid w:val="69A93649"/>
    <w:rsid w:val="69AA05E5"/>
    <w:rsid w:val="69AB0D6F"/>
    <w:rsid w:val="69AB623E"/>
    <w:rsid w:val="69AC1DAA"/>
    <w:rsid w:val="69AD50BC"/>
    <w:rsid w:val="69AE0811"/>
    <w:rsid w:val="69AF46A0"/>
    <w:rsid w:val="69AF65F9"/>
    <w:rsid w:val="69B40420"/>
    <w:rsid w:val="69B405FA"/>
    <w:rsid w:val="69B50F53"/>
    <w:rsid w:val="69B64546"/>
    <w:rsid w:val="69B660E5"/>
    <w:rsid w:val="69B67EC4"/>
    <w:rsid w:val="69B71B3C"/>
    <w:rsid w:val="69B84A2C"/>
    <w:rsid w:val="69B9023F"/>
    <w:rsid w:val="69B91D01"/>
    <w:rsid w:val="69B95227"/>
    <w:rsid w:val="69BB1D77"/>
    <w:rsid w:val="69BD07CF"/>
    <w:rsid w:val="69BE2CC0"/>
    <w:rsid w:val="69C334C2"/>
    <w:rsid w:val="69C37340"/>
    <w:rsid w:val="69C74C34"/>
    <w:rsid w:val="69CA3F5C"/>
    <w:rsid w:val="69CB597A"/>
    <w:rsid w:val="69CE128B"/>
    <w:rsid w:val="69CE5432"/>
    <w:rsid w:val="69D028AF"/>
    <w:rsid w:val="69D069F8"/>
    <w:rsid w:val="69D24C81"/>
    <w:rsid w:val="69D266AF"/>
    <w:rsid w:val="69D40B67"/>
    <w:rsid w:val="69D416D5"/>
    <w:rsid w:val="69D55B41"/>
    <w:rsid w:val="69D63BF1"/>
    <w:rsid w:val="69D73FB9"/>
    <w:rsid w:val="69D76483"/>
    <w:rsid w:val="69D92F8A"/>
    <w:rsid w:val="69DA001A"/>
    <w:rsid w:val="69DA0EE8"/>
    <w:rsid w:val="69DE3962"/>
    <w:rsid w:val="69DE6CC5"/>
    <w:rsid w:val="69E11AE3"/>
    <w:rsid w:val="69E11EE0"/>
    <w:rsid w:val="69E248CB"/>
    <w:rsid w:val="69E51D46"/>
    <w:rsid w:val="69E601EF"/>
    <w:rsid w:val="69E7296D"/>
    <w:rsid w:val="69E72A6E"/>
    <w:rsid w:val="69E72B53"/>
    <w:rsid w:val="69E84F24"/>
    <w:rsid w:val="69E91873"/>
    <w:rsid w:val="69E94D92"/>
    <w:rsid w:val="69EA52E0"/>
    <w:rsid w:val="69ED7CD4"/>
    <w:rsid w:val="69EF0CAB"/>
    <w:rsid w:val="69EF4532"/>
    <w:rsid w:val="69F079D4"/>
    <w:rsid w:val="69F20583"/>
    <w:rsid w:val="69F30B42"/>
    <w:rsid w:val="69F73987"/>
    <w:rsid w:val="69FC7D5D"/>
    <w:rsid w:val="69FF63F2"/>
    <w:rsid w:val="6A060DD5"/>
    <w:rsid w:val="6A067995"/>
    <w:rsid w:val="6A090F87"/>
    <w:rsid w:val="6A095A23"/>
    <w:rsid w:val="6A0C1515"/>
    <w:rsid w:val="6A0F181D"/>
    <w:rsid w:val="6A0F3CC3"/>
    <w:rsid w:val="6A101B68"/>
    <w:rsid w:val="6A1074E7"/>
    <w:rsid w:val="6A120F5A"/>
    <w:rsid w:val="6A133F6C"/>
    <w:rsid w:val="6A153B57"/>
    <w:rsid w:val="6A1D1EDE"/>
    <w:rsid w:val="6A1E65E4"/>
    <w:rsid w:val="6A1F0137"/>
    <w:rsid w:val="6A201080"/>
    <w:rsid w:val="6A2666BA"/>
    <w:rsid w:val="6A273C99"/>
    <w:rsid w:val="6A29421E"/>
    <w:rsid w:val="6A3051B5"/>
    <w:rsid w:val="6A31440E"/>
    <w:rsid w:val="6A322220"/>
    <w:rsid w:val="6A333EA2"/>
    <w:rsid w:val="6A335E35"/>
    <w:rsid w:val="6A3479AB"/>
    <w:rsid w:val="6A367B49"/>
    <w:rsid w:val="6A3971FD"/>
    <w:rsid w:val="6A3B7794"/>
    <w:rsid w:val="6A404F2C"/>
    <w:rsid w:val="6A414B57"/>
    <w:rsid w:val="6A4265CB"/>
    <w:rsid w:val="6A4437DF"/>
    <w:rsid w:val="6A477F7D"/>
    <w:rsid w:val="6A4A5A1E"/>
    <w:rsid w:val="6A4B0752"/>
    <w:rsid w:val="6A4C0ED3"/>
    <w:rsid w:val="6A4C11E1"/>
    <w:rsid w:val="6A4D2A36"/>
    <w:rsid w:val="6A4D2FAD"/>
    <w:rsid w:val="6A4E0C8D"/>
    <w:rsid w:val="6A4E58DD"/>
    <w:rsid w:val="6A525AA5"/>
    <w:rsid w:val="6A55028B"/>
    <w:rsid w:val="6A550A94"/>
    <w:rsid w:val="6A5577AF"/>
    <w:rsid w:val="6A571F29"/>
    <w:rsid w:val="6A5765A9"/>
    <w:rsid w:val="6A577E78"/>
    <w:rsid w:val="6A580BBA"/>
    <w:rsid w:val="6A5A3697"/>
    <w:rsid w:val="6A5E258E"/>
    <w:rsid w:val="6A621393"/>
    <w:rsid w:val="6A633B3B"/>
    <w:rsid w:val="6A634ADA"/>
    <w:rsid w:val="6A651A3F"/>
    <w:rsid w:val="6A6537C1"/>
    <w:rsid w:val="6A665246"/>
    <w:rsid w:val="6A665C03"/>
    <w:rsid w:val="6A674018"/>
    <w:rsid w:val="6A6874C1"/>
    <w:rsid w:val="6A690596"/>
    <w:rsid w:val="6A696C66"/>
    <w:rsid w:val="6A6B71A0"/>
    <w:rsid w:val="6A6B7265"/>
    <w:rsid w:val="6A6C48B8"/>
    <w:rsid w:val="6A6C5AF2"/>
    <w:rsid w:val="6A6D0BA0"/>
    <w:rsid w:val="6A6D5978"/>
    <w:rsid w:val="6A6E1C04"/>
    <w:rsid w:val="6A6F2983"/>
    <w:rsid w:val="6A6F2AC5"/>
    <w:rsid w:val="6A6F2FD8"/>
    <w:rsid w:val="6A71282A"/>
    <w:rsid w:val="6A7139F5"/>
    <w:rsid w:val="6A733A1D"/>
    <w:rsid w:val="6A7715A0"/>
    <w:rsid w:val="6A77750A"/>
    <w:rsid w:val="6A786E42"/>
    <w:rsid w:val="6A7C17D0"/>
    <w:rsid w:val="6A7D02DD"/>
    <w:rsid w:val="6A7D383E"/>
    <w:rsid w:val="6A805EBA"/>
    <w:rsid w:val="6A824FCD"/>
    <w:rsid w:val="6A8347CF"/>
    <w:rsid w:val="6A841ED1"/>
    <w:rsid w:val="6A8C54DA"/>
    <w:rsid w:val="6A8C69B7"/>
    <w:rsid w:val="6A8D254F"/>
    <w:rsid w:val="6A8F57F2"/>
    <w:rsid w:val="6A916D83"/>
    <w:rsid w:val="6A9204EF"/>
    <w:rsid w:val="6A92485A"/>
    <w:rsid w:val="6A932469"/>
    <w:rsid w:val="6A946133"/>
    <w:rsid w:val="6A95649A"/>
    <w:rsid w:val="6A967289"/>
    <w:rsid w:val="6A984C71"/>
    <w:rsid w:val="6A9A79D0"/>
    <w:rsid w:val="6A9D44D9"/>
    <w:rsid w:val="6A9D4855"/>
    <w:rsid w:val="6A9E5729"/>
    <w:rsid w:val="6AA34528"/>
    <w:rsid w:val="6AA34A53"/>
    <w:rsid w:val="6AA417BB"/>
    <w:rsid w:val="6AA52BD0"/>
    <w:rsid w:val="6AA568EA"/>
    <w:rsid w:val="6AA63110"/>
    <w:rsid w:val="6AA67C51"/>
    <w:rsid w:val="6AA94AFA"/>
    <w:rsid w:val="6AA94F43"/>
    <w:rsid w:val="6AAA7B4B"/>
    <w:rsid w:val="6AAC5089"/>
    <w:rsid w:val="6AAE19C0"/>
    <w:rsid w:val="6AAF2E72"/>
    <w:rsid w:val="6AB00686"/>
    <w:rsid w:val="6AB22436"/>
    <w:rsid w:val="6AB310D3"/>
    <w:rsid w:val="6AB35571"/>
    <w:rsid w:val="6AB57C89"/>
    <w:rsid w:val="6AB66D36"/>
    <w:rsid w:val="6AB671C6"/>
    <w:rsid w:val="6AB9664F"/>
    <w:rsid w:val="6ABC2438"/>
    <w:rsid w:val="6ABC2A58"/>
    <w:rsid w:val="6AC75104"/>
    <w:rsid w:val="6ACA4AA7"/>
    <w:rsid w:val="6ACE1B14"/>
    <w:rsid w:val="6ACE68B2"/>
    <w:rsid w:val="6AD257C5"/>
    <w:rsid w:val="6AD5725D"/>
    <w:rsid w:val="6AD7128C"/>
    <w:rsid w:val="6AD923DA"/>
    <w:rsid w:val="6AD95EE0"/>
    <w:rsid w:val="6ADD2C8E"/>
    <w:rsid w:val="6ADF1DD6"/>
    <w:rsid w:val="6ADF7D80"/>
    <w:rsid w:val="6AE050D1"/>
    <w:rsid w:val="6AE610F3"/>
    <w:rsid w:val="6AE74870"/>
    <w:rsid w:val="6AE9100C"/>
    <w:rsid w:val="6AEA109B"/>
    <w:rsid w:val="6AEB114F"/>
    <w:rsid w:val="6AEC489A"/>
    <w:rsid w:val="6AF07BAB"/>
    <w:rsid w:val="6AF37846"/>
    <w:rsid w:val="6AF40856"/>
    <w:rsid w:val="6AF5591F"/>
    <w:rsid w:val="6AF932D4"/>
    <w:rsid w:val="6AF93CF8"/>
    <w:rsid w:val="6AFF28C6"/>
    <w:rsid w:val="6AFF37C4"/>
    <w:rsid w:val="6B026A60"/>
    <w:rsid w:val="6B035C49"/>
    <w:rsid w:val="6B0409F0"/>
    <w:rsid w:val="6B040F5A"/>
    <w:rsid w:val="6B0417FB"/>
    <w:rsid w:val="6B075308"/>
    <w:rsid w:val="6B086859"/>
    <w:rsid w:val="6B087143"/>
    <w:rsid w:val="6B087E54"/>
    <w:rsid w:val="6B09290F"/>
    <w:rsid w:val="6B095BC6"/>
    <w:rsid w:val="6B0B1317"/>
    <w:rsid w:val="6B0D2D5F"/>
    <w:rsid w:val="6B0E1FCD"/>
    <w:rsid w:val="6B0E5C15"/>
    <w:rsid w:val="6B15732E"/>
    <w:rsid w:val="6B181E2A"/>
    <w:rsid w:val="6B197C12"/>
    <w:rsid w:val="6B1A6891"/>
    <w:rsid w:val="6B1B076B"/>
    <w:rsid w:val="6B1B753E"/>
    <w:rsid w:val="6B1D1B00"/>
    <w:rsid w:val="6B220B77"/>
    <w:rsid w:val="6B227FB5"/>
    <w:rsid w:val="6B233A3A"/>
    <w:rsid w:val="6B235383"/>
    <w:rsid w:val="6B256C79"/>
    <w:rsid w:val="6B266D7C"/>
    <w:rsid w:val="6B297291"/>
    <w:rsid w:val="6B2A0CA2"/>
    <w:rsid w:val="6B2A5BF9"/>
    <w:rsid w:val="6B2B538E"/>
    <w:rsid w:val="6B2D13FD"/>
    <w:rsid w:val="6B2E01E3"/>
    <w:rsid w:val="6B2E53BD"/>
    <w:rsid w:val="6B2F05A2"/>
    <w:rsid w:val="6B305D54"/>
    <w:rsid w:val="6B314DE5"/>
    <w:rsid w:val="6B325A38"/>
    <w:rsid w:val="6B340D8F"/>
    <w:rsid w:val="6B345AEF"/>
    <w:rsid w:val="6B36460D"/>
    <w:rsid w:val="6B37015E"/>
    <w:rsid w:val="6B3949F2"/>
    <w:rsid w:val="6B3B5396"/>
    <w:rsid w:val="6B3B7EF7"/>
    <w:rsid w:val="6B3D0F84"/>
    <w:rsid w:val="6B3D565B"/>
    <w:rsid w:val="6B3E4CF6"/>
    <w:rsid w:val="6B4022D1"/>
    <w:rsid w:val="6B444A20"/>
    <w:rsid w:val="6B444C59"/>
    <w:rsid w:val="6B464E42"/>
    <w:rsid w:val="6B485C00"/>
    <w:rsid w:val="6B4947DC"/>
    <w:rsid w:val="6B4A67CB"/>
    <w:rsid w:val="6B4D10C5"/>
    <w:rsid w:val="6B4E112F"/>
    <w:rsid w:val="6B537D88"/>
    <w:rsid w:val="6B554819"/>
    <w:rsid w:val="6B560ADD"/>
    <w:rsid w:val="6B566D6F"/>
    <w:rsid w:val="6B570E9A"/>
    <w:rsid w:val="6B590B82"/>
    <w:rsid w:val="6B5962EC"/>
    <w:rsid w:val="6B5F306E"/>
    <w:rsid w:val="6B6036C2"/>
    <w:rsid w:val="6B645E43"/>
    <w:rsid w:val="6B645FD0"/>
    <w:rsid w:val="6B676C55"/>
    <w:rsid w:val="6B683C44"/>
    <w:rsid w:val="6B690EF5"/>
    <w:rsid w:val="6B6A4217"/>
    <w:rsid w:val="6B6A7700"/>
    <w:rsid w:val="6B6B2B1A"/>
    <w:rsid w:val="6B6B75C9"/>
    <w:rsid w:val="6B6E22E5"/>
    <w:rsid w:val="6B6E3761"/>
    <w:rsid w:val="6B6F6B7C"/>
    <w:rsid w:val="6B7007DC"/>
    <w:rsid w:val="6B702F8B"/>
    <w:rsid w:val="6B7108A9"/>
    <w:rsid w:val="6B716492"/>
    <w:rsid w:val="6B7408F7"/>
    <w:rsid w:val="6B7A0999"/>
    <w:rsid w:val="6B7A6D36"/>
    <w:rsid w:val="6B7F00CA"/>
    <w:rsid w:val="6B7F628A"/>
    <w:rsid w:val="6B836187"/>
    <w:rsid w:val="6B84359A"/>
    <w:rsid w:val="6B84770C"/>
    <w:rsid w:val="6B867D04"/>
    <w:rsid w:val="6B8A4EA0"/>
    <w:rsid w:val="6B8A5A31"/>
    <w:rsid w:val="6B8D781D"/>
    <w:rsid w:val="6B8E0F77"/>
    <w:rsid w:val="6B8E1FF4"/>
    <w:rsid w:val="6B8E53BD"/>
    <w:rsid w:val="6B901873"/>
    <w:rsid w:val="6B960C67"/>
    <w:rsid w:val="6B965E57"/>
    <w:rsid w:val="6B987DA9"/>
    <w:rsid w:val="6B9A1C23"/>
    <w:rsid w:val="6BA44E16"/>
    <w:rsid w:val="6BA5404D"/>
    <w:rsid w:val="6BA631DD"/>
    <w:rsid w:val="6BA7036D"/>
    <w:rsid w:val="6BA8511B"/>
    <w:rsid w:val="6BAA15BB"/>
    <w:rsid w:val="6BAB27D4"/>
    <w:rsid w:val="6BAD523C"/>
    <w:rsid w:val="6BB0549F"/>
    <w:rsid w:val="6BB276AD"/>
    <w:rsid w:val="6BB3253F"/>
    <w:rsid w:val="6BB3432D"/>
    <w:rsid w:val="6BB66123"/>
    <w:rsid w:val="6BB73081"/>
    <w:rsid w:val="6BB93341"/>
    <w:rsid w:val="6BB94DE2"/>
    <w:rsid w:val="6BB9692C"/>
    <w:rsid w:val="6BBB1758"/>
    <w:rsid w:val="6BBC70B9"/>
    <w:rsid w:val="6BC23B24"/>
    <w:rsid w:val="6BC6215B"/>
    <w:rsid w:val="6BC653E4"/>
    <w:rsid w:val="6BC73933"/>
    <w:rsid w:val="6BC87765"/>
    <w:rsid w:val="6BCA674B"/>
    <w:rsid w:val="6BCB2470"/>
    <w:rsid w:val="6BD334DA"/>
    <w:rsid w:val="6BD614B5"/>
    <w:rsid w:val="6BD86F23"/>
    <w:rsid w:val="6BD87DAE"/>
    <w:rsid w:val="6BD93AA4"/>
    <w:rsid w:val="6BE0349A"/>
    <w:rsid w:val="6BE062C3"/>
    <w:rsid w:val="6BE16216"/>
    <w:rsid w:val="6BE66098"/>
    <w:rsid w:val="6BE662D4"/>
    <w:rsid w:val="6BE71CE1"/>
    <w:rsid w:val="6BE77E45"/>
    <w:rsid w:val="6BEB1581"/>
    <w:rsid w:val="6BEB1D6F"/>
    <w:rsid w:val="6BEB51F8"/>
    <w:rsid w:val="6BEB5A4C"/>
    <w:rsid w:val="6BEE2347"/>
    <w:rsid w:val="6BF01E19"/>
    <w:rsid w:val="6BF10D24"/>
    <w:rsid w:val="6BF21323"/>
    <w:rsid w:val="6BF22A6D"/>
    <w:rsid w:val="6BF403D6"/>
    <w:rsid w:val="6BF443D5"/>
    <w:rsid w:val="6BF7190F"/>
    <w:rsid w:val="6BF7648C"/>
    <w:rsid w:val="6BF8395A"/>
    <w:rsid w:val="6BFB462F"/>
    <w:rsid w:val="6BFD200F"/>
    <w:rsid w:val="6BFD7E6C"/>
    <w:rsid w:val="6BFF5D29"/>
    <w:rsid w:val="6C033306"/>
    <w:rsid w:val="6C05770C"/>
    <w:rsid w:val="6C061364"/>
    <w:rsid w:val="6C062D64"/>
    <w:rsid w:val="6C0638BA"/>
    <w:rsid w:val="6C073CB4"/>
    <w:rsid w:val="6C083653"/>
    <w:rsid w:val="6C087F99"/>
    <w:rsid w:val="6C0927BC"/>
    <w:rsid w:val="6C0A5F25"/>
    <w:rsid w:val="6C0A7176"/>
    <w:rsid w:val="6C0B051A"/>
    <w:rsid w:val="6C0C05EB"/>
    <w:rsid w:val="6C0E38B7"/>
    <w:rsid w:val="6C144EA5"/>
    <w:rsid w:val="6C1658B6"/>
    <w:rsid w:val="6C17730D"/>
    <w:rsid w:val="6C185D67"/>
    <w:rsid w:val="6C1870A0"/>
    <w:rsid w:val="6C1C570D"/>
    <w:rsid w:val="6C1E6372"/>
    <w:rsid w:val="6C20246E"/>
    <w:rsid w:val="6C205D17"/>
    <w:rsid w:val="6C21154E"/>
    <w:rsid w:val="6C222959"/>
    <w:rsid w:val="6C2477DD"/>
    <w:rsid w:val="6C250E1E"/>
    <w:rsid w:val="6C26754A"/>
    <w:rsid w:val="6C292B5C"/>
    <w:rsid w:val="6C2E0052"/>
    <w:rsid w:val="6C32189C"/>
    <w:rsid w:val="6C3549CE"/>
    <w:rsid w:val="6C386EEB"/>
    <w:rsid w:val="6C3948DD"/>
    <w:rsid w:val="6C3D31AA"/>
    <w:rsid w:val="6C40053A"/>
    <w:rsid w:val="6C4012FA"/>
    <w:rsid w:val="6C437DAE"/>
    <w:rsid w:val="6C4501F4"/>
    <w:rsid w:val="6C45522C"/>
    <w:rsid w:val="6C4B1E15"/>
    <w:rsid w:val="6C4C20E3"/>
    <w:rsid w:val="6C4E500E"/>
    <w:rsid w:val="6C4F61E3"/>
    <w:rsid w:val="6C530131"/>
    <w:rsid w:val="6C550C38"/>
    <w:rsid w:val="6C5523EA"/>
    <w:rsid w:val="6C575CBA"/>
    <w:rsid w:val="6C5A0509"/>
    <w:rsid w:val="6C5B418F"/>
    <w:rsid w:val="6C5C7E94"/>
    <w:rsid w:val="6C5D6E5B"/>
    <w:rsid w:val="6C5E7B3C"/>
    <w:rsid w:val="6C62702B"/>
    <w:rsid w:val="6C6452E3"/>
    <w:rsid w:val="6C64709C"/>
    <w:rsid w:val="6C6715D3"/>
    <w:rsid w:val="6C675FD6"/>
    <w:rsid w:val="6C680782"/>
    <w:rsid w:val="6C683904"/>
    <w:rsid w:val="6C6A1089"/>
    <w:rsid w:val="6C6C1E61"/>
    <w:rsid w:val="6C6C5EBB"/>
    <w:rsid w:val="6C6C5FC7"/>
    <w:rsid w:val="6C6F1C67"/>
    <w:rsid w:val="6C711A4C"/>
    <w:rsid w:val="6C7233BE"/>
    <w:rsid w:val="6C727C78"/>
    <w:rsid w:val="6C75180F"/>
    <w:rsid w:val="6C7567A6"/>
    <w:rsid w:val="6C78285B"/>
    <w:rsid w:val="6C791B13"/>
    <w:rsid w:val="6C795CB7"/>
    <w:rsid w:val="6C7A0F2C"/>
    <w:rsid w:val="6C7B7DD6"/>
    <w:rsid w:val="6C7C0066"/>
    <w:rsid w:val="6C802872"/>
    <w:rsid w:val="6C810E3E"/>
    <w:rsid w:val="6C811F28"/>
    <w:rsid w:val="6C8349D3"/>
    <w:rsid w:val="6C834ADD"/>
    <w:rsid w:val="6C850EC0"/>
    <w:rsid w:val="6C851D42"/>
    <w:rsid w:val="6C870742"/>
    <w:rsid w:val="6C887160"/>
    <w:rsid w:val="6C896A44"/>
    <w:rsid w:val="6C8B35B3"/>
    <w:rsid w:val="6C8C2E19"/>
    <w:rsid w:val="6C8D539F"/>
    <w:rsid w:val="6C8F3546"/>
    <w:rsid w:val="6C944E7E"/>
    <w:rsid w:val="6C95351F"/>
    <w:rsid w:val="6C996B93"/>
    <w:rsid w:val="6C9B6271"/>
    <w:rsid w:val="6C9F2F45"/>
    <w:rsid w:val="6CA132CA"/>
    <w:rsid w:val="6CA2578A"/>
    <w:rsid w:val="6CA25FE7"/>
    <w:rsid w:val="6CA35E4D"/>
    <w:rsid w:val="6CA44618"/>
    <w:rsid w:val="6CA508C1"/>
    <w:rsid w:val="6CA81AD5"/>
    <w:rsid w:val="6CA83CE0"/>
    <w:rsid w:val="6CAB2DDE"/>
    <w:rsid w:val="6CAE135B"/>
    <w:rsid w:val="6CAF303F"/>
    <w:rsid w:val="6CB102FA"/>
    <w:rsid w:val="6CB16AF5"/>
    <w:rsid w:val="6CB208A7"/>
    <w:rsid w:val="6CB53C2E"/>
    <w:rsid w:val="6CB81C62"/>
    <w:rsid w:val="6CBA203A"/>
    <w:rsid w:val="6CBB16DE"/>
    <w:rsid w:val="6CBC0334"/>
    <w:rsid w:val="6CBC1098"/>
    <w:rsid w:val="6CBC16D2"/>
    <w:rsid w:val="6CBD4173"/>
    <w:rsid w:val="6CBF4B7A"/>
    <w:rsid w:val="6CBF5BCC"/>
    <w:rsid w:val="6CC07E81"/>
    <w:rsid w:val="6CC10A15"/>
    <w:rsid w:val="6CC11244"/>
    <w:rsid w:val="6CC22287"/>
    <w:rsid w:val="6CC63199"/>
    <w:rsid w:val="6CC83A69"/>
    <w:rsid w:val="6CCA5670"/>
    <w:rsid w:val="6CCB7A0C"/>
    <w:rsid w:val="6CD22557"/>
    <w:rsid w:val="6CD227CC"/>
    <w:rsid w:val="6CD22900"/>
    <w:rsid w:val="6CD31CB6"/>
    <w:rsid w:val="6CD55E38"/>
    <w:rsid w:val="6CD86653"/>
    <w:rsid w:val="6CD86E8C"/>
    <w:rsid w:val="6CDA3A20"/>
    <w:rsid w:val="6CE22DC8"/>
    <w:rsid w:val="6CE312B9"/>
    <w:rsid w:val="6CE530A3"/>
    <w:rsid w:val="6CE80836"/>
    <w:rsid w:val="6CE84BF0"/>
    <w:rsid w:val="6CEB6354"/>
    <w:rsid w:val="6CEE5333"/>
    <w:rsid w:val="6CF06410"/>
    <w:rsid w:val="6CF131C3"/>
    <w:rsid w:val="6CF445AD"/>
    <w:rsid w:val="6CF66F0A"/>
    <w:rsid w:val="6CF8563E"/>
    <w:rsid w:val="6CF92882"/>
    <w:rsid w:val="6CFC730D"/>
    <w:rsid w:val="6CFF093A"/>
    <w:rsid w:val="6D007053"/>
    <w:rsid w:val="6D0409F8"/>
    <w:rsid w:val="6D057DD6"/>
    <w:rsid w:val="6D063D53"/>
    <w:rsid w:val="6D0A0A71"/>
    <w:rsid w:val="6D0A18E6"/>
    <w:rsid w:val="6D0A34D7"/>
    <w:rsid w:val="6D0C6749"/>
    <w:rsid w:val="6D0C707F"/>
    <w:rsid w:val="6D0D45C1"/>
    <w:rsid w:val="6D0E20BF"/>
    <w:rsid w:val="6D104482"/>
    <w:rsid w:val="6D107005"/>
    <w:rsid w:val="6D111C56"/>
    <w:rsid w:val="6D113827"/>
    <w:rsid w:val="6D135598"/>
    <w:rsid w:val="6D154A10"/>
    <w:rsid w:val="6D161347"/>
    <w:rsid w:val="6D1676F2"/>
    <w:rsid w:val="6D170A6E"/>
    <w:rsid w:val="6D172070"/>
    <w:rsid w:val="6D1B2991"/>
    <w:rsid w:val="6D1B46DA"/>
    <w:rsid w:val="6D1B5D3F"/>
    <w:rsid w:val="6D1C3605"/>
    <w:rsid w:val="6D1C3D4B"/>
    <w:rsid w:val="6D1D106F"/>
    <w:rsid w:val="6D1D619A"/>
    <w:rsid w:val="6D1D7C5F"/>
    <w:rsid w:val="6D21274A"/>
    <w:rsid w:val="6D215EAD"/>
    <w:rsid w:val="6D273250"/>
    <w:rsid w:val="6D283BCA"/>
    <w:rsid w:val="6D2C1B46"/>
    <w:rsid w:val="6D2D2F3A"/>
    <w:rsid w:val="6D2E66E8"/>
    <w:rsid w:val="6D314D40"/>
    <w:rsid w:val="6D316F15"/>
    <w:rsid w:val="6D34796D"/>
    <w:rsid w:val="6D3676AD"/>
    <w:rsid w:val="6D372659"/>
    <w:rsid w:val="6D391958"/>
    <w:rsid w:val="6D39396D"/>
    <w:rsid w:val="6D3B52F0"/>
    <w:rsid w:val="6D3C1F3B"/>
    <w:rsid w:val="6D3C4847"/>
    <w:rsid w:val="6D3D687B"/>
    <w:rsid w:val="6D3D7FFE"/>
    <w:rsid w:val="6D400447"/>
    <w:rsid w:val="6D43764F"/>
    <w:rsid w:val="6D4455C5"/>
    <w:rsid w:val="6D4646F0"/>
    <w:rsid w:val="6D4712AC"/>
    <w:rsid w:val="6D4851BA"/>
    <w:rsid w:val="6D4B45DC"/>
    <w:rsid w:val="6D4B6FC4"/>
    <w:rsid w:val="6D4C7D2A"/>
    <w:rsid w:val="6D4E4FCD"/>
    <w:rsid w:val="6D4E684D"/>
    <w:rsid w:val="6D4F46C2"/>
    <w:rsid w:val="6D531943"/>
    <w:rsid w:val="6D565E43"/>
    <w:rsid w:val="6D571D9B"/>
    <w:rsid w:val="6D590EB6"/>
    <w:rsid w:val="6D5A0607"/>
    <w:rsid w:val="6D5C7952"/>
    <w:rsid w:val="6D5E1A41"/>
    <w:rsid w:val="6D5F4306"/>
    <w:rsid w:val="6D5F6DD2"/>
    <w:rsid w:val="6D6257CF"/>
    <w:rsid w:val="6D6664AE"/>
    <w:rsid w:val="6D682AB4"/>
    <w:rsid w:val="6D6833F3"/>
    <w:rsid w:val="6D6907BB"/>
    <w:rsid w:val="6D6B34A1"/>
    <w:rsid w:val="6D6D148E"/>
    <w:rsid w:val="6D6D7C7A"/>
    <w:rsid w:val="6D6F1014"/>
    <w:rsid w:val="6D6F173F"/>
    <w:rsid w:val="6D70277F"/>
    <w:rsid w:val="6D707CB5"/>
    <w:rsid w:val="6D7169E4"/>
    <w:rsid w:val="6D7210DE"/>
    <w:rsid w:val="6D732536"/>
    <w:rsid w:val="6D77681C"/>
    <w:rsid w:val="6D776C82"/>
    <w:rsid w:val="6D7A4E60"/>
    <w:rsid w:val="6D7A5D34"/>
    <w:rsid w:val="6D7E1A1B"/>
    <w:rsid w:val="6D7E21DB"/>
    <w:rsid w:val="6D7E559F"/>
    <w:rsid w:val="6D811E10"/>
    <w:rsid w:val="6D820951"/>
    <w:rsid w:val="6D85563C"/>
    <w:rsid w:val="6D860688"/>
    <w:rsid w:val="6D873583"/>
    <w:rsid w:val="6D896874"/>
    <w:rsid w:val="6D8A28E9"/>
    <w:rsid w:val="6D8C2424"/>
    <w:rsid w:val="6D8F4491"/>
    <w:rsid w:val="6D911BE4"/>
    <w:rsid w:val="6D92544E"/>
    <w:rsid w:val="6D9320BB"/>
    <w:rsid w:val="6D94272B"/>
    <w:rsid w:val="6D9C0FDC"/>
    <w:rsid w:val="6D9C4ACC"/>
    <w:rsid w:val="6D9E6553"/>
    <w:rsid w:val="6D9F3594"/>
    <w:rsid w:val="6DA05358"/>
    <w:rsid w:val="6DA0678A"/>
    <w:rsid w:val="6DA07890"/>
    <w:rsid w:val="6DA33548"/>
    <w:rsid w:val="6DA43610"/>
    <w:rsid w:val="6DA51BDF"/>
    <w:rsid w:val="6DA81007"/>
    <w:rsid w:val="6DAA55FB"/>
    <w:rsid w:val="6DAC6DAA"/>
    <w:rsid w:val="6DAE44DB"/>
    <w:rsid w:val="6DAE4A60"/>
    <w:rsid w:val="6DB00923"/>
    <w:rsid w:val="6DB047B0"/>
    <w:rsid w:val="6DB273AC"/>
    <w:rsid w:val="6DB46D6C"/>
    <w:rsid w:val="6DB62D03"/>
    <w:rsid w:val="6DBB427A"/>
    <w:rsid w:val="6DC01889"/>
    <w:rsid w:val="6DC16AC0"/>
    <w:rsid w:val="6DC354FB"/>
    <w:rsid w:val="6DC620F9"/>
    <w:rsid w:val="6DC93449"/>
    <w:rsid w:val="6DC97900"/>
    <w:rsid w:val="6DCC39F2"/>
    <w:rsid w:val="6DCD7C8C"/>
    <w:rsid w:val="6DD40D3A"/>
    <w:rsid w:val="6DD667C9"/>
    <w:rsid w:val="6DD750C3"/>
    <w:rsid w:val="6DD76CC2"/>
    <w:rsid w:val="6DD80837"/>
    <w:rsid w:val="6DD80EAF"/>
    <w:rsid w:val="6DD91D5C"/>
    <w:rsid w:val="6DD9662F"/>
    <w:rsid w:val="6DDA51C5"/>
    <w:rsid w:val="6DDB334A"/>
    <w:rsid w:val="6DDE2E72"/>
    <w:rsid w:val="6DDE422C"/>
    <w:rsid w:val="6DDF6B49"/>
    <w:rsid w:val="6DE150CD"/>
    <w:rsid w:val="6DE22485"/>
    <w:rsid w:val="6DE233F6"/>
    <w:rsid w:val="6DE34B1E"/>
    <w:rsid w:val="6DE57995"/>
    <w:rsid w:val="6DE57CC7"/>
    <w:rsid w:val="6DE64726"/>
    <w:rsid w:val="6DEB18DA"/>
    <w:rsid w:val="6DEF02D5"/>
    <w:rsid w:val="6DEF10B4"/>
    <w:rsid w:val="6DF14FFB"/>
    <w:rsid w:val="6DF35040"/>
    <w:rsid w:val="6DF45133"/>
    <w:rsid w:val="6DF67D32"/>
    <w:rsid w:val="6DF71616"/>
    <w:rsid w:val="6DF90DDC"/>
    <w:rsid w:val="6DFC3461"/>
    <w:rsid w:val="6DFC7224"/>
    <w:rsid w:val="6DFD1618"/>
    <w:rsid w:val="6DFD575D"/>
    <w:rsid w:val="6DFD6887"/>
    <w:rsid w:val="6DFF3151"/>
    <w:rsid w:val="6E0201B0"/>
    <w:rsid w:val="6E0423E4"/>
    <w:rsid w:val="6E0B4E42"/>
    <w:rsid w:val="6E0D1C37"/>
    <w:rsid w:val="6E0D4303"/>
    <w:rsid w:val="6E0F13D4"/>
    <w:rsid w:val="6E106BD8"/>
    <w:rsid w:val="6E10792A"/>
    <w:rsid w:val="6E124996"/>
    <w:rsid w:val="6E18479E"/>
    <w:rsid w:val="6E19060F"/>
    <w:rsid w:val="6E19581B"/>
    <w:rsid w:val="6E1A45CD"/>
    <w:rsid w:val="6E1D0026"/>
    <w:rsid w:val="6E234D8D"/>
    <w:rsid w:val="6E2432DB"/>
    <w:rsid w:val="6E2433AE"/>
    <w:rsid w:val="6E25678C"/>
    <w:rsid w:val="6E2764C0"/>
    <w:rsid w:val="6E2C01DB"/>
    <w:rsid w:val="6E2C16FC"/>
    <w:rsid w:val="6E2C297F"/>
    <w:rsid w:val="6E2D235E"/>
    <w:rsid w:val="6E2D6A42"/>
    <w:rsid w:val="6E2E290A"/>
    <w:rsid w:val="6E2F5001"/>
    <w:rsid w:val="6E300837"/>
    <w:rsid w:val="6E3637FE"/>
    <w:rsid w:val="6E380685"/>
    <w:rsid w:val="6E3A1847"/>
    <w:rsid w:val="6E3D1196"/>
    <w:rsid w:val="6E3D38A1"/>
    <w:rsid w:val="6E3E4AA3"/>
    <w:rsid w:val="6E3F1BA7"/>
    <w:rsid w:val="6E3F23F3"/>
    <w:rsid w:val="6E410B76"/>
    <w:rsid w:val="6E436A8C"/>
    <w:rsid w:val="6E4841C9"/>
    <w:rsid w:val="6E4B1982"/>
    <w:rsid w:val="6E4E3A60"/>
    <w:rsid w:val="6E4F6DAB"/>
    <w:rsid w:val="6E500D95"/>
    <w:rsid w:val="6E5141FE"/>
    <w:rsid w:val="6E515B74"/>
    <w:rsid w:val="6E5247FC"/>
    <w:rsid w:val="6E525EAC"/>
    <w:rsid w:val="6E5521D5"/>
    <w:rsid w:val="6E5857FA"/>
    <w:rsid w:val="6E5C3E45"/>
    <w:rsid w:val="6E5E5185"/>
    <w:rsid w:val="6E602A7F"/>
    <w:rsid w:val="6E656001"/>
    <w:rsid w:val="6E673C6E"/>
    <w:rsid w:val="6E706B64"/>
    <w:rsid w:val="6E707719"/>
    <w:rsid w:val="6E722BFE"/>
    <w:rsid w:val="6E7359DF"/>
    <w:rsid w:val="6E77730B"/>
    <w:rsid w:val="6E79038C"/>
    <w:rsid w:val="6E7E2981"/>
    <w:rsid w:val="6E810A75"/>
    <w:rsid w:val="6E817161"/>
    <w:rsid w:val="6E824890"/>
    <w:rsid w:val="6E8400D2"/>
    <w:rsid w:val="6E884860"/>
    <w:rsid w:val="6E886171"/>
    <w:rsid w:val="6E8B41EC"/>
    <w:rsid w:val="6E8F2ACC"/>
    <w:rsid w:val="6E921095"/>
    <w:rsid w:val="6E9444BB"/>
    <w:rsid w:val="6E965CF5"/>
    <w:rsid w:val="6E973E79"/>
    <w:rsid w:val="6E983F7E"/>
    <w:rsid w:val="6E986283"/>
    <w:rsid w:val="6E9871EF"/>
    <w:rsid w:val="6E987FF8"/>
    <w:rsid w:val="6E990192"/>
    <w:rsid w:val="6E9B4DA7"/>
    <w:rsid w:val="6E9B5FC7"/>
    <w:rsid w:val="6E9E2A5B"/>
    <w:rsid w:val="6E9E3ECD"/>
    <w:rsid w:val="6E9E6FA8"/>
    <w:rsid w:val="6EA02E4E"/>
    <w:rsid w:val="6EA4409B"/>
    <w:rsid w:val="6EA84644"/>
    <w:rsid w:val="6EAA773C"/>
    <w:rsid w:val="6EAC0F31"/>
    <w:rsid w:val="6EAE601D"/>
    <w:rsid w:val="6EAE6AAE"/>
    <w:rsid w:val="6EB0420C"/>
    <w:rsid w:val="6EB05BA6"/>
    <w:rsid w:val="6EB14E01"/>
    <w:rsid w:val="6EB33E4F"/>
    <w:rsid w:val="6EB461A1"/>
    <w:rsid w:val="6EB57F93"/>
    <w:rsid w:val="6EB616E9"/>
    <w:rsid w:val="6EB67125"/>
    <w:rsid w:val="6EB72E62"/>
    <w:rsid w:val="6EBC490A"/>
    <w:rsid w:val="6EBC7B94"/>
    <w:rsid w:val="6EBD0B73"/>
    <w:rsid w:val="6EC3642A"/>
    <w:rsid w:val="6EC5121A"/>
    <w:rsid w:val="6EC76AB5"/>
    <w:rsid w:val="6EC95F8E"/>
    <w:rsid w:val="6ECA1F15"/>
    <w:rsid w:val="6ECA3973"/>
    <w:rsid w:val="6ECD7EE1"/>
    <w:rsid w:val="6ED01150"/>
    <w:rsid w:val="6ED15CB7"/>
    <w:rsid w:val="6ED42C77"/>
    <w:rsid w:val="6ED54299"/>
    <w:rsid w:val="6ED571C7"/>
    <w:rsid w:val="6ED8236C"/>
    <w:rsid w:val="6EDA403B"/>
    <w:rsid w:val="6EDB5C7B"/>
    <w:rsid w:val="6EDB718A"/>
    <w:rsid w:val="6EDC21C7"/>
    <w:rsid w:val="6EDC22DF"/>
    <w:rsid w:val="6EDC4A85"/>
    <w:rsid w:val="6EDC7D92"/>
    <w:rsid w:val="6EDD56AC"/>
    <w:rsid w:val="6EDE202B"/>
    <w:rsid w:val="6EDF668E"/>
    <w:rsid w:val="6EE5354C"/>
    <w:rsid w:val="6EE548AF"/>
    <w:rsid w:val="6EE73BC0"/>
    <w:rsid w:val="6EE8091A"/>
    <w:rsid w:val="6EE91399"/>
    <w:rsid w:val="6EE92121"/>
    <w:rsid w:val="6EE922F6"/>
    <w:rsid w:val="6EED3BBD"/>
    <w:rsid w:val="6EED44AF"/>
    <w:rsid w:val="6EEF52F8"/>
    <w:rsid w:val="6EF02581"/>
    <w:rsid w:val="6EF10326"/>
    <w:rsid w:val="6EF43770"/>
    <w:rsid w:val="6EF43B44"/>
    <w:rsid w:val="6EF61E1E"/>
    <w:rsid w:val="6EFA28EC"/>
    <w:rsid w:val="6EFB0D19"/>
    <w:rsid w:val="6EFC232A"/>
    <w:rsid w:val="6EFC486A"/>
    <w:rsid w:val="6EFD2D89"/>
    <w:rsid w:val="6EFD5DD3"/>
    <w:rsid w:val="6EFD6B71"/>
    <w:rsid w:val="6EFF69B9"/>
    <w:rsid w:val="6F023F5E"/>
    <w:rsid w:val="6F030C83"/>
    <w:rsid w:val="6F0329A1"/>
    <w:rsid w:val="6F05690D"/>
    <w:rsid w:val="6F091580"/>
    <w:rsid w:val="6F095539"/>
    <w:rsid w:val="6F0A3102"/>
    <w:rsid w:val="6F0A36D9"/>
    <w:rsid w:val="6F0A7688"/>
    <w:rsid w:val="6F0B2835"/>
    <w:rsid w:val="6F0B5669"/>
    <w:rsid w:val="6F0B76E6"/>
    <w:rsid w:val="6F0E5B5D"/>
    <w:rsid w:val="6F102564"/>
    <w:rsid w:val="6F10559B"/>
    <w:rsid w:val="6F13661E"/>
    <w:rsid w:val="6F15695E"/>
    <w:rsid w:val="6F17163F"/>
    <w:rsid w:val="6F174B12"/>
    <w:rsid w:val="6F1A023A"/>
    <w:rsid w:val="6F1B7BA7"/>
    <w:rsid w:val="6F1C42CF"/>
    <w:rsid w:val="6F1F23F1"/>
    <w:rsid w:val="6F2302E3"/>
    <w:rsid w:val="6F233298"/>
    <w:rsid w:val="6F233654"/>
    <w:rsid w:val="6F234EE9"/>
    <w:rsid w:val="6F2649EE"/>
    <w:rsid w:val="6F277CC5"/>
    <w:rsid w:val="6F285A2A"/>
    <w:rsid w:val="6F2B0C83"/>
    <w:rsid w:val="6F2C3892"/>
    <w:rsid w:val="6F2E05B1"/>
    <w:rsid w:val="6F2F02C5"/>
    <w:rsid w:val="6F3247C6"/>
    <w:rsid w:val="6F334D8C"/>
    <w:rsid w:val="6F35350B"/>
    <w:rsid w:val="6F3544AA"/>
    <w:rsid w:val="6F36777C"/>
    <w:rsid w:val="6F395DBF"/>
    <w:rsid w:val="6F3C0F98"/>
    <w:rsid w:val="6F3C6513"/>
    <w:rsid w:val="6F3D1353"/>
    <w:rsid w:val="6F3E4CD4"/>
    <w:rsid w:val="6F3E7AC1"/>
    <w:rsid w:val="6F412587"/>
    <w:rsid w:val="6F4139F7"/>
    <w:rsid w:val="6F4253C1"/>
    <w:rsid w:val="6F43687F"/>
    <w:rsid w:val="6F44225B"/>
    <w:rsid w:val="6F44366F"/>
    <w:rsid w:val="6F46228B"/>
    <w:rsid w:val="6F48475C"/>
    <w:rsid w:val="6F487F3C"/>
    <w:rsid w:val="6F4A0FFA"/>
    <w:rsid w:val="6F4A57DB"/>
    <w:rsid w:val="6F4B4BE3"/>
    <w:rsid w:val="6F4C7490"/>
    <w:rsid w:val="6F4E127C"/>
    <w:rsid w:val="6F4E4513"/>
    <w:rsid w:val="6F4E6087"/>
    <w:rsid w:val="6F4F4D1D"/>
    <w:rsid w:val="6F520D65"/>
    <w:rsid w:val="6F5279B7"/>
    <w:rsid w:val="6F545ECB"/>
    <w:rsid w:val="6F596BFC"/>
    <w:rsid w:val="6F596C8A"/>
    <w:rsid w:val="6F5A7981"/>
    <w:rsid w:val="6F5A7D5F"/>
    <w:rsid w:val="6F5E397F"/>
    <w:rsid w:val="6F5F0B96"/>
    <w:rsid w:val="6F5F11BB"/>
    <w:rsid w:val="6F635F28"/>
    <w:rsid w:val="6F666FC8"/>
    <w:rsid w:val="6F6A7188"/>
    <w:rsid w:val="6F6C489C"/>
    <w:rsid w:val="6F6D2F7D"/>
    <w:rsid w:val="6F75750E"/>
    <w:rsid w:val="6F771843"/>
    <w:rsid w:val="6F776CDE"/>
    <w:rsid w:val="6F79199A"/>
    <w:rsid w:val="6F7A2460"/>
    <w:rsid w:val="6F7B4A35"/>
    <w:rsid w:val="6F7C29C7"/>
    <w:rsid w:val="6F7F0038"/>
    <w:rsid w:val="6F7F2488"/>
    <w:rsid w:val="6F7F5445"/>
    <w:rsid w:val="6F807498"/>
    <w:rsid w:val="6F8206B2"/>
    <w:rsid w:val="6F820AF0"/>
    <w:rsid w:val="6F8222D2"/>
    <w:rsid w:val="6F82352D"/>
    <w:rsid w:val="6F8276D7"/>
    <w:rsid w:val="6F843B8C"/>
    <w:rsid w:val="6F8474BF"/>
    <w:rsid w:val="6F871861"/>
    <w:rsid w:val="6F89649E"/>
    <w:rsid w:val="6F8B21CD"/>
    <w:rsid w:val="6F8C7AC2"/>
    <w:rsid w:val="6F8E0E10"/>
    <w:rsid w:val="6F8E7439"/>
    <w:rsid w:val="6F8F261C"/>
    <w:rsid w:val="6F902C0A"/>
    <w:rsid w:val="6F914385"/>
    <w:rsid w:val="6F920AC6"/>
    <w:rsid w:val="6F9438D8"/>
    <w:rsid w:val="6F9523C2"/>
    <w:rsid w:val="6F9552ED"/>
    <w:rsid w:val="6F960A37"/>
    <w:rsid w:val="6F9629E0"/>
    <w:rsid w:val="6F9811BC"/>
    <w:rsid w:val="6F9A03D2"/>
    <w:rsid w:val="6F9A2C54"/>
    <w:rsid w:val="6F9A2EE2"/>
    <w:rsid w:val="6F9C49A4"/>
    <w:rsid w:val="6F9D3799"/>
    <w:rsid w:val="6F9D5EFF"/>
    <w:rsid w:val="6F9F1303"/>
    <w:rsid w:val="6FA07CD1"/>
    <w:rsid w:val="6FA17E8B"/>
    <w:rsid w:val="6FA17F90"/>
    <w:rsid w:val="6FA632AF"/>
    <w:rsid w:val="6FA71119"/>
    <w:rsid w:val="6FA90D4E"/>
    <w:rsid w:val="6FAA6886"/>
    <w:rsid w:val="6FAA6996"/>
    <w:rsid w:val="6FAB0A53"/>
    <w:rsid w:val="6FAC6A87"/>
    <w:rsid w:val="6FAD4488"/>
    <w:rsid w:val="6FAF7168"/>
    <w:rsid w:val="6FB035AF"/>
    <w:rsid w:val="6FB03EAE"/>
    <w:rsid w:val="6FB06F71"/>
    <w:rsid w:val="6FB47C22"/>
    <w:rsid w:val="6FB50149"/>
    <w:rsid w:val="6FB54700"/>
    <w:rsid w:val="6FB60A3A"/>
    <w:rsid w:val="6FB65EDA"/>
    <w:rsid w:val="6FBE407B"/>
    <w:rsid w:val="6FBF36B3"/>
    <w:rsid w:val="6FBF729B"/>
    <w:rsid w:val="6FC20A4D"/>
    <w:rsid w:val="6FC260FA"/>
    <w:rsid w:val="6FC323D7"/>
    <w:rsid w:val="6FC33E4D"/>
    <w:rsid w:val="6FC40FBF"/>
    <w:rsid w:val="6FC475A8"/>
    <w:rsid w:val="6FC67096"/>
    <w:rsid w:val="6FC7329C"/>
    <w:rsid w:val="6FC909C0"/>
    <w:rsid w:val="6FCD3A24"/>
    <w:rsid w:val="6FCE52F2"/>
    <w:rsid w:val="6FCE7261"/>
    <w:rsid w:val="6FCF06BF"/>
    <w:rsid w:val="6FD04FB1"/>
    <w:rsid w:val="6FD11F98"/>
    <w:rsid w:val="6FD15D2E"/>
    <w:rsid w:val="6FD175FA"/>
    <w:rsid w:val="6FD17B5C"/>
    <w:rsid w:val="6FD21702"/>
    <w:rsid w:val="6FD243A3"/>
    <w:rsid w:val="6FD341F9"/>
    <w:rsid w:val="6FD464C1"/>
    <w:rsid w:val="6FD46836"/>
    <w:rsid w:val="6FD77194"/>
    <w:rsid w:val="6FD87D6E"/>
    <w:rsid w:val="6FDA6A98"/>
    <w:rsid w:val="6FDF4EFB"/>
    <w:rsid w:val="6FE66A42"/>
    <w:rsid w:val="6FEC6A5A"/>
    <w:rsid w:val="6FF30BFB"/>
    <w:rsid w:val="6FF36600"/>
    <w:rsid w:val="6FF61505"/>
    <w:rsid w:val="6FF91B6B"/>
    <w:rsid w:val="6FFA484F"/>
    <w:rsid w:val="6FFB11D2"/>
    <w:rsid w:val="6FFC7421"/>
    <w:rsid w:val="6FFD16FE"/>
    <w:rsid w:val="6FFD2DB4"/>
    <w:rsid w:val="6FFD7ED7"/>
    <w:rsid w:val="6FFE645C"/>
    <w:rsid w:val="700079ED"/>
    <w:rsid w:val="70013491"/>
    <w:rsid w:val="70013C40"/>
    <w:rsid w:val="7002374B"/>
    <w:rsid w:val="70037B67"/>
    <w:rsid w:val="70051EF2"/>
    <w:rsid w:val="700855D5"/>
    <w:rsid w:val="700865E6"/>
    <w:rsid w:val="700B52E5"/>
    <w:rsid w:val="700D769D"/>
    <w:rsid w:val="700F7A18"/>
    <w:rsid w:val="7010188E"/>
    <w:rsid w:val="70104D43"/>
    <w:rsid w:val="70105168"/>
    <w:rsid w:val="70134046"/>
    <w:rsid w:val="70152B39"/>
    <w:rsid w:val="70162275"/>
    <w:rsid w:val="70176958"/>
    <w:rsid w:val="701841CB"/>
    <w:rsid w:val="701958A7"/>
    <w:rsid w:val="701A72E7"/>
    <w:rsid w:val="701D2D54"/>
    <w:rsid w:val="701D41C4"/>
    <w:rsid w:val="701E0551"/>
    <w:rsid w:val="702073BB"/>
    <w:rsid w:val="702131C9"/>
    <w:rsid w:val="70234648"/>
    <w:rsid w:val="70257892"/>
    <w:rsid w:val="70262953"/>
    <w:rsid w:val="7027192A"/>
    <w:rsid w:val="7029772B"/>
    <w:rsid w:val="702A0054"/>
    <w:rsid w:val="702C0024"/>
    <w:rsid w:val="702E3F26"/>
    <w:rsid w:val="702E6788"/>
    <w:rsid w:val="702F1758"/>
    <w:rsid w:val="702F3BA5"/>
    <w:rsid w:val="703000BC"/>
    <w:rsid w:val="70342B92"/>
    <w:rsid w:val="70351C05"/>
    <w:rsid w:val="70366016"/>
    <w:rsid w:val="703E506F"/>
    <w:rsid w:val="70406C20"/>
    <w:rsid w:val="70424169"/>
    <w:rsid w:val="704310D8"/>
    <w:rsid w:val="704349AF"/>
    <w:rsid w:val="704368B2"/>
    <w:rsid w:val="70440D21"/>
    <w:rsid w:val="70450AD0"/>
    <w:rsid w:val="7045763F"/>
    <w:rsid w:val="70465274"/>
    <w:rsid w:val="704A3145"/>
    <w:rsid w:val="704C18B7"/>
    <w:rsid w:val="704D0683"/>
    <w:rsid w:val="704D72E8"/>
    <w:rsid w:val="70526BEE"/>
    <w:rsid w:val="7054291E"/>
    <w:rsid w:val="705A1A54"/>
    <w:rsid w:val="705A5C26"/>
    <w:rsid w:val="705B6D11"/>
    <w:rsid w:val="705C2D89"/>
    <w:rsid w:val="705C40AF"/>
    <w:rsid w:val="705E16BE"/>
    <w:rsid w:val="705E7FCC"/>
    <w:rsid w:val="705F2007"/>
    <w:rsid w:val="705F2D9E"/>
    <w:rsid w:val="70621FAD"/>
    <w:rsid w:val="7062201D"/>
    <w:rsid w:val="706255A6"/>
    <w:rsid w:val="706375D1"/>
    <w:rsid w:val="70647779"/>
    <w:rsid w:val="70653153"/>
    <w:rsid w:val="70665F6B"/>
    <w:rsid w:val="706811E4"/>
    <w:rsid w:val="7069231F"/>
    <w:rsid w:val="70695B82"/>
    <w:rsid w:val="706C0EB0"/>
    <w:rsid w:val="706E060F"/>
    <w:rsid w:val="706E1CC2"/>
    <w:rsid w:val="70722E14"/>
    <w:rsid w:val="7072671D"/>
    <w:rsid w:val="7078632C"/>
    <w:rsid w:val="707D0119"/>
    <w:rsid w:val="707E7C02"/>
    <w:rsid w:val="70805037"/>
    <w:rsid w:val="70811A05"/>
    <w:rsid w:val="708442EF"/>
    <w:rsid w:val="70853367"/>
    <w:rsid w:val="70881933"/>
    <w:rsid w:val="708A34B4"/>
    <w:rsid w:val="708B0A07"/>
    <w:rsid w:val="708B0AB4"/>
    <w:rsid w:val="708C70B7"/>
    <w:rsid w:val="708E5073"/>
    <w:rsid w:val="70905408"/>
    <w:rsid w:val="70924F0C"/>
    <w:rsid w:val="7092697E"/>
    <w:rsid w:val="70950C38"/>
    <w:rsid w:val="70952290"/>
    <w:rsid w:val="70952ADD"/>
    <w:rsid w:val="709544E3"/>
    <w:rsid w:val="70967B38"/>
    <w:rsid w:val="70980ED7"/>
    <w:rsid w:val="70992D85"/>
    <w:rsid w:val="709A0717"/>
    <w:rsid w:val="709A5063"/>
    <w:rsid w:val="709A5E34"/>
    <w:rsid w:val="709D5F33"/>
    <w:rsid w:val="70A10AE2"/>
    <w:rsid w:val="70A10FBA"/>
    <w:rsid w:val="70A20816"/>
    <w:rsid w:val="70A57C50"/>
    <w:rsid w:val="70A608F9"/>
    <w:rsid w:val="70A6286E"/>
    <w:rsid w:val="70AA4E24"/>
    <w:rsid w:val="70AA7159"/>
    <w:rsid w:val="70AB3AB7"/>
    <w:rsid w:val="70AE16E7"/>
    <w:rsid w:val="70AF279F"/>
    <w:rsid w:val="70B12F65"/>
    <w:rsid w:val="70B27BE0"/>
    <w:rsid w:val="70B54331"/>
    <w:rsid w:val="70B619BA"/>
    <w:rsid w:val="70B742B1"/>
    <w:rsid w:val="70B77D96"/>
    <w:rsid w:val="70B928F3"/>
    <w:rsid w:val="70B92A3A"/>
    <w:rsid w:val="70BB1999"/>
    <w:rsid w:val="70BB7E1F"/>
    <w:rsid w:val="70BC2A83"/>
    <w:rsid w:val="70BC66BA"/>
    <w:rsid w:val="70BD15B8"/>
    <w:rsid w:val="70C03297"/>
    <w:rsid w:val="70C07126"/>
    <w:rsid w:val="70C33752"/>
    <w:rsid w:val="70C54D52"/>
    <w:rsid w:val="70C56BC9"/>
    <w:rsid w:val="70C76B8E"/>
    <w:rsid w:val="70C9456E"/>
    <w:rsid w:val="70CF638F"/>
    <w:rsid w:val="70D0745F"/>
    <w:rsid w:val="70D2638B"/>
    <w:rsid w:val="70D56173"/>
    <w:rsid w:val="70D72AFD"/>
    <w:rsid w:val="70D830E4"/>
    <w:rsid w:val="70DA25E9"/>
    <w:rsid w:val="70DC54B8"/>
    <w:rsid w:val="70DE4AFA"/>
    <w:rsid w:val="70DF0CFA"/>
    <w:rsid w:val="70E008D5"/>
    <w:rsid w:val="70E1171C"/>
    <w:rsid w:val="70E12D50"/>
    <w:rsid w:val="70E23407"/>
    <w:rsid w:val="70E32274"/>
    <w:rsid w:val="70E37E64"/>
    <w:rsid w:val="70E46407"/>
    <w:rsid w:val="70E840B5"/>
    <w:rsid w:val="70E97D3F"/>
    <w:rsid w:val="70EC573D"/>
    <w:rsid w:val="70ED1E82"/>
    <w:rsid w:val="70EE49F6"/>
    <w:rsid w:val="70EF09AB"/>
    <w:rsid w:val="70F0506C"/>
    <w:rsid w:val="70F10976"/>
    <w:rsid w:val="70F124C9"/>
    <w:rsid w:val="70F20AFA"/>
    <w:rsid w:val="70F553A7"/>
    <w:rsid w:val="70F6096B"/>
    <w:rsid w:val="70F748CF"/>
    <w:rsid w:val="70FE4102"/>
    <w:rsid w:val="70FE55E8"/>
    <w:rsid w:val="71004A94"/>
    <w:rsid w:val="710717D2"/>
    <w:rsid w:val="71093337"/>
    <w:rsid w:val="710A6A68"/>
    <w:rsid w:val="710B359F"/>
    <w:rsid w:val="710D64BB"/>
    <w:rsid w:val="710D7CEE"/>
    <w:rsid w:val="710E0C90"/>
    <w:rsid w:val="71103F4B"/>
    <w:rsid w:val="71174FE7"/>
    <w:rsid w:val="7118673F"/>
    <w:rsid w:val="711D3F5A"/>
    <w:rsid w:val="711D6A56"/>
    <w:rsid w:val="71207CFF"/>
    <w:rsid w:val="712147B4"/>
    <w:rsid w:val="71216BF9"/>
    <w:rsid w:val="71217A8E"/>
    <w:rsid w:val="71235558"/>
    <w:rsid w:val="71240119"/>
    <w:rsid w:val="71271C10"/>
    <w:rsid w:val="712A17DA"/>
    <w:rsid w:val="712B0991"/>
    <w:rsid w:val="712B730C"/>
    <w:rsid w:val="712D2EB8"/>
    <w:rsid w:val="712D6EF1"/>
    <w:rsid w:val="712F2681"/>
    <w:rsid w:val="7131712E"/>
    <w:rsid w:val="71333293"/>
    <w:rsid w:val="71336A29"/>
    <w:rsid w:val="71385274"/>
    <w:rsid w:val="71387190"/>
    <w:rsid w:val="71390B87"/>
    <w:rsid w:val="713A515C"/>
    <w:rsid w:val="713D3506"/>
    <w:rsid w:val="713D4130"/>
    <w:rsid w:val="713E704F"/>
    <w:rsid w:val="7140094D"/>
    <w:rsid w:val="71401762"/>
    <w:rsid w:val="7141214B"/>
    <w:rsid w:val="7142489B"/>
    <w:rsid w:val="7145796C"/>
    <w:rsid w:val="71495BFA"/>
    <w:rsid w:val="71512A7A"/>
    <w:rsid w:val="71551806"/>
    <w:rsid w:val="715875BE"/>
    <w:rsid w:val="71592935"/>
    <w:rsid w:val="7159698F"/>
    <w:rsid w:val="715A1BF1"/>
    <w:rsid w:val="715C6ADE"/>
    <w:rsid w:val="715E572E"/>
    <w:rsid w:val="715F0127"/>
    <w:rsid w:val="71632681"/>
    <w:rsid w:val="71647649"/>
    <w:rsid w:val="7165259C"/>
    <w:rsid w:val="71667BE8"/>
    <w:rsid w:val="71670D73"/>
    <w:rsid w:val="71676C2C"/>
    <w:rsid w:val="716B5D2C"/>
    <w:rsid w:val="716B7FA6"/>
    <w:rsid w:val="716C6CDD"/>
    <w:rsid w:val="716E6F35"/>
    <w:rsid w:val="71706CE4"/>
    <w:rsid w:val="717140D1"/>
    <w:rsid w:val="717167B9"/>
    <w:rsid w:val="71723762"/>
    <w:rsid w:val="71761CE5"/>
    <w:rsid w:val="7178283A"/>
    <w:rsid w:val="717A32D9"/>
    <w:rsid w:val="717B661E"/>
    <w:rsid w:val="717D2877"/>
    <w:rsid w:val="717E2CA5"/>
    <w:rsid w:val="717E3B9E"/>
    <w:rsid w:val="71800542"/>
    <w:rsid w:val="71810539"/>
    <w:rsid w:val="71816DAB"/>
    <w:rsid w:val="71820971"/>
    <w:rsid w:val="71822143"/>
    <w:rsid w:val="71823528"/>
    <w:rsid w:val="71856B14"/>
    <w:rsid w:val="71882EDA"/>
    <w:rsid w:val="718A494B"/>
    <w:rsid w:val="718C22D4"/>
    <w:rsid w:val="718D54D7"/>
    <w:rsid w:val="718E490E"/>
    <w:rsid w:val="718F535A"/>
    <w:rsid w:val="71900042"/>
    <w:rsid w:val="719043EA"/>
    <w:rsid w:val="719405EF"/>
    <w:rsid w:val="71956566"/>
    <w:rsid w:val="719726BC"/>
    <w:rsid w:val="71993036"/>
    <w:rsid w:val="719A1B28"/>
    <w:rsid w:val="719D14E3"/>
    <w:rsid w:val="719F1B0F"/>
    <w:rsid w:val="71A362AC"/>
    <w:rsid w:val="71A71ED1"/>
    <w:rsid w:val="71AB7BA8"/>
    <w:rsid w:val="71AD1935"/>
    <w:rsid w:val="71AE2835"/>
    <w:rsid w:val="71B07F05"/>
    <w:rsid w:val="71B170D8"/>
    <w:rsid w:val="71B257CC"/>
    <w:rsid w:val="71B57FA7"/>
    <w:rsid w:val="71BC11FC"/>
    <w:rsid w:val="71BC4D57"/>
    <w:rsid w:val="71BD0E98"/>
    <w:rsid w:val="71BD72D5"/>
    <w:rsid w:val="71BF4D66"/>
    <w:rsid w:val="71C10CC6"/>
    <w:rsid w:val="71C140BC"/>
    <w:rsid w:val="71C36355"/>
    <w:rsid w:val="71C406AC"/>
    <w:rsid w:val="71C52405"/>
    <w:rsid w:val="71C60DB0"/>
    <w:rsid w:val="71C66445"/>
    <w:rsid w:val="71C817A9"/>
    <w:rsid w:val="71CB0809"/>
    <w:rsid w:val="71CC3F95"/>
    <w:rsid w:val="71CF0837"/>
    <w:rsid w:val="71D11F9E"/>
    <w:rsid w:val="71D15B18"/>
    <w:rsid w:val="71D22D35"/>
    <w:rsid w:val="71D26EBE"/>
    <w:rsid w:val="71D270F8"/>
    <w:rsid w:val="71D308A5"/>
    <w:rsid w:val="71DB34E7"/>
    <w:rsid w:val="71DC17F6"/>
    <w:rsid w:val="71DE1B1B"/>
    <w:rsid w:val="71DF2D65"/>
    <w:rsid w:val="71DF6B0B"/>
    <w:rsid w:val="71E0455C"/>
    <w:rsid w:val="71E26077"/>
    <w:rsid w:val="71E476FC"/>
    <w:rsid w:val="71E502BF"/>
    <w:rsid w:val="71E7203E"/>
    <w:rsid w:val="71EE1FD2"/>
    <w:rsid w:val="71F02AC5"/>
    <w:rsid w:val="71F0708E"/>
    <w:rsid w:val="71F11846"/>
    <w:rsid w:val="71F11F0C"/>
    <w:rsid w:val="71F24A1D"/>
    <w:rsid w:val="71F251BC"/>
    <w:rsid w:val="71F51D89"/>
    <w:rsid w:val="71F567E0"/>
    <w:rsid w:val="71F71164"/>
    <w:rsid w:val="71FD10EF"/>
    <w:rsid w:val="72006608"/>
    <w:rsid w:val="72013487"/>
    <w:rsid w:val="72016CE6"/>
    <w:rsid w:val="72020A34"/>
    <w:rsid w:val="72022366"/>
    <w:rsid w:val="72035C52"/>
    <w:rsid w:val="7204238F"/>
    <w:rsid w:val="72046BC2"/>
    <w:rsid w:val="72051DE2"/>
    <w:rsid w:val="72096567"/>
    <w:rsid w:val="720A6187"/>
    <w:rsid w:val="72111D67"/>
    <w:rsid w:val="72172BFD"/>
    <w:rsid w:val="72186F85"/>
    <w:rsid w:val="721A6DBC"/>
    <w:rsid w:val="721B720D"/>
    <w:rsid w:val="721D4A80"/>
    <w:rsid w:val="721E1E82"/>
    <w:rsid w:val="721E58EC"/>
    <w:rsid w:val="721F260A"/>
    <w:rsid w:val="722034CC"/>
    <w:rsid w:val="72211F53"/>
    <w:rsid w:val="722231E7"/>
    <w:rsid w:val="722249CB"/>
    <w:rsid w:val="72225F36"/>
    <w:rsid w:val="72244DCD"/>
    <w:rsid w:val="72251BA2"/>
    <w:rsid w:val="72255138"/>
    <w:rsid w:val="722930D2"/>
    <w:rsid w:val="722A3DC7"/>
    <w:rsid w:val="722A74D1"/>
    <w:rsid w:val="722A7C82"/>
    <w:rsid w:val="722E545A"/>
    <w:rsid w:val="723001BA"/>
    <w:rsid w:val="72317B0B"/>
    <w:rsid w:val="72320616"/>
    <w:rsid w:val="723418B6"/>
    <w:rsid w:val="7234367E"/>
    <w:rsid w:val="723544BA"/>
    <w:rsid w:val="72362195"/>
    <w:rsid w:val="72364692"/>
    <w:rsid w:val="723915CC"/>
    <w:rsid w:val="72391D93"/>
    <w:rsid w:val="72396CE9"/>
    <w:rsid w:val="723B0E20"/>
    <w:rsid w:val="723C61FB"/>
    <w:rsid w:val="723D7E43"/>
    <w:rsid w:val="723E3E5B"/>
    <w:rsid w:val="723E4472"/>
    <w:rsid w:val="723F05D2"/>
    <w:rsid w:val="723F3669"/>
    <w:rsid w:val="723F4306"/>
    <w:rsid w:val="724031EC"/>
    <w:rsid w:val="72416A88"/>
    <w:rsid w:val="7246152D"/>
    <w:rsid w:val="72481D9A"/>
    <w:rsid w:val="72484022"/>
    <w:rsid w:val="724A3605"/>
    <w:rsid w:val="724E16C5"/>
    <w:rsid w:val="724F0CE3"/>
    <w:rsid w:val="725118E8"/>
    <w:rsid w:val="725233A8"/>
    <w:rsid w:val="725814BF"/>
    <w:rsid w:val="725D055F"/>
    <w:rsid w:val="725D29B6"/>
    <w:rsid w:val="725D6EEE"/>
    <w:rsid w:val="726130BF"/>
    <w:rsid w:val="72637984"/>
    <w:rsid w:val="72650433"/>
    <w:rsid w:val="726565D8"/>
    <w:rsid w:val="7267643E"/>
    <w:rsid w:val="726C19F0"/>
    <w:rsid w:val="726C342D"/>
    <w:rsid w:val="726C4BF6"/>
    <w:rsid w:val="726D6B49"/>
    <w:rsid w:val="726E6E18"/>
    <w:rsid w:val="726F78CB"/>
    <w:rsid w:val="727125A4"/>
    <w:rsid w:val="7274232E"/>
    <w:rsid w:val="7274591C"/>
    <w:rsid w:val="72745B3E"/>
    <w:rsid w:val="72750AE6"/>
    <w:rsid w:val="72753F08"/>
    <w:rsid w:val="727574F0"/>
    <w:rsid w:val="72770CC9"/>
    <w:rsid w:val="727B2A9F"/>
    <w:rsid w:val="727B40F0"/>
    <w:rsid w:val="727C08BF"/>
    <w:rsid w:val="727D5D61"/>
    <w:rsid w:val="727E0495"/>
    <w:rsid w:val="7285505A"/>
    <w:rsid w:val="72860688"/>
    <w:rsid w:val="728A7C8B"/>
    <w:rsid w:val="728B547C"/>
    <w:rsid w:val="728D1B24"/>
    <w:rsid w:val="728D7D30"/>
    <w:rsid w:val="728F0868"/>
    <w:rsid w:val="7291015A"/>
    <w:rsid w:val="72922D8F"/>
    <w:rsid w:val="72924994"/>
    <w:rsid w:val="7292536B"/>
    <w:rsid w:val="729575EF"/>
    <w:rsid w:val="72974D6E"/>
    <w:rsid w:val="7298069C"/>
    <w:rsid w:val="72981C82"/>
    <w:rsid w:val="72982F77"/>
    <w:rsid w:val="729A212C"/>
    <w:rsid w:val="729B058A"/>
    <w:rsid w:val="729B5511"/>
    <w:rsid w:val="729D4B0F"/>
    <w:rsid w:val="729E5721"/>
    <w:rsid w:val="72A73CF3"/>
    <w:rsid w:val="72A96DDA"/>
    <w:rsid w:val="72AA5773"/>
    <w:rsid w:val="72AB4C88"/>
    <w:rsid w:val="72AC6382"/>
    <w:rsid w:val="72B30BA2"/>
    <w:rsid w:val="72B4488B"/>
    <w:rsid w:val="72B84EB7"/>
    <w:rsid w:val="72BB2D2A"/>
    <w:rsid w:val="72BB567D"/>
    <w:rsid w:val="72BC552B"/>
    <w:rsid w:val="72BD366F"/>
    <w:rsid w:val="72C05750"/>
    <w:rsid w:val="72C16D69"/>
    <w:rsid w:val="72C951FD"/>
    <w:rsid w:val="72CB3059"/>
    <w:rsid w:val="72CC5CE8"/>
    <w:rsid w:val="72CD4EF3"/>
    <w:rsid w:val="72CE37B1"/>
    <w:rsid w:val="72D07790"/>
    <w:rsid w:val="72D37EC6"/>
    <w:rsid w:val="72D65615"/>
    <w:rsid w:val="72D73795"/>
    <w:rsid w:val="72D759CC"/>
    <w:rsid w:val="72D86778"/>
    <w:rsid w:val="72DA3779"/>
    <w:rsid w:val="72E22BB5"/>
    <w:rsid w:val="72E51FB8"/>
    <w:rsid w:val="72E539C0"/>
    <w:rsid w:val="72E80F90"/>
    <w:rsid w:val="72E95FEF"/>
    <w:rsid w:val="72E96F37"/>
    <w:rsid w:val="72EC0C7E"/>
    <w:rsid w:val="72EC28BB"/>
    <w:rsid w:val="72EE2296"/>
    <w:rsid w:val="72EE55B0"/>
    <w:rsid w:val="72EE742B"/>
    <w:rsid w:val="72F0066F"/>
    <w:rsid w:val="72F36673"/>
    <w:rsid w:val="72F50F2F"/>
    <w:rsid w:val="72F53CA7"/>
    <w:rsid w:val="72F71878"/>
    <w:rsid w:val="72F73689"/>
    <w:rsid w:val="72F871FE"/>
    <w:rsid w:val="72FA615E"/>
    <w:rsid w:val="72FA6F43"/>
    <w:rsid w:val="72FF1A09"/>
    <w:rsid w:val="73011CAB"/>
    <w:rsid w:val="73017018"/>
    <w:rsid w:val="73032348"/>
    <w:rsid w:val="73035C6D"/>
    <w:rsid w:val="73041462"/>
    <w:rsid w:val="73086029"/>
    <w:rsid w:val="73094544"/>
    <w:rsid w:val="730D225B"/>
    <w:rsid w:val="730D4B7D"/>
    <w:rsid w:val="730F440D"/>
    <w:rsid w:val="731058DF"/>
    <w:rsid w:val="73106045"/>
    <w:rsid w:val="73130A33"/>
    <w:rsid w:val="731570A2"/>
    <w:rsid w:val="731575CC"/>
    <w:rsid w:val="73182B21"/>
    <w:rsid w:val="73187A12"/>
    <w:rsid w:val="73194EA2"/>
    <w:rsid w:val="731F23B2"/>
    <w:rsid w:val="731F607A"/>
    <w:rsid w:val="731F750B"/>
    <w:rsid w:val="73215831"/>
    <w:rsid w:val="73231510"/>
    <w:rsid w:val="73261EEE"/>
    <w:rsid w:val="73270D25"/>
    <w:rsid w:val="73272ECA"/>
    <w:rsid w:val="73273054"/>
    <w:rsid w:val="732A1239"/>
    <w:rsid w:val="732C18AC"/>
    <w:rsid w:val="732E1CFB"/>
    <w:rsid w:val="7330717D"/>
    <w:rsid w:val="7331050E"/>
    <w:rsid w:val="73310981"/>
    <w:rsid w:val="733127F4"/>
    <w:rsid w:val="73312E4E"/>
    <w:rsid w:val="73312F3D"/>
    <w:rsid w:val="73314816"/>
    <w:rsid w:val="73345C8F"/>
    <w:rsid w:val="73365D5D"/>
    <w:rsid w:val="73380B68"/>
    <w:rsid w:val="733B5175"/>
    <w:rsid w:val="733C3834"/>
    <w:rsid w:val="733C566F"/>
    <w:rsid w:val="73412662"/>
    <w:rsid w:val="73424483"/>
    <w:rsid w:val="73442C71"/>
    <w:rsid w:val="73447038"/>
    <w:rsid w:val="7345494C"/>
    <w:rsid w:val="73455201"/>
    <w:rsid w:val="73462CD2"/>
    <w:rsid w:val="7346347B"/>
    <w:rsid w:val="734746E1"/>
    <w:rsid w:val="7348382D"/>
    <w:rsid w:val="73484F0C"/>
    <w:rsid w:val="734B46CE"/>
    <w:rsid w:val="734C06AB"/>
    <w:rsid w:val="734C6307"/>
    <w:rsid w:val="734E2A56"/>
    <w:rsid w:val="734E4F68"/>
    <w:rsid w:val="73507DB1"/>
    <w:rsid w:val="73513FFF"/>
    <w:rsid w:val="735227B0"/>
    <w:rsid w:val="73533A84"/>
    <w:rsid w:val="7354088B"/>
    <w:rsid w:val="73563363"/>
    <w:rsid w:val="735769E3"/>
    <w:rsid w:val="73581B34"/>
    <w:rsid w:val="735A17F4"/>
    <w:rsid w:val="735C4B39"/>
    <w:rsid w:val="735E46FC"/>
    <w:rsid w:val="736053E5"/>
    <w:rsid w:val="73661B23"/>
    <w:rsid w:val="73662110"/>
    <w:rsid w:val="73676E47"/>
    <w:rsid w:val="736B71B9"/>
    <w:rsid w:val="73700A9D"/>
    <w:rsid w:val="73713CE6"/>
    <w:rsid w:val="73717BF7"/>
    <w:rsid w:val="73720B55"/>
    <w:rsid w:val="73742457"/>
    <w:rsid w:val="73746126"/>
    <w:rsid w:val="737551FB"/>
    <w:rsid w:val="73783D33"/>
    <w:rsid w:val="73790B89"/>
    <w:rsid w:val="7379152C"/>
    <w:rsid w:val="737B6555"/>
    <w:rsid w:val="737C05A2"/>
    <w:rsid w:val="737E1139"/>
    <w:rsid w:val="737E3A6C"/>
    <w:rsid w:val="737E435B"/>
    <w:rsid w:val="737F7E0D"/>
    <w:rsid w:val="7380090D"/>
    <w:rsid w:val="738211C4"/>
    <w:rsid w:val="73833DD0"/>
    <w:rsid w:val="73834E71"/>
    <w:rsid w:val="73892F2F"/>
    <w:rsid w:val="738A3ED1"/>
    <w:rsid w:val="738D24FC"/>
    <w:rsid w:val="738E3861"/>
    <w:rsid w:val="739335B5"/>
    <w:rsid w:val="739427D9"/>
    <w:rsid w:val="73946DF5"/>
    <w:rsid w:val="73963210"/>
    <w:rsid w:val="739730A9"/>
    <w:rsid w:val="739A48E7"/>
    <w:rsid w:val="739A5D93"/>
    <w:rsid w:val="739D0C23"/>
    <w:rsid w:val="739F20F8"/>
    <w:rsid w:val="73A02FF7"/>
    <w:rsid w:val="73A03D5D"/>
    <w:rsid w:val="73A2259F"/>
    <w:rsid w:val="73A3443F"/>
    <w:rsid w:val="73A47E1D"/>
    <w:rsid w:val="73A505A7"/>
    <w:rsid w:val="73A52B12"/>
    <w:rsid w:val="73A558CC"/>
    <w:rsid w:val="73A67541"/>
    <w:rsid w:val="73A7684C"/>
    <w:rsid w:val="73AB774D"/>
    <w:rsid w:val="73AC70F1"/>
    <w:rsid w:val="73AF22CC"/>
    <w:rsid w:val="73B014A6"/>
    <w:rsid w:val="73B11C55"/>
    <w:rsid w:val="73B2380C"/>
    <w:rsid w:val="73B56850"/>
    <w:rsid w:val="73B7134F"/>
    <w:rsid w:val="73B7702A"/>
    <w:rsid w:val="73B9128F"/>
    <w:rsid w:val="73B93807"/>
    <w:rsid w:val="73BA54E7"/>
    <w:rsid w:val="73BB256D"/>
    <w:rsid w:val="73BB43BC"/>
    <w:rsid w:val="73BE4ABE"/>
    <w:rsid w:val="73BF6F2D"/>
    <w:rsid w:val="73C02146"/>
    <w:rsid w:val="73C0523E"/>
    <w:rsid w:val="73C210AE"/>
    <w:rsid w:val="73C21A4B"/>
    <w:rsid w:val="73C27D4E"/>
    <w:rsid w:val="73C43979"/>
    <w:rsid w:val="73C57BCE"/>
    <w:rsid w:val="73C73EFE"/>
    <w:rsid w:val="73C96141"/>
    <w:rsid w:val="73CE2255"/>
    <w:rsid w:val="73D01026"/>
    <w:rsid w:val="73D120FD"/>
    <w:rsid w:val="73D22FB7"/>
    <w:rsid w:val="73D233F3"/>
    <w:rsid w:val="73D30F49"/>
    <w:rsid w:val="73D36798"/>
    <w:rsid w:val="73D4412E"/>
    <w:rsid w:val="73D70B4E"/>
    <w:rsid w:val="73D76574"/>
    <w:rsid w:val="73DA36F1"/>
    <w:rsid w:val="73DB366C"/>
    <w:rsid w:val="73DC6EDF"/>
    <w:rsid w:val="73DD50C2"/>
    <w:rsid w:val="73DF21A5"/>
    <w:rsid w:val="73DF31C6"/>
    <w:rsid w:val="73E0270F"/>
    <w:rsid w:val="73E0313A"/>
    <w:rsid w:val="73E206D1"/>
    <w:rsid w:val="73E60AF8"/>
    <w:rsid w:val="73E657BA"/>
    <w:rsid w:val="73E70CD2"/>
    <w:rsid w:val="73E7535E"/>
    <w:rsid w:val="73E801B7"/>
    <w:rsid w:val="73E82C17"/>
    <w:rsid w:val="73EB3879"/>
    <w:rsid w:val="73EB7D41"/>
    <w:rsid w:val="73EB7E68"/>
    <w:rsid w:val="73ED538B"/>
    <w:rsid w:val="73ED65BE"/>
    <w:rsid w:val="73ED70AA"/>
    <w:rsid w:val="73F41DA0"/>
    <w:rsid w:val="73F451A2"/>
    <w:rsid w:val="73F46FDD"/>
    <w:rsid w:val="73F64E9F"/>
    <w:rsid w:val="73FD0CC5"/>
    <w:rsid w:val="73FF1B3D"/>
    <w:rsid w:val="74015DB5"/>
    <w:rsid w:val="74020112"/>
    <w:rsid w:val="74036DD7"/>
    <w:rsid w:val="74070402"/>
    <w:rsid w:val="74072800"/>
    <w:rsid w:val="74077017"/>
    <w:rsid w:val="740977EA"/>
    <w:rsid w:val="740C0075"/>
    <w:rsid w:val="740D079A"/>
    <w:rsid w:val="740D16D1"/>
    <w:rsid w:val="74141DEB"/>
    <w:rsid w:val="74151D4C"/>
    <w:rsid w:val="741535D5"/>
    <w:rsid w:val="74163109"/>
    <w:rsid w:val="74185DE1"/>
    <w:rsid w:val="741F5C4F"/>
    <w:rsid w:val="74211D6F"/>
    <w:rsid w:val="7422154D"/>
    <w:rsid w:val="7423025B"/>
    <w:rsid w:val="74243BCA"/>
    <w:rsid w:val="7426519F"/>
    <w:rsid w:val="742A7763"/>
    <w:rsid w:val="742C6E7B"/>
    <w:rsid w:val="742F36BA"/>
    <w:rsid w:val="743038CF"/>
    <w:rsid w:val="74344C6A"/>
    <w:rsid w:val="743868AC"/>
    <w:rsid w:val="743B3EB5"/>
    <w:rsid w:val="743C4D5B"/>
    <w:rsid w:val="74413F15"/>
    <w:rsid w:val="74456D89"/>
    <w:rsid w:val="74471C09"/>
    <w:rsid w:val="74472E9E"/>
    <w:rsid w:val="744D4FDD"/>
    <w:rsid w:val="744D7F9A"/>
    <w:rsid w:val="7450213A"/>
    <w:rsid w:val="7450376B"/>
    <w:rsid w:val="745302E0"/>
    <w:rsid w:val="74565707"/>
    <w:rsid w:val="745868E5"/>
    <w:rsid w:val="745C37E0"/>
    <w:rsid w:val="745D38C5"/>
    <w:rsid w:val="745F69D6"/>
    <w:rsid w:val="74600F07"/>
    <w:rsid w:val="74650158"/>
    <w:rsid w:val="74664233"/>
    <w:rsid w:val="7466462A"/>
    <w:rsid w:val="74670007"/>
    <w:rsid w:val="74674C72"/>
    <w:rsid w:val="746845B3"/>
    <w:rsid w:val="746A5761"/>
    <w:rsid w:val="746C167B"/>
    <w:rsid w:val="747222CE"/>
    <w:rsid w:val="74737A9F"/>
    <w:rsid w:val="74752373"/>
    <w:rsid w:val="74753F1E"/>
    <w:rsid w:val="74755960"/>
    <w:rsid w:val="74777ACD"/>
    <w:rsid w:val="74777D26"/>
    <w:rsid w:val="747F4A79"/>
    <w:rsid w:val="748204AE"/>
    <w:rsid w:val="74821FB2"/>
    <w:rsid w:val="748406FB"/>
    <w:rsid w:val="748602BA"/>
    <w:rsid w:val="748728C1"/>
    <w:rsid w:val="748864CD"/>
    <w:rsid w:val="74890F37"/>
    <w:rsid w:val="74891465"/>
    <w:rsid w:val="74897B1B"/>
    <w:rsid w:val="748A06C2"/>
    <w:rsid w:val="748A48E6"/>
    <w:rsid w:val="748B1BD9"/>
    <w:rsid w:val="748C0BCA"/>
    <w:rsid w:val="748C46FA"/>
    <w:rsid w:val="748E4C7B"/>
    <w:rsid w:val="74932EB5"/>
    <w:rsid w:val="74973636"/>
    <w:rsid w:val="74977E61"/>
    <w:rsid w:val="749A2DAC"/>
    <w:rsid w:val="749D0AB0"/>
    <w:rsid w:val="749F3AF5"/>
    <w:rsid w:val="74A177C8"/>
    <w:rsid w:val="74A3389A"/>
    <w:rsid w:val="74A4074D"/>
    <w:rsid w:val="74A61F4C"/>
    <w:rsid w:val="74A75E62"/>
    <w:rsid w:val="74AA16A8"/>
    <w:rsid w:val="74AB0CEA"/>
    <w:rsid w:val="74AC24CB"/>
    <w:rsid w:val="74AC283F"/>
    <w:rsid w:val="74B0349B"/>
    <w:rsid w:val="74B15945"/>
    <w:rsid w:val="74B30106"/>
    <w:rsid w:val="74B342B7"/>
    <w:rsid w:val="74B34E8B"/>
    <w:rsid w:val="74B4588A"/>
    <w:rsid w:val="74B46DE4"/>
    <w:rsid w:val="74B471CD"/>
    <w:rsid w:val="74B543A7"/>
    <w:rsid w:val="74B87064"/>
    <w:rsid w:val="74B91B08"/>
    <w:rsid w:val="74B9396F"/>
    <w:rsid w:val="74BA71D8"/>
    <w:rsid w:val="74BD15EF"/>
    <w:rsid w:val="74C30EAF"/>
    <w:rsid w:val="74C3148E"/>
    <w:rsid w:val="74C323EE"/>
    <w:rsid w:val="74C95121"/>
    <w:rsid w:val="74CA2BDA"/>
    <w:rsid w:val="74CC0627"/>
    <w:rsid w:val="74CC082B"/>
    <w:rsid w:val="74CF2F6F"/>
    <w:rsid w:val="74D0509E"/>
    <w:rsid w:val="74D17608"/>
    <w:rsid w:val="74D337FE"/>
    <w:rsid w:val="74D40C8D"/>
    <w:rsid w:val="74D5461C"/>
    <w:rsid w:val="74D74D4D"/>
    <w:rsid w:val="74E07B78"/>
    <w:rsid w:val="74E15661"/>
    <w:rsid w:val="74E23A71"/>
    <w:rsid w:val="74E30B8E"/>
    <w:rsid w:val="74E44515"/>
    <w:rsid w:val="74E55E7A"/>
    <w:rsid w:val="74E802EE"/>
    <w:rsid w:val="74EA2580"/>
    <w:rsid w:val="74EA2620"/>
    <w:rsid w:val="74EC6A0D"/>
    <w:rsid w:val="74EF52E7"/>
    <w:rsid w:val="74EF59E6"/>
    <w:rsid w:val="74F54CCE"/>
    <w:rsid w:val="74F56E1D"/>
    <w:rsid w:val="74F712B7"/>
    <w:rsid w:val="74FA5B90"/>
    <w:rsid w:val="74FB70F1"/>
    <w:rsid w:val="74FD61CF"/>
    <w:rsid w:val="750116CB"/>
    <w:rsid w:val="75011DEE"/>
    <w:rsid w:val="75023BBD"/>
    <w:rsid w:val="75045F0F"/>
    <w:rsid w:val="750477B2"/>
    <w:rsid w:val="75047806"/>
    <w:rsid w:val="750606E3"/>
    <w:rsid w:val="750802E6"/>
    <w:rsid w:val="75083E58"/>
    <w:rsid w:val="750B5618"/>
    <w:rsid w:val="750E0928"/>
    <w:rsid w:val="750E17A7"/>
    <w:rsid w:val="750E2E64"/>
    <w:rsid w:val="750E6837"/>
    <w:rsid w:val="750F0D5A"/>
    <w:rsid w:val="751C3D1E"/>
    <w:rsid w:val="751F6813"/>
    <w:rsid w:val="75201570"/>
    <w:rsid w:val="7521411B"/>
    <w:rsid w:val="7521475E"/>
    <w:rsid w:val="7521773A"/>
    <w:rsid w:val="752309ED"/>
    <w:rsid w:val="75236F95"/>
    <w:rsid w:val="75242923"/>
    <w:rsid w:val="75293574"/>
    <w:rsid w:val="752A16AE"/>
    <w:rsid w:val="752B5BD8"/>
    <w:rsid w:val="752F4DE5"/>
    <w:rsid w:val="753235CB"/>
    <w:rsid w:val="75374776"/>
    <w:rsid w:val="753A4814"/>
    <w:rsid w:val="753C20C6"/>
    <w:rsid w:val="753F50B1"/>
    <w:rsid w:val="75414138"/>
    <w:rsid w:val="75414E4A"/>
    <w:rsid w:val="754200E8"/>
    <w:rsid w:val="75467CED"/>
    <w:rsid w:val="754772DF"/>
    <w:rsid w:val="75486D17"/>
    <w:rsid w:val="754919AF"/>
    <w:rsid w:val="754B56C9"/>
    <w:rsid w:val="754D37CC"/>
    <w:rsid w:val="754E7531"/>
    <w:rsid w:val="754F2166"/>
    <w:rsid w:val="755065DA"/>
    <w:rsid w:val="75515FEA"/>
    <w:rsid w:val="75525179"/>
    <w:rsid w:val="75541540"/>
    <w:rsid w:val="755557F1"/>
    <w:rsid w:val="75560B0C"/>
    <w:rsid w:val="75563B54"/>
    <w:rsid w:val="7557443E"/>
    <w:rsid w:val="755C1723"/>
    <w:rsid w:val="755D02EC"/>
    <w:rsid w:val="755D52E7"/>
    <w:rsid w:val="75614908"/>
    <w:rsid w:val="75642E28"/>
    <w:rsid w:val="7564515C"/>
    <w:rsid w:val="75673283"/>
    <w:rsid w:val="75683808"/>
    <w:rsid w:val="75694304"/>
    <w:rsid w:val="756A0D87"/>
    <w:rsid w:val="756C4CF6"/>
    <w:rsid w:val="756D2B11"/>
    <w:rsid w:val="756D41EB"/>
    <w:rsid w:val="75722F51"/>
    <w:rsid w:val="75751C1F"/>
    <w:rsid w:val="757757FF"/>
    <w:rsid w:val="75780E6E"/>
    <w:rsid w:val="757E3D42"/>
    <w:rsid w:val="757F27A3"/>
    <w:rsid w:val="757F7247"/>
    <w:rsid w:val="75810835"/>
    <w:rsid w:val="758131A5"/>
    <w:rsid w:val="75875786"/>
    <w:rsid w:val="7589153B"/>
    <w:rsid w:val="758B40DE"/>
    <w:rsid w:val="758D7454"/>
    <w:rsid w:val="75902638"/>
    <w:rsid w:val="75910493"/>
    <w:rsid w:val="75921F19"/>
    <w:rsid w:val="75962A83"/>
    <w:rsid w:val="75975652"/>
    <w:rsid w:val="759A6588"/>
    <w:rsid w:val="759C3239"/>
    <w:rsid w:val="759C4ABE"/>
    <w:rsid w:val="759D3B88"/>
    <w:rsid w:val="759F12DE"/>
    <w:rsid w:val="75A218A0"/>
    <w:rsid w:val="75A23752"/>
    <w:rsid w:val="75A43B2D"/>
    <w:rsid w:val="75A76524"/>
    <w:rsid w:val="75A85F28"/>
    <w:rsid w:val="75AD4B26"/>
    <w:rsid w:val="75AF10DA"/>
    <w:rsid w:val="75AF3C7E"/>
    <w:rsid w:val="75B049DE"/>
    <w:rsid w:val="75B242BF"/>
    <w:rsid w:val="75B61B68"/>
    <w:rsid w:val="75B75456"/>
    <w:rsid w:val="75B76FD2"/>
    <w:rsid w:val="75B94C5C"/>
    <w:rsid w:val="75BB6980"/>
    <w:rsid w:val="75BC6A33"/>
    <w:rsid w:val="75C2679E"/>
    <w:rsid w:val="75C35A70"/>
    <w:rsid w:val="75C36CC8"/>
    <w:rsid w:val="75C3739A"/>
    <w:rsid w:val="75C4157C"/>
    <w:rsid w:val="75D16890"/>
    <w:rsid w:val="75D33986"/>
    <w:rsid w:val="75D50B4D"/>
    <w:rsid w:val="75DA2448"/>
    <w:rsid w:val="75DB505A"/>
    <w:rsid w:val="75DB5199"/>
    <w:rsid w:val="75DD4967"/>
    <w:rsid w:val="75DD6831"/>
    <w:rsid w:val="75E14145"/>
    <w:rsid w:val="75E218D4"/>
    <w:rsid w:val="75E2467B"/>
    <w:rsid w:val="75E37610"/>
    <w:rsid w:val="75E4008C"/>
    <w:rsid w:val="75E93367"/>
    <w:rsid w:val="75EA00EB"/>
    <w:rsid w:val="75EB12C5"/>
    <w:rsid w:val="75F17FC0"/>
    <w:rsid w:val="75F56711"/>
    <w:rsid w:val="75F64645"/>
    <w:rsid w:val="75F67387"/>
    <w:rsid w:val="75F80CDE"/>
    <w:rsid w:val="75F96D67"/>
    <w:rsid w:val="75FA22B8"/>
    <w:rsid w:val="75FA38D7"/>
    <w:rsid w:val="75FA6C7C"/>
    <w:rsid w:val="75FB5CE0"/>
    <w:rsid w:val="7600000D"/>
    <w:rsid w:val="76002715"/>
    <w:rsid w:val="76041BEF"/>
    <w:rsid w:val="7604754C"/>
    <w:rsid w:val="7605306F"/>
    <w:rsid w:val="760531AF"/>
    <w:rsid w:val="7608521F"/>
    <w:rsid w:val="760874C2"/>
    <w:rsid w:val="760F2B20"/>
    <w:rsid w:val="761034EA"/>
    <w:rsid w:val="76125AEF"/>
    <w:rsid w:val="761410C8"/>
    <w:rsid w:val="76151A3B"/>
    <w:rsid w:val="761535C0"/>
    <w:rsid w:val="76183F0E"/>
    <w:rsid w:val="7618463F"/>
    <w:rsid w:val="761C6C79"/>
    <w:rsid w:val="761D0D07"/>
    <w:rsid w:val="761D3B89"/>
    <w:rsid w:val="76211479"/>
    <w:rsid w:val="76216C3B"/>
    <w:rsid w:val="76221198"/>
    <w:rsid w:val="7624526D"/>
    <w:rsid w:val="762524F9"/>
    <w:rsid w:val="76262125"/>
    <w:rsid w:val="76267574"/>
    <w:rsid w:val="762926C8"/>
    <w:rsid w:val="762A0791"/>
    <w:rsid w:val="762A41AF"/>
    <w:rsid w:val="762B1C94"/>
    <w:rsid w:val="76330F8A"/>
    <w:rsid w:val="76334CF4"/>
    <w:rsid w:val="76350F74"/>
    <w:rsid w:val="76354C3B"/>
    <w:rsid w:val="76367BE0"/>
    <w:rsid w:val="76376770"/>
    <w:rsid w:val="763B0D5E"/>
    <w:rsid w:val="76425D7D"/>
    <w:rsid w:val="7643284B"/>
    <w:rsid w:val="764423A2"/>
    <w:rsid w:val="764432DF"/>
    <w:rsid w:val="764816D3"/>
    <w:rsid w:val="764944BB"/>
    <w:rsid w:val="764C1186"/>
    <w:rsid w:val="764C2518"/>
    <w:rsid w:val="764D3D7B"/>
    <w:rsid w:val="764D51A9"/>
    <w:rsid w:val="764F171F"/>
    <w:rsid w:val="764F2855"/>
    <w:rsid w:val="76505646"/>
    <w:rsid w:val="76533140"/>
    <w:rsid w:val="7654200B"/>
    <w:rsid w:val="76572CB2"/>
    <w:rsid w:val="765A7D91"/>
    <w:rsid w:val="765C496C"/>
    <w:rsid w:val="765D65B8"/>
    <w:rsid w:val="765F3722"/>
    <w:rsid w:val="765F3B74"/>
    <w:rsid w:val="76623182"/>
    <w:rsid w:val="76635FC6"/>
    <w:rsid w:val="76640647"/>
    <w:rsid w:val="76663F12"/>
    <w:rsid w:val="766767C6"/>
    <w:rsid w:val="76687200"/>
    <w:rsid w:val="766A7759"/>
    <w:rsid w:val="766D46C9"/>
    <w:rsid w:val="76700291"/>
    <w:rsid w:val="767316F9"/>
    <w:rsid w:val="767A4969"/>
    <w:rsid w:val="767B647B"/>
    <w:rsid w:val="767C61A9"/>
    <w:rsid w:val="767D7034"/>
    <w:rsid w:val="76800B21"/>
    <w:rsid w:val="76802D93"/>
    <w:rsid w:val="76851F24"/>
    <w:rsid w:val="768A1B72"/>
    <w:rsid w:val="768A5231"/>
    <w:rsid w:val="76900B36"/>
    <w:rsid w:val="76902C0D"/>
    <w:rsid w:val="76914A28"/>
    <w:rsid w:val="76942FC1"/>
    <w:rsid w:val="769430C7"/>
    <w:rsid w:val="76963316"/>
    <w:rsid w:val="76966D40"/>
    <w:rsid w:val="769715F7"/>
    <w:rsid w:val="7698144F"/>
    <w:rsid w:val="76996E96"/>
    <w:rsid w:val="76997226"/>
    <w:rsid w:val="769F2538"/>
    <w:rsid w:val="76A0585E"/>
    <w:rsid w:val="76A20758"/>
    <w:rsid w:val="76A736D1"/>
    <w:rsid w:val="76A80C64"/>
    <w:rsid w:val="76A939FD"/>
    <w:rsid w:val="76AD369C"/>
    <w:rsid w:val="76AD741F"/>
    <w:rsid w:val="76AF3734"/>
    <w:rsid w:val="76B2093B"/>
    <w:rsid w:val="76B36375"/>
    <w:rsid w:val="76B409D2"/>
    <w:rsid w:val="76B64437"/>
    <w:rsid w:val="76B71F57"/>
    <w:rsid w:val="76B7659E"/>
    <w:rsid w:val="76B77379"/>
    <w:rsid w:val="76B95B3C"/>
    <w:rsid w:val="76BF777F"/>
    <w:rsid w:val="76C01925"/>
    <w:rsid w:val="76C16395"/>
    <w:rsid w:val="76C22546"/>
    <w:rsid w:val="76C5228C"/>
    <w:rsid w:val="76C62C2A"/>
    <w:rsid w:val="76C6556D"/>
    <w:rsid w:val="76C707E9"/>
    <w:rsid w:val="76C810C5"/>
    <w:rsid w:val="76C8627E"/>
    <w:rsid w:val="76C926F3"/>
    <w:rsid w:val="76CA0105"/>
    <w:rsid w:val="76CB22B4"/>
    <w:rsid w:val="76CB46A9"/>
    <w:rsid w:val="76CC2DEA"/>
    <w:rsid w:val="76CD52A7"/>
    <w:rsid w:val="76D04018"/>
    <w:rsid w:val="76D04741"/>
    <w:rsid w:val="76D31AF7"/>
    <w:rsid w:val="76D327E0"/>
    <w:rsid w:val="76D44D78"/>
    <w:rsid w:val="76D9596F"/>
    <w:rsid w:val="76DE0092"/>
    <w:rsid w:val="76DF6704"/>
    <w:rsid w:val="76E00B64"/>
    <w:rsid w:val="76E06626"/>
    <w:rsid w:val="76E24296"/>
    <w:rsid w:val="76E26DC6"/>
    <w:rsid w:val="76E277AD"/>
    <w:rsid w:val="76E37A2B"/>
    <w:rsid w:val="76E41ACE"/>
    <w:rsid w:val="76E563BB"/>
    <w:rsid w:val="76E73F5C"/>
    <w:rsid w:val="76E828E8"/>
    <w:rsid w:val="76ED1873"/>
    <w:rsid w:val="76EF1151"/>
    <w:rsid w:val="76F15331"/>
    <w:rsid w:val="76F3646C"/>
    <w:rsid w:val="76F97DB7"/>
    <w:rsid w:val="76FC6E95"/>
    <w:rsid w:val="76FE6CBE"/>
    <w:rsid w:val="76FF592B"/>
    <w:rsid w:val="77017C19"/>
    <w:rsid w:val="7702625E"/>
    <w:rsid w:val="77047146"/>
    <w:rsid w:val="77056A5C"/>
    <w:rsid w:val="77076EB7"/>
    <w:rsid w:val="770826AD"/>
    <w:rsid w:val="77093984"/>
    <w:rsid w:val="77094348"/>
    <w:rsid w:val="770D4CAE"/>
    <w:rsid w:val="770F316E"/>
    <w:rsid w:val="770F33A0"/>
    <w:rsid w:val="771006D9"/>
    <w:rsid w:val="77124641"/>
    <w:rsid w:val="77144FFB"/>
    <w:rsid w:val="771B2592"/>
    <w:rsid w:val="771D716B"/>
    <w:rsid w:val="77200802"/>
    <w:rsid w:val="77201CB6"/>
    <w:rsid w:val="77220B1A"/>
    <w:rsid w:val="7724110B"/>
    <w:rsid w:val="772514AF"/>
    <w:rsid w:val="7725374B"/>
    <w:rsid w:val="77275EFC"/>
    <w:rsid w:val="7727769F"/>
    <w:rsid w:val="772864C2"/>
    <w:rsid w:val="772870AE"/>
    <w:rsid w:val="7729588E"/>
    <w:rsid w:val="772A1245"/>
    <w:rsid w:val="772A4682"/>
    <w:rsid w:val="772B6F66"/>
    <w:rsid w:val="772C33B4"/>
    <w:rsid w:val="772D0990"/>
    <w:rsid w:val="772D34F5"/>
    <w:rsid w:val="77326166"/>
    <w:rsid w:val="773654B2"/>
    <w:rsid w:val="773D7218"/>
    <w:rsid w:val="77423D0B"/>
    <w:rsid w:val="77426591"/>
    <w:rsid w:val="77426E35"/>
    <w:rsid w:val="77431F87"/>
    <w:rsid w:val="77433700"/>
    <w:rsid w:val="77455E35"/>
    <w:rsid w:val="77455F96"/>
    <w:rsid w:val="774A2894"/>
    <w:rsid w:val="774F44D0"/>
    <w:rsid w:val="774F7310"/>
    <w:rsid w:val="77502A11"/>
    <w:rsid w:val="77522AAE"/>
    <w:rsid w:val="77562C3C"/>
    <w:rsid w:val="7757210D"/>
    <w:rsid w:val="77576A70"/>
    <w:rsid w:val="77594C73"/>
    <w:rsid w:val="775956C1"/>
    <w:rsid w:val="775A29D3"/>
    <w:rsid w:val="775B1978"/>
    <w:rsid w:val="775F5B08"/>
    <w:rsid w:val="7761285C"/>
    <w:rsid w:val="7762743B"/>
    <w:rsid w:val="77634B43"/>
    <w:rsid w:val="7766191A"/>
    <w:rsid w:val="77674B66"/>
    <w:rsid w:val="776801E7"/>
    <w:rsid w:val="77687734"/>
    <w:rsid w:val="77687A2A"/>
    <w:rsid w:val="776979EF"/>
    <w:rsid w:val="776A4F62"/>
    <w:rsid w:val="776B39F9"/>
    <w:rsid w:val="776C4490"/>
    <w:rsid w:val="776D2C2B"/>
    <w:rsid w:val="776F1BCC"/>
    <w:rsid w:val="776F51E7"/>
    <w:rsid w:val="77710AA9"/>
    <w:rsid w:val="7772273C"/>
    <w:rsid w:val="77724647"/>
    <w:rsid w:val="77744CB5"/>
    <w:rsid w:val="77745E23"/>
    <w:rsid w:val="777805ED"/>
    <w:rsid w:val="777E1EB8"/>
    <w:rsid w:val="777F2C82"/>
    <w:rsid w:val="77890107"/>
    <w:rsid w:val="77890437"/>
    <w:rsid w:val="778A2D52"/>
    <w:rsid w:val="778B24C7"/>
    <w:rsid w:val="778D109D"/>
    <w:rsid w:val="778E630D"/>
    <w:rsid w:val="779133DB"/>
    <w:rsid w:val="77946011"/>
    <w:rsid w:val="779968CF"/>
    <w:rsid w:val="779B02E5"/>
    <w:rsid w:val="779B22DB"/>
    <w:rsid w:val="779B3B14"/>
    <w:rsid w:val="779B5C4B"/>
    <w:rsid w:val="779C0058"/>
    <w:rsid w:val="779E55C3"/>
    <w:rsid w:val="77A06C21"/>
    <w:rsid w:val="77A43A1E"/>
    <w:rsid w:val="77AC6EEA"/>
    <w:rsid w:val="77AE0142"/>
    <w:rsid w:val="77AF4CC8"/>
    <w:rsid w:val="77B03D72"/>
    <w:rsid w:val="77B12FFC"/>
    <w:rsid w:val="77B2146C"/>
    <w:rsid w:val="77B22BAE"/>
    <w:rsid w:val="77B3273F"/>
    <w:rsid w:val="77B32947"/>
    <w:rsid w:val="77B32BBA"/>
    <w:rsid w:val="77B9128E"/>
    <w:rsid w:val="77B93490"/>
    <w:rsid w:val="77BD3975"/>
    <w:rsid w:val="77C32502"/>
    <w:rsid w:val="77C446E0"/>
    <w:rsid w:val="77C646B4"/>
    <w:rsid w:val="77C70094"/>
    <w:rsid w:val="77C73AEA"/>
    <w:rsid w:val="77CC27BF"/>
    <w:rsid w:val="77CC69F8"/>
    <w:rsid w:val="77CD3076"/>
    <w:rsid w:val="77CD7EA0"/>
    <w:rsid w:val="77D15DFC"/>
    <w:rsid w:val="77D4454C"/>
    <w:rsid w:val="77D51688"/>
    <w:rsid w:val="77D65D89"/>
    <w:rsid w:val="77D91282"/>
    <w:rsid w:val="77DA0B77"/>
    <w:rsid w:val="77DA252A"/>
    <w:rsid w:val="77DE1C3C"/>
    <w:rsid w:val="77DF7666"/>
    <w:rsid w:val="77E211C2"/>
    <w:rsid w:val="77E456FE"/>
    <w:rsid w:val="77E53D1F"/>
    <w:rsid w:val="77E55ADD"/>
    <w:rsid w:val="77E71D82"/>
    <w:rsid w:val="77E92D3C"/>
    <w:rsid w:val="77E93A06"/>
    <w:rsid w:val="77EB281A"/>
    <w:rsid w:val="77EB69F5"/>
    <w:rsid w:val="77ED0A00"/>
    <w:rsid w:val="77FA591B"/>
    <w:rsid w:val="77FD2D42"/>
    <w:rsid w:val="77FD2D5E"/>
    <w:rsid w:val="77FD4371"/>
    <w:rsid w:val="77FE0043"/>
    <w:rsid w:val="77FF514C"/>
    <w:rsid w:val="7805734A"/>
    <w:rsid w:val="780579B0"/>
    <w:rsid w:val="7806795A"/>
    <w:rsid w:val="78082412"/>
    <w:rsid w:val="78082431"/>
    <w:rsid w:val="780A7AFA"/>
    <w:rsid w:val="780E1ACB"/>
    <w:rsid w:val="780E4722"/>
    <w:rsid w:val="780F34F2"/>
    <w:rsid w:val="78150456"/>
    <w:rsid w:val="781575A5"/>
    <w:rsid w:val="7817629D"/>
    <w:rsid w:val="781A53C3"/>
    <w:rsid w:val="781A757D"/>
    <w:rsid w:val="781B0666"/>
    <w:rsid w:val="781C3D4D"/>
    <w:rsid w:val="782045CF"/>
    <w:rsid w:val="78213F15"/>
    <w:rsid w:val="782246BA"/>
    <w:rsid w:val="78237966"/>
    <w:rsid w:val="78241A65"/>
    <w:rsid w:val="78247453"/>
    <w:rsid w:val="78251402"/>
    <w:rsid w:val="78252C79"/>
    <w:rsid w:val="7827640A"/>
    <w:rsid w:val="782805E3"/>
    <w:rsid w:val="7828343B"/>
    <w:rsid w:val="782836FF"/>
    <w:rsid w:val="78286EA8"/>
    <w:rsid w:val="782915E3"/>
    <w:rsid w:val="782955E2"/>
    <w:rsid w:val="782A03AB"/>
    <w:rsid w:val="782E61D4"/>
    <w:rsid w:val="782F076D"/>
    <w:rsid w:val="783162FC"/>
    <w:rsid w:val="78325EEE"/>
    <w:rsid w:val="783330F8"/>
    <w:rsid w:val="78352910"/>
    <w:rsid w:val="783B153B"/>
    <w:rsid w:val="783D26CE"/>
    <w:rsid w:val="783E5680"/>
    <w:rsid w:val="78405931"/>
    <w:rsid w:val="784137CC"/>
    <w:rsid w:val="78417A5B"/>
    <w:rsid w:val="78440B19"/>
    <w:rsid w:val="78456481"/>
    <w:rsid w:val="78461297"/>
    <w:rsid w:val="784A358C"/>
    <w:rsid w:val="785113B4"/>
    <w:rsid w:val="78536933"/>
    <w:rsid w:val="78556E57"/>
    <w:rsid w:val="785655A7"/>
    <w:rsid w:val="78580DE9"/>
    <w:rsid w:val="785B13CD"/>
    <w:rsid w:val="785B30B5"/>
    <w:rsid w:val="785C7072"/>
    <w:rsid w:val="786021F6"/>
    <w:rsid w:val="78611CF6"/>
    <w:rsid w:val="78622670"/>
    <w:rsid w:val="78631426"/>
    <w:rsid w:val="7864663C"/>
    <w:rsid w:val="78651CF5"/>
    <w:rsid w:val="78657B32"/>
    <w:rsid w:val="786939FD"/>
    <w:rsid w:val="78694900"/>
    <w:rsid w:val="786D6E43"/>
    <w:rsid w:val="786E53E3"/>
    <w:rsid w:val="78760629"/>
    <w:rsid w:val="78764FBA"/>
    <w:rsid w:val="7876524B"/>
    <w:rsid w:val="787A1D15"/>
    <w:rsid w:val="78804A1B"/>
    <w:rsid w:val="788059D5"/>
    <w:rsid w:val="788325ED"/>
    <w:rsid w:val="78845C20"/>
    <w:rsid w:val="78847262"/>
    <w:rsid w:val="788513F1"/>
    <w:rsid w:val="78861509"/>
    <w:rsid w:val="788913C9"/>
    <w:rsid w:val="78892351"/>
    <w:rsid w:val="788A4E66"/>
    <w:rsid w:val="788B1B41"/>
    <w:rsid w:val="789458CD"/>
    <w:rsid w:val="78946C86"/>
    <w:rsid w:val="789616BE"/>
    <w:rsid w:val="789A274B"/>
    <w:rsid w:val="789C0906"/>
    <w:rsid w:val="789C55BE"/>
    <w:rsid w:val="789E132D"/>
    <w:rsid w:val="789E7963"/>
    <w:rsid w:val="789F335E"/>
    <w:rsid w:val="78A038F7"/>
    <w:rsid w:val="78A116B0"/>
    <w:rsid w:val="78A376CA"/>
    <w:rsid w:val="78A417EB"/>
    <w:rsid w:val="78AD02F4"/>
    <w:rsid w:val="78AD3800"/>
    <w:rsid w:val="78AF35ED"/>
    <w:rsid w:val="78AF3AC8"/>
    <w:rsid w:val="78B10F43"/>
    <w:rsid w:val="78B127A7"/>
    <w:rsid w:val="78B215B7"/>
    <w:rsid w:val="78B22324"/>
    <w:rsid w:val="78B25F40"/>
    <w:rsid w:val="78B319FA"/>
    <w:rsid w:val="78B653BF"/>
    <w:rsid w:val="78BA0D21"/>
    <w:rsid w:val="78BD42EA"/>
    <w:rsid w:val="78C1100F"/>
    <w:rsid w:val="78C35A0F"/>
    <w:rsid w:val="78C458A4"/>
    <w:rsid w:val="78CA50EB"/>
    <w:rsid w:val="78CA6A2E"/>
    <w:rsid w:val="78CE29A9"/>
    <w:rsid w:val="78CE7C8C"/>
    <w:rsid w:val="78CF3E8D"/>
    <w:rsid w:val="78D04871"/>
    <w:rsid w:val="78D52CEC"/>
    <w:rsid w:val="78D66F19"/>
    <w:rsid w:val="78D83164"/>
    <w:rsid w:val="78DA4022"/>
    <w:rsid w:val="78DC6715"/>
    <w:rsid w:val="78DD1C6E"/>
    <w:rsid w:val="78DD2254"/>
    <w:rsid w:val="78DD37A3"/>
    <w:rsid w:val="78DD51EA"/>
    <w:rsid w:val="78DD697E"/>
    <w:rsid w:val="78DE4604"/>
    <w:rsid w:val="78E23DAC"/>
    <w:rsid w:val="78E2680C"/>
    <w:rsid w:val="78E27594"/>
    <w:rsid w:val="78E31E9B"/>
    <w:rsid w:val="78E35320"/>
    <w:rsid w:val="78E400DD"/>
    <w:rsid w:val="78E96E50"/>
    <w:rsid w:val="78EB660E"/>
    <w:rsid w:val="78EC73C2"/>
    <w:rsid w:val="78EE70A5"/>
    <w:rsid w:val="78F04D34"/>
    <w:rsid w:val="78F06F24"/>
    <w:rsid w:val="78F26609"/>
    <w:rsid w:val="78F275DC"/>
    <w:rsid w:val="78F368FB"/>
    <w:rsid w:val="78F46C39"/>
    <w:rsid w:val="78F56E98"/>
    <w:rsid w:val="78F62B00"/>
    <w:rsid w:val="78F63E6C"/>
    <w:rsid w:val="78F665BA"/>
    <w:rsid w:val="78FA1CC5"/>
    <w:rsid w:val="78FA2942"/>
    <w:rsid w:val="78FA5D35"/>
    <w:rsid w:val="78FB4CA7"/>
    <w:rsid w:val="78FC02DA"/>
    <w:rsid w:val="78FC79D0"/>
    <w:rsid w:val="78FE38C9"/>
    <w:rsid w:val="79001E52"/>
    <w:rsid w:val="790163FB"/>
    <w:rsid w:val="790266D1"/>
    <w:rsid w:val="79033993"/>
    <w:rsid w:val="79050E06"/>
    <w:rsid w:val="79062AD6"/>
    <w:rsid w:val="790637ED"/>
    <w:rsid w:val="79087CC0"/>
    <w:rsid w:val="79095117"/>
    <w:rsid w:val="790A5E40"/>
    <w:rsid w:val="790D5023"/>
    <w:rsid w:val="790D5EE2"/>
    <w:rsid w:val="790D70AB"/>
    <w:rsid w:val="790E3982"/>
    <w:rsid w:val="790E3AE1"/>
    <w:rsid w:val="79132E99"/>
    <w:rsid w:val="79152C78"/>
    <w:rsid w:val="79183646"/>
    <w:rsid w:val="79183805"/>
    <w:rsid w:val="7919056D"/>
    <w:rsid w:val="791924ED"/>
    <w:rsid w:val="7919443A"/>
    <w:rsid w:val="791A05F2"/>
    <w:rsid w:val="791A3093"/>
    <w:rsid w:val="79215A7D"/>
    <w:rsid w:val="792210B2"/>
    <w:rsid w:val="79236F22"/>
    <w:rsid w:val="792717FE"/>
    <w:rsid w:val="792937E3"/>
    <w:rsid w:val="792A2122"/>
    <w:rsid w:val="792A65A0"/>
    <w:rsid w:val="792C2661"/>
    <w:rsid w:val="792C4AE2"/>
    <w:rsid w:val="792D031C"/>
    <w:rsid w:val="792D3D23"/>
    <w:rsid w:val="793137EE"/>
    <w:rsid w:val="79327428"/>
    <w:rsid w:val="79336EA8"/>
    <w:rsid w:val="79371CF9"/>
    <w:rsid w:val="79396CA5"/>
    <w:rsid w:val="793A0CD7"/>
    <w:rsid w:val="793C2F14"/>
    <w:rsid w:val="793C5081"/>
    <w:rsid w:val="793E3AC4"/>
    <w:rsid w:val="79423484"/>
    <w:rsid w:val="79432429"/>
    <w:rsid w:val="79440416"/>
    <w:rsid w:val="7944591F"/>
    <w:rsid w:val="79445B21"/>
    <w:rsid w:val="79450B4A"/>
    <w:rsid w:val="79487F13"/>
    <w:rsid w:val="7949360A"/>
    <w:rsid w:val="794A2785"/>
    <w:rsid w:val="794A654B"/>
    <w:rsid w:val="794C63A9"/>
    <w:rsid w:val="794D11B3"/>
    <w:rsid w:val="794E3EA0"/>
    <w:rsid w:val="794F537D"/>
    <w:rsid w:val="794F71A3"/>
    <w:rsid w:val="79505D08"/>
    <w:rsid w:val="795379BC"/>
    <w:rsid w:val="79541DCA"/>
    <w:rsid w:val="79550401"/>
    <w:rsid w:val="79560F94"/>
    <w:rsid w:val="795A79A2"/>
    <w:rsid w:val="795F5FCA"/>
    <w:rsid w:val="7963400A"/>
    <w:rsid w:val="79642E59"/>
    <w:rsid w:val="79645AA6"/>
    <w:rsid w:val="79677FB3"/>
    <w:rsid w:val="796A5C54"/>
    <w:rsid w:val="796B381E"/>
    <w:rsid w:val="796D1C0B"/>
    <w:rsid w:val="79703410"/>
    <w:rsid w:val="797155D0"/>
    <w:rsid w:val="79722D18"/>
    <w:rsid w:val="79722E08"/>
    <w:rsid w:val="79755CFC"/>
    <w:rsid w:val="79755DBE"/>
    <w:rsid w:val="79765872"/>
    <w:rsid w:val="7979396B"/>
    <w:rsid w:val="797A286B"/>
    <w:rsid w:val="79800D5C"/>
    <w:rsid w:val="79827334"/>
    <w:rsid w:val="79835E33"/>
    <w:rsid w:val="79837A58"/>
    <w:rsid w:val="79847A55"/>
    <w:rsid w:val="79854B8B"/>
    <w:rsid w:val="79877272"/>
    <w:rsid w:val="798832E7"/>
    <w:rsid w:val="79884E46"/>
    <w:rsid w:val="79885421"/>
    <w:rsid w:val="798A4EC7"/>
    <w:rsid w:val="798D0D12"/>
    <w:rsid w:val="798D31C9"/>
    <w:rsid w:val="798E2429"/>
    <w:rsid w:val="79910461"/>
    <w:rsid w:val="79943E92"/>
    <w:rsid w:val="799451BC"/>
    <w:rsid w:val="79993DFC"/>
    <w:rsid w:val="799A21FD"/>
    <w:rsid w:val="79A00C7C"/>
    <w:rsid w:val="79A07F46"/>
    <w:rsid w:val="79A14D3D"/>
    <w:rsid w:val="79A40EB6"/>
    <w:rsid w:val="79A62378"/>
    <w:rsid w:val="79A6667A"/>
    <w:rsid w:val="79A85CAB"/>
    <w:rsid w:val="79AA2F08"/>
    <w:rsid w:val="79AD68C3"/>
    <w:rsid w:val="79B03823"/>
    <w:rsid w:val="79B11085"/>
    <w:rsid w:val="79B2358B"/>
    <w:rsid w:val="79B30A38"/>
    <w:rsid w:val="79B32A0E"/>
    <w:rsid w:val="79B42A59"/>
    <w:rsid w:val="79B53F4E"/>
    <w:rsid w:val="79B83EB5"/>
    <w:rsid w:val="79B96BF6"/>
    <w:rsid w:val="79BB0A59"/>
    <w:rsid w:val="79BF0C1E"/>
    <w:rsid w:val="79C31D56"/>
    <w:rsid w:val="79C41ED6"/>
    <w:rsid w:val="79C60FB9"/>
    <w:rsid w:val="79C71070"/>
    <w:rsid w:val="79C81649"/>
    <w:rsid w:val="79CA469E"/>
    <w:rsid w:val="79CF59D1"/>
    <w:rsid w:val="79D13DE6"/>
    <w:rsid w:val="79D216CB"/>
    <w:rsid w:val="79D55DCA"/>
    <w:rsid w:val="79D6420A"/>
    <w:rsid w:val="79D65D97"/>
    <w:rsid w:val="79DA40B9"/>
    <w:rsid w:val="79DD5F91"/>
    <w:rsid w:val="79DE613F"/>
    <w:rsid w:val="79DE6ED5"/>
    <w:rsid w:val="79DE71BA"/>
    <w:rsid w:val="79DF1034"/>
    <w:rsid w:val="79DF6DED"/>
    <w:rsid w:val="79E1212E"/>
    <w:rsid w:val="79E27C38"/>
    <w:rsid w:val="79E41303"/>
    <w:rsid w:val="79F16A9E"/>
    <w:rsid w:val="79F412F3"/>
    <w:rsid w:val="79F53E00"/>
    <w:rsid w:val="79F559B3"/>
    <w:rsid w:val="79F65FC6"/>
    <w:rsid w:val="79F75C63"/>
    <w:rsid w:val="79F77435"/>
    <w:rsid w:val="79F94E66"/>
    <w:rsid w:val="79FA7C15"/>
    <w:rsid w:val="79FB67E2"/>
    <w:rsid w:val="79FD5B3D"/>
    <w:rsid w:val="7A0057DB"/>
    <w:rsid w:val="7A024598"/>
    <w:rsid w:val="7A034C3F"/>
    <w:rsid w:val="7A0440E5"/>
    <w:rsid w:val="7A055355"/>
    <w:rsid w:val="7A0B0813"/>
    <w:rsid w:val="7A0E7874"/>
    <w:rsid w:val="7A10273F"/>
    <w:rsid w:val="7A14463D"/>
    <w:rsid w:val="7A144EC4"/>
    <w:rsid w:val="7A14650F"/>
    <w:rsid w:val="7A165009"/>
    <w:rsid w:val="7A174B2F"/>
    <w:rsid w:val="7A182930"/>
    <w:rsid w:val="7A191A47"/>
    <w:rsid w:val="7A1948A8"/>
    <w:rsid w:val="7A1D2656"/>
    <w:rsid w:val="7A220710"/>
    <w:rsid w:val="7A233555"/>
    <w:rsid w:val="7A260920"/>
    <w:rsid w:val="7A2779C4"/>
    <w:rsid w:val="7A291878"/>
    <w:rsid w:val="7A2B5F19"/>
    <w:rsid w:val="7A2C2596"/>
    <w:rsid w:val="7A3473B4"/>
    <w:rsid w:val="7A394A96"/>
    <w:rsid w:val="7A3A6DF4"/>
    <w:rsid w:val="7A3E334C"/>
    <w:rsid w:val="7A3F58A3"/>
    <w:rsid w:val="7A405CF9"/>
    <w:rsid w:val="7A415B2A"/>
    <w:rsid w:val="7A4229E9"/>
    <w:rsid w:val="7A4243AF"/>
    <w:rsid w:val="7A436B17"/>
    <w:rsid w:val="7A4524FD"/>
    <w:rsid w:val="7A4B0664"/>
    <w:rsid w:val="7A4C7332"/>
    <w:rsid w:val="7A4E1C3E"/>
    <w:rsid w:val="7A4E23FE"/>
    <w:rsid w:val="7A4E5A75"/>
    <w:rsid w:val="7A4E6E59"/>
    <w:rsid w:val="7A4F761A"/>
    <w:rsid w:val="7A514CB4"/>
    <w:rsid w:val="7A5534D4"/>
    <w:rsid w:val="7A584591"/>
    <w:rsid w:val="7A591B62"/>
    <w:rsid w:val="7A5B5659"/>
    <w:rsid w:val="7A5E557F"/>
    <w:rsid w:val="7A5F1CFC"/>
    <w:rsid w:val="7A5F3326"/>
    <w:rsid w:val="7A643643"/>
    <w:rsid w:val="7A6536B6"/>
    <w:rsid w:val="7A656171"/>
    <w:rsid w:val="7A696BF3"/>
    <w:rsid w:val="7A6A1384"/>
    <w:rsid w:val="7A6F7AD0"/>
    <w:rsid w:val="7A7070AE"/>
    <w:rsid w:val="7A72725B"/>
    <w:rsid w:val="7A751523"/>
    <w:rsid w:val="7A751B8F"/>
    <w:rsid w:val="7A770DD0"/>
    <w:rsid w:val="7A78590C"/>
    <w:rsid w:val="7A796E51"/>
    <w:rsid w:val="7A7A6525"/>
    <w:rsid w:val="7A7D09AF"/>
    <w:rsid w:val="7A7F3A07"/>
    <w:rsid w:val="7A7F4DB4"/>
    <w:rsid w:val="7A8005E9"/>
    <w:rsid w:val="7A855D64"/>
    <w:rsid w:val="7A8736B7"/>
    <w:rsid w:val="7A87549E"/>
    <w:rsid w:val="7A88299C"/>
    <w:rsid w:val="7A882A91"/>
    <w:rsid w:val="7A8A5F7A"/>
    <w:rsid w:val="7A8E2F05"/>
    <w:rsid w:val="7A9106DC"/>
    <w:rsid w:val="7A9150DF"/>
    <w:rsid w:val="7A932CB1"/>
    <w:rsid w:val="7A94431B"/>
    <w:rsid w:val="7A980E1B"/>
    <w:rsid w:val="7A984A95"/>
    <w:rsid w:val="7A9A38BF"/>
    <w:rsid w:val="7A9C1C48"/>
    <w:rsid w:val="7A9C7916"/>
    <w:rsid w:val="7A9D1F2F"/>
    <w:rsid w:val="7A9F3854"/>
    <w:rsid w:val="7AA01D68"/>
    <w:rsid w:val="7AA1389C"/>
    <w:rsid w:val="7AA27CEA"/>
    <w:rsid w:val="7AA37877"/>
    <w:rsid w:val="7AA42C72"/>
    <w:rsid w:val="7AA71EA5"/>
    <w:rsid w:val="7AA744A8"/>
    <w:rsid w:val="7AA77EF3"/>
    <w:rsid w:val="7AAB644F"/>
    <w:rsid w:val="7AAB7F6A"/>
    <w:rsid w:val="7AAD2759"/>
    <w:rsid w:val="7AAE0BDA"/>
    <w:rsid w:val="7AAE306A"/>
    <w:rsid w:val="7AB010F2"/>
    <w:rsid w:val="7AB24F1D"/>
    <w:rsid w:val="7AB3275E"/>
    <w:rsid w:val="7AB63297"/>
    <w:rsid w:val="7AB97862"/>
    <w:rsid w:val="7ABA7538"/>
    <w:rsid w:val="7ABB5CC4"/>
    <w:rsid w:val="7ABC1D51"/>
    <w:rsid w:val="7ABC36C3"/>
    <w:rsid w:val="7ABD33BA"/>
    <w:rsid w:val="7ABE0DC5"/>
    <w:rsid w:val="7ABE2C14"/>
    <w:rsid w:val="7ABE44BA"/>
    <w:rsid w:val="7ABF38F1"/>
    <w:rsid w:val="7AC10A8A"/>
    <w:rsid w:val="7AC11583"/>
    <w:rsid w:val="7AC6588A"/>
    <w:rsid w:val="7AC71321"/>
    <w:rsid w:val="7AC85D8C"/>
    <w:rsid w:val="7ACC5BBB"/>
    <w:rsid w:val="7ACF2095"/>
    <w:rsid w:val="7AD357F9"/>
    <w:rsid w:val="7AD61BA3"/>
    <w:rsid w:val="7AD62DCF"/>
    <w:rsid w:val="7ADA7024"/>
    <w:rsid w:val="7ADB0780"/>
    <w:rsid w:val="7ADB4839"/>
    <w:rsid w:val="7ADC40F5"/>
    <w:rsid w:val="7ADC46B5"/>
    <w:rsid w:val="7ADC4761"/>
    <w:rsid w:val="7ADE0B15"/>
    <w:rsid w:val="7ADE6BDA"/>
    <w:rsid w:val="7AE062E4"/>
    <w:rsid w:val="7AE23898"/>
    <w:rsid w:val="7AE26815"/>
    <w:rsid w:val="7AE85C4B"/>
    <w:rsid w:val="7AEB60B8"/>
    <w:rsid w:val="7AEB757F"/>
    <w:rsid w:val="7AEC30BF"/>
    <w:rsid w:val="7AEC3CBB"/>
    <w:rsid w:val="7AEC43C9"/>
    <w:rsid w:val="7AEE75CE"/>
    <w:rsid w:val="7AEE790C"/>
    <w:rsid w:val="7AF24E13"/>
    <w:rsid w:val="7AF31C86"/>
    <w:rsid w:val="7AF34C46"/>
    <w:rsid w:val="7AF5533B"/>
    <w:rsid w:val="7AF94A89"/>
    <w:rsid w:val="7AFB3ABF"/>
    <w:rsid w:val="7AFC1A69"/>
    <w:rsid w:val="7AFC1E38"/>
    <w:rsid w:val="7AFD7369"/>
    <w:rsid w:val="7AFF6243"/>
    <w:rsid w:val="7B02161D"/>
    <w:rsid w:val="7B025800"/>
    <w:rsid w:val="7B025828"/>
    <w:rsid w:val="7B03011E"/>
    <w:rsid w:val="7B060387"/>
    <w:rsid w:val="7B075BEF"/>
    <w:rsid w:val="7B075D0C"/>
    <w:rsid w:val="7B083678"/>
    <w:rsid w:val="7B0A00E7"/>
    <w:rsid w:val="7B0B1DB7"/>
    <w:rsid w:val="7B0B630B"/>
    <w:rsid w:val="7B0C742F"/>
    <w:rsid w:val="7B0F7A6A"/>
    <w:rsid w:val="7B1205E7"/>
    <w:rsid w:val="7B132CD0"/>
    <w:rsid w:val="7B1369A8"/>
    <w:rsid w:val="7B143EBE"/>
    <w:rsid w:val="7B165BB9"/>
    <w:rsid w:val="7B177EFF"/>
    <w:rsid w:val="7B1B18A3"/>
    <w:rsid w:val="7B1B484C"/>
    <w:rsid w:val="7B1E727E"/>
    <w:rsid w:val="7B217097"/>
    <w:rsid w:val="7B2308C9"/>
    <w:rsid w:val="7B234A3F"/>
    <w:rsid w:val="7B2433FD"/>
    <w:rsid w:val="7B2543B4"/>
    <w:rsid w:val="7B2759FC"/>
    <w:rsid w:val="7B276915"/>
    <w:rsid w:val="7B293B55"/>
    <w:rsid w:val="7B2C429A"/>
    <w:rsid w:val="7B2E052A"/>
    <w:rsid w:val="7B2E1C8B"/>
    <w:rsid w:val="7B305F55"/>
    <w:rsid w:val="7B32678E"/>
    <w:rsid w:val="7B353ED7"/>
    <w:rsid w:val="7B3636A0"/>
    <w:rsid w:val="7B3752F9"/>
    <w:rsid w:val="7B3910BA"/>
    <w:rsid w:val="7B3C74ED"/>
    <w:rsid w:val="7B3D6209"/>
    <w:rsid w:val="7B416A5E"/>
    <w:rsid w:val="7B42352C"/>
    <w:rsid w:val="7B446B85"/>
    <w:rsid w:val="7B455207"/>
    <w:rsid w:val="7B461757"/>
    <w:rsid w:val="7B473B78"/>
    <w:rsid w:val="7B4C794A"/>
    <w:rsid w:val="7B4D0FC2"/>
    <w:rsid w:val="7B4F722F"/>
    <w:rsid w:val="7B512FA0"/>
    <w:rsid w:val="7B5705F4"/>
    <w:rsid w:val="7B570E99"/>
    <w:rsid w:val="7B595417"/>
    <w:rsid w:val="7B5976C0"/>
    <w:rsid w:val="7B5A3E8A"/>
    <w:rsid w:val="7B5A4456"/>
    <w:rsid w:val="7B5A6016"/>
    <w:rsid w:val="7B5D73FD"/>
    <w:rsid w:val="7B5D761D"/>
    <w:rsid w:val="7B5E2506"/>
    <w:rsid w:val="7B5E5E20"/>
    <w:rsid w:val="7B60003B"/>
    <w:rsid w:val="7B622BD0"/>
    <w:rsid w:val="7B632E8C"/>
    <w:rsid w:val="7B6537CC"/>
    <w:rsid w:val="7B6B6698"/>
    <w:rsid w:val="7B6C0958"/>
    <w:rsid w:val="7B6E3586"/>
    <w:rsid w:val="7B6F3D32"/>
    <w:rsid w:val="7B6F6947"/>
    <w:rsid w:val="7B702252"/>
    <w:rsid w:val="7B707652"/>
    <w:rsid w:val="7B707887"/>
    <w:rsid w:val="7B774C25"/>
    <w:rsid w:val="7B7D272E"/>
    <w:rsid w:val="7B8071A5"/>
    <w:rsid w:val="7B822728"/>
    <w:rsid w:val="7B8263F1"/>
    <w:rsid w:val="7B862A90"/>
    <w:rsid w:val="7B8979BD"/>
    <w:rsid w:val="7B8B0938"/>
    <w:rsid w:val="7B8C60F3"/>
    <w:rsid w:val="7B8D104E"/>
    <w:rsid w:val="7B8F18DD"/>
    <w:rsid w:val="7B904A49"/>
    <w:rsid w:val="7B91584E"/>
    <w:rsid w:val="7B9374C2"/>
    <w:rsid w:val="7B9406AA"/>
    <w:rsid w:val="7B9441F3"/>
    <w:rsid w:val="7B950755"/>
    <w:rsid w:val="7B95672C"/>
    <w:rsid w:val="7B981177"/>
    <w:rsid w:val="7B985DD7"/>
    <w:rsid w:val="7B98757C"/>
    <w:rsid w:val="7B9B7AAB"/>
    <w:rsid w:val="7B9F3B4E"/>
    <w:rsid w:val="7BA16ACF"/>
    <w:rsid w:val="7BA55972"/>
    <w:rsid w:val="7BA63E5F"/>
    <w:rsid w:val="7BAA029B"/>
    <w:rsid w:val="7BAC4F39"/>
    <w:rsid w:val="7BAD0BED"/>
    <w:rsid w:val="7BAE216A"/>
    <w:rsid w:val="7BAF3C5E"/>
    <w:rsid w:val="7BB06838"/>
    <w:rsid w:val="7BB207EE"/>
    <w:rsid w:val="7BB26BE0"/>
    <w:rsid w:val="7BB36681"/>
    <w:rsid w:val="7BB55730"/>
    <w:rsid w:val="7BB71F00"/>
    <w:rsid w:val="7BB76DDE"/>
    <w:rsid w:val="7BB90546"/>
    <w:rsid w:val="7BBB54DC"/>
    <w:rsid w:val="7BBB59D5"/>
    <w:rsid w:val="7BBD08C9"/>
    <w:rsid w:val="7BBD76D4"/>
    <w:rsid w:val="7BBE1C58"/>
    <w:rsid w:val="7BC227F2"/>
    <w:rsid w:val="7BC36BE5"/>
    <w:rsid w:val="7BC71C80"/>
    <w:rsid w:val="7BC758C8"/>
    <w:rsid w:val="7BC80197"/>
    <w:rsid w:val="7BC9027F"/>
    <w:rsid w:val="7BCD569C"/>
    <w:rsid w:val="7BCE2E6F"/>
    <w:rsid w:val="7BCE4EAC"/>
    <w:rsid w:val="7BCF4226"/>
    <w:rsid w:val="7BD03945"/>
    <w:rsid w:val="7BD10465"/>
    <w:rsid w:val="7BD1530C"/>
    <w:rsid w:val="7BD17372"/>
    <w:rsid w:val="7BD35564"/>
    <w:rsid w:val="7BD52924"/>
    <w:rsid w:val="7BDB35AA"/>
    <w:rsid w:val="7BDD2134"/>
    <w:rsid w:val="7BDD756F"/>
    <w:rsid w:val="7BDE77FF"/>
    <w:rsid w:val="7BDF4B17"/>
    <w:rsid w:val="7BE242B1"/>
    <w:rsid w:val="7BE33029"/>
    <w:rsid w:val="7BE355C0"/>
    <w:rsid w:val="7BE41E95"/>
    <w:rsid w:val="7BE533F0"/>
    <w:rsid w:val="7BE67DAD"/>
    <w:rsid w:val="7BE7418A"/>
    <w:rsid w:val="7BE926E1"/>
    <w:rsid w:val="7BEA4F28"/>
    <w:rsid w:val="7BEA6265"/>
    <w:rsid w:val="7BEC5944"/>
    <w:rsid w:val="7BED6E7C"/>
    <w:rsid w:val="7BEE2AFD"/>
    <w:rsid w:val="7BF044EF"/>
    <w:rsid w:val="7BF0536D"/>
    <w:rsid w:val="7BF13E46"/>
    <w:rsid w:val="7BF1561D"/>
    <w:rsid w:val="7BF200D7"/>
    <w:rsid w:val="7BF22943"/>
    <w:rsid w:val="7BF37F95"/>
    <w:rsid w:val="7BF5135C"/>
    <w:rsid w:val="7BF5457C"/>
    <w:rsid w:val="7BF558EA"/>
    <w:rsid w:val="7BF72049"/>
    <w:rsid w:val="7BF8172C"/>
    <w:rsid w:val="7BF938F3"/>
    <w:rsid w:val="7BFA053B"/>
    <w:rsid w:val="7BFA7BB3"/>
    <w:rsid w:val="7BFB7EA3"/>
    <w:rsid w:val="7BFD246F"/>
    <w:rsid w:val="7BFE722A"/>
    <w:rsid w:val="7BFF2B30"/>
    <w:rsid w:val="7C0008CF"/>
    <w:rsid w:val="7C007F92"/>
    <w:rsid w:val="7C0238E8"/>
    <w:rsid w:val="7C056344"/>
    <w:rsid w:val="7C061E14"/>
    <w:rsid w:val="7C063ED4"/>
    <w:rsid w:val="7C086103"/>
    <w:rsid w:val="7C0A4F28"/>
    <w:rsid w:val="7C0C5EB7"/>
    <w:rsid w:val="7C0D3362"/>
    <w:rsid w:val="7C0F67CC"/>
    <w:rsid w:val="7C153C7B"/>
    <w:rsid w:val="7C1765D0"/>
    <w:rsid w:val="7C180C56"/>
    <w:rsid w:val="7C185B66"/>
    <w:rsid w:val="7C1C52B7"/>
    <w:rsid w:val="7C1D737C"/>
    <w:rsid w:val="7C1D7D70"/>
    <w:rsid w:val="7C1F22D2"/>
    <w:rsid w:val="7C2202D6"/>
    <w:rsid w:val="7C222255"/>
    <w:rsid w:val="7C232BC7"/>
    <w:rsid w:val="7C236DE3"/>
    <w:rsid w:val="7C24737C"/>
    <w:rsid w:val="7C270DD8"/>
    <w:rsid w:val="7C2912B9"/>
    <w:rsid w:val="7C291DB8"/>
    <w:rsid w:val="7C2B2663"/>
    <w:rsid w:val="7C2B279D"/>
    <w:rsid w:val="7C2B779C"/>
    <w:rsid w:val="7C2E3A2E"/>
    <w:rsid w:val="7C310F57"/>
    <w:rsid w:val="7C3337DE"/>
    <w:rsid w:val="7C385105"/>
    <w:rsid w:val="7C396C4D"/>
    <w:rsid w:val="7C3E13E8"/>
    <w:rsid w:val="7C406A41"/>
    <w:rsid w:val="7C416256"/>
    <w:rsid w:val="7C431BC1"/>
    <w:rsid w:val="7C440C35"/>
    <w:rsid w:val="7C45155C"/>
    <w:rsid w:val="7C46381B"/>
    <w:rsid w:val="7C4A1840"/>
    <w:rsid w:val="7C4D04B0"/>
    <w:rsid w:val="7C4F3FD3"/>
    <w:rsid w:val="7C521713"/>
    <w:rsid w:val="7C527A57"/>
    <w:rsid w:val="7C555191"/>
    <w:rsid w:val="7C57382E"/>
    <w:rsid w:val="7C582C66"/>
    <w:rsid w:val="7C5B3DCA"/>
    <w:rsid w:val="7C5C6CC0"/>
    <w:rsid w:val="7C5D085F"/>
    <w:rsid w:val="7C5D6F4A"/>
    <w:rsid w:val="7C5E4C62"/>
    <w:rsid w:val="7C600A11"/>
    <w:rsid w:val="7C6315CE"/>
    <w:rsid w:val="7C655D09"/>
    <w:rsid w:val="7C656878"/>
    <w:rsid w:val="7C661979"/>
    <w:rsid w:val="7C6765D4"/>
    <w:rsid w:val="7C680866"/>
    <w:rsid w:val="7C6A19F5"/>
    <w:rsid w:val="7C6E2415"/>
    <w:rsid w:val="7C71492F"/>
    <w:rsid w:val="7C726CF1"/>
    <w:rsid w:val="7C73530A"/>
    <w:rsid w:val="7C750F78"/>
    <w:rsid w:val="7C767902"/>
    <w:rsid w:val="7C7C2768"/>
    <w:rsid w:val="7C7D0C0A"/>
    <w:rsid w:val="7C7E56EE"/>
    <w:rsid w:val="7C7F4D4E"/>
    <w:rsid w:val="7C8179B4"/>
    <w:rsid w:val="7C822148"/>
    <w:rsid w:val="7C8235AA"/>
    <w:rsid w:val="7C864BAC"/>
    <w:rsid w:val="7C865A85"/>
    <w:rsid w:val="7C874C35"/>
    <w:rsid w:val="7C8A2FCB"/>
    <w:rsid w:val="7C8A75D2"/>
    <w:rsid w:val="7C8B6D01"/>
    <w:rsid w:val="7C8B74F7"/>
    <w:rsid w:val="7C8B7828"/>
    <w:rsid w:val="7C8E54F1"/>
    <w:rsid w:val="7C8F54FE"/>
    <w:rsid w:val="7C907682"/>
    <w:rsid w:val="7C9124E4"/>
    <w:rsid w:val="7C922ECD"/>
    <w:rsid w:val="7C933447"/>
    <w:rsid w:val="7C9511E6"/>
    <w:rsid w:val="7C954062"/>
    <w:rsid w:val="7C965D7D"/>
    <w:rsid w:val="7C986568"/>
    <w:rsid w:val="7C9A72F7"/>
    <w:rsid w:val="7C9B066F"/>
    <w:rsid w:val="7C9E73EF"/>
    <w:rsid w:val="7CA1017A"/>
    <w:rsid w:val="7CA17F8A"/>
    <w:rsid w:val="7CA4107F"/>
    <w:rsid w:val="7CA73650"/>
    <w:rsid w:val="7CA875BD"/>
    <w:rsid w:val="7CA94108"/>
    <w:rsid w:val="7CA9676C"/>
    <w:rsid w:val="7CAA5DEE"/>
    <w:rsid w:val="7CAC0C25"/>
    <w:rsid w:val="7CAC6457"/>
    <w:rsid w:val="7CAD3CA5"/>
    <w:rsid w:val="7CAD4C5C"/>
    <w:rsid w:val="7CAD66DB"/>
    <w:rsid w:val="7CAD7B60"/>
    <w:rsid w:val="7CB27626"/>
    <w:rsid w:val="7CB426C1"/>
    <w:rsid w:val="7CB5738E"/>
    <w:rsid w:val="7CB87008"/>
    <w:rsid w:val="7CBB53AF"/>
    <w:rsid w:val="7CBF59FA"/>
    <w:rsid w:val="7CC05F39"/>
    <w:rsid w:val="7CC1082F"/>
    <w:rsid w:val="7CC34A83"/>
    <w:rsid w:val="7CC40057"/>
    <w:rsid w:val="7CC57D27"/>
    <w:rsid w:val="7CC70A2B"/>
    <w:rsid w:val="7CC817B9"/>
    <w:rsid w:val="7CC94D61"/>
    <w:rsid w:val="7CCC7577"/>
    <w:rsid w:val="7CCD6B8E"/>
    <w:rsid w:val="7CCE747D"/>
    <w:rsid w:val="7CD33CAB"/>
    <w:rsid w:val="7CD53CC2"/>
    <w:rsid w:val="7CD67017"/>
    <w:rsid w:val="7CD722CB"/>
    <w:rsid w:val="7CDC249E"/>
    <w:rsid w:val="7CDE46B8"/>
    <w:rsid w:val="7CDE5965"/>
    <w:rsid w:val="7CE12C5B"/>
    <w:rsid w:val="7CE44858"/>
    <w:rsid w:val="7CE522BA"/>
    <w:rsid w:val="7CE52CE1"/>
    <w:rsid w:val="7CE90636"/>
    <w:rsid w:val="7CED49CE"/>
    <w:rsid w:val="7CEE70E3"/>
    <w:rsid w:val="7CEF197A"/>
    <w:rsid w:val="7CF0147F"/>
    <w:rsid w:val="7CF1395C"/>
    <w:rsid w:val="7CF41028"/>
    <w:rsid w:val="7CF44567"/>
    <w:rsid w:val="7CF71EA8"/>
    <w:rsid w:val="7CF76BDC"/>
    <w:rsid w:val="7CFD2DFB"/>
    <w:rsid w:val="7D007840"/>
    <w:rsid w:val="7D02169A"/>
    <w:rsid w:val="7D021D45"/>
    <w:rsid w:val="7D0252C5"/>
    <w:rsid w:val="7D037DD9"/>
    <w:rsid w:val="7D070A7C"/>
    <w:rsid w:val="7D07386C"/>
    <w:rsid w:val="7D076D52"/>
    <w:rsid w:val="7D077BDA"/>
    <w:rsid w:val="7D0A1557"/>
    <w:rsid w:val="7D0A1726"/>
    <w:rsid w:val="7D0E20A1"/>
    <w:rsid w:val="7D0E3397"/>
    <w:rsid w:val="7D0E4DFD"/>
    <w:rsid w:val="7D0F7C80"/>
    <w:rsid w:val="7D11608E"/>
    <w:rsid w:val="7D1260D3"/>
    <w:rsid w:val="7D156F2E"/>
    <w:rsid w:val="7D174C6E"/>
    <w:rsid w:val="7D186B61"/>
    <w:rsid w:val="7D197411"/>
    <w:rsid w:val="7D1A6660"/>
    <w:rsid w:val="7D1A6C49"/>
    <w:rsid w:val="7D1D5A80"/>
    <w:rsid w:val="7D1D7A08"/>
    <w:rsid w:val="7D1E721E"/>
    <w:rsid w:val="7D1F5459"/>
    <w:rsid w:val="7D211881"/>
    <w:rsid w:val="7D2142A1"/>
    <w:rsid w:val="7D23219B"/>
    <w:rsid w:val="7D23248E"/>
    <w:rsid w:val="7D280304"/>
    <w:rsid w:val="7D296B4F"/>
    <w:rsid w:val="7D2C4606"/>
    <w:rsid w:val="7D2C4F08"/>
    <w:rsid w:val="7D2C4F18"/>
    <w:rsid w:val="7D310A9A"/>
    <w:rsid w:val="7D314A41"/>
    <w:rsid w:val="7D337D94"/>
    <w:rsid w:val="7D3670CA"/>
    <w:rsid w:val="7D376A98"/>
    <w:rsid w:val="7D3817CE"/>
    <w:rsid w:val="7D3A032D"/>
    <w:rsid w:val="7D3C605C"/>
    <w:rsid w:val="7D3C65A1"/>
    <w:rsid w:val="7D3D2E22"/>
    <w:rsid w:val="7D3D4E8B"/>
    <w:rsid w:val="7D3E0427"/>
    <w:rsid w:val="7D3E388D"/>
    <w:rsid w:val="7D3F53B2"/>
    <w:rsid w:val="7D3F642F"/>
    <w:rsid w:val="7D41371E"/>
    <w:rsid w:val="7D4155F4"/>
    <w:rsid w:val="7D430A40"/>
    <w:rsid w:val="7D47251A"/>
    <w:rsid w:val="7D4B37F7"/>
    <w:rsid w:val="7D4C0913"/>
    <w:rsid w:val="7D51712E"/>
    <w:rsid w:val="7D520304"/>
    <w:rsid w:val="7D52233C"/>
    <w:rsid w:val="7D531BB8"/>
    <w:rsid w:val="7D5B0970"/>
    <w:rsid w:val="7D5D5A4F"/>
    <w:rsid w:val="7D5E78B3"/>
    <w:rsid w:val="7D5F032D"/>
    <w:rsid w:val="7D5F3979"/>
    <w:rsid w:val="7D604EEB"/>
    <w:rsid w:val="7D646634"/>
    <w:rsid w:val="7D654B8B"/>
    <w:rsid w:val="7D67026F"/>
    <w:rsid w:val="7D6A18D5"/>
    <w:rsid w:val="7D6A7E99"/>
    <w:rsid w:val="7D6B0A07"/>
    <w:rsid w:val="7D6B2871"/>
    <w:rsid w:val="7D6C75E7"/>
    <w:rsid w:val="7D6D3121"/>
    <w:rsid w:val="7D6E0AC7"/>
    <w:rsid w:val="7D6E0F32"/>
    <w:rsid w:val="7D6F32BF"/>
    <w:rsid w:val="7D6F3C3B"/>
    <w:rsid w:val="7D705598"/>
    <w:rsid w:val="7D715983"/>
    <w:rsid w:val="7D737912"/>
    <w:rsid w:val="7D740F76"/>
    <w:rsid w:val="7D747091"/>
    <w:rsid w:val="7D750B1D"/>
    <w:rsid w:val="7D764A10"/>
    <w:rsid w:val="7D772516"/>
    <w:rsid w:val="7D7860C3"/>
    <w:rsid w:val="7D79485D"/>
    <w:rsid w:val="7D796206"/>
    <w:rsid w:val="7D7A1631"/>
    <w:rsid w:val="7D7C6AE1"/>
    <w:rsid w:val="7D7F5D05"/>
    <w:rsid w:val="7D8015F1"/>
    <w:rsid w:val="7D823740"/>
    <w:rsid w:val="7D84731A"/>
    <w:rsid w:val="7D8502A3"/>
    <w:rsid w:val="7D853253"/>
    <w:rsid w:val="7D8545AB"/>
    <w:rsid w:val="7D8637FF"/>
    <w:rsid w:val="7D871F33"/>
    <w:rsid w:val="7D8738B1"/>
    <w:rsid w:val="7D8765EF"/>
    <w:rsid w:val="7D8B04EE"/>
    <w:rsid w:val="7D8B3347"/>
    <w:rsid w:val="7D8B46A5"/>
    <w:rsid w:val="7D8B56E4"/>
    <w:rsid w:val="7D8E05B1"/>
    <w:rsid w:val="7D8E0A65"/>
    <w:rsid w:val="7D904ADA"/>
    <w:rsid w:val="7D9354CC"/>
    <w:rsid w:val="7D945428"/>
    <w:rsid w:val="7D947E40"/>
    <w:rsid w:val="7D972E6C"/>
    <w:rsid w:val="7D9765B6"/>
    <w:rsid w:val="7D997B50"/>
    <w:rsid w:val="7D9C6C93"/>
    <w:rsid w:val="7D9D7F43"/>
    <w:rsid w:val="7D9E7367"/>
    <w:rsid w:val="7D9F134B"/>
    <w:rsid w:val="7D9F4DF5"/>
    <w:rsid w:val="7DA01423"/>
    <w:rsid w:val="7DA027CC"/>
    <w:rsid w:val="7DA162A0"/>
    <w:rsid w:val="7DA16E6F"/>
    <w:rsid w:val="7DA20010"/>
    <w:rsid w:val="7DA4646F"/>
    <w:rsid w:val="7DA53A51"/>
    <w:rsid w:val="7DA64BC4"/>
    <w:rsid w:val="7DA70A8D"/>
    <w:rsid w:val="7DA71F97"/>
    <w:rsid w:val="7DA84541"/>
    <w:rsid w:val="7DAF09B0"/>
    <w:rsid w:val="7DAF3578"/>
    <w:rsid w:val="7DB142F2"/>
    <w:rsid w:val="7DB15CFD"/>
    <w:rsid w:val="7DB179FE"/>
    <w:rsid w:val="7DB36841"/>
    <w:rsid w:val="7DB44191"/>
    <w:rsid w:val="7DB4525C"/>
    <w:rsid w:val="7DB51ECB"/>
    <w:rsid w:val="7DB53692"/>
    <w:rsid w:val="7DB61D5B"/>
    <w:rsid w:val="7DBB0943"/>
    <w:rsid w:val="7DBC5035"/>
    <w:rsid w:val="7DBD2CCF"/>
    <w:rsid w:val="7DBD4788"/>
    <w:rsid w:val="7DC11379"/>
    <w:rsid w:val="7DC1573F"/>
    <w:rsid w:val="7DC22371"/>
    <w:rsid w:val="7DC41AE4"/>
    <w:rsid w:val="7DC455FE"/>
    <w:rsid w:val="7DCA2A60"/>
    <w:rsid w:val="7DCE5CB4"/>
    <w:rsid w:val="7DCF2752"/>
    <w:rsid w:val="7DD252EA"/>
    <w:rsid w:val="7DD313C2"/>
    <w:rsid w:val="7DD44D45"/>
    <w:rsid w:val="7DD552CE"/>
    <w:rsid w:val="7DD67BDB"/>
    <w:rsid w:val="7DD67D23"/>
    <w:rsid w:val="7DD754D1"/>
    <w:rsid w:val="7DD90646"/>
    <w:rsid w:val="7DDB01AA"/>
    <w:rsid w:val="7DDB36D7"/>
    <w:rsid w:val="7DDB4B76"/>
    <w:rsid w:val="7DDC5954"/>
    <w:rsid w:val="7DDD2239"/>
    <w:rsid w:val="7DDE23EB"/>
    <w:rsid w:val="7DDF65B3"/>
    <w:rsid w:val="7DE1748C"/>
    <w:rsid w:val="7DE43582"/>
    <w:rsid w:val="7DE636E6"/>
    <w:rsid w:val="7DE63DC5"/>
    <w:rsid w:val="7DE7153C"/>
    <w:rsid w:val="7DE76068"/>
    <w:rsid w:val="7DE967D8"/>
    <w:rsid w:val="7DED56E7"/>
    <w:rsid w:val="7DED7FCD"/>
    <w:rsid w:val="7DEE0D3A"/>
    <w:rsid w:val="7DEE7C72"/>
    <w:rsid w:val="7DF21E74"/>
    <w:rsid w:val="7DF43E09"/>
    <w:rsid w:val="7DF70998"/>
    <w:rsid w:val="7DF70FC2"/>
    <w:rsid w:val="7DF879C0"/>
    <w:rsid w:val="7DF90C5B"/>
    <w:rsid w:val="7DFB7534"/>
    <w:rsid w:val="7DFC6A25"/>
    <w:rsid w:val="7DFD4C49"/>
    <w:rsid w:val="7E005513"/>
    <w:rsid w:val="7E04597C"/>
    <w:rsid w:val="7E054686"/>
    <w:rsid w:val="7E0560C9"/>
    <w:rsid w:val="7E0746C4"/>
    <w:rsid w:val="7E07652F"/>
    <w:rsid w:val="7E087DC9"/>
    <w:rsid w:val="7E097F94"/>
    <w:rsid w:val="7E0D3022"/>
    <w:rsid w:val="7E0E5B2E"/>
    <w:rsid w:val="7E101EB7"/>
    <w:rsid w:val="7E104991"/>
    <w:rsid w:val="7E106FC3"/>
    <w:rsid w:val="7E123736"/>
    <w:rsid w:val="7E16511E"/>
    <w:rsid w:val="7E1B26E8"/>
    <w:rsid w:val="7E1B5B94"/>
    <w:rsid w:val="7E1F3677"/>
    <w:rsid w:val="7E213D6F"/>
    <w:rsid w:val="7E2169DF"/>
    <w:rsid w:val="7E261C18"/>
    <w:rsid w:val="7E265C48"/>
    <w:rsid w:val="7E277D38"/>
    <w:rsid w:val="7E2820A5"/>
    <w:rsid w:val="7E28711B"/>
    <w:rsid w:val="7E2A44E2"/>
    <w:rsid w:val="7E2B35B0"/>
    <w:rsid w:val="7E2C4BC1"/>
    <w:rsid w:val="7E2C72E0"/>
    <w:rsid w:val="7E34236B"/>
    <w:rsid w:val="7E3A3631"/>
    <w:rsid w:val="7E3A6987"/>
    <w:rsid w:val="7E3F6E87"/>
    <w:rsid w:val="7E405CFA"/>
    <w:rsid w:val="7E4071C9"/>
    <w:rsid w:val="7E41191E"/>
    <w:rsid w:val="7E412771"/>
    <w:rsid w:val="7E427201"/>
    <w:rsid w:val="7E441EA6"/>
    <w:rsid w:val="7E45074C"/>
    <w:rsid w:val="7E4658E0"/>
    <w:rsid w:val="7E4A0796"/>
    <w:rsid w:val="7E4A38F6"/>
    <w:rsid w:val="7E4C206B"/>
    <w:rsid w:val="7E4D24F2"/>
    <w:rsid w:val="7E4F5740"/>
    <w:rsid w:val="7E537DA3"/>
    <w:rsid w:val="7E5551C4"/>
    <w:rsid w:val="7E55547C"/>
    <w:rsid w:val="7E5619F5"/>
    <w:rsid w:val="7E561BFD"/>
    <w:rsid w:val="7E58113E"/>
    <w:rsid w:val="7E594457"/>
    <w:rsid w:val="7E5956AA"/>
    <w:rsid w:val="7E596EF4"/>
    <w:rsid w:val="7E5A2152"/>
    <w:rsid w:val="7E5A3151"/>
    <w:rsid w:val="7E5F526B"/>
    <w:rsid w:val="7E676CBD"/>
    <w:rsid w:val="7E6B3D27"/>
    <w:rsid w:val="7E6C2972"/>
    <w:rsid w:val="7E6E6922"/>
    <w:rsid w:val="7E6F6B22"/>
    <w:rsid w:val="7E6F7E97"/>
    <w:rsid w:val="7E720862"/>
    <w:rsid w:val="7E7337C3"/>
    <w:rsid w:val="7E744634"/>
    <w:rsid w:val="7E745142"/>
    <w:rsid w:val="7E77235A"/>
    <w:rsid w:val="7E7D770A"/>
    <w:rsid w:val="7E832E6F"/>
    <w:rsid w:val="7E843F28"/>
    <w:rsid w:val="7E870237"/>
    <w:rsid w:val="7E8F662B"/>
    <w:rsid w:val="7E925174"/>
    <w:rsid w:val="7E9609D9"/>
    <w:rsid w:val="7E9778D7"/>
    <w:rsid w:val="7E9824CA"/>
    <w:rsid w:val="7E985B01"/>
    <w:rsid w:val="7E987750"/>
    <w:rsid w:val="7E991D94"/>
    <w:rsid w:val="7E9937C8"/>
    <w:rsid w:val="7E9951D7"/>
    <w:rsid w:val="7E9A392F"/>
    <w:rsid w:val="7E9A7685"/>
    <w:rsid w:val="7E9B6E8B"/>
    <w:rsid w:val="7E9B782F"/>
    <w:rsid w:val="7E9E2762"/>
    <w:rsid w:val="7E9E62BC"/>
    <w:rsid w:val="7EA0625C"/>
    <w:rsid w:val="7EA377E5"/>
    <w:rsid w:val="7EA64846"/>
    <w:rsid w:val="7EA654FD"/>
    <w:rsid w:val="7EA66AB3"/>
    <w:rsid w:val="7EA931AE"/>
    <w:rsid w:val="7EA93637"/>
    <w:rsid w:val="7EAB016A"/>
    <w:rsid w:val="7EAD01B9"/>
    <w:rsid w:val="7EAD0755"/>
    <w:rsid w:val="7EAD1FF3"/>
    <w:rsid w:val="7EB03A03"/>
    <w:rsid w:val="7EB14CC2"/>
    <w:rsid w:val="7EB21415"/>
    <w:rsid w:val="7EB30486"/>
    <w:rsid w:val="7EB418B3"/>
    <w:rsid w:val="7EB43CD6"/>
    <w:rsid w:val="7EB65252"/>
    <w:rsid w:val="7EB931F7"/>
    <w:rsid w:val="7EB94E6C"/>
    <w:rsid w:val="7EBC56BA"/>
    <w:rsid w:val="7EBD3C82"/>
    <w:rsid w:val="7EBD7AF1"/>
    <w:rsid w:val="7EC27974"/>
    <w:rsid w:val="7EC307F4"/>
    <w:rsid w:val="7EC33E19"/>
    <w:rsid w:val="7EC420C0"/>
    <w:rsid w:val="7EC56B50"/>
    <w:rsid w:val="7EC64155"/>
    <w:rsid w:val="7EC6465A"/>
    <w:rsid w:val="7EC860A2"/>
    <w:rsid w:val="7EC9410C"/>
    <w:rsid w:val="7ECC5C9F"/>
    <w:rsid w:val="7ECD5839"/>
    <w:rsid w:val="7ECE456D"/>
    <w:rsid w:val="7ECF7F9D"/>
    <w:rsid w:val="7ECF7FF2"/>
    <w:rsid w:val="7ED212CA"/>
    <w:rsid w:val="7ED3739C"/>
    <w:rsid w:val="7ED7709E"/>
    <w:rsid w:val="7EDB2CD2"/>
    <w:rsid w:val="7EDD518A"/>
    <w:rsid w:val="7EDE0F2C"/>
    <w:rsid w:val="7EE03609"/>
    <w:rsid w:val="7EE0716D"/>
    <w:rsid w:val="7EE27C14"/>
    <w:rsid w:val="7EE31A9B"/>
    <w:rsid w:val="7EE31F76"/>
    <w:rsid w:val="7EE45AF7"/>
    <w:rsid w:val="7EE47F94"/>
    <w:rsid w:val="7EEE7B4A"/>
    <w:rsid w:val="7EF10BC1"/>
    <w:rsid w:val="7EF230B1"/>
    <w:rsid w:val="7EF45381"/>
    <w:rsid w:val="7EF455B9"/>
    <w:rsid w:val="7EF52D51"/>
    <w:rsid w:val="7EF53EB1"/>
    <w:rsid w:val="7EFA4522"/>
    <w:rsid w:val="7EFC1B90"/>
    <w:rsid w:val="7EFD253F"/>
    <w:rsid w:val="7EFE7C94"/>
    <w:rsid w:val="7EFF08F6"/>
    <w:rsid w:val="7EFF5709"/>
    <w:rsid w:val="7F0200A1"/>
    <w:rsid w:val="7F0224DF"/>
    <w:rsid w:val="7F030264"/>
    <w:rsid w:val="7F0479A1"/>
    <w:rsid w:val="7F063C31"/>
    <w:rsid w:val="7F0720A2"/>
    <w:rsid w:val="7F075B67"/>
    <w:rsid w:val="7F0A2A14"/>
    <w:rsid w:val="7F0E14F6"/>
    <w:rsid w:val="7F0E4F67"/>
    <w:rsid w:val="7F0E56C0"/>
    <w:rsid w:val="7F0E5B29"/>
    <w:rsid w:val="7F124996"/>
    <w:rsid w:val="7F124D07"/>
    <w:rsid w:val="7F131491"/>
    <w:rsid w:val="7F1333BA"/>
    <w:rsid w:val="7F14270B"/>
    <w:rsid w:val="7F144739"/>
    <w:rsid w:val="7F1549D3"/>
    <w:rsid w:val="7F163513"/>
    <w:rsid w:val="7F1A2F3F"/>
    <w:rsid w:val="7F1B7FED"/>
    <w:rsid w:val="7F1D16DE"/>
    <w:rsid w:val="7F1F244D"/>
    <w:rsid w:val="7F1F5AD3"/>
    <w:rsid w:val="7F202BC2"/>
    <w:rsid w:val="7F212375"/>
    <w:rsid w:val="7F24600D"/>
    <w:rsid w:val="7F250ECF"/>
    <w:rsid w:val="7F2868E6"/>
    <w:rsid w:val="7F2B5BCF"/>
    <w:rsid w:val="7F2B61D0"/>
    <w:rsid w:val="7F3213AF"/>
    <w:rsid w:val="7F341666"/>
    <w:rsid w:val="7F350C9F"/>
    <w:rsid w:val="7F3519D8"/>
    <w:rsid w:val="7F357A32"/>
    <w:rsid w:val="7F362DFA"/>
    <w:rsid w:val="7F3771EB"/>
    <w:rsid w:val="7F3C1728"/>
    <w:rsid w:val="7F3C501A"/>
    <w:rsid w:val="7F3C78D3"/>
    <w:rsid w:val="7F3D5669"/>
    <w:rsid w:val="7F3E19DD"/>
    <w:rsid w:val="7F412AB0"/>
    <w:rsid w:val="7F412BDE"/>
    <w:rsid w:val="7F446F1D"/>
    <w:rsid w:val="7F4538D1"/>
    <w:rsid w:val="7F455AFA"/>
    <w:rsid w:val="7F467091"/>
    <w:rsid w:val="7F482B6F"/>
    <w:rsid w:val="7F485996"/>
    <w:rsid w:val="7F487F55"/>
    <w:rsid w:val="7F493986"/>
    <w:rsid w:val="7F4B1E17"/>
    <w:rsid w:val="7F4C0956"/>
    <w:rsid w:val="7F502E2A"/>
    <w:rsid w:val="7F534A4C"/>
    <w:rsid w:val="7F5428A9"/>
    <w:rsid w:val="7F593164"/>
    <w:rsid w:val="7F5C6A42"/>
    <w:rsid w:val="7F5F4808"/>
    <w:rsid w:val="7F621863"/>
    <w:rsid w:val="7F63148B"/>
    <w:rsid w:val="7F6414A0"/>
    <w:rsid w:val="7F6421BC"/>
    <w:rsid w:val="7F652FA3"/>
    <w:rsid w:val="7F66049C"/>
    <w:rsid w:val="7F6617A0"/>
    <w:rsid w:val="7F6A1F7F"/>
    <w:rsid w:val="7F6C27BA"/>
    <w:rsid w:val="7F6C5695"/>
    <w:rsid w:val="7F6F2ABC"/>
    <w:rsid w:val="7F710DF7"/>
    <w:rsid w:val="7F711E6B"/>
    <w:rsid w:val="7F7216B4"/>
    <w:rsid w:val="7F7333CE"/>
    <w:rsid w:val="7F7604EC"/>
    <w:rsid w:val="7F775B8D"/>
    <w:rsid w:val="7F7931A5"/>
    <w:rsid w:val="7F7B18F8"/>
    <w:rsid w:val="7F7D7D04"/>
    <w:rsid w:val="7F7E5B83"/>
    <w:rsid w:val="7F812EF1"/>
    <w:rsid w:val="7F832FFB"/>
    <w:rsid w:val="7F833387"/>
    <w:rsid w:val="7F8416CE"/>
    <w:rsid w:val="7F8454ED"/>
    <w:rsid w:val="7F865090"/>
    <w:rsid w:val="7F89302C"/>
    <w:rsid w:val="7F8C1114"/>
    <w:rsid w:val="7F8D1073"/>
    <w:rsid w:val="7F8E6932"/>
    <w:rsid w:val="7F907AAF"/>
    <w:rsid w:val="7F917794"/>
    <w:rsid w:val="7F940708"/>
    <w:rsid w:val="7F9433A0"/>
    <w:rsid w:val="7F9555E9"/>
    <w:rsid w:val="7F9636C4"/>
    <w:rsid w:val="7F9828C2"/>
    <w:rsid w:val="7F997840"/>
    <w:rsid w:val="7F9C122E"/>
    <w:rsid w:val="7F9C6EF6"/>
    <w:rsid w:val="7F9D204F"/>
    <w:rsid w:val="7F9D7C4A"/>
    <w:rsid w:val="7FA151BB"/>
    <w:rsid w:val="7FA17E89"/>
    <w:rsid w:val="7FA53456"/>
    <w:rsid w:val="7FA760BC"/>
    <w:rsid w:val="7FAA62BB"/>
    <w:rsid w:val="7FAD4871"/>
    <w:rsid w:val="7FAE4385"/>
    <w:rsid w:val="7FB06271"/>
    <w:rsid w:val="7FB1234E"/>
    <w:rsid w:val="7FB15495"/>
    <w:rsid w:val="7FB32B23"/>
    <w:rsid w:val="7FB4452A"/>
    <w:rsid w:val="7FB45828"/>
    <w:rsid w:val="7FB71BB3"/>
    <w:rsid w:val="7FB74958"/>
    <w:rsid w:val="7FB83C97"/>
    <w:rsid w:val="7FBA308A"/>
    <w:rsid w:val="7FBB4EF3"/>
    <w:rsid w:val="7FBC66E1"/>
    <w:rsid w:val="7FBF0338"/>
    <w:rsid w:val="7FC167A6"/>
    <w:rsid w:val="7FC40827"/>
    <w:rsid w:val="7FC458E7"/>
    <w:rsid w:val="7FC57C9C"/>
    <w:rsid w:val="7FC71CA8"/>
    <w:rsid w:val="7FC822D2"/>
    <w:rsid w:val="7FC84B99"/>
    <w:rsid w:val="7FC8519B"/>
    <w:rsid w:val="7FC85911"/>
    <w:rsid w:val="7FC915E8"/>
    <w:rsid w:val="7FCA353E"/>
    <w:rsid w:val="7FCB5400"/>
    <w:rsid w:val="7FCC0F9F"/>
    <w:rsid w:val="7FCF1C94"/>
    <w:rsid w:val="7FD021B0"/>
    <w:rsid w:val="7FD109AC"/>
    <w:rsid w:val="7FD20FB1"/>
    <w:rsid w:val="7FD32830"/>
    <w:rsid w:val="7FD562FA"/>
    <w:rsid w:val="7FD94FF8"/>
    <w:rsid w:val="7FDD30BF"/>
    <w:rsid w:val="7FDD3D89"/>
    <w:rsid w:val="7FDE539B"/>
    <w:rsid w:val="7FE205F3"/>
    <w:rsid w:val="7FE2118E"/>
    <w:rsid w:val="7FE24B38"/>
    <w:rsid w:val="7FE2753F"/>
    <w:rsid w:val="7FE55E2A"/>
    <w:rsid w:val="7FE764FB"/>
    <w:rsid w:val="7FE87771"/>
    <w:rsid w:val="7FE87FC7"/>
    <w:rsid w:val="7FEA1EEF"/>
    <w:rsid w:val="7FEA5A20"/>
    <w:rsid w:val="7FED3129"/>
    <w:rsid w:val="7FED41F2"/>
    <w:rsid w:val="7FEE2AD0"/>
    <w:rsid w:val="7FEF450C"/>
    <w:rsid w:val="7FF67CCD"/>
    <w:rsid w:val="7FF70244"/>
    <w:rsid w:val="7FF77D78"/>
    <w:rsid w:val="7FF842EF"/>
    <w:rsid w:val="7FFA234C"/>
    <w:rsid w:val="7FFE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sz w:val="32"/>
      <w:szCs w:val="32"/>
    </w:rPr>
  </w:style>
  <w:style w:type="paragraph" w:styleId="4">
    <w:name w:val="heading 3"/>
    <w:basedOn w:val="1"/>
    <w:next w:val="1"/>
    <w:link w:val="28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sz w:val="28"/>
      <w:szCs w:val="32"/>
    </w:rPr>
  </w:style>
  <w:style w:type="paragraph" w:styleId="5">
    <w:name w:val="heading 4"/>
    <w:basedOn w:val="1"/>
    <w:next w:val="1"/>
    <w:link w:val="29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8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3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1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unhideWhenUsed/>
    <w:qFormat/>
    <w:uiPriority w:val="99"/>
    <w:rPr>
      <w:color w:val="0000FF"/>
      <w:u w:val="single"/>
    </w:rPr>
  </w:style>
  <w:style w:type="character" w:styleId="21">
    <w:name w:val="HTML Code"/>
    <w:basedOn w:val="1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2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3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4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5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6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7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8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9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30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1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2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customStyle="1" w:styleId="33">
    <w:name w:val="代码"/>
    <w:basedOn w:val="1"/>
    <w:qFormat/>
    <w:uiPriority w:val="0"/>
    <w:pPr>
      <w:spacing w:line="240" w:lineRule="auto"/>
    </w:pPr>
    <w:rPr>
      <w:rFonts w:eastAsiaTheme="minorEastAsia"/>
      <w:sz w:val="21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fontstyle01"/>
    <w:basedOn w:val="18"/>
    <w:qFormat/>
    <w:uiPriority w:val="0"/>
    <w:rPr>
      <w:rFonts w:ascii="Calibri" w:hAnsi="Calibri" w:cs="Calibri"/>
      <w:color w:val="1D1B11"/>
      <w:sz w:val="32"/>
      <w:szCs w:val="32"/>
    </w:rPr>
  </w:style>
  <w:style w:type="character" w:customStyle="1" w:styleId="36">
    <w:name w:val="fontstyle21"/>
    <w:basedOn w:val="18"/>
    <w:qFormat/>
    <w:uiPriority w:val="0"/>
    <w:rPr>
      <w:rFonts w:hint="eastAsia" w:ascii="宋体" w:hAnsi="宋体" w:eastAsia="宋体" w:cs="宋体"/>
      <w:color w:val="1D1B11"/>
      <w:sz w:val="32"/>
      <w:szCs w:val="32"/>
    </w:rPr>
  </w:style>
  <w:style w:type="character" w:customStyle="1" w:styleId="37">
    <w:name w:val="fontstyle31"/>
    <w:basedOn w:val="18"/>
    <w:qFormat/>
    <w:uiPriority w:val="0"/>
    <w:rPr>
      <w:rFonts w:hint="default" w:ascii="Calibri" w:hAnsi="Calibri" w:cs="Calibri"/>
      <w:b/>
      <w:color w:val="FF000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numbering" Target="numbering.xml"/><Relationship Id="rId93" Type="http://schemas.openxmlformats.org/officeDocument/2006/relationships/customXml" Target="../customXml/item1.xml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6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5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4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emf"/><Relationship Id="rId24" Type="http://schemas.openxmlformats.org/officeDocument/2006/relationships/oleObject" Target="embeddings/oleObject2.bin"/><Relationship Id="rId23" Type="http://schemas.openxmlformats.org/officeDocument/2006/relationships/image" Target="media/image19.emf"/><Relationship Id="rId22" Type="http://schemas.openxmlformats.org/officeDocument/2006/relationships/oleObject" Target="embeddings/oleObject1.bin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emf"/><Relationship Id="rId18" Type="http://schemas.openxmlformats.org/officeDocument/2006/relationships/image" Target="media/image15.emf"/><Relationship Id="rId17" Type="http://schemas.openxmlformats.org/officeDocument/2006/relationships/image" Target="media/image14.emf"/><Relationship Id="rId16" Type="http://schemas.openxmlformats.org/officeDocument/2006/relationships/image" Target="media/image13.emf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62</Pages>
  <Words>6418</Words>
  <Characters>35631</Characters>
  <Lines>77</Lines>
  <Paragraphs>21</Paragraphs>
  <TotalTime>299</TotalTime>
  <ScaleCrop>false</ScaleCrop>
  <LinksUpToDate>false</LinksUpToDate>
  <CharactersWithSpaces>43966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lixiaohua</dc:creator>
  <cp:lastModifiedBy>Administrator</cp:lastModifiedBy>
  <dcterms:modified xsi:type="dcterms:W3CDTF">2019-05-26T05:28:43Z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