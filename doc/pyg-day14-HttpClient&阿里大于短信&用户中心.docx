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14章</w:t>
      </w:r>
    </w:p>
    <w:p>
      <w:pPr>
        <w:spacing w:line="276" w:lineRule="auto"/>
        <w:jc w:val="center"/>
        <w:rPr>
          <w:rFonts w:hint="eastAsia" w:ascii="黑体" w:hAnsi="黑体" w:eastAsia="微软雅黑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HttpClient&amp;阿里大于&amp;用户中心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22790"/>
      <w:bookmarkStart w:id="1" w:name="_Toc10262"/>
      <w:r>
        <w:rPr>
          <w:rFonts w:hint="eastAsia"/>
        </w:rPr>
        <w:t>课程目标</w:t>
      </w:r>
      <w:bookmarkEnd w:id="0"/>
      <w:bookmarkEnd w:id="1"/>
    </w:p>
    <w:p>
      <w:pPr>
        <w:spacing w:line="240" w:lineRule="auto"/>
        <w:rPr>
          <w:rFonts w:hint="eastAsia" w:ascii="Courier New" w:hAnsi="Courier New" w:cs="Courier New" w:eastAsiaTheme="majorEastAsia"/>
          <w:lang w:val="en-US" w:eastAsia="zh-CN"/>
        </w:rPr>
      </w:pPr>
      <w:bookmarkStart w:id="2" w:name="_Toc18985"/>
      <w:bookmarkStart w:id="3" w:name="_Toc6733"/>
      <w:r>
        <w:rPr>
          <w:rFonts w:hint="default" w:ascii="Courier New" w:hAnsi="Courier New" w:cs="Courier New" w:eastAsiaTheme="majorEastAsia"/>
          <w:lang w:val="en-US" w:eastAsia="zh-CN"/>
        </w:rPr>
        <w:t>目标1</w:t>
      </w:r>
      <w:bookmarkEnd w:id="2"/>
      <w:bookmarkEnd w:id="3"/>
      <w:r>
        <w:rPr>
          <w:rFonts w:hint="default" w:ascii="Courier New" w:hAnsi="Courier New" w:cs="Courier New" w:eastAsiaTheme="majorEastAsia"/>
          <w:lang w:val="en-US" w:eastAsia="zh-CN"/>
        </w:rPr>
        <w:t>：</w:t>
      </w:r>
      <w:r>
        <w:rPr>
          <w:rFonts w:hint="eastAsia" w:ascii="Courier New" w:hAnsi="Courier New" w:cs="Courier New" w:eastAsiaTheme="majorEastAsia"/>
          <w:lang w:val="en-US" w:eastAsia="zh-CN"/>
        </w:rPr>
        <w:t>完成HTTPClient会GET和POST请求</w:t>
      </w:r>
    </w:p>
    <w:p>
      <w:pPr>
        <w:spacing w:line="240" w:lineRule="auto"/>
        <w:rPr>
          <w:rFonts w:hint="eastAsia" w:ascii="Courier New" w:hAnsi="Courier New" w:cs="Courier New" w:eastAsiaTheme="majorEastAsia"/>
          <w:lang w:val="en-US" w:eastAsia="zh-CN"/>
        </w:rPr>
      </w:pPr>
      <w:bookmarkStart w:id="4" w:name="_Toc27759"/>
      <w:r>
        <w:rPr>
          <w:rFonts w:hint="default" w:ascii="Courier New" w:hAnsi="Courier New" w:cs="Courier New" w:eastAsiaTheme="majorEastAsia"/>
          <w:lang w:val="en-US" w:eastAsia="zh-CN"/>
        </w:rPr>
        <w:t>目标2：</w:t>
      </w:r>
      <w:bookmarkEnd w:id="4"/>
      <w:r>
        <w:rPr>
          <w:rFonts w:hint="eastAsia" w:ascii="Courier New" w:hAnsi="Courier New" w:cs="Courier New" w:eastAsiaTheme="majorEastAsia"/>
          <w:lang w:val="en-US" w:eastAsia="zh-CN"/>
        </w:rPr>
        <w:t>在阿里云网站中注册短信功能</w:t>
      </w:r>
    </w:p>
    <w:p>
      <w:pPr>
        <w:spacing w:line="240" w:lineRule="auto"/>
        <w:rPr>
          <w:rFonts w:hint="eastAsia" w:ascii="Courier New" w:hAnsi="Courier New" w:cs="Courier New" w:eastAsiaTheme="majorEastAsia"/>
          <w:lang w:val="en-US" w:eastAsia="zh-CN"/>
        </w:rPr>
      </w:pPr>
      <w:r>
        <w:rPr>
          <w:rFonts w:hint="default" w:ascii="Courier New" w:hAnsi="Courier New" w:cs="Courier New" w:eastAsiaTheme="majorEastAsia"/>
          <w:lang w:val="en-US" w:eastAsia="zh-CN"/>
        </w:rPr>
        <w:t>目标</w:t>
      </w:r>
      <w:r>
        <w:rPr>
          <w:rFonts w:hint="eastAsia" w:ascii="Courier New" w:hAnsi="Courier New" w:cs="Courier New" w:eastAsiaTheme="majorEastAsia"/>
          <w:lang w:val="en-US" w:eastAsia="zh-CN"/>
        </w:rPr>
        <w:t>3</w:t>
      </w:r>
      <w:r>
        <w:rPr>
          <w:rFonts w:hint="default" w:ascii="Courier New" w:hAnsi="Courier New" w:cs="Courier New" w:eastAsiaTheme="majorEastAsia"/>
          <w:lang w:val="en-US" w:eastAsia="zh-CN"/>
        </w:rPr>
        <w:t>：</w:t>
      </w:r>
      <w:r>
        <w:rPr>
          <w:rFonts w:hint="eastAsia" w:ascii="Courier New" w:hAnsi="Courier New" w:cs="Courier New" w:eastAsiaTheme="majorEastAsia"/>
          <w:lang w:val="en-US" w:eastAsia="zh-CN"/>
        </w:rPr>
        <w:t>自己手动编写之前品优购写的接口</w:t>
      </w:r>
    </w:p>
    <w:p>
      <w:pPr>
        <w:spacing w:line="240" w:lineRule="auto"/>
        <w:rPr>
          <w:rFonts w:hint="eastAsia" w:ascii="Courier New" w:hAnsi="Courier New" w:cs="Courier New" w:eastAsiaTheme="majorEastAsia"/>
          <w:lang w:val="en-US" w:eastAsia="zh-CN"/>
        </w:rPr>
      </w:pPr>
      <w:r>
        <w:rPr>
          <w:rFonts w:hint="default" w:ascii="Courier New" w:hAnsi="Courier New" w:cs="Courier New" w:eastAsiaTheme="majorEastAsia"/>
          <w:lang w:val="en-US" w:eastAsia="zh-CN"/>
        </w:rPr>
        <w:t>目标</w:t>
      </w:r>
      <w:r>
        <w:rPr>
          <w:rFonts w:hint="eastAsia" w:ascii="Courier New" w:hAnsi="Courier New" w:cs="Courier New" w:eastAsiaTheme="majorEastAsia"/>
          <w:lang w:val="en-US" w:eastAsia="zh-CN"/>
        </w:rPr>
        <w:t>4</w:t>
      </w:r>
      <w:r>
        <w:rPr>
          <w:rFonts w:hint="default" w:ascii="Courier New" w:hAnsi="Courier New" w:cs="Courier New" w:eastAsiaTheme="majorEastAsia"/>
          <w:lang w:val="en-US" w:eastAsia="zh-CN"/>
        </w:rPr>
        <w:t>：</w:t>
      </w:r>
      <w:r>
        <w:rPr>
          <w:rFonts w:hint="eastAsia" w:ascii="Courier New" w:hAnsi="Courier New" w:cs="Courier New" w:eastAsiaTheme="majorEastAsia"/>
          <w:lang w:val="en-US" w:eastAsia="zh-CN"/>
        </w:rPr>
        <w:t>能在工程中使用HTTPClient调用短信接口</w:t>
      </w:r>
    </w:p>
    <w:p>
      <w:pPr>
        <w:spacing w:line="240" w:lineRule="auto"/>
        <w:rPr>
          <w:rFonts w:hint="eastAsia" w:ascii="Courier New" w:hAnsi="Courier New" w:cs="Courier New" w:eastAsiaTheme="majorEastAsia"/>
          <w:lang w:val="en-US" w:eastAsia="zh-CN"/>
        </w:rPr>
      </w:pPr>
      <w:r>
        <w:rPr>
          <w:rFonts w:hint="default" w:ascii="Courier New" w:hAnsi="Courier New" w:cs="Courier New" w:eastAsiaTheme="majorEastAsia"/>
          <w:lang w:val="en-US" w:eastAsia="zh-CN"/>
        </w:rPr>
        <w:t>目标</w:t>
      </w:r>
      <w:r>
        <w:rPr>
          <w:rFonts w:hint="eastAsia" w:ascii="Courier New" w:hAnsi="Courier New" w:cs="Courier New" w:eastAsiaTheme="majorEastAsia"/>
          <w:lang w:val="en-US" w:eastAsia="zh-CN"/>
        </w:rPr>
        <w:t>5</w:t>
      </w:r>
      <w:r>
        <w:rPr>
          <w:rFonts w:hint="default" w:ascii="Courier New" w:hAnsi="Courier New" w:cs="Courier New" w:eastAsiaTheme="majorEastAsia"/>
          <w:lang w:val="en-US" w:eastAsia="zh-CN"/>
        </w:rPr>
        <w:t>：</w:t>
      </w:r>
      <w:r>
        <w:rPr>
          <w:rFonts w:hint="eastAsia" w:ascii="Courier New" w:hAnsi="Courier New" w:cs="Courier New" w:eastAsiaTheme="majorEastAsia"/>
          <w:lang w:val="en-US" w:eastAsia="zh-CN"/>
        </w:rPr>
        <w:t>完成用户注册功能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1.HttpClient介绍</w:t>
      </w:r>
    </w:p>
    <w:p>
      <w:pPr>
        <w:pStyle w:val="3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20" w:line="240" w:lineRule="auto"/>
        <w:ind w:right="0" w:rightChars="0" w:firstLine="420" w:firstLineChars="0"/>
        <w:jc w:val="both"/>
        <w:textAlignment w:val="auto"/>
        <w:outlineLvl w:val="9"/>
        <w:rPr>
          <w:rFonts w:hint="default" w:ascii="Courier New" w:hAnsi="Courier New" w:cs="Courier New" w:eastAsiaTheme="minorEastAsia"/>
        </w:rPr>
      </w:pPr>
      <w:r>
        <w:rPr>
          <w:rFonts w:hint="default" w:ascii="Courier New" w:hAnsi="Courier New" w:cs="Courier New" w:eastAsiaTheme="minorEastAsia"/>
        </w:rPr>
        <w:t>HttpClient 是 Apache Jakarta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</w:t>
      </w:r>
      <w:r>
        <w:rPr>
          <w:rFonts w:hint="default" w:ascii="Courier New" w:hAnsi="Courier New" w:eastAsia="宋体" w:cs="Courier New"/>
          <w:sz w:val="21"/>
          <w:szCs w:val="21"/>
        </w:rPr>
        <w:t>雅加达</w:t>
      </w:r>
      <w:r>
        <w:rPr>
          <w:rFonts w:hint="default" w:ascii="Courier New" w:hAnsi="Courier New" w:cs="Courier New"/>
          <w:sz w:val="21"/>
          <w:szCs w:val="21"/>
          <w:lang w:eastAsia="zh-CN"/>
        </w:rPr>
        <w:t>，</w:t>
      </w:r>
      <w:r>
        <w:rPr>
          <w:rFonts w:hint="default" w:ascii="Courier New" w:hAnsi="Courier New" w:eastAsia="宋体" w:cs="Courier New"/>
          <w:sz w:val="21"/>
          <w:szCs w:val="21"/>
        </w:rPr>
        <w:t>印度尼西亚首都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default" w:ascii="Courier New" w:hAnsi="Courier New" w:cs="Courier New" w:eastAsiaTheme="minorEastAsia"/>
        </w:rPr>
        <w:t>Common下的子项目，可以用来提供高效的、最新的、功能丰富的支持 HTTP 协议的客户端编程工具包，并且它支持HTTP 协议最新的版本和建议</w:t>
      </w:r>
      <w:r>
        <w:rPr>
          <w:rFonts w:hint="eastAsia" w:ascii="Courier New" w:hAnsi="Courier New" w:cs="Courier New" w:eastAsiaTheme="minorEastAsia"/>
          <w:lang w:eastAsia="zh-CN"/>
        </w:rPr>
        <w:t>，</w:t>
      </w:r>
      <w:r>
        <w:rPr>
          <w:rFonts w:hint="default" w:ascii="Courier New" w:hAnsi="Courier New" w:cs="Courier New" w:eastAsiaTheme="minorEastAsia"/>
        </w:rPr>
        <w:t>HttpClient 提供的主要的功能</w:t>
      </w:r>
      <w:r>
        <w:rPr>
          <w:rFonts w:hint="eastAsia" w:ascii="Courier New" w:hAnsi="Courier New" w:cs="Courier New" w:eastAsiaTheme="minorEastAsia"/>
          <w:lang w:eastAsia="zh-CN"/>
        </w:rPr>
        <w:t>。</w:t>
      </w:r>
      <w:r>
        <w:rPr>
          <w:rFonts w:hint="default" w:ascii="Courier New" w:hAnsi="Courier New" w:cs="Courier New" w:eastAsiaTheme="minorEastAsia"/>
        </w:rPr>
        <w:br w:type="textWrapping"/>
      </w:r>
      <w:r>
        <w:rPr>
          <w:rFonts w:hint="default" w:ascii="Courier New" w:hAnsi="Courier New" w:cs="Courier New" w:eastAsiaTheme="minorEastAsia"/>
        </w:rPr>
        <w:t>（1）实现了所有 HTTP 的方法（GET,POST,PUT,DELETE等）</w:t>
      </w:r>
      <w:r>
        <w:rPr>
          <w:rFonts w:hint="default" w:ascii="Courier New" w:hAnsi="Courier New" w:cs="Courier New" w:eastAsiaTheme="minorEastAsia"/>
        </w:rPr>
        <w:br w:type="textWrapping"/>
      </w:r>
      <w:r>
        <w:rPr>
          <w:rFonts w:hint="default" w:ascii="Courier New" w:hAnsi="Courier New" w:cs="Courier New" w:eastAsiaTheme="minorEastAsia"/>
        </w:rPr>
        <w:t>（2）支持自动转向</w:t>
      </w:r>
      <w:r>
        <w:rPr>
          <w:rFonts w:hint="default" w:ascii="Courier New" w:hAnsi="Courier New" w:cs="Courier New" w:eastAsiaTheme="minorEastAsia"/>
        </w:rPr>
        <w:br w:type="textWrapping"/>
      </w:r>
      <w:r>
        <w:rPr>
          <w:rFonts w:hint="default" w:ascii="Courier New" w:hAnsi="Courier New" w:cs="Courier New" w:eastAsiaTheme="minorEastAsia"/>
        </w:rPr>
        <w:t>（3）支持 HTTPS协议</w:t>
      </w:r>
      <w:r>
        <w:rPr>
          <w:rFonts w:hint="default" w:ascii="Courier New" w:hAnsi="Courier New" w:cs="Courier New" w:eastAsiaTheme="minorEastAsia"/>
        </w:rPr>
        <w:br w:type="textWrapping"/>
      </w:r>
      <w:r>
        <w:rPr>
          <w:rFonts w:hint="default" w:ascii="Courier New" w:hAnsi="Courier New" w:cs="Courier New" w:eastAsiaTheme="minorEastAsia"/>
        </w:rPr>
        <w:t>（4）支持代理服务器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ascii="Courier New" w:hAnsi="Courier New" w:eastAsia="黑体" w:cs="Courier New"/>
          <w:lang w:val="en-US" w:eastAsia="zh-CN"/>
        </w:rPr>
      </w:pPr>
      <w:r>
        <w:rPr>
          <w:rFonts w:hint="eastAsia"/>
          <w:lang w:val="en-US" w:eastAsia="zh-CN"/>
        </w:rPr>
        <w:t>2.HttpClient入门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2.1搭建测试模块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切换到pyg-test项目，</w:t>
      </w:r>
      <w:r>
        <w:rPr>
          <w:rFonts w:hint="default" w:ascii="Courier New" w:hAnsi="Courier New" w:cs="Courier New"/>
          <w:lang w:val="en-US" w:eastAsia="zh-CN"/>
        </w:rPr>
        <w:t>创建</w:t>
      </w:r>
      <w:r>
        <w:rPr>
          <w:rFonts w:hint="eastAsia" w:ascii="Courier New" w:hAnsi="Courier New" w:cs="Courier New"/>
          <w:lang w:val="en-US" w:eastAsia="zh-CN"/>
        </w:rPr>
        <w:t>httpclient</w:t>
      </w:r>
      <w:r>
        <w:rPr>
          <w:rFonts w:hint="default" w:ascii="Courier New" w:hAnsi="Courier New" w:cs="Courier New"/>
          <w:lang w:val="en-US" w:eastAsia="zh-CN"/>
        </w:rPr>
        <w:t>-test</w:t>
      </w:r>
      <w:r>
        <w:rPr>
          <w:rFonts w:hint="eastAsia" w:ascii="Courier New" w:hAnsi="Courier New" w:cs="Courier New"/>
          <w:lang w:val="en-US" w:eastAsia="zh-CN"/>
        </w:rPr>
        <w:t>模块</w:t>
      </w:r>
      <w:r>
        <w:rPr>
          <w:rFonts w:hint="default" w:ascii="Courier New" w:hAnsi="Courier New" w:cs="Courier New"/>
          <w:lang w:val="en-US" w:eastAsia="zh-CN"/>
        </w:rPr>
        <w:t>（打包方式jar）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3040" cy="681355"/>
            <wp:effectExtent l="9525" t="9525" r="13335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1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2339340"/>
            <wp:effectExtent l="0" t="0" r="4445" b="3810"/>
            <wp:docPr id="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16555"/>
            <wp:effectExtent l="0" t="0" r="6985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147695"/>
            <wp:effectExtent l="0" t="0" r="6985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h</w:t>
      </w:r>
      <w:r>
        <w:rPr>
          <w:rFonts w:hint="default" w:ascii="Courier New" w:hAnsi="Courier New" w:cs="Courier New"/>
          <w:lang w:val="en-US" w:eastAsia="zh-CN"/>
        </w:rPr>
        <w:t>ttpclient-test/pom.xml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&gt;org.apache.httpcomponents&lt;/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&gt;httpclient&lt;/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&gt;4.5.3&lt;/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GET请求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httpclient-test\src\test\java\cn\itcast\HttpClientTest.java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HttpClientTest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定义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HttpClient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CloseableHttpClient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7EDCC"/>
              </w:rPr>
              <w:t xml:space="preserve">httpClient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= HttpClients.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createDefault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get1()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创建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HttpGet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HttpGet httpGet = new HttpGet("http://www.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  <w:lang w:val="en-US" w:eastAsia="zh-CN"/>
              </w:rPr>
              <w:t>baidu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.com");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执行请求，得到响应对象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CloseableHttpResponse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7EDCC"/>
              </w:rPr>
              <w:t>httpClient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.execute(httpGet);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判断响应状态码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200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(response.getStatusLine().getStatusCode() ==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200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获取响应数据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String content = EntityUtils.</w:t>
            </w:r>
            <w:r>
              <w:rPr>
                <w:rFonts w:hint="default" w:ascii="Courier New" w:hAnsi="Courier New" w:cs="Courier New"/>
                <w:i/>
                <w:color w:val="000000"/>
                <w:sz w:val="16"/>
                <w:szCs w:val="16"/>
                <w:shd w:val="clear" w:fill="C7EDCC"/>
              </w:rPr>
              <w:t>toString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(response.getEntity(),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7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关闭响应对象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response.close();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GET请求(带参数)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get2()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定义请求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URI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URIBuilder uriBuilder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URIBuilder(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"http://www.baidu.com/s"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设置请求参数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uriBuilder.setParameter(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"wd"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"java"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构建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URI(http://www.baidu.com/s?wd=java)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URI uri = uriBuilder.build();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"URI: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+ uri);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创建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HttpGet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HttpGet httpGet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HttpGet(uri);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执行请求，得到响应对象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CloseableHttpResponse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httpClient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.execute(httpGet);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判断响应状态码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200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(response.getStatusLine().getStatusCode() ==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200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获取响应数据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String content = EntityUtils.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toString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(response.getEntity(),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关闭响应对象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response.close();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POST请求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post1()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创建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HttpPost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HttpPost httpPost = new HttpPost("http://www.baidu.com");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执行请求，得到响应对象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CloseableHttpResponse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httpClient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.execute(httpPost);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判断响应状态码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200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(response.getStatusLine().getStatusCode() ==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200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获取响应数据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String content = EntityUtils.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toString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(response.getEntity(),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关闭响应对象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response.close();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POST请求(带参数)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post2()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创建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HttpPost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HttpPost httpPost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HttpPost(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"http://www.baidu.com"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定义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List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集合封装请求参数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List&lt;NameValuePair&gt; nvpList = new ArrayList&lt;&gt;();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添加请求参数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nvpList.add(new BasicNameValuePair("username","admin"));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添加请求参数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nvpList.add(new BasicNameValuePair("password","123456"));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创建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form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表单实体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6"/>
                <w:szCs w:val="16"/>
                <w:shd w:val="clear" w:fill="C7EDCC"/>
              </w:rPr>
              <w:t>UrlEncodedFormEntity formEntity = new UrlEncodedFormEntity(nvpList,"UTF-8");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设置请求参数实体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httpPost.setEntity(formEntity);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执行请求，得到响应对象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CloseableHttpResponse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httpClient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.execute(httpPost);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判断响应状态码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200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(response.getStatusLine().getStatusCode() ==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200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获取响应数据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String content = EntityUtils.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toString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(response.getEntity(),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关闭响应对象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response.close();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HttpClientUtils工具类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如果每次请求都需要自己写</w:t>
      </w:r>
      <w:r>
        <w:rPr>
          <w:rFonts w:hint="eastAsia" w:ascii="Courier New" w:hAnsi="Courier New" w:cs="Courier New"/>
          <w:lang w:val="en-US" w:eastAsia="zh-CN"/>
        </w:rPr>
        <w:t>Get请求与Post请求代码</w:t>
      </w:r>
      <w:r>
        <w:rPr>
          <w:rFonts w:hint="default" w:ascii="Courier New" w:hAnsi="Courier New" w:cs="Courier New"/>
          <w:lang w:val="en-US" w:eastAsia="zh-CN"/>
        </w:rPr>
        <w:t>特别</w:t>
      </w:r>
      <w:r>
        <w:rPr>
          <w:rFonts w:hint="eastAsia" w:ascii="Courier New" w:hAnsi="Courier New" w:cs="Courier New"/>
          <w:lang w:val="en-US" w:eastAsia="zh-CN"/>
        </w:rPr>
        <w:t>麻烦</w:t>
      </w:r>
      <w:r>
        <w:rPr>
          <w:rFonts w:hint="default" w:ascii="Courier New" w:hAnsi="Courier New" w:cs="Courier New"/>
          <w:lang w:val="en-US" w:eastAsia="zh-CN"/>
        </w:rPr>
        <w:t>，那么我们引入</w:t>
      </w:r>
      <w:r>
        <w:rPr>
          <w:rFonts w:hint="eastAsia" w:ascii="Courier New" w:hAnsi="Courier New" w:cs="Courier New"/>
          <w:lang w:val="en-US" w:eastAsia="zh-CN"/>
        </w:rPr>
        <w:t>HttpClientUtils</w:t>
      </w:r>
      <w:r>
        <w:rPr>
          <w:rFonts w:hint="default" w:ascii="Courier New" w:hAnsi="Courier New" w:cs="Courier New"/>
          <w:lang w:val="en-US" w:eastAsia="zh-CN"/>
        </w:rPr>
        <w:t>工具类</w:t>
      </w:r>
      <w:r>
        <w:rPr>
          <w:rFonts w:hint="eastAsia" w:ascii="Courier New" w:hAnsi="Courier New" w:cs="Courier New"/>
          <w:lang w:val="en-US" w:eastAsia="zh-CN"/>
        </w:rPr>
        <w:t>简化开发(</w:t>
      </w:r>
      <w:r>
        <w:rPr>
          <w:rFonts w:hint="default" w:ascii="Courier New" w:hAnsi="Courier New" w:cs="Courier New"/>
          <w:lang w:val="en-US" w:eastAsia="zh-CN"/>
        </w:rPr>
        <w:t>“资料</w:t>
      </w:r>
      <w:r>
        <w:rPr>
          <w:rFonts w:hint="eastAsia" w:ascii="Courier New" w:hAnsi="Courier New" w:cs="Courier New"/>
          <w:lang w:val="en-US" w:eastAsia="zh-CN"/>
        </w:rPr>
        <w:t>\HttpClientUtils.java</w:t>
      </w:r>
      <w:r>
        <w:rPr>
          <w:rFonts w:hint="default" w:ascii="Courier New" w:hAnsi="Courier New" w:cs="Courier New"/>
          <w:lang w:val="en-US" w:eastAsia="zh-CN"/>
        </w:rPr>
        <w:t>”</w:t>
      </w:r>
      <w:r>
        <w:rPr>
          <w:rFonts w:hint="eastAsia" w:ascii="Courier New" w:hAnsi="Courier New" w:cs="Courier New"/>
          <w:lang w:val="en-US" w:eastAsia="zh-CN"/>
        </w:rPr>
        <w:t>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testGet(){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HttpClientUtils httpClientUtils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HttpClientUtils(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 String content = httpClientUtils.sendGet(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"http://www.baidu.com"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状态码：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+ httpClientUtils.getStatusCode());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响应内容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+ 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testGetParam(){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HttpClientUtils httpClientUtils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HttpClientUtils(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Map&lt;String, String&gt; param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param.put(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"wd"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"java"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String content = httpClientUtils.sendGet(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"http://www.baidu.com/s"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,param);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状态码：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+ httpClientUtils.getStatusCode());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响应内容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+ 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3.阿里大于短信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3.1阿里大于简介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default" w:ascii="Courier New" w:hAnsi="Courier New" w:cs="Courier New"/>
          <w:lang w:val="en-US" w:eastAsia="zh-CN"/>
        </w:rPr>
        <w:t>阿里大于是</w:t>
      </w:r>
      <w:r>
        <w:rPr>
          <w:rFonts w:hint="default" w:ascii="Courier New" w:hAnsi="Courier New" w:cs="Courier New"/>
          <w:b/>
          <w:bCs/>
          <w:lang w:val="en-US" w:eastAsia="zh-CN"/>
        </w:rPr>
        <w:t>阿里云</w:t>
      </w:r>
      <w:r>
        <w:rPr>
          <w:rFonts w:hint="default" w:ascii="Courier New" w:hAnsi="Courier New" w:cs="Courier New"/>
          <w:lang w:val="en-US" w:eastAsia="zh-CN"/>
        </w:rPr>
        <w:t>旗下产品，融合了三大运营商的通信能力，通过将传统通信业务和能力与互联网相结合，创新融合阿里巴巴生态内容，全力为中小企业和开发者提供优质服务阿里大于提供包括短信、语音、流量直充、私密专线、店铺手机号等个性化服务。通过阿里大于打通三大运营商通信能力，全面融合阿里巴巴生态，以开放API及SDK的方式向开发者提供通信和数据服务，更好地支撑企业业务发展和创新服务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3.2准备工作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3.2.1注册账户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首先我们先进入“阿里大于”</w:t>
      </w:r>
      <w:r>
        <w:rPr>
          <w:rFonts w:hint="default" w:ascii="Courier New" w:hAnsi="Courier New" w:cs="Courier New"/>
          <w:lang w:val="en-US" w:eastAsia="zh-CN"/>
        </w:rPr>
        <w:t xml:space="preserve">  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://www.baidu.com/baidu.php?url=ZzmK000GQJC8hW1POcJEP4KEa9MqOc64Kv9VaSYkPBGRtKKgrM9zjpMjkg0QSyMnQxKRQWKjPMwVPRtuZHdquplwvyTojNksmJ4fXyH6PR2oD2XMXttLlESx3RspZ_3aMmqjEv4UOpBl4_suPNxrqoJgxNO3dD62O8C6tR-EGupmJLpXA6.7D_iuTZ-GYkYApacrSapBsAprFMw6wKL9JuBBHwmEukmr_X5is1gsdeEQx3txQ_erMktJOAEWkl_LT8FB8zzEWgEvNSQQPLuy--rexduYt8FWojG4THZgZG4THZy7MHWuxJB4THAe_tpqOudEmtxZ_L2N9h9mLU2Srqf.U1Yk0ZDq_2Q0eeH1YSn0IjvsC_jEV55H3sKGUHYznWR0u1dBuHms0ZNG5yF9pywd0ZKGujYk0APGujY1rjR0UgfqnH0YP7tknjDLg1DsnH-xn1msnfKopHYs0ZFY5Hm4P0K-pyfqnHfdndtznHDzPdtkP10snNtznW01PNtznWDLPdtznWDdPsKBpHYznjf0UynqnHR4PWRzPWbdP-t1PWn4rHmknj9xn1mYPjbsnHDYg100TgKGujYs0Z7Wpyfqn0KzuLw9u1Ys0AqvUjYzPWm4Qywlg1cvPW-mQywlg1msn1nVn7t3PHbVnsK9mWYsg100ugFM5H00TZ0qn0K8IM0qna3snj0snj0sn0KVIZ0qn0KbuAqs5H00ThCqn0KbugmqTAn0uMfqn0KspjYs0Aq15H00mMTqnH00UMfqn0K1XWY0IZN15HDLPjnzPjnzP1b4rjnzP1RvPWD10ZF-TgfqnHf3rjcYPjDLPjmvP6K1pyfqmyPbryNBmH6snjK9ujRdnsKWTvYqrjuAwjNarDRdnH03rH7aPsK9m1Yk0ZK85H00TydY5H00Tyd15H00XMfqn0KVmdqhThqV5HDsPjuxn7tsg100uA78IyF-gLK_my4GuZnqn7tsg1Kxn0KbIA-b5H00ugwGujYVnfK9TLKWm1Ys0ZNspy4Wm1Ys0Z7VuWYs0AuWIgfqn0KhXh6qn0KlTAkdT1Ys0A7buhk9u1Yk0APzm1YznWnz&amp;us=0.0.0.0.0.0.10&amp;us=0.0.0.0.0.0.30&amp;ck=0.0.0.0.0.0.0.0&amp;shh=www.baidu.com" \t "https://www.baidu.com/_blank"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szCs w:val="19"/>
          <w:u w:val="none"/>
          <w:shd w:val="clear" w:color="auto" w:fill="FFFFFF"/>
        </w:rPr>
        <w:t>www.alidayu.com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  <w:lang w:val="en-US" w:eastAsia="zh-CN"/>
        </w:rPr>
        <w:t xml:space="preserve">  </w:t>
      </w:r>
      <w:r>
        <w:rPr>
          <w:rFonts w:hint="eastAsia" w:ascii="Courier New" w:hAnsi="Courier New" w:cs="Courier New"/>
          <w:lang w:val="en-US" w:eastAsia="zh-CN"/>
        </w:rPr>
        <w:t>(</w:t>
      </w:r>
      <w:r>
        <w:rPr>
          <w:rFonts w:hint="default" w:ascii="Courier New" w:hAnsi="Courier New" w:cs="Courier New"/>
          <w:color w:val="FF0000"/>
          <w:lang w:val="en-US" w:eastAsia="zh-CN"/>
        </w:rPr>
        <w:t>https://dayu.aliyun.com/</w:t>
      </w:r>
      <w:r>
        <w:rPr>
          <w:rFonts w:hint="eastAsia" w:ascii="Courier New" w:hAnsi="Courier New" w:cs="Courier New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74310" cy="1306830"/>
            <wp:effectExtent l="0" t="0" r="2540" b="762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</w:pPr>
      <w:r>
        <w:drawing>
          <wp:inline distT="0" distB="0" distL="114300" distR="114300">
            <wp:extent cx="3343275" cy="4185920"/>
            <wp:effectExtent l="0" t="0" r="9525" b="508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注册账号后，再在手机下载“阿里云”应用，登</w:t>
      </w:r>
      <w:r>
        <w:rPr>
          <w:rFonts w:hint="eastAsia" w:ascii="Courier New" w:hAnsi="Courier New" w:cs="Courier New"/>
          <w:lang w:val="en-US" w:eastAsia="zh-CN"/>
        </w:rPr>
        <w:t>录</w:t>
      </w:r>
      <w:r>
        <w:rPr>
          <w:rFonts w:hint="default" w:ascii="Courier New" w:hAnsi="Courier New" w:cs="Courier New"/>
          <w:lang w:val="en-US" w:eastAsia="zh-CN"/>
        </w:rPr>
        <w:t>，然后进行在线实名认证。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3.2.2登录系统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使用刚才注册的账号进行登录。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533775" cy="3362325"/>
            <wp:effectExtent l="0" t="0" r="9525" b="9525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3680" cy="2077085"/>
            <wp:effectExtent l="9525" t="9525" r="10795" b="2794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077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724025"/>
            <wp:effectExtent l="0" t="0" r="444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点击进入控制台</w:t>
      </w:r>
      <w:r>
        <w:rPr>
          <w:rFonts w:hint="eastAsia" w:ascii="Courier New" w:hAnsi="Courier New" w:cs="Courier New"/>
          <w:lang w:eastAsia="zh-CN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973580"/>
            <wp:effectExtent l="0" t="0" r="4445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69865" cy="2486660"/>
            <wp:effectExtent l="0" t="0" r="698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2"/>
      </w:pPr>
      <w:r>
        <w:rPr>
          <w:rFonts w:hint="eastAsia"/>
          <w:lang w:val="en-US" w:eastAsia="zh-CN"/>
        </w:rPr>
        <w:t>3.2.3申请签名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73040" cy="1702435"/>
            <wp:effectExtent l="0" t="0" r="3810" b="1206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72405" cy="3455670"/>
            <wp:effectExtent l="0" t="0" r="4445" b="1143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3.2.4申请模板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58435" cy="2134235"/>
            <wp:effectExtent l="0" t="0" r="18415" b="1841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71770" cy="4606925"/>
            <wp:effectExtent l="0" t="0" r="5080" b="317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3.2.5创建accesskeys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638425" cy="3524250"/>
            <wp:effectExtent l="0" t="0" r="9525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71770" cy="2056765"/>
            <wp:effectExtent l="9525" t="9525" r="14605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47365" cy="628650"/>
            <wp:effectExtent l="9525" t="9525" r="10160" b="952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62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1828800"/>
            <wp:effectExtent l="9525" t="9525" r="12700" b="952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2389505"/>
            <wp:effectExtent l="9525" t="9525" r="12700" b="2032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9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9240" cy="1114425"/>
            <wp:effectExtent l="9525" t="9525" r="13335" b="19050"/>
            <wp:docPr id="2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114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0"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3.3下载SDK及DEMO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eastAsia="宋体" w:cs="Courier New"/>
          <w:sz w:val="24"/>
          <w:szCs w:val="24"/>
        </w:rPr>
        <w:fldChar w:fldCharType="begin"/>
      </w:r>
      <w:r>
        <w:rPr>
          <w:rFonts w:hint="default" w:ascii="Courier New" w:hAnsi="Courier New" w:eastAsia="宋体" w:cs="Courier New"/>
          <w:sz w:val="24"/>
          <w:szCs w:val="24"/>
        </w:rPr>
        <w:instrText xml:space="preserve"> HYPERLINK "https://help.aliyun.com/product/44282.html" </w:instrText>
      </w:r>
      <w:r>
        <w:rPr>
          <w:rFonts w:hint="default" w:ascii="Courier New" w:hAnsi="Courier New" w:eastAsia="宋体" w:cs="Courier New"/>
          <w:sz w:val="24"/>
          <w:szCs w:val="24"/>
        </w:rPr>
        <w:fldChar w:fldCharType="separate"/>
      </w:r>
      <w:r>
        <w:rPr>
          <w:rStyle w:val="20"/>
          <w:rFonts w:hint="default" w:ascii="Courier New" w:hAnsi="Courier New" w:eastAsia="宋体" w:cs="Courier New"/>
          <w:sz w:val="24"/>
          <w:szCs w:val="24"/>
        </w:rPr>
        <w:t>https://help.aliyun.com/product/44282.html</w:t>
      </w:r>
      <w:r>
        <w:rPr>
          <w:rFonts w:hint="default" w:ascii="Courier New" w:hAnsi="Courier New" w:eastAsia="宋体" w:cs="Courier New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71770" cy="2503170"/>
            <wp:effectExtent l="0" t="0" r="5080" b="1143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1268095"/>
            <wp:effectExtent l="0" t="0" r="4445" b="825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4"/>
        </w:rPr>
      </w:pPr>
      <w:r>
        <w:rPr>
          <w:sz w:val="22"/>
          <w:szCs w:val="24"/>
        </w:rPr>
        <w:drawing>
          <wp:inline distT="0" distB="0" distL="114300" distR="114300">
            <wp:extent cx="5272405" cy="2538730"/>
            <wp:effectExtent l="0" t="0" r="4445" b="139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 w:line="600" w:lineRule="exact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3.4发送短信测试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3.4.1搭建测试工程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urier New" w:hAnsi="Courier New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eastAsia="zh-CN"/>
        </w:rPr>
        <w:t>在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pyg-test项目中，创建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sms-test模块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(jar)。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70500" cy="567055"/>
            <wp:effectExtent l="0" t="0" r="6350" b="444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72405" cy="2533650"/>
            <wp:effectExtent l="0" t="0" r="4445" b="0"/>
            <wp:docPr id="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72405" cy="2745740"/>
            <wp:effectExtent l="0" t="0" r="4445" b="165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48355"/>
            <wp:effectExtent l="0" t="0" r="4445" b="44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sms-test/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pom.xml加入依赖：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2"/>
                <w:szCs w:val="22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2"/>
                <w:szCs w:val="22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2"/>
                <w:szCs w:val="22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660E7A"/>
                <w:sz w:val="22"/>
                <w:szCs w:val="22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&gt;pyg-test&lt;/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&gt;cn.itcast&lt;/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&gt;sms-test&lt;/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阿里大于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&gt;com.aliyun&lt;/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&gt;aliyun-java-sdk-core&lt;/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&gt;4.1.0&lt;/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FFFFFF" w:themeFill="background1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FFFFFF" w:themeFill="background1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fastjson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&gt;fastjson&lt;/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&gt;1.2.31&lt;/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2"/>
        <w:rPr>
          <w:rFonts w:hint="eastAsia" w:ascii="Courier New" w:hAnsi="Courier New" w:eastAsia="黑体" w:cs="Courier New"/>
          <w:sz w:val="21"/>
          <w:szCs w:val="21"/>
          <w:lang w:eastAsia="zh-CN"/>
        </w:rPr>
      </w:pPr>
      <w:r>
        <w:rPr>
          <w:rFonts w:hint="eastAsia"/>
          <w:lang w:val="en-US" w:eastAsia="zh-CN"/>
        </w:rPr>
        <w:t>3.4.2短信发送代码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sms-test/src/main/java/cn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itcast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sms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uti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l/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包下，创建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eastAsia="zh-CN"/>
        </w:rPr>
        <w:t>短信发送工具类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SmsSendUtil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.java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短信发送工具类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SmsSendUtil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产品域名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private static final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 xml:space="preserve">DOMAIN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"dysmsapi.aliyuncs.com"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签名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private static final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 xml:space="preserve">ACCESS_KEY_ID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"LTAIiKVKFzm3Vsri"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签名密钥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private static final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6"/>
                <w:szCs w:val="16"/>
                <w:shd w:val="clear" w:fill="C8EDCC"/>
              </w:rPr>
              <w:t xml:space="preserve">ACCESS_KEY_SECRET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"ww9nVlltvqfhjSWscfoVq04M7aItPY"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短信模板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ID: SMS_11480310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private static final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 xml:space="preserve">TEMPLATE_CODE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"SMS_11480310"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短信签名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private static final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 xml:space="preserve">SIGN_NAME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C8EDCC"/>
              </w:rPr>
              <w:t>五子连珠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static boolean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sendSms(String phone, String code){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DefaultProfile profile = DefaultProfile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8EDCC"/>
              </w:rPr>
              <w:t>getProfile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"default"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FF0000"/>
                <w:sz w:val="18"/>
                <w:szCs w:val="18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8"/>
                <w:szCs w:val="18"/>
                <w:shd w:val="clear" w:fill="C8EDCC"/>
              </w:rPr>
              <w:t>ACCESS_KEY_ID</w:t>
            </w:r>
            <w:r>
              <w:rPr>
                <w:rFonts w:hint="default" w:ascii="Courier New" w:hAnsi="Courier New" w:cs="Courier New"/>
                <w:color w:val="FF0000"/>
                <w:sz w:val="18"/>
                <w:szCs w:val="18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8"/>
                <w:szCs w:val="18"/>
                <w:shd w:val="clear" w:fill="C8EDCC"/>
              </w:rPr>
              <w:t>ACCESS_KEY_SECRET</w:t>
            </w:r>
            <w:r>
              <w:rPr>
                <w:rFonts w:hint="default" w:ascii="Courier New" w:hAnsi="Courier New" w:cs="Courier New"/>
                <w:color w:val="FF0000"/>
                <w:sz w:val="18"/>
                <w:szCs w:val="18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IAcsClient client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DefaultAcsClient(profile);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封装请求参数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CommonRequest request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CommonRequest();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设置公用请求参数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request.setMethod(MethodType.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request.setDomain(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20"/>
                <w:szCs w:val="20"/>
                <w:shd w:val="clear" w:fill="C8EDCC"/>
              </w:rPr>
              <w:t>DOMAIN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request.setVersion(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"2017-05-25"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request.setAction(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"SendSms"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设置短信请求参数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request.putQueryParameter(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"PhoneNumbers"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, phone);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request.putQueryParameter(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"SignName"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20"/>
                <w:szCs w:val="20"/>
                <w:shd w:val="clear" w:fill="C8EDCC"/>
              </w:rPr>
              <w:t>SIGN_NAME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request.putQueryParameter(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"TemplateCode"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20"/>
                <w:szCs w:val="20"/>
                <w:shd w:val="clear" w:fill="C8EDCC"/>
              </w:rPr>
              <w:t>TEMPLATE_CODE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request.putQueryParameter(</w:t>
            </w:r>
            <w:r>
              <w:rPr>
                <w:rFonts w:hint="default" w:ascii="Courier New" w:hAnsi="Courier New" w:cs="Courier New"/>
                <w:b/>
                <w:color w:val="FF0000"/>
                <w:sz w:val="16"/>
                <w:szCs w:val="16"/>
                <w:shd w:val="clear" w:fill="C8EDCC"/>
              </w:rPr>
              <w:t>"TemplateParam"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FF0000"/>
                <w:sz w:val="16"/>
                <w:szCs w:val="16"/>
                <w:shd w:val="clear" w:fill="C8EDCC"/>
              </w:rPr>
              <w:t>"{\"number\": \""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+code+</w:t>
            </w:r>
            <w:r>
              <w:rPr>
                <w:rFonts w:hint="default" w:ascii="Courier New" w:hAnsi="Courier New" w:cs="Courier New"/>
                <w:b/>
                <w:color w:val="FF0000"/>
                <w:sz w:val="16"/>
                <w:szCs w:val="16"/>
                <w:shd w:val="clear" w:fill="C8EDCC"/>
              </w:rPr>
              <w:t>"\"}"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CommonResponse response = client.getCommonResponse(request);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C8EDCC"/>
              </w:rPr>
              <w:t>响应数据：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response.getData());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 xml:space="preserve">  Map&lt;String,String&gt; resMap = JSON.</w:t>
            </w:r>
            <w:r>
              <w:rPr>
                <w:rFonts w:hint="default" w:ascii="Courier New" w:hAnsi="Courier New" w:cs="Courier New"/>
                <w:i/>
                <w:color w:val="FF0000"/>
                <w:sz w:val="16"/>
                <w:szCs w:val="16"/>
                <w:shd w:val="clear" w:fill="C8EDCC"/>
              </w:rPr>
              <w:t>parseObject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(response.getData(),Map.</w:t>
            </w:r>
            <w:r>
              <w:rPr>
                <w:rFonts w:hint="default" w:ascii="Courier New" w:hAnsi="Courier New" w:cs="Courier New"/>
                <w:b/>
                <w:color w:val="FF0000"/>
                <w:sz w:val="16"/>
                <w:szCs w:val="16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return "OK"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.equals(resMap.get(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"Code"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));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}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(Exception e)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RuntimeException(e);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main(String[] args)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success = 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sendSms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"15914264552"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  <w:lang w:val="en-US"/>
              </w:rPr>
              <w:t>879657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"success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success);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执行main方法我们就可以在手机</w:t>
      </w:r>
      <w:r>
        <w:rPr>
          <w:rFonts w:hint="eastAsia" w:ascii="Courier New" w:hAnsi="Courier New" w:cs="Courier New"/>
          <w:lang w:val="en-US" w:eastAsia="zh-CN"/>
        </w:rPr>
        <w:t>上</w:t>
      </w:r>
      <w:r>
        <w:rPr>
          <w:rFonts w:hint="default" w:ascii="Courier New" w:hAnsi="Courier New" w:cs="Courier New"/>
          <w:lang w:val="en-US" w:eastAsia="zh-CN"/>
        </w:rPr>
        <w:t>收到短信啦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106420" cy="967105"/>
            <wp:effectExtent l="9525" t="9525" r="27305" b="1397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967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搭建短信工程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239135"/>
            <wp:effectExtent l="0" t="0" r="8890" b="18415"/>
            <wp:docPr id="2" name="图片 2" descr="品优购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品优购架构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pinyougou-sms-service(war)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eastAsia="宋体" w:cs="Courier New"/>
          <w:color w:val="FF0000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与pinyougou-content-service服务层</w:t>
      </w:r>
      <w:r>
        <w:rPr>
          <w:rFonts w:hint="default" w:ascii="Courier New" w:hAnsi="Courier New" w:cs="Courier New"/>
          <w:lang w:val="en-US" w:eastAsia="zh-CN"/>
        </w:rPr>
        <w:t>的构建方式</w:t>
      </w:r>
      <w:r>
        <w:rPr>
          <w:rFonts w:hint="eastAsia" w:ascii="Courier New" w:hAnsi="Courier New" w:cs="Courier New"/>
          <w:lang w:val="en-US" w:eastAsia="zh-CN"/>
        </w:rPr>
        <w:t>一样，拷贝pinyougou-content-service模块中的</w:t>
      </w:r>
      <w:r>
        <w:rPr>
          <w:rFonts w:hint="eastAsia" w:ascii="Courier New" w:hAnsi="Courier New" w:cs="Courier New"/>
          <w:color w:val="FF0000"/>
          <w:lang w:val="en-US" w:eastAsia="zh-CN"/>
        </w:rPr>
        <w:t>web.xml、applicationContext-service</w:t>
      </w:r>
      <w:r>
        <w:rPr>
          <w:rFonts w:hint="default" w:ascii="Courier New" w:hAnsi="Courier New" w:cs="Courier New"/>
          <w:color w:val="FF0000"/>
          <w:lang w:val="en-US" w:eastAsia="zh-CN"/>
        </w:rPr>
        <w:t>.xml</w:t>
      </w:r>
      <w:r>
        <w:rPr>
          <w:rFonts w:hint="eastAsia" w:ascii="Courier New" w:hAnsi="Courier New" w:cs="Courier New"/>
          <w:color w:val="FF0000"/>
          <w:lang w:val="en-US" w:eastAsia="zh-CN"/>
        </w:rPr>
        <w:t>、log4j.properties。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pinyougou-sms-service/</w:t>
      </w:r>
      <w:r>
        <w:rPr>
          <w:rFonts w:hint="default" w:ascii="Courier New" w:hAnsi="Courier New" w:cs="Courier New"/>
          <w:lang w:val="en-US" w:eastAsia="zh-CN"/>
        </w:rPr>
        <w:t>pom.xml：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FF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指定端口号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&gt;9004&lt;/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阿里大于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&gt;com.aliyun&lt;/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&gt;aliyun-java-sdk-core&lt;/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&gt;4.1.0&lt;/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pinyougou-sms-service/src/main/resources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/</w:t>
      </w:r>
      <w:r>
        <w:rPr>
          <w:rFonts w:hint="default" w:ascii="Courier New" w:hAnsi="Courier New" w:cs="Courier New"/>
          <w:sz w:val="20"/>
          <w:szCs w:val="20"/>
          <w:lang w:val="en-US" w:eastAsia="zh-CN"/>
        </w:rPr>
        <w:t>applicationContext-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service</w:t>
      </w:r>
      <w:r>
        <w:rPr>
          <w:rFonts w:hint="default" w:ascii="Courier New" w:hAnsi="Courier New" w:cs="Courier New"/>
          <w:sz w:val="20"/>
          <w:szCs w:val="20"/>
          <w:lang w:val="en-US" w:eastAsia="zh-CN"/>
        </w:rPr>
        <w:t>.xml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xmlns:dubbo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="http://code.alibabatech.com/schema/dubbo"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http://code.alibabatech.com/schema/dubbo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http://code.alibabatech.com/schema/dubbo/dubbo.xsd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context:property-placeholder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="classpath*:props/*.properties"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服务提供者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="pinyougou-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sms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-service"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dubbo:registry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协议在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20883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端口暴露服务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dubbo:protocol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="dubbo"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20883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配置采用包扫描来暴露服务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dubbo:annotation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="com.pinyougou.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sms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.service.impl"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pinyougou-sms-web(war)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color w:val="FF0000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与pinyougou-search-web</w:t>
      </w:r>
      <w:r>
        <w:rPr>
          <w:rFonts w:hint="default" w:ascii="Courier New" w:hAnsi="Courier New" w:cs="Courier New"/>
          <w:lang w:val="en-US" w:eastAsia="zh-CN"/>
        </w:rPr>
        <w:t>构建方式</w:t>
      </w:r>
      <w:r>
        <w:rPr>
          <w:rFonts w:hint="eastAsia" w:ascii="Courier New" w:hAnsi="Courier New" w:cs="Courier New"/>
          <w:lang w:val="en-US" w:eastAsia="zh-CN"/>
        </w:rPr>
        <w:t>一样，拷贝pinyougou-search-web模块中的</w:t>
      </w:r>
      <w:r>
        <w:rPr>
          <w:rFonts w:hint="eastAsia" w:ascii="Courier New" w:hAnsi="Courier New" w:cs="Courier New"/>
          <w:color w:val="FF0000"/>
          <w:lang w:val="en-US" w:eastAsia="zh-CN"/>
        </w:rPr>
        <w:t>web.xml、springmvc</w:t>
      </w:r>
      <w:r>
        <w:rPr>
          <w:rFonts w:hint="default" w:ascii="Courier New" w:hAnsi="Courier New" w:cs="Courier New"/>
          <w:color w:val="FF0000"/>
          <w:lang w:val="en-US" w:eastAsia="zh-CN"/>
        </w:rPr>
        <w:t>.xml</w:t>
      </w:r>
      <w:r>
        <w:rPr>
          <w:rFonts w:hint="eastAsia" w:ascii="Courier New" w:hAnsi="Courier New" w:cs="Courier New"/>
          <w:color w:val="FF0000"/>
          <w:lang w:val="en-US" w:eastAsia="zh-CN"/>
        </w:rPr>
        <w:t>、log4j.properties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pinyougou-sms-web/pom.xml：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更改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 w:eastAsia="zh-CN"/>
              </w:rPr>
              <w:t xml:space="preserve">tomcat端口号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910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  <w:lang w:val="en-US" w:eastAsia="zh-CN"/>
              </w:rPr>
              <w:t>6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pinyougou-sms-web/src/main/webapp/WEB-INF/w</w:t>
      </w:r>
      <w:r>
        <w:rPr>
          <w:rFonts w:hint="default" w:ascii="Courier New" w:hAnsi="Courier New" w:cs="Courier New"/>
          <w:lang w:val="en-US" w:eastAsia="zh-CN"/>
        </w:rPr>
        <w:t>eb.xml：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/>
                <w:color w:val="7F7F7F" w:themeColor="background1" w:themeShade="8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http://java.sun.com/xml/ns/javaee/web-app_3_0.xsd"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 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前端控制器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核心控制器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&gt;classpath:springmvc.xml&lt;/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配置全局编码过滤器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&gt;org.springframework.web.filter.CharacterEncodingFilter&lt;/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&gt;encoding&lt;/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&gt;UTF-8&lt;/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pinyougou-sms-web/src/main/resources/springmvc.xml：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mvc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="http://www.springframework.org/schema/mvc"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dubbo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="http://code.alibabatech.com/schema/dubbo"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http://www.springframework.org/schema/mvc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http://www.springframework.org/schema/mvc/spring-mvc.xsd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http://code.alibabatech.com/schema/dubbo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http://code.alibabatech.com/schema/dubbo/dubbo.xsd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开启组件扫描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8"/>
                <w:szCs w:val="18"/>
                <w:shd w:val="clear" w:fill="C8EDCC"/>
              </w:rPr>
              <w:t>&lt;context:component-scan base-package="com.pinyougou.sms.controller"/&gt;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开启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注解驱动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mvc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配置消息转换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mvc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fastjson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作为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处理框架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3"/>
                <w:szCs w:val="13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3"/>
                <w:szCs w:val="13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3"/>
                <w:szCs w:val="13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3"/>
                <w:szCs w:val="13"/>
                <w:shd w:val="clear" w:fill="C8EDCC"/>
              </w:rPr>
              <w:t>="com.alibaba.fastjson.support.spring.FastJsonHttpMessageConverter"</w:t>
            </w:r>
            <w:r>
              <w:rPr>
                <w:rFonts w:hint="default" w:ascii="Courier New" w:hAnsi="Courier New" w:cs="Courier New"/>
                <w:color w:val="000000"/>
                <w:sz w:val="13"/>
                <w:szCs w:val="13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配置支持的类型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="supportedMediaTypes"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="application/json;charset=UTF-8"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mvc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mvc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配置静态资源用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WEB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容器默认的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servlet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来处理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mvc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:default-servlet-handler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服务消费者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dubbo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="pinyougou-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sms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-web"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8EDCC"/>
              </w:rPr>
              <w:t>dubbo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配置采用包扫描来引用服务，产生服务接口的代理对象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dubbo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:annotation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="com.pinyougou.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sms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.controller"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4.3配置域名访问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 xml:space="preserve">修改hosts文件：127.0.0.1  </w:t>
      </w:r>
      <w:r>
        <w:rPr>
          <w:rFonts w:hint="eastAsia" w:ascii="Courier New" w:hAnsi="Courier New" w:cs="Courier New"/>
          <w:lang w:val="en-US" w:eastAsia="zh-CN"/>
        </w:rPr>
        <w:t>sms</w:t>
      </w:r>
      <w:r>
        <w:rPr>
          <w:rFonts w:hint="default" w:ascii="Courier New" w:hAnsi="Courier New" w:cs="Courier New"/>
          <w:lang w:val="en-US" w:eastAsia="zh-CN"/>
        </w:rPr>
        <w:t>.pinyougou.com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修改Nginx的nginx.conf</w:t>
      </w:r>
      <w:r>
        <w:rPr>
          <w:rFonts w:hint="eastAsia" w:ascii="Courier New" w:hAnsi="Courier New" w:cs="Courier New"/>
          <w:lang w:val="en-US" w:eastAsia="zh-CN"/>
        </w:rPr>
        <w:t>配置反向代理</w:t>
      </w:r>
      <w:r>
        <w:rPr>
          <w:rFonts w:hint="default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server {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listen       80;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server_name  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sms.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pinyougou.com</w:t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proxy_set_header X-Forwarded-Host $host;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proxy_set_header X-Forwarded-Server $host;</w:t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eastAsia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right="0" w:rightChars="0" w:firstLine="883" w:firstLineChars="40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location / {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proxy_pass http://127.0.0.1:910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6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proxy_connect_timeout 600;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proxy_read_timeout 600;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}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4.4短信发送(服务层)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4.4.1服务接口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pinyougou-interface\src\main\java\com\pinyougou\service\SmsService.java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短信服务接口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SmsService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发送短信方法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7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7EDCC"/>
              </w:rPr>
              <w:t xml:space="preserve">phone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手机号码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7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7EDCC"/>
              </w:rPr>
              <w:t xml:space="preserve">signName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签名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7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7EDCC"/>
              </w:rPr>
              <w:t xml:space="preserve">templateCode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短信模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板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7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7EDCC"/>
              </w:rPr>
              <w:t xml:space="preserve">templateParam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模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板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参数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格式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7EDCC"/>
              </w:rPr>
              <w:t xml:space="preserve">@return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true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发送成功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false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发送失败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sendSms(String phone, String signName,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   String templateCode, String templateParam);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4.4.2服务实现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pinyougou-sms-service\src\main\java\com\pinyougou\sms\service\impl\SmsServiceImpl.java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短信服务接口实现类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@Service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SmsServiceImpl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SmsService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产品域名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static final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 xml:space="preserve">DOMAIN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"dysmsapi.aliyuncs.com"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签名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@Value(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"${sms.accessKeyId}"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accessKeyId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签名密钥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@Value(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"${sms.accessKeySecret}"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accessKeySecret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发送短信方法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8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8EDCC"/>
              </w:rPr>
              <w:t xml:space="preserve">phone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手机号码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8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8EDCC"/>
              </w:rPr>
              <w:t xml:space="preserve">signName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签名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8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8EDCC"/>
              </w:rPr>
              <w:t xml:space="preserve">templateCode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短信模版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8EDCC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21"/>
                <w:szCs w:val="21"/>
                <w:shd w:val="clear" w:fill="C8EDCC"/>
              </w:rPr>
              <w:t xml:space="preserve">templateParam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模版参数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格式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21"/>
                <w:szCs w:val="21"/>
                <w:shd w:val="clear" w:fill="C8EDCC"/>
              </w:rPr>
              <w:t xml:space="preserve">@return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true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发送成功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false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sendSms(String phone, String signName,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   String templateCode, String templateParam){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DefaultProfile profile = DefaultProfile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.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getProfile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"default"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accessKeyId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accessKeySecret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IAcsClient client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DefaultAcsClient(profile);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封装请求参数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CommonRequest request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CommonRequest();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设置公用请求参数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request.setMethod(MethodType.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request.setDomain(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DOMAIN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request.setVersion(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"2017-05-25"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request.setAction(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"SendSms"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设置短信请求参数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request.putQueryParameter(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"PhoneNumbers"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phone);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request.putQueryParameter(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"SignName"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signName);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request.putQueryParameter(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"TemplateCode"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templateCode);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request.putQueryParameter(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"TemplateParam"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, templateParam);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CommonResponse response = client.getCommonResponse(request);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响应数据：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response.getData());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Map&lt;String,String&gt; resMap = JSON.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parseObject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(response.getData(),Map.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"OK"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.equals(resMap.get(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"Code"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RuntimeException(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短信发送出现异常！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ex);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sz w:val="20"/>
          <w:szCs w:val="21"/>
          <w:lang w:val="en-US" w:eastAsia="zh-CN"/>
        </w:rPr>
      </w:pPr>
      <w:r>
        <w:rPr>
          <w:rFonts w:hint="default" w:ascii="Courier New" w:hAnsi="Courier New" w:cs="Courier New"/>
          <w:sz w:val="20"/>
          <w:szCs w:val="21"/>
          <w:lang w:val="en-US" w:eastAsia="zh-CN"/>
        </w:rPr>
        <w:t>pinyougou-sms-service\src\main\resources\props\application.properties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7EDCC"/>
              </w:rPr>
              <w:t>sms.accessKeyId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t>LTAIiKVKFzm3Vsri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7EDCC"/>
              </w:rPr>
              <w:t>sms.accessKeySecret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t>ww9nVlltvqfhjSWscfoVq04M7aItPY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4.5短信发送接口(表现层)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pinyougou-sms-web\src\main\java\com\pinyougou\sms\controller\SmsController.java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"/sms"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SmsController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(timeout=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10000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SmsService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smsService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@PostMapping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"/sendSms"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Map&lt;String, Object&gt; sendSms(String phone, String signName,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String templateCode, String templateParam){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发送短信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success =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smsService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.sendSms(phone,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signName,templateCode, templateParam);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Map&lt;String, Object&gt; map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map.put(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"success"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, success);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map;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4.6短信发送接口文档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Style w:val="38"/>
          <w:rFonts w:hint="default" w:ascii="Courier New" w:hAnsi="Courier New" w:cs="Courier New"/>
          <w:b w:val="0"/>
          <w:i w:val="0"/>
          <w:color w:val="1E1C11" w:themeColor="background2" w:themeShade="1A"/>
          <w:sz w:val="21"/>
          <w:szCs w:val="21"/>
          <w:lang w:val="en-US" w:eastAsia="zh-CN" w:bidi="ar"/>
        </w:rPr>
      </w:pPr>
      <w:r>
        <w:rPr>
          <w:rStyle w:val="38"/>
          <w:rFonts w:hint="default" w:ascii="Courier New" w:hAnsi="Courier New" w:cs="Courier New"/>
          <w:b w:val="0"/>
          <w:i w:val="0"/>
          <w:color w:val="1E1C11" w:themeColor="background2" w:themeShade="1A"/>
          <w:sz w:val="21"/>
          <w:szCs w:val="21"/>
          <w:lang w:val="en-US" w:eastAsia="zh-CN" w:bidi="ar"/>
        </w:rPr>
        <w:t>通过以上实现，在企业中都会统一向外部暴露接口让其他工程调用，那么负责写这个短信接口的人员要写一个开发文档（这个文档在企业中是必不可少的）；文档的格式：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/>
        <w:jc w:val="left"/>
        <w:textAlignment w:val="auto"/>
        <w:outlineLvl w:val="9"/>
        <w:rPr>
          <w:rStyle w:val="38"/>
          <w:rFonts w:hint="default" w:ascii="Courier New" w:hAnsi="Courier New" w:cs="Courier New"/>
          <w:b/>
          <w:bCs/>
          <w:i w:val="0"/>
          <w:color w:val="1E1C11" w:themeColor="background2" w:themeShade="1A"/>
          <w:sz w:val="21"/>
          <w:szCs w:val="21"/>
          <w:lang w:val="en-US" w:eastAsia="zh-CN" w:bidi="ar"/>
        </w:rPr>
      </w:pPr>
      <w:r>
        <w:rPr>
          <w:rStyle w:val="38"/>
          <w:rFonts w:hint="default" w:ascii="Courier New" w:hAnsi="Courier New" w:cs="Courier New"/>
          <w:b/>
          <w:bCs/>
          <w:i w:val="0"/>
          <w:color w:val="1E1C11" w:themeColor="background2" w:themeShade="1A"/>
          <w:sz w:val="21"/>
          <w:szCs w:val="21"/>
          <w:lang w:val="en-US" w:eastAsia="zh-CN" w:bidi="ar"/>
        </w:rPr>
        <w:t>短信</w:t>
      </w:r>
      <w:r>
        <w:rPr>
          <w:rStyle w:val="38"/>
          <w:rFonts w:hint="eastAsia" w:ascii="Courier New" w:hAnsi="Courier New" w:cs="Courier New"/>
          <w:b/>
          <w:bCs/>
          <w:i w:val="0"/>
          <w:color w:val="1E1C11" w:themeColor="background2" w:themeShade="1A"/>
          <w:sz w:val="21"/>
          <w:szCs w:val="21"/>
          <w:lang w:val="en-US" w:eastAsia="zh-CN" w:bidi="ar"/>
        </w:rPr>
        <w:t>发送</w:t>
      </w:r>
      <w:r>
        <w:rPr>
          <w:rStyle w:val="38"/>
          <w:rFonts w:hint="default" w:ascii="Courier New" w:hAnsi="Courier New" w:cs="Courier New"/>
          <w:b/>
          <w:bCs/>
          <w:i w:val="0"/>
          <w:color w:val="1E1C11" w:themeColor="background2" w:themeShade="1A"/>
          <w:sz w:val="21"/>
          <w:szCs w:val="21"/>
          <w:lang w:val="en-US" w:eastAsia="zh-CN" w:bidi="ar"/>
        </w:rPr>
        <w:t>接口：</w:t>
      </w:r>
    </w:p>
    <w:tbl>
      <w:tblPr>
        <w:tblStyle w:val="16"/>
        <w:tblW w:w="8222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682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left"/>
              <w:textAlignment w:val="auto"/>
              <w:outlineLvl w:val="9"/>
              <w:rPr>
                <w:rFonts w:hint="default" w:ascii="Courier New" w:hAnsi="Courier New" w:eastAsia="微软雅黑" w:cs="Courier New"/>
                <w:sz w:val="18"/>
                <w:szCs w:val="20"/>
                <w:lang w:eastAsia="zh-CN"/>
              </w:rPr>
            </w:pPr>
            <w:r>
              <w:rPr>
                <w:rStyle w:val="37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请求方</w:t>
            </w:r>
            <w:r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式</w:t>
            </w:r>
          </w:p>
        </w:tc>
        <w:tc>
          <w:tcPr>
            <w:tcW w:w="6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18"/>
                <w:szCs w:val="20"/>
              </w:rPr>
            </w:pPr>
            <w:r>
              <w:rPr>
                <w:rStyle w:val="37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POST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18"/>
                <w:szCs w:val="20"/>
              </w:rPr>
            </w:pPr>
            <w:r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请求</w:t>
            </w:r>
            <w:r>
              <w:rPr>
                <w:rStyle w:val="37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 xml:space="preserve">URL </w:t>
            </w:r>
          </w:p>
        </w:tc>
        <w:tc>
          <w:tcPr>
            <w:tcW w:w="6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18"/>
                <w:szCs w:val="20"/>
              </w:rPr>
            </w:pPr>
            <w:r>
              <w:rPr>
                <w:rFonts w:hint="default" w:ascii="Courier New" w:hAnsi="Courier New" w:eastAsia="微软雅黑" w:cs="Courier New"/>
                <w:b w:val="0"/>
                <w:i w:val="0"/>
                <w:color w:val="1E1C11" w:themeColor="background2" w:themeShade="1A"/>
                <w:kern w:val="0"/>
                <w:sz w:val="21"/>
                <w:szCs w:val="21"/>
                <w:lang w:val="en-US" w:eastAsia="zh-CN" w:bidi="ar"/>
              </w:rPr>
              <w:t>http://</w:t>
            </w:r>
            <w:r>
              <w:rPr>
                <w:rFonts w:hint="eastAsia" w:ascii="Courier New" w:hAnsi="Courier New" w:eastAsia="微软雅黑" w:cs="Courier New"/>
                <w:b w:val="0"/>
                <w:i w:val="0"/>
                <w:color w:val="1E1C11" w:themeColor="background2" w:themeShade="1A"/>
                <w:kern w:val="0"/>
                <w:sz w:val="21"/>
                <w:szCs w:val="21"/>
                <w:lang w:val="en-US" w:eastAsia="zh-CN" w:bidi="ar"/>
              </w:rPr>
              <w:t>sms.pinyougou.com</w:t>
            </w:r>
            <w:r>
              <w:rPr>
                <w:rFonts w:hint="default" w:ascii="Courier New" w:hAnsi="Courier New" w:eastAsia="微软雅黑" w:cs="Courier New"/>
                <w:b w:val="0"/>
                <w:i w:val="0"/>
                <w:color w:val="1E1C11" w:themeColor="background2" w:themeShade="1A"/>
                <w:kern w:val="0"/>
                <w:sz w:val="21"/>
                <w:szCs w:val="21"/>
                <w:lang w:val="en-US" w:eastAsia="zh-CN" w:bidi="ar"/>
              </w:rPr>
              <w:t>/sms/sendSms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1" w:hRule="atLeast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left"/>
              <w:textAlignment w:val="auto"/>
              <w:rPr>
                <w:rFonts w:hint="default" w:ascii="Courier New" w:hAnsi="Courier New" w:cs="Courier New"/>
                <w:sz w:val="16"/>
                <w:szCs w:val="18"/>
              </w:rPr>
            </w:pPr>
            <w:r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  <w:t>请求</w:t>
            </w:r>
            <w:r>
              <w:rPr>
                <w:rStyle w:val="37"/>
                <w:rFonts w:hint="default" w:ascii="Courier New" w:hAnsi="Courier New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  <w:t>参数</w:t>
            </w:r>
          </w:p>
        </w:tc>
        <w:tc>
          <w:tcPr>
            <w:tcW w:w="6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left"/>
              <w:textAlignment w:val="auto"/>
              <w:outlineLvl w:val="9"/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</w:pPr>
            <w:r>
              <w:rPr>
                <w:rStyle w:val="38"/>
                <w:rFonts w:hint="default" w:ascii="Courier New" w:hAnsi="Courier New" w:cs="Courier New"/>
                <w:color w:val="FF0000"/>
                <w:sz w:val="21"/>
                <w:szCs w:val="21"/>
                <w:lang w:val="en-US" w:eastAsia="zh-CN" w:bidi="ar"/>
              </w:rPr>
              <w:t xml:space="preserve">phone     </w:t>
            </w:r>
            <w:r>
              <w:rPr>
                <w:rStyle w:val="38"/>
                <w:rFonts w:hint="eastAsia" w:ascii="Courier New" w:hAnsi="Courier New" w:cs="Courier New"/>
                <w:color w:val="FF000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String  必须  待发送手机号</w:t>
            </w:r>
            <w:r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Style w:val="38"/>
                <w:rFonts w:hint="default" w:ascii="Courier New" w:hAnsi="Courier New" w:cs="Courier New"/>
                <w:color w:val="FF0000"/>
                <w:sz w:val="21"/>
                <w:szCs w:val="21"/>
                <w:lang w:val="en-US" w:eastAsia="zh-CN" w:bidi="ar"/>
              </w:rPr>
              <w:t xml:space="preserve">signName  </w:t>
            </w:r>
            <w:r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String  必须  短信签名-可在短信控制台中找到</w:t>
            </w:r>
            <w:r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Style w:val="38"/>
                <w:rFonts w:hint="default" w:ascii="Courier New" w:hAnsi="Courier New" w:cs="Courier New"/>
                <w:color w:val="FF0000"/>
                <w:sz w:val="21"/>
                <w:szCs w:val="21"/>
                <w:lang w:val="en-US" w:eastAsia="zh-CN" w:bidi="ar"/>
              </w:rPr>
              <w:t xml:space="preserve">templateCode </w:t>
            </w:r>
            <w:r>
              <w:rPr>
                <w:rStyle w:val="38"/>
                <w:rFonts w:hint="eastAsia" w:ascii="Courier New" w:hAnsi="Courier New" w:cs="Courier New"/>
                <w:color w:val="FF000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String 必须  短信模板-可在短信控制台中找到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</w:pPr>
            <w:r>
              <w:rPr>
                <w:rStyle w:val="38"/>
                <w:rFonts w:hint="default" w:ascii="Courier New" w:hAnsi="Courier New" w:cs="Courier New"/>
                <w:color w:val="FF0000"/>
                <w:sz w:val="21"/>
                <w:szCs w:val="21"/>
                <w:lang w:val="en-US" w:eastAsia="zh-CN" w:bidi="ar"/>
              </w:rPr>
              <w:t xml:space="preserve">templateParam </w:t>
            </w:r>
            <w:r>
              <w:rPr>
                <w:rStyle w:val="38"/>
                <w:rFonts w:hint="default" w:ascii="Courier New" w:hAnsi="Courier New" w:cs="Courier New"/>
                <w:color w:val="1E1C11" w:themeColor="background2" w:themeShade="1A"/>
                <w:sz w:val="21"/>
                <w:szCs w:val="21"/>
                <w:lang w:val="en-US" w:eastAsia="zh-CN" w:bidi="ar"/>
              </w:rPr>
              <w:t>String 必须 模板中的变量替换 JSON 串,如模板内容为"亲爱的${name},您的验证码为${code}"时,此处的值为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>{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t xml:space="preserve">"name"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t>""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t xml:space="preserve">"code"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t>""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>}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left"/>
              <w:textAlignment w:val="auto"/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</w:pPr>
            <w:r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  <w:t>示例</w:t>
            </w:r>
          </w:p>
        </w:tc>
        <w:tc>
          <w:tcPr>
            <w:tcW w:w="6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left"/>
              <w:textAlignment w:val="auto"/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</w:pPr>
            <w:r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  <w:t>暂无</w:t>
            </w:r>
            <w:bookmarkStart w:id="5" w:name="_GoBack"/>
            <w:bookmarkEnd w:id="5"/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7" w:hRule="atLeast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left"/>
              <w:textAlignment w:val="auto"/>
              <w:outlineLvl w:val="9"/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</w:pPr>
            <w:r>
              <w:rPr>
                <w:rStyle w:val="37"/>
                <w:rFonts w:hint="default" w:ascii="Courier New" w:hAnsi="Courier New" w:eastAsia="微软雅黑" w:cs="Courier New"/>
                <w:color w:val="1E1C11" w:themeColor="background2" w:themeShade="1A"/>
                <w:sz w:val="20"/>
                <w:szCs w:val="20"/>
                <w:lang w:val="en-US" w:eastAsia="zh-CN" w:bidi="ar"/>
              </w:rPr>
              <w:t>返回值</w:t>
            </w:r>
          </w:p>
        </w:tc>
        <w:tc>
          <w:tcPr>
            <w:tcW w:w="6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</w:pPr>
            <w:r>
              <w:rPr>
                <w:rFonts w:hint="eastAsia" w:ascii="Courier New" w:hAnsi="Courier New" w:cs="Courier New"/>
                <w:color w:val="000000"/>
                <w:sz w:val="22"/>
                <w:szCs w:val="22"/>
                <w:shd w:val="clear" w:fill="C7EDCC"/>
                <w:lang w:val="en-US" w:eastAsia="zh-CN"/>
              </w:rPr>
              <w:t>JSON格式字符串：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>{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7EDCC"/>
              </w:rPr>
              <w:t xml:space="preserve">"success"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7EDCC"/>
              </w:rPr>
              <w:t>true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7EDCC"/>
                <w:lang w:val="en-US" w:eastAsia="zh-CN"/>
              </w:rPr>
              <w:t>|false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t>}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 w:ascii="Courier New" w:hAnsi="Courier New" w:eastAsia="宋体" w:cs="Courier New"/>
                <w:color w:val="000000"/>
                <w:sz w:val="22"/>
                <w:szCs w:val="22"/>
                <w:shd w:val="clear" w:fill="C7EDCC"/>
                <w:lang w:val="en-US" w:eastAsia="zh-CN"/>
              </w:rPr>
            </w:pPr>
            <w:r>
              <w:rPr>
                <w:rFonts w:hint="eastAsia" w:ascii="Courier New" w:hAnsi="Courier New" w:cs="Courier New"/>
                <w:color w:val="000000"/>
                <w:sz w:val="20"/>
                <w:szCs w:val="20"/>
                <w:shd w:val="clear" w:fill="C7EDCC"/>
                <w:lang w:val="en-US" w:eastAsia="zh-CN"/>
              </w:rPr>
              <w:t>说明：true: 代表发送成功、false:代表发送失败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9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5.搭建用户中心工程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334385"/>
            <wp:effectExtent l="0" t="0" r="8890" b="18415"/>
            <wp:docPr id="3" name="图片 3" descr="品优购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品优购架构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pinyougou-user-service(war)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与pinyougou-sms-service服务层</w:t>
      </w:r>
      <w:r>
        <w:rPr>
          <w:rFonts w:hint="default" w:ascii="Courier New" w:hAnsi="Courier New" w:cs="Courier New"/>
          <w:lang w:val="en-US" w:eastAsia="zh-CN"/>
        </w:rPr>
        <w:t>的构建方式</w:t>
      </w:r>
      <w:r>
        <w:rPr>
          <w:rFonts w:hint="eastAsia" w:ascii="Courier New" w:hAnsi="Courier New" w:cs="Courier New"/>
          <w:lang w:val="en-US" w:eastAsia="zh-CN"/>
        </w:rPr>
        <w:t>一样，拷贝pinyougou-sms-service模块中的web.xml、applicationContext-service</w:t>
      </w:r>
      <w:r>
        <w:rPr>
          <w:rFonts w:hint="default" w:ascii="Courier New" w:hAnsi="Courier New" w:cs="Courier New"/>
          <w:lang w:val="en-US" w:eastAsia="zh-CN"/>
        </w:rPr>
        <w:t>.xml</w:t>
      </w:r>
      <w:r>
        <w:rPr>
          <w:rFonts w:hint="eastAsia" w:ascii="Courier New" w:hAnsi="Courier New" w:cs="Courier New"/>
          <w:lang w:val="en-US" w:eastAsia="zh-CN"/>
        </w:rPr>
        <w:t>、log4j.properties。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pinyougou-user-service/</w:t>
      </w:r>
      <w:r>
        <w:rPr>
          <w:rFonts w:hint="default" w:ascii="Courier New" w:hAnsi="Courier New" w:cs="Courier New"/>
          <w:lang w:val="en-US" w:eastAsia="zh-CN"/>
        </w:rPr>
        <w:t>pom.xml：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指定端口号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900</w:t>
            </w:r>
            <w:r>
              <w:rPr>
                <w:rFonts w:hint="eastAsia" w:ascii="Courier New" w:hAnsi="Courier New" w:cs="Courier New"/>
                <w:color w:val="FF0000"/>
                <w:sz w:val="21"/>
                <w:szCs w:val="21"/>
                <w:shd w:val="clear" w:fill="C7EDCC"/>
                <w:lang w:val="en-US" w:eastAsia="zh-CN"/>
              </w:rPr>
              <w:t>5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pinyougou-user-service/src/main/resources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/</w:t>
      </w:r>
      <w:r>
        <w:rPr>
          <w:rFonts w:hint="default" w:ascii="Courier New" w:hAnsi="Courier New" w:cs="Courier New"/>
          <w:sz w:val="20"/>
          <w:szCs w:val="20"/>
          <w:lang w:val="en-US" w:eastAsia="zh-CN"/>
        </w:rPr>
        <w:t>applicationContext-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service</w:t>
      </w:r>
      <w:r>
        <w:rPr>
          <w:rFonts w:hint="default" w:ascii="Courier New" w:hAnsi="Courier New" w:cs="Courier New"/>
          <w:sz w:val="20"/>
          <w:szCs w:val="20"/>
          <w:lang w:val="en-US" w:eastAsia="zh-CN"/>
        </w:rPr>
        <w:t>.xml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xmlns:dubbo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="http://code.alibabatech.com/schema/dubbo"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http://code.alibabatech.com/schema/dubbo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http://code.alibabatech.com/schema/dubbo/dubbo.xsd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context:property-placeholder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="classpath*:props/*.properties"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导入数据访问配置文件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import resource="classpath:applicationContext-mapper.xml"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导入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redis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配置文件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import resource="classpath:applicationContext-redis.xml"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服务提供者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="pinyougou-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user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-service"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dubbo:registry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协议在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20884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端口暴露服务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dubbo:protocol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="dubbo"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20884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配置采用包扫描来暴露服务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dubbo:annotation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="com.pinyougou.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user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.service.impl"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pinyougou-user-web(war)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与pinyougou-sms-web</w:t>
      </w:r>
      <w:r>
        <w:rPr>
          <w:rFonts w:hint="default" w:ascii="Courier New" w:hAnsi="Courier New" w:cs="Courier New"/>
          <w:lang w:val="en-US" w:eastAsia="zh-CN"/>
        </w:rPr>
        <w:t>构建方式</w:t>
      </w:r>
      <w:r>
        <w:rPr>
          <w:rFonts w:hint="eastAsia" w:ascii="Courier New" w:hAnsi="Courier New" w:cs="Courier New"/>
          <w:lang w:val="en-US" w:eastAsia="zh-CN"/>
        </w:rPr>
        <w:t>一样，拷贝pinyougou-sms-web模块中的web.xml、springmvc</w:t>
      </w:r>
      <w:r>
        <w:rPr>
          <w:rFonts w:hint="default" w:ascii="Courier New" w:hAnsi="Courier New" w:cs="Courier New"/>
          <w:lang w:val="en-US" w:eastAsia="zh-CN"/>
        </w:rPr>
        <w:t>.xml</w:t>
      </w:r>
      <w:r>
        <w:rPr>
          <w:rFonts w:hint="eastAsia" w:ascii="Courier New" w:hAnsi="Courier New" w:cs="Courier New"/>
          <w:lang w:val="en-US" w:eastAsia="zh-CN"/>
        </w:rPr>
        <w:t>、log4j.properties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pinyougou-user-web/pom.xml：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更改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 w:eastAsia="zh-CN"/>
              </w:rPr>
              <w:t xml:space="preserve">tomcat端口号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910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  <w:lang w:val="en-US" w:eastAsia="zh-CN"/>
              </w:rPr>
              <w:t>7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pinyougou-user-web/src/main/webapp/WEB-INF/w</w:t>
      </w:r>
      <w:r>
        <w:rPr>
          <w:rFonts w:hint="default" w:ascii="Courier New" w:hAnsi="Courier New" w:cs="Courier New"/>
          <w:lang w:val="en-US" w:eastAsia="zh-CN"/>
        </w:rPr>
        <w:t>eb.xml：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/>
                <w:color w:val="7F7F7F" w:themeColor="background1" w:themeShade="8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welcome-file-list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&gt;register.html&lt;/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welcome-file-list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pinyougou-user-web/src/main/resources/springmvc.xml：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/>
                <w:color w:val="FF000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C8EDCC"/>
              </w:rPr>
              <w:t xml:space="preserve">配置开启组件扫描 </w:t>
            </w:r>
            <w:r>
              <w:rPr>
                <w:rFonts w:hint="default" w:ascii="Courier New" w:hAnsi="Courier New" w:cs="Courier New"/>
                <w:i/>
                <w:color w:val="FF000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8EDCC"/>
              </w:rPr>
              <w:t>context:component-scan base-package="com.pinyougou.user.controller"</w:t>
            </w:r>
            <w:r>
              <w:rPr>
                <w:rFonts w:hint="default" w:ascii="Courier New" w:hAnsi="Courier New" w:cs="Courier New"/>
                <w:color w:val="FF0000"/>
                <w:sz w:val="18"/>
                <w:szCs w:val="18"/>
                <w:shd w:val="clear" w:fill="C8EDCC"/>
              </w:rPr>
              <w:t>/&gt;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</w:pP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0"/>
                <w:szCs w:val="20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服务消费者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dubbo:application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="pinyougou-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user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-web"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dubbo:registry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 xml:space="preserve">配置采用包扫描来引用服务，产生服务接口的代理对象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dubbo:annotation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package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="com.pinyougou.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user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.controller"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/&gt;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5.3静态资源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拷贝</w:t>
      </w:r>
      <w:r>
        <w:rPr>
          <w:rFonts w:hint="eastAsia" w:ascii="Courier New" w:hAnsi="Courier New" w:cs="Courier New"/>
          <w:lang w:val="en-US" w:eastAsia="zh-CN"/>
        </w:rPr>
        <w:t>【资料\用户中心静态资源】到pinyougou-user-web/src/main/webapp/目录：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</w:pPr>
      <w:r>
        <w:rPr>
          <w:rFonts w:hint="default" w:ascii="Courier New" w:hAnsi="Courier New" w:cs="Courier New"/>
          <w:lang w:val="en-US" w:eastAsia="zh-CN"/>
        </w:rPr>
        <w:t xml:space="preserve"> </w:t>
      </w:r>
      <w:r>
        <w:drawing>
          <wp:inline distT="0" distB="0" distL="114300" distR="114300">
            <wp:extent cx="2371725" cy="2426335"/>
            <wp:effectExtent l="9525" t="9525" r="19050" b="215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26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5.4配置域名访问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 xml:space="preserve">修改hosts文件：127.0.0.1  </w:t>
      </w:r>
      <w:r>
        <w:rPr>
          <w:rFonts w:hint="eastAsia" w:ascii="Courier New" w:hAnsi="Courier New" w:cs="Courier New"/>
          <w:lang w:val="en-US" w:eastAsia="zh-CN"/>
        </w:rPr>
        <w:t>user</w:t>
      </w:r>
      <w:r>
        <w:rPr>
          <w:rFonts w:hint="default" w:ascii="Courier New" w:hAnsi="Courier New" w:cs="Courier New"/>
          <w:lang w:val="en-US" w:eastAsia="zh-CN"/>
        </w:rPr>
        <w:t>.pinyougou.com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修改Nginx的nginx.conf</w:t>
      </w:r>
      <w:r>
        <w:rPr>
          <w:rFonts w:hint="eastAsia" w:ascii="Courier New" w:hAnsi="Courier New" w:cs="Courier New"/>
          <w:lang w:val="en-US" w:eastAsia="zh-CN"/>
        </w:rPr>
        <w:t>配置反向代理</w:t>
      </w:r>
      <w:r>
        <w:rPr>
          <w:rFonts w:hint="default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server {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listen       80;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server_name  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user.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pinyougou.com</w:t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proxy_set_header X-Forwarded-Host $host;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proxy_set_header X-Forwarded-Server $host;</w:t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eastAsia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right="0" w:rightChars="0" w:firstLine="883" w:firstLineChars="40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location / {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proxy_pass http://127.0.0.1:910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7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vertAlign w:val="baseline"/>
                <w:lang w:val="en-US" w:eastAsia="zh-CN"/>
              </w:rPr>
              <w:t>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proxy_connect_timeout 600;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>proxy_read_timeout 600;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}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sz w:val="22"/>
                <w:szCs w:val="22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6.用户中心【用户注册】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完成用户注册功能：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445000" cy="2851150"/>
            <wp:effectExtent l="9525" t="9525" r="222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51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6.2基本注册功能实现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6.2.1前端代码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6.2.1.1页面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pinyougou-user-</w:t>
      </w:r>
      <w:r>
        <w:rPr>
          <w:rFonts w:hint="eastAsia" w:ascii="Courier New" w:hAnsi="Courier New" w:cs="Courier New"/>
          <w:lang w:val="en-US" w:eastAsia="zh-CN"/>
        </w:rPr>
        <w:t>web/src/main/webapp/</w:t>
      </w:r>
      <w:r>
        <w:rPr>
          <w:rFonts w:hint="default" w:ascii="Courier New" w:hAnsi="Courier New" w:cs="Courier New"/>
          <w:lang w:eastAsia="zh-CN"/>
        </w:rPr>
        <w:t>register.html</w:t>
      </w:r>
      <w:r>
        <w:rPr>
          <w:rFonts w:hint="default" w:ascii="Courier New" w:hAnsi="Courier New" w:cs="Courier New"/>
          <w:lang w:val="en-US" w:eastAsia="zh-CN"/>
        </w:rPr>
        <w:t>，引入js：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sz w:val="20"/>
                <w:szCs w:val="20"/>
                <w:vertAlign w:val="baseline"/>
              </w:rPr>
            </w:pP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script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src=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"/js/vue.min.js"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script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script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src=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"/js/axios.min.js"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script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script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src=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"/js/controller/userController.js"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script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register.html</w:t>
      </w:r>
      <w:r>
        <w:rPr>
          <w:rFonts w:hint="default" w:ascii="Courier New" w:hAnsi="Courier New" w:cs="Courier New"/>
          <w:lang w:val="en-US" w:eastAsia="zh-CN"/>
        </w:rPr>
        <w:t>绑定表单：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form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"sui-form form-horizontal"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"control-group"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label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"control-label"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用户名：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label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"text"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placeholder=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请输入你的用户名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v-model="user.username"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"input-xfat input-xlarge"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"control-group"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label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"control-label"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登录密码：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label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"password"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placeholder=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设置登录密码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v-model="user.password"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"input-xfat input-xlarge"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"control-group"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label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"control-label"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确认密码：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label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"password"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placeholder=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再次确认密码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 v-model="password"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"input-xfat input-xlarge"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"control-group"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label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"control-label"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手机号：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label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"text"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placeholder=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请输入你的手机号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 v-model="user.phone"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"input-xfat input-xlarge"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"control-group"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label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"control-label"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短信验证码：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label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"text"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placeholder=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短信验证码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"input-xfat input-xlarge"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a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href=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"#"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获取短信验证码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"control-group"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label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"control-label"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&amp;nbsp;&amp;nbsp;&amp;nbsp;&amp;nbsp;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label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name=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"m1"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"checkbox"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value=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"2"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span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同意协议并注册《品优购用户协议》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span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"control-group"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label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"control-label"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label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div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"controls btn-reg"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a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"sui-btn btn-block btn-xlarge btn-danger"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 @click="save()"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8EDCC"/>
              </w:rPr>
              <w:t>完成注册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div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form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6.2.1.2控制器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val="en-US" w:eastAsia="zh-CN"/>
        </w:rPr>
        <w:t>pinyougou-user-</w:t>
      </w:r>
      <w:r>
        <w:rPr>
          <w:rFonts w:hint="eastAsia" w:ascii="Courier New" w:hAnsi="Courier New" w:cs="Courier New"/>
          <w:lang w:val="en-US" w:eastAsia="zh-CN"/>
        </w:rPr>
        <w:t>web/src/main/webapp/js/controller/</w:t>
      </w:r>
      <w:r>
        <w:rPr>
          <w:rFonts w:hint="default" w:ascii="Courier New" w:hAnsi="Courier New" w:cs="Courier New"/>
        </w:rPr>
        <w:t>userController.js</w:t>
      </w:r>
      <w:r>
        <w:rPr>
          <w:rFonts w:hint="eastAsia" w:ascii="Courier New" w:hAnsi="Courier New" w:cs="Courier New"/>
          <w:lang w:eastAsia="zh-CN"/>
        </w:rPr>
        <w:t>，</w:t>
      </w:r>
      <w:r>
        <w:rPr>
          <w:rFonts w:hint="eastAsia" w:ascii="Courier New" w:hAnsi="Courier New" w:cs="Courier New"/>
          <w:lang w:val="en-US" w:eastAsia="zh-CN"/>
        </w:rPr>
        <w:t>在</w:t>
      </w:r>
      <w:r>
        <w:rPr>
          <w:rFonts w:hint="default" w:ascii="Courier New" w:hAnsi="Courier New" w:cs="Courier New"/>
          <w:lang w:val="en-US" w:eastAsia="zh-CN"/>
        </w:rPr>
        <w:t>data</w:t>
      </w:r>
      <w:r>
        <w:rPr>
          <w:rFonts w:hint="eastAsia" w:ascii="Courier New" w:hAnsi="Courier New" w:cs="Courier New"/>
          <w:lang w:val="en-US" w:eastAsia="zh-CN"/>
        </w:rPr>
        <w:t>与</w:t>
      </w:r>
      <w:r>
        <w:rPr>
          <w:rFonts w:hint="default" w:ascii="Courier New" w:hAnsi="Courier New" w:cs="Courier New"/>
          <w:lang w:val="en-US" w:eastAsia="zh-CN"/>
        </w:rPr>
        <w:t>methods</w:t>
      </w:r>
      <w:r>
        <w:rPr>
          <w:rFonts w:hint="eastAsia" w:ascii="Courier New" w:hAnsi="Courier New" w:cs="Courier New"/>
          <w:lang w:val="en-US" w:eastAsia="zh-CN"/>
        </w:rPr>
        <w:t>中定义</w:t>
      </w:r>
      <w:r>
        <w:rPr>
          <w:rFonts w:hint="eastAsia" w:ascii="Courier New" w:hAnsi="Courier New" w:cs="Courier New"/>
          <w:lang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窗口加载完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window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.onload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var </w:t>
            </w:r>
            <w:r>
              <w:rPr>
                <w:rFonts w:hint="default" w:ascii="Courier New" w:hAnsi="Courier New" w:cs="Courier New"/>
                <w:color w:val="458383"/>
                <w:sz w:val="21"/>
                <w:szCs w:val="21"/>
                <w:shd w:val="clear" w:fill="C8EDCC"/>
              </w:rPr>
              <w:t xml:space="preserve">vue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Vue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el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'#app'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元素绑定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data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数据模型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user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: {},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用户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password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""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确认密码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methods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操作方法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save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user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password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!=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password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密码不一致，请重新输入！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axios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"/user/save"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user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then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function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data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注册成功！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    </w:t>
            </w:r>
            <w:r>
              <w:rPr>
                <w:rFonts w:hint="default" w:ascii="Courier New" w:hAnsi="Courier New" w:cs="Courier New"/>
                <w:color w:val="458383"/>
                <w:sz w:val="24"/>
                <w:szCs w:val="24"/>
                <w:shd w:val="clear" w:fill="C8EDCC"/>
              </w:rPr>
              <w:t>vue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user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= {};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    </w:t>
            </w:r>
            <w:r>
              <w:rPr>
                <w:rFonts w:hint="default" w:ascii="Courier New" w:hAnsi="Courier New" w:cs="Courier New"/>
                <w:color w:val="458383"/>
                <w:sz w:val="24"/>
                <w:szCs w:val="24"/>
                <w:shd w:val="clear" w:fill="C8EDCC"/>
                <w:lang w:val="en-US"/>
              </w:rPr>
              <w:t>vue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password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注册失败！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 xml:space="preserve">created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() 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创建生命周期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6.2.2后端代码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pinyougou-user-web\src\main\java\com\pinyougou\user\controller</w:t>
      </w:r>
      <w:r>
        <w:rPr>
          <w:rFonts w:hint="eastAsia" w:ascii="Courier New" w:hAnsi="Courier New" w:cs="Courier New"/>
          <w:lang w:val="en-US" w:eastAsia="zh-CN"/>
        </w:rPr>
        <w:t>包下创建</w:t>
      </w:r>
      <w:r>
        <w:rPr>
          <w:rFonts w:hint="default" w:ascii="Courier New" w:hAnsi="Courier New" w:cs="Courier New"/>
          <w:lang w:val="en-US" w:eastAsia="zh-CN"/>
        </w:rPr>
        <w:t>UserController.java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"/user"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UserController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(timeout 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10000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注册用户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@PostMapping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"/save"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save(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@RequestBody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User user){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.save(user);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true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ex.printStackTrace();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val="en-US" w:eastAsia="zh-CN"/>
        </w:rPr>
        <w:t>pinyougou-user-service\src\main\java\com\pinyougou\user\service\impl</w:t>
      </w:r>
      <w:r>
        <w:rPr>
          <w:rFonts w:hint="eastAsia" w:ascii="Courier New" w:hAnsi="Courier New" w:cs="Courier New"/>
          <w:lang w:val="en-US" w:eastAsia="zh-CN"/>
        </w:rPr>
        <w:t>包下</w:t>
      </w:r>
      <w:r>
        <w:rPr>
          <w:rFonts w:hint="default" w:ascii="Courier New" w:hAnsi="Courier New" w:cs="Courier New"/>
          <w:lang w:val="en-US" w:eastAsia="zh-CN"/>
        </w:rPr>
        <w:t>,</w:t>
      </w:r>
      <w:r>
        <w:rPr>
          <w:rFonts w:hint="eastAsia" w:ascii="Courier New" w:hAnsi="Courier New" w:cs="Courier New"/>
          <w:lang w:val="en-US" w:eastAsia="zh-CN"/>
        </w:rPr>
        <w:t>创建</w:t>
      </w:r>
      <w:r>
        <w:rPr>
          <w:rFonts w:hint="default" w:ascii="Courier New" w:hAnsi="Courier New" w:cs="Courier New"/>
          <w:lang w:val="en-US" w:eastAsia="zh-CN"/>
        </w:rPr>
        <w:t>UserServiceImpl.java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</w:rPr>
            </w:pP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@Service(interfaceName =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"com.pinyougou.service.UserService"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@Transactional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UserServiceImpl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UserService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@Autowired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save(User user)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创建日期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user.setCreated(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Date());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修改日期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user.setUpdated(user.getCreated());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密码加密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user.setPassword(DigestUtils.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md5Hex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(user.getPassword()));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.insertSelective(user);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RuntimeException(ex);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update(User user)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delete(Serializable id)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deleteAll(Serializable[] ids)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User findOne(Serializable id)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null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List&lt;User&gt; findAll()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null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List&lt;User&gt; findByPage(User user,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page,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rows)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null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6.3注册判断短信验证码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6.3.1实现思路</w:t>
      </w:r>
    </w:p>
    <w:p>
      <w:pPr>
        <w:spacing w:line="240" w:lineRule="auto"/>
        <w:ind w:firstLine="420" w:firstLineChars="0"/>
        <w:rPr>
          <w:rFonts w:hint="default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点击页面上的</w:t>
      </w:r>
      <w:r>
        <w:rPr>
          <w:rFonts w:hint="default" w:ascii="Courier New" w:hAnsi="Courier New" w:cs="Courier New"/>
          <w:lang w:val="en-US" w:eastAsia="zh-CN"/>
        </w:rPr>
        <w:t>”获取短信验证码”连接，向后端传递手机号。后端随机生成6位数字作为短信验证码，将其保存在redis中（手机号作为KEY），并发送到短信网关。</w:t>
      </w:r>
    </w:p>
    <w:p>
      <w:pPr>
        <w:spacing w:line="240" w:lineRule="auto"/>
        <w:ind w:firstLine="420" w:firstLineChars="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用户注册时，后端根据手机号查询</w:t>
      </w:r>
      <w:r>
        <w:rPr>
          <w:rFonts w:hint="default" w:ascii="Courier New" w:hAnsi="Courier New" w:cs="Courier New"/>
          <w:lang w:val="en-US" w:eastAsia="zh-CN"/>
        </w:rPr>
        <w:t>redis中的验证码与用户填写的验证码是否相同，如果不同则提示用户不能注册。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6.3.2发送短信验证码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6.3.2.1前端代码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修改</w:t>
      </w:r>
      <w:r>
        <w:rPr>
          <w:rFonts w:hint="eastAsia" w:ascii="Courier New" w:hAnsi="Courier New" w:cs="Courier New"/>
          <w:lang w:val="en-US" w:eastAsia="zh-CN"/>
        </w:rPr>
        <w:t>pinyougou-user-web/src/main/webapp/</w:t>
      </w:r>
      <w:r>
        <w:rPr>
          <w:rFonts w:hint="default" w:ascii="Courier New" w:hAnsi="Courier New" w:cs="Courier New"/>
          <w:lang w:val="en-US" w:eastAsia="zh-CN"/>
        </w:rPr>
        <w:t>register.html</w:t>
      </w:r>
      <w:r>
        <w:rPr>
          <w:rFonts w:hint="eastAsia" w:ascii="Courier New" w:hAnsi="Courier New" w:cs="Courier New"/>
          <w:lang w:val="en-US" w:eastAsia="zh-CN"/>
        </w:rPr>
        <w:t>(70行)</w:t>
      </w:r>
      <w:r>
        <w:rPr>
          <w:rFonts w:hint="default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/>
                <w:color w:val="7F7F7F" w:themeColor="background1" w:themeShade="8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a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href=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"javascript:;"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  <w:lang w:val="en-US"/>
              </w:rPr>
              <w:t>@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click="sendCode();"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获取短信验证码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pinyougou-user-web</w:t>
      </w:r>
      <w:r>
        <w:rPr>
          <w:rFonts w:hint="eastAsia" w:ascii="Courier New" w:hAnsi="Courier New" w:cs="Courier New"/>
          <w:lang w:val="en-US" w:eastAsia="zh-CN"/>
        </w:rPr>
        <w:t>/src/main/webapp/js/controller/</w:t>
      </w:r>
      <w:r>
        <w:rPr>
          <w:rFonts w:hint="default" w:ascii="Courier New" w:hAnsi="Courier New" w:cs="Courier New"/>
          <w:lang w:val="en-US" w:eastAsia="zh-CN"/>
        </w:rPr>
        <w:t>userController.js</w:t>
      </w:r>
      <w:r>
        <w:rPr>
          <w:rFonts w:hint="eastAsia" w:ascii="Courier New" w:hAnsi="Courier New" w:cs="Courier New"/>
          <w:lang w:val="en-US" w:eastAsia="zh-CN"/>
        </w:rPr>
        <w:t>，在</w:t>
      </w:r>
      <w:r>
        <w:rPr>
          <w:rFonts w:hint="default" w:ascii="Courier New" w:hAnsi="Courier New" w:cs="Courier New"/>
          <w:lang w:val="en-US" w:eastAsia="zh-CN"/>
        </w:rPr>
        <w:t>methods</w:t>
      </w:r>
      <w:r>
        <w:rPr>
          <w:rFonts w:hint="eastAsia" w:ascii="Courier New" w:hAnsi="Courier New" w:cs="Courier New"/>
          <w:lang w:val="en-US" w:eastAsia="zh-CN"/>
        </w:rPr>
        <w:t>中，增加方法</w:t>
      </w:r>
      <w:r>
        <w:rPr>
          <w:rFonts w:hint="default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发送短信验证码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 xml:space="preserve">sendCode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user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.phone){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axios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"/user/sendCode?phone="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user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.phone)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then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function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data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?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发送成功！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发送失败！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else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请输入手机号码！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6.3.2.2后端代码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pinyougou-user-web</w:t>
      </w:r>
      <w:r>
        <w:rPr>
          <w:rFonts w:hint="eastAsia" w:ascii="Courier New" w:hAnsi="Courier New" w:cs="Courier New"/>
          <w:lang w:val="en-US" w:eastAsia="zh-CN"/>
        </w:rPr>
        <w:t>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user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controller/</w:t>
      </w:r>
      <w:r>
        <w:rPr>
          <w:rFonts w:hint="default" w:ascii="Courier New" w:hAnsi="Courier New" w:cs="Courier New"/>
          <w:lang w:val="en-US" w:eastAsia="zh-CN"/>
        </w:rPr>
        <w:t>UserController.java：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发送短信验证码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"/sendCode"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sendCode(String phone){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(StringUtils.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isNoneBlank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(phone))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发送验证码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.sendCode(phone);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true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(Exception e)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e.printStackTrace();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pinyougou-interface\src\main\java\com\pinyougou\service\UserService.java：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发送短信验证码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Courier New" w:hAnsi="Courier New" w:cs="Courier New"/>
                <w:b/>
                <w:color w:val="000080"/>
                <w:sz w:val="21"/>
                <w:szCs w:val="21"/>
                <w:shd w:val="clear" w:fill="C7EDCC"/>
                <w:lang w:val="en-US" w:eastAsia="zh-CN"/>
              </w:rPr>
              <w:t>boolean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sendCode(String phone);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pinyougou-user-service</w:t>
      </w:r>
      <w:r>
        <w:rPr>
          <w:rFonts w:hint="eastAsia" w:ascii="Courier New" w:hAnsi="Courier New" w:cs="Courier New"/>
          <w:lang w:val="en-US" w:eastAsia="zh-CN"/>
        </w:rPr>
        <w:t>/src/main/java/com.pinyougou.user.service.impl/</w:t>
      </w:r>
      <w:r>
        <w:rPr>
          <w:rFonts w:hint="default" w:ascii="Courier New" w:hAnsi="Courier New" w:cs="Courier New"/>
          <w:lang w:val="en-US" w:eastAsia="zh-CN"/>
        </w:rPr>
        <w:t>UserServiceImpl.java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RedisTemplate&lt;String,String&gt;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redisTemplate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"${sms.url}"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smsUrl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"${sms.signName}"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signName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"${sms.templateCode}"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templateCode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发送短信验证码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sendCode(String phone){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生成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6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位随机数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String code = UUID.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randomUUID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().toString()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.replaceAll(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"-"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.replaceAll(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"[a-z|A-Z]"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.substring(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7EDCC"/>
              </w:rPr>
              <w:t>6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验证码：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+ code);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调用短信发送接口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HttpClientUtils httpClientUtils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HttpClientUtils(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创建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集合封装请求参数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Map&lt;String, String&gt; param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param.put(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"phone"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, phone);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param.put(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"signName"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signName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param.put(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"templateCode"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templateCode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param.put(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"templateParam"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"{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number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: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+ code +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发送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Post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请求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String content = httpClientUtils.sendPost(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smsUrl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, param);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字符串转化成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Map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Map&lt;String, Object&gt; resMap = JSON.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parseObject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(content, Map.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存入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Redis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中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(90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秒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7EDCC"/>
              </w:rPr>
              <w:t>redisTemplate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.boundValueOps(phone).set(code, </w:t>
            </w:r>
            <w:r>
              <w:rPr>
                <w:rFonts w:hint="default" w:ascii="Courier New" w:hAnsi="Courier New" w:cs="Courier New"/>
                <w:color w:val="0000FF"/>
                <w:sz w:val="18"/>
                <w:szCs w:val="18"/>
                <w:shd w:val="clear" w:fill="C7EDCC"/>
              </w:rPr>
              <w:t>90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, TimeUnit.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C7EDCC"/>
              </w:rPr>
              <w:t>SECONDS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boolean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)resMap.get(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"success"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RuntimeException(ex);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拷贝“资料\HttpClientUtils.java”到pinyougou-common\src\main\java\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com\pinyougou\common\util\</w:t>
      </w:r>
      <w:r>
        <w:rPr>
          <w:rFonts w:hint="eastAsia" w:ascii="Courier New" w:hAnsi="Courier New" w:cs="Courier New"/>
          <w:lang w:val="en-US" w:eastAsia="zh-CN"/>
        </w:rPr>
        <w:t>包下面。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pinyougou-common/pom.xml加入依赖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&gt;org.apache.httpcomponents&lt;/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&gt;httpclient&lt;/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pinyougou-user-service/</w:t>
      </w:r>
      <w:r>
        <w:rPr>
          <w:rFonts w:hint="default" w:ascii="Courier New" w:hAnsi="Courier New" w:cs="Courier New"/>
          <w:lang w:val="en-US" w:eastAsia="zh-CN"/>
        </w:rPr>
        <w:t>src/main/resources/</w:t>
      </w:r>
      <w:r>
        <w:rPr>
          <w:rFonts w:hint="default" w:ascii="Courier New" w:hAnsi="Courier New" w:cs="Courier New"/>
          <w:color w:val="FF0000"/>
          <w:lang w:val="en-US" w:eastAsia="zh-CN"/>
        </w:rPr>
        <w:t>props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application</w:t>
      </w:r>
      <w:r>
        <w:rPr>
          <w:rFonts w:hint="default" w:ascii="Courier New" w:hAnsi="Courier New" w:cs="Courier New"/>
          <w:lang w:val="en-US" w:eastAsia="zh-CN"/>
        </w:rPr>
        <w:t>.properties：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 w:ascii="Courier New" w:hAnsi="Courier New" w:cs="Courier New"/>
                <w:b/>
                <w:color w:val="008000"/>
                <w:sz w:val="21"/>
                <w:szCs w:val="21"/>
                <w:shd w:val="clear" w:fill="C7EDCC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接口请求地址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sms.url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http://sms.pinyougou.com/sms/sendSms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配置短信模版代号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sms.templateCode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SMS_11480310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配置短信签名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sms.signName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\u4e94\u5b50\u8fde\u73e0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6.3.3检验短信验证码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6.3.3.1前端代码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修改pinyougou-user-web/src/main/webapp/register.html</w:t>
      </w:r>
      <w:r>
        <w:rPr>
          <w:rFonts w:hint="default" w:ascii="Courier New" w:hAnsi="Courier New" w:cs="Courier New"/>
          <w:lang w:val="en-US" w:eastAsia="zh-CN"/>
        </w:rPr>
        <w:t>页面，绑定变量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color w:val="7F7F7F" w:themeColor="background1" w:themeShade="8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"text"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placeholder=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短信验证码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  <w:lang w:val="en-US"/>
              </w:rPr>
              <w:t>v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-model="smsCode"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"input-xfat input-xlarge"</w:t>
            </w:r>
            <w:r>
              <w:rPr>
                <w:rFonts w:hint="eastAsia" w:ascii="Courier New" w:hAnsi="Courier New" w:cs="Courier New"/>
                <w:b/>
                <w:color w:val="008000"/>
                <w:sz w:val="21"/>
                <w:szCs w:val="21"/>
                <w:shd w:val="clear" w:fill="C7EDCC"/>
                <w:lang w:val="en-US" w:eastAsia="zh-CN"/>
              </w:rPr>
              <w:t>/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sz w:val="20"/>
          <w:szCs w:val="21"/>
          <w:lang w:val="en-US" w:eastAsia="zh-CN"/>
        </w:rPr>
      </w:pPr>
      <w:r>
        <w:rPr>
          <w:rFonts w:hint="default" w:ascii="Courier New" w:hAnsi="Courier New" w:cs="Courier New"/>
          <w:sz w:val="20"/>
          <w:szCs w:val="21"/>
          <w:lang w:val="en-US" w:eastAsia="zh-CN"/>
        </w:rPr>
        <w:t>pinyougou-user-web</w:t>
      </w:r>
      <w:r>
        <w:rPr>
          <w:rFonts w:hint="eastAsia" w:ascii="Courier New" w:hAnsi="Courier New" w:cs="Courier New"/>
          <w:sz w:val="20"/>
          <w:szCs w:val="21"/>
          <w:lang w:val="en-US" w:eastAsia="zh-CN"/>
        </w:rPr>
        <w:t>/src/main/webapp/js/controller/</w:t>
      </w:r>
      <w:r>
        <w:rPr>
          <w:rFonts w:hint="default" w:ascii="Courier New" w:hAnsi="Courier New" w:cs="Courier New"/>
          <w:sz w:val="20"/>
          <w:szCs w:val="21"/>
          <w:lang w:val="en-US" w:eastAsia="zh-CN"/>
        </w:rPr>
        <w:t>user</w:t>
      </w:r>
      <w:r>
        <w:rPr>
          <w:rFonts w:hint="eastAsia" w:ascii="Courier New" w:hAnsi="Courier New" w:cs="Courier New"/>
          <w:sz w:val="20"/>
          <w:szCs w:val="21"/>
          <w:lang w:val="en-US" w:eastAsia="zh-CN"/>
        </w:rPr>
        <w:t>Controller</w:t>
      </w:r>
      <w:r>
        <w:rPr>
          <w:rFonts w:hint="default" w:ascii="Courier New" w:hAnsi="Courier New" w:cs="Courier New"/>
          <w:sz w:val="20"/>
          <w:szCs w:val="21"/>
          <w:lang w:val="en-US" w:eastAsia="zh-CN"/>
        </w:rPr>
        <w:t>.js</w:t>
      </w:r>
      <w:r>
        <w:rPr>
          <w:rFonts w:hint="eastAsia" w:ascii="Courier New" w:hAnsi="Courier New" w:cs="Courier New"/>
          <w:sz w:val="20"/>
          <w:szCs w:val="21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</w:t>
      </w:r>
      <w:r>
        <w:rPr>
          <w:rFonts w:hint="default" w:ascii="Courier New" w:hAnsi="Courier New" w:cs="Courier New"/>
          <w:lang w:val="en-US" w:eastAsia="zh-CN"/>
        </w:rPr>
        <w:t>data</w:t>
      </w:r>
      <w:r>
        <w:rPr>
          <w:rFonts w:hint="eastAsia" w:ascii="Courier New" w:hAnsi="Courier New" w:cs="Courier New"/>
          <w:lang w:val="en-US" w:eastAsia="zh-CN"/>
        </w:rPr>
        <w:t>中定义变量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Chars="0" w:right="0" w:right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drawing>
          <wp:inline distT="0" distB="0" distL="114300" distR="114300">
            <wp:extent cx="3362325" cy="923925"/>
            <wp:effectExtent l="9525" t="9525" r="19050" b="1905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methods</w:t>
      </w:r>
      <w:r>
        <w:rPr>
          <w:rFonts w:hint="eastAsia" w:ascii="Courier New" w:hAnsi="Courier New" w:cs="Courier New"/>
          <w:lang w:val="en-US" w:eastAsia="zh-CN"/>
        </w:rPr>
        <w:t>中</w:t>
      </w:r>
      <w:r>
        <w:rPr>
          <w:rFonts w:hint="default" w:ascii="Courier New" w:hAnsi="Courier New" w:cs="Courier New"/>
          <w:lang w:val="en-US" w:eastAsia="zh-CN"/>
        </w:rPr>
        <w:t>save</w:t>
      </w:r>
      <w:r>
        <w:rPr>
          <w:rFonts w:hint="eastAsia" w:ascii="Courier New" w:hAnsi="Courier New" w:cs="Courier New"/>
          <w:lang w:val="en-US" w:eastAsia="zh-CN"/>
        </w:rPr>
        <w:t>方法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用户注册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 xml:space="preserve">save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user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password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!=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password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密码不一致，请重新输入！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axios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"/user/save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?smsCode="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smsCode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user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then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function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data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注册成功！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458383"/>
                <w:sz w:val="21"/>
                <w:szCs w:val="21"/>
                <w:shd w:val="clear" w:fill="C8EDCC"/>
              </w:rPr>
              <w:t>vue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user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= {};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458383"/>
                <w:sz w:val="21"/>
                <w:szCs w:val="21"/>
                <w:shd w:val="clear" w:fill="C8EDCC"/>
              </w:rPr>
              <w:t>vue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password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vue.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smsCode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alert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注册失败！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},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6.3.3.2后端代码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pinyougou-user-web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/src/main/java/com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pinyougou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user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controller/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UserController.java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color w:val="7F7F7F" w:themeColor="background1" w:themeShade="8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注册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@PostMapping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"/save"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save(@RequestBody</w:t>
            </w:r>
            <w:r>
              <w:rPr>
                <w:rFonts w:hint="eastAsia" w:ascii="Courier New" w:hAnsi="Courier New" w:cs="Courier New"/>
                <w:color w:val="808000"/>
                <w:sz w:val="21"/>
                <w:szCs w:val="21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User user,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String smsCode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 xml:space="preserve">boolean </w:t>
            </w:r>
            <w:r>
              <w:rPr>
                <w:rFonts w:hint="eastAsia" w:ascii="Courier New" w:hAnsi="Courier New" w:cs="Courier New"/>
                <w:color w:val="FF0000"/>
                <w:sz w:val="20"/>
                <w:szCs w:val="20"/>
                <w:shd w:val="clear" w:fill="C7EDCC"/>
                <w:lang w:val="en-US" w:eastAsia="zh-CN"/>
              </w:rPr>
              <w:t xml:space="preserve">ok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userService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.checkSmsCode(user.getPhone(), smsCode);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ok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.save(user);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true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(Exception e)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e.printStackTrace();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return 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pinyougou-interface\src\main\java\com\pinyougou\service\UserService.java：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检查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短信验证码是否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正确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checkSmsCode(String phone, String code);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pinyougou-user-service\src\main\java\com\pinyougou\user\service\impl\UserServiceImpl.java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检查短信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验证码是否正确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boolean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checkSmsCode(String phone, String code){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获取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 w:eastAsia="zh-CN"/>
              </w:rPr>
              <w:t>Redis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中存储的验证码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String sysCode =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redisTemplate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.boundValueOps(phone).get();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StringUtils.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isNoneBlank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(sysCode) &amp;&amp; sysCode.equals(code);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CDE9FB"/>
    <w:multiLevelType w:val="singleLevel"/>
    <w:tmpl w:val="AECDE9F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A37091F"/>
    <w:multiLevelType w:val="singleLevel"/>
    <w:tmpl w:val="6A3709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C15"/>
    <w:rsid w:val="00033397"/>
    <w:rsid w:val="00062776"/>
    <w:rsid w:val="0008163F"/>
    <w:rsid w:val="000D6273"/>
    <w:rsid w:val="001116C7"/>
    <w:rsid w:val="00113784"/>
    <w:rsid w:val="00114591"/>
    <w:rsid w:val="00124344"/>
    <w:rsid w:val="001326D5"/>
    <w:rsid w:val="001411F0"/>
    <w:rsid w:val="0017011E"/>
    <w:rsid w:val="001710F2"/>
    <w:rsid w:val="0018522E"/>
    <w:rsid w:val="00196048"/>
    <w:rsid w:val="001A12B7"/>
    <w:rsid w:val="001B1CF6"/>
    <w:rsid w:val="001B6A00"/>
    <w:rsid w:val="00203578"/>
    <w:rsid w:val="00213189"/>
    <w:rsid w:val="00215E47"/>
    <w:rsid w:val="00234CB0"/>
    <w:rsid w:val="002A5AF5"/>
    <w:rsid w:val="002A5D9B"/>
    <w:rsid w:val="002B68D3"/>
    <w:rsid w:val="002C2A94"/>
    <w:rsid w:val="002C680E"/>
    <w:rsid w:val="002F3C67"/>
    <w:rsid w:val="00306C9D"/>
    <w:rsid w:val="00310732"/>
    <w:rsid w:val="003222A5"/>
    <w:rsid w:val="003369A9"/>
    <w:rsid w:val="00346142"/>
    <w:rsid w:val="003474FF"/>
    <w:rsid w:val="00347E92"/>
    <w:rsid w:val="003650C0"/>
    <w:rsid w:val="003909C0"/>
    <w:rsid w:val="003979CF"/>
    <w:rsid w:val="00397EBA"/>
    <w:rsid w:val="003A2636"/>
    <w:rsid w:val="003B0329"/>
    <w:rsid w:val="003B54D9"/>
    <w:rsid w:val="003E551A"/>
    <w:rsid w:val="004104EA"/>
    <w:rsid w:val="00422752"/>
    <w:rsid w:val="00432431"/>
    <w:rsid w:val="004401CF"/>
    <w:rsid w:val="00460949"/>
    <w:rsid w:val="004613A6"/>
    <w:rsid w:val="00481A46"/>
    <w:rsid w:val="004C0B69"/>
    <w:rsid w:val="005107AE"/>
    <w:rsid w:val="005237AA"/>
    <w:rsid w:val="005520F4"/>
    <w:rsid w:val="00563271"/>
    <w:rsid w:val="00563F41"/>
    <w:rsid w:val="0057053A"/>
    <w:rsid w:val="005B4D72"/>
    <w:rsid w:val="005E0280"/>
    <w:rsid w:val="005E6D3D"/>
    <w:rsid w:val="006159C1"/>
    <w:rsid w:val="006423FE"/>
    <w:rsid w:val="00656EC4"/>
    <w:rsid w:val="00660A45"/>
    <w:rsid w:val="0067181E"/>
    <w:rsid w:val="006749B4"/>
    <w:rsid w:val="00694D7D"/>
    <w:rsid w:val="006960F8"/>
    <w:rsid w:val="006B7E4E"/>
    <w:rsid w:val="006C7E09"/>
    <w:rsid w:val="006D04E2"/>
    <w:rsid w:val="007076D6"/>
    <w:rsid w:val="00707BC7"/>
    <w:rsid w:val="00715041"/>
    <w:rsid w:val="00746034"/>
    <w:rsid w:val="007D66FF"/>
    <w:rsid w:val="007E1E60"/>
    <w:rsid w:val="00810A29"/>
    <w:rsid w:val="00815FCA"/>
    <w:rsid w:val="0081607D"/>
    <w:rsid w:val="0082750B"/>
    <w:rsid w:val="00834146"/>
    <w:rsid w:val="008375BB"/>
    <w:rsid w:val="00843869"/>
    <w:rsid w:val="00855538"/>
    <w:rsid w:val="008635B3"/>
    <w:rsid w:val="00882AFC"/>
    <w:rsid w:val="00893D0B"/>
    <w:rsid w:val="0089611D"/>
    <w:rsid w:val="008D1D8D"/>
    <w:rsid w:val="008D4986"/>
    <w:rsid w:val="008D6DB7"/>
    <w:rsid w:val="0090429A"/>
    <w:rsid w:val="009500DD"/>
    <w:rsid w:val="0095316D"/>
    <w:rsid w:val="00956B9B"/>
    <w:rsid w:val="0096019F"/>
    <w:rsid w:val="009634A9"/>
    <w:rsid w:val="009B7BE7"/>
    <w:rsid w:val="009D0819"/>
    <w:rsid w:val="009D2C95"/>
    <w:rsid w:val="009E2BC4"/>
    <w:rsid w:val="009E3D11"/>
    <w:rsid w:val="00A40A60"/>
    <w:rsid w:val="00A969AE"/>
    <w:rsid w:val="00AA4C4C"/>
    <w:rsid w:val="00AB03B8"/>
    <w:rsid w:val="00AB27FE"/>
    <w:rsid w:val="00AB551A"/>
    <w:rsid w:val="00AE06BC"/>
    <w:rsid w:val="00AF49C3"/>
    <w:rsid w:val="00B01379"/>
    <w:rsid w:val="00B21914"/>
    <w:rsid w:val="00B2372F"/>
    <w:rsid w:val="00B24198"/>
    <w:rsid w:val="00B4610A"/>
    <w:rsid w:val="00B60364"/>
    <w:rsid w:val="00B96C5E"/>
    <w:rsid w:val="00BB4BE7"/>
    <w:rsid w:val="00BC73F3"/>
    <w:rsid w:val="00BD2571"/>
    <w:rsid w:val="00BD50E5"/>
    <w:rsid w:val="00BF3B54"/>
    <w:rsid w:val="00C061BD"/>
    <w:rsid w:val="00C30059"/>
    <w:rsid w:val="00C300F1"/>
    <w:rsid w:val="00C32D47"/>
    <w:rsid w:val="00C32F27"/>
    <w:rsid w:val="00C33D53"/>
    <w:rsid w:val="00C35186"/>
    <w:rsid w:val="00C362D9"/>
    <w:rsid w:val="00C55601"/>
    <w:rsid w:val="00C7215F"/>
    <w:rsid w:val="00C72ABF"/>
    <w:rsid w:val="00C74623"/>
    <w:rsid w:val="00C95A6D"/>
    <w:rsid w:val="00CA7A0D"/>
    <w:rsid w:val="00CF0098"/>
    <w:rsid w:val="00D03751"/>
    <w:rsid w:val="00D146E1"/>
    <w:rsid w:val="00D21523"/>
    <w:rsid w:val="00D4066A"/>
    <w:rsid w:val="00D752CA"/>
    <w:rsid w:val="00D77B63"/>
    <w:rsid w:val="00D976AF"/>
    <w:rsid w:val="00DA09FB"/>
    <w:rsid w:val="00DA25C9"/>
    <w:rsid w:val="00DD4140"/>
    <w:rsid w:val="00DD745A"/>
    <w:rsid w:val="00DE1798"/>
    <w:rsid w:val="00E0161E"/>
    <w:rsid w:val="00E0454B"/>
    <w:rsid w:val="00E1142E"/>
    <w:rsid w:val="00E22374"/>
    <w:rsid w:val="00E651FF"/>
    <w:rsid w:val="00E926C9"/>
    <w:rsid w:val="00EA6E88"/>
    <w:rsid w:val="00F030CD"/>
    <w:rsid w:val="00F1319B"/>
    <w:rsid w:val="00F1685F"/>
    <w:rsid w:val="00F17FFE"/>
    <w:rsid w:val="00F5663A"/>
    <w:rsid w:val="00F64BFB"/>
    <w:rsid w:val="00F714E5"/>
    <w:rsid w:val="00FB0256"/>
    <w:rsid w:val="00FB1ADD"/>
    <w:rsid w:val="00FB2DCA"/>
    <w:rsid w:val="00FD7065"/>
    <w:rsid w:val="00FE035E"/>
    <w:rsid w:val="00FE0B71"/>
    <w:rsid w:val="00FF0F16"/>
    <w:rsid w:val="010059B0"/>
    <w:rsid w:val="010060AA"/>
    <w:rsid w:val="01012F5C"/>
    <w:rsid w:val="01032D8B"/>
    <w:rsid w:val="01035809"/>
    <w:rsid w:val="01037929"/>
    <w:rsid w:val="010418B8"/>
    <w:rsid w:val="0106110A"/>
    <w:rsid w:val="010C2936"/>
    <w:rsid w:val="0110156A"/>
    <w:rsid w:val="0111643A"/>
    <w:rsid w:val="01125F2D"/>
    <w:rsid w:val="01146BF2"/>
    <w:rsid w:val="0115219E"/>
    <w:rsid w:val="01173880"/>
    <w:rsid w:val="01180BA6"/>
    <w:rsid w:val="011B432E"/>
    <w:rsid w:val="011F0938"/>
    <w:rsid w:val="01241418"/>
    <w:rsid w:val="01252EF9"/>
    <w:rsid w:val="012555D1"/>
    <w:rsid w:val="012645E5"/>
    <w:rsid w:val="0126617D"/>
    <w:rsid w:val="01267049"/>
    <w:rsid w:val="01275603"/>
    <w:rsid w:val="012838B3"/>
    <w:rsid w:val="01284D9D"/>
    <w:rsid w:val="012A7DB2"/>
    <w:rsid w:val="012D496E"/>
    <w:rsid w:val="012E7F93"/>
    <w:rsid w:val="012F62C6"/>
    <w:rsid w:val="012F76CC"/>
    <w:rsid w:val="013423F3"/>
    <w:rsid w:val="01383DC0"/>
    <w:rsid w:val="013D3F3B"/>
    <w:rsid w:val="013E1E89"/>
    <w:rsid w:val="013F2AC7"/>
    <w:rsid w:val="013F37A7"/>
    <w:rsid w:val="01400825"/>
    <w:rsid w:val="014144C8"/>
    <w:rsid w:val="0141653E"/>
    <w:rsid w:val="01424F71"/>
    <w:rsid w:val="0142705B"/>
    <w:rsid w:val="01446E2E"/>
    <w:rsid w:val="01460A8B"/>
    <w:rsid w:val="01464B14"/>
    <w:rsid w:val="014857E0"/>
    <w:rsid w:val="014E1F24"/>
    <w:rsid w:val="01533E50"/>
    <w:rsid w:val="01570088"/>
    <w:rsid w:val="0157091A"/>
    <w:rsid w:val="015A23A5"/>
    <w:rsid w:val="015B2996"/>
    <w:rsid w:val="015D4658"/>
    <w:rsid w:val="0160755D"/>
    <w:rsid w:val="01630D28"/>
    <w:rsid w:val="01644673"/>
    <w:rsid w:val="01652098"/>
    <w:rsid w:val="01680EBC"/>
    <w:rsid w:val="0168362F"/>
    <w:rsid w:val="016B68D7"/>
    <w:rsid w:val="016D05A6"/>
    <w:rsid w:val="016D1DF6"/>
    <w:rsid w:val="01727949"/>
    <w:rsid w:val="017313AE"/>
    <w:rsid w:val="01743468"/>
    <w:rsid w:val="01743BC3"/>
    <w:rsid w:val="017663FE"/>
    <w:rsid w:val="0179369F"/>
    <w:rsid w:val="017953FA"/>
    <w:rsid w:val="017A26E4"/>
    <w:rsid w:val="017C5987"/>
    <w:rsid w:val="017D0E3C"/>
    <w:rsid w:val="017D1C4F"/>
    <w:rsid w:val="017D607E"/>
    <w:rsid w:val="017E7D99"/>
    <w:rsid w:val="01807B8F"/>
    <w:rsid w:val="018330C9"/>
    <w:rsid w:val="01842CC5"/>
    <w:rsid w:val="0187136A"/>
    <w:rsid w:val="01886DC5"/>
    <w:rsid w:val="018B34B4"/>
    <w:rsid w:val="01905A37"/>
    <w:rsid w:val="019349EA"/>
    <w:rsid w:val="019474D4"/>
    <w:rsid w:val="01993886"/>
    <w:rsid w:val="019A3EF9"/>
    <w:rsid w:val="019C3B6B"/>
    <w:rsid w:val="01A230BD"/>
    <w:rsid w:val="01A410DA"/>
    <w:rsid w:val="01A44421"/>
    <w:rsid w:val="01A51A7D"/>
    <w:rsid w:val="01A53E1A"/>
    <w:rsid w:val="01A654BC"/>
    <w:rsid w:val="01A70192"/>
    <w:rsid w:val="01A75639"/>
    <w:rsid w:val="01AA7AF5"/>
    <w:rsid w:val="01AE01FA"/>
    <w:rsid w:val="01AE3A6D"/>
    <w:rsid w:val="01AE60B6"/>
    <w:rsid w:val="01B03A61"/>
    <w:rsid w:val="01B06153"/>
    <w:rsid w:val="01B166F0"/>
    <w:rsid w:val="01B3372B"/>
    <w:rsid w:val="01B41F5E"/>
    <w:rsid w:val="01B654C8"/>
    <w:rsid w:val="01B75599"/>
    <w:rsid w:val="01BC1185"/>
    <w:rsid w:val="01BE399E"/>
    <w:rsid w:val="01BF11F4"/>
    <w:rsid w:val="01C02436"/>
    <w:rsid w:val="01C3422E"/>
    <w:rsid w:val="01C57B7B"/>
    <w:rsid w:val="01C61C7F"/>
    <w:rsid w:val="01C84B8E"/>
    <w:rsid w:val="01CA1F40"/>
    <w:rsid w:val="01CA32A4"/>
    <w:rsid w:val="01CA5C30"/>
    <w:rsid w:val="01CB720C"/>
    <w:rsid w:val="01CC0C23"/>
    <w:rsid w:val="01CD0F44"/>
    <w:rsid w:val="01CD2913"/>
    <w:rsid w:val="01CE00B0"/>
    <w:rsid w:val="01CF0F32"/>
    <w:rsid w:val="01CF22A9"/>
    <w:rsid w:val="01CF41AD"/>
    <w:rsid w:val="01CF6DA0"/>
    <w:rsid w:val="01D05EA0"/>
    <w:rsid w:val="01D54DF6"/>
    <w:rsid w:val="01D77845"/>
    <w:rsid w:val="01D80188"/>
    <w:rsid w:val="01DE29D8"/>
    <w:rsid w:val="01E124E7"/>
    <w:rsid w:val="01E26E55"/>
    <w:rsid w:val="01E4315F"/>
    <w:rsid w:val="01E4471A"/>
    <w:rsid w:val="01E6290D"/>
    <w:rsid w:val="01E76290"/>
    <w:rsid w:val="01E765C2"/>
    <w:rsid w:val="01E92794"/>
    <w:rsid w:val="01E940A5"/>
    <w:rsid w:val="01EA6863"/>
    <w:rsid w:val="01EC13B8"/>
    <w:rsid w:val="01EC5C13"/>
    <w:rsid w:val="01EC61AC"/>
    <w:rsid w:val="01ED5D44"/>
    <w:rsid w:val="01EE79B9"/>
    <w:rsid w:val="01F03AA3"/>
    <w:rsid w:val="01F8329B"/>
    <w:rsid w:val="01F86AE2"/>
    <w:rsid w:val="01FB2861"/>
    <w:rsid w:val="01FC58A8"/>
    <w:rsid w:val="01FD03B9"/>
    <w:rsid w:val="01FE79F0"/>
    <w:rsid w:val="020041D5"/>
    <w:rsid w:val="02012231"/>
    <w:rsid w:val="02056F3E"/>
    <w:rsid w:val="02090EFE"/>
    <w:rsid w:val="020937F1"/>
    <w:rsid w:val="020B52DA"/>
    <w:rsid w:val="020C6CC5"/>
    <w:rsid w:val="020F5927"/>
    <w:rsid w:val="02102380"/>
    <w:rsid w:val="02120194"/>
    <w:rsid w:val="021441A4"/>
    <w:rsid w:val="0223780D"/>
    <w:rsid w:val="02260342"/>
    <w:rsid w:val="022922F1"/>
    <w:rsid w:val="022A10BB"/>
    <w:rsid w:val="022B744B"/>
    <w:rsid w:val="022F5771"/>
    <w:rsid w:val="023100D7"/>
    <w:rsid w:val="02310BA8"/>
    <w:rsid w:val="023821CD"/>
    <w:rsid w:val="023A6D3F"/>
    <w:rsid w:val="023D284D"/>
    <w:rsid w:val="024072B9"/>
    <w:rsid w:val="02425F86"/>
    <w:rsid w:val="024359C9"/>
    <w:rsid w:val="0244338D"/>
    <w:rsid w:val="02504584"/>
    <w:rsid w:val="025306A0"/>
    <w:rsid w:val="0254229D"/>
    <w:rsid w:val="02556C44"/>
    <w:rsid w:val="02561D0E"/>
    <w:rsid w:val="02575023"/>
    <w:rsid w:val="02591817"/>
    <w:rsid w:val="025B1A2C"/>
    <w:rsid w:val="025C52C9"/>
    <w:rsid w:val="025D0FDE"/>
    <w:rsid w:val="025D7B7E"/>
    <w:rsid w:val="02641A52"/>
    <w:rsid w:val="0264382D"/>
    <w:rsid w:val="0265104F"/>
    <w:rsid w:val="026A5948"/>
    <w:rsid w:val="026B4880"/>
    <w:rsid w:val="026E2FEA"/>
    <w:rsid w:val="026F095E"/>
    <w:rsid w:val="02757755"/>
    <w:rsid w:val="027A0E29"/>
    <w:rsid w:val="027B4F59"/>
    <w:rsid w:val="027C14B4"/>
    <w:rsid w:val="02802CCC"/>
    <w:rsid w:val="02820DE8"/>
    <w:rsid w:val="02887CDC"/>
    <w:rsid w:val="028A138E"/>
    <w:rsid w:val="028D0ECD"/>
    <w:rsid w:val="02950127"/>
    <w:rsid w:val="02952F51"/>
    <w:rsid w:val="02955743"/>
    <w:rsid w:val="0296178F"/>
    <w:rsid w:val="02975214"/>
    <w:rsid w:val="02990420"/>
    <w:rsid w:val="029974F3"/>
    <w:rsid w:val="029A74A2"/>
    <w:rsid w:val="029A7F04"/>
    <w:rsid w:val="029E65A9"/>
    <w:rsid w:val="02A1639E"/>
    <w:rsid w:val="02A82C54"/>
    <w:rsid w:val="02A90AE3"/>
    <w:rsid w:val="02A93BE2"/>
    <w:rsid w:val="02AA6150"/>
    <w:rsid w:val="02AB1380"/>
    <w:rsid w:val="02AD03A2"/>
    <w:rsid w:val="02AD2135"/>
    <w:rsid w:val="02AD55C8"/>
    <w:rsid w:val="02AF4341"/>
    <w:rsid w:val="02B01207"/>
    <w:rsid w:val="02B311B6"/>
    <w:rsid w:val="02B366A7"/>
    <w:rsid w:val="02BB260F"/>
    <w:rsid w:val="02C12338"/>
    <w:rsid w:val="02C12EDA"/>
    <w:rsid w:val="02C44C76"/>
    <w:rsid w:val="02C552BA"/>
    <w:rsid w:val="02C776B4"/>
    <w:rsid w:val="02CB306D"/>
    <w:rsid w:val="02CD2D0C"/>
    <w:rsid w:val="02CD61B8"/>
    <w:rsid w:val="02D6681E"/>
    <w:rsid w:val="02D6721E"/>
    <w:rsid w:val="02D81733"/>
    <w:rsid w:val="02DA30A4"/>
    <w:rsid w:val="02DD11D4"/>
    <w:rsid w:val="02DD632A"/>
    <w:rsid w:val="02E23B80"/>
    <w:rsid w:val="02E9524F"/>
    <w:rsid w:val="02EB415F"/>
    <w:rsid w:val="02EB7CB7"/>
    <w:rsid w:val="02EE0491"/>
    <w:rsid w:val="02EE15D3"/>
    <w:rsid w:val="02F22436"/>
    <w:rsid w:val="02F328D9"/>
    <w:rsid w:val="02F5038C"/>
    <w:rsid w:val="02FA263D"/>
    <w:rsid w:val="02FD611B"/>
    <w:rsid w:val="03023690"/>
    <w:rsid w:val="030272B6"/>
    <w:rsid w:val="030B3033"/>
    <w:rsid w:val="030B6140"/>
    <w:rsid w:val="030C0F03"/>
    <w:rsid w:val="030C3877"/>
    <w:rsid w:val="0313777A"/>
    <w:rsid w:val="0314076C"/>
    <w:rsid w:val="03186258"/>
    <w:rsid w:val="031970EF"/>
    <w:rsid w:val="031A2E3E"/>
    <w:rsid w:val="031B45F6"/>
    <w:rsid w:val="031C5242"/>
    <w:rsid w:val="031D76F3"/>
    <w:rsid w:val="03223DAA"/>
    <w:rsid w:val="032D5343"/>
    <w:rsid w:val="032F1E41"/>
    <w:rsid w:val="03320A4A"/>
    <w:rsid w:val="033276D8"/>
    <w:rsid w:val="03333B87"/>
    <w:rsid w:val="03362577"/>
    <w:rsid w:val="03363F18"/>
    <w:rsid w:val="0337693A"/>
    <w:rsid w:val="033775C1"/>
    <w:rsid w:val="03393EA4"/>
    <w:rsid w:val="033E5506"/>
    <w:rsid w:val="03435CA2"/>
    <w:rsid w:val="03462B77"/>
    <w:rsid w:val="03480F97"/>
    <w:rsid w:val="03485289"/>
    <w:rsid w:val="03486430"/>
    <w:rsid w:val="034B0F81"/>
    <w:rsid w:val="034B40BA"/>
    <w:rsid w:val="034C526D"/>
    <w:rsid w:val="034D4D90"/>
    <w:rsid w:val="034E69BA"/>
    <w:rsid w:val="034F19AA"/>
    <w:rsid w:val="034F21F9"/>
    <w:rsid w:val="03504C61"/>
    <w:rsid w:val="03510F84"/>
    <w:rsid w:val="035200F4"/>
    <w:rsid w:val="035A0FDC"/>
    <w:rsid w:val="035B63CF"/>
    <w:rsid w:val="035D2F41"/>
    <w:rsid w:val="035E1B2A"/>
    <w:rsid w:val="035F386C"/>
    <w:rsid w:val="03606AB5"/>
    <w:rsid w:val="0365057B"/>
    <w:rsid w:val="036640CE"/>
    <w:rsid w:val="03692080"/>
    <w:rsid w:val="036A11F0"/>
    <w:rsid w:val="036A5B7C"/>
    <w:rsid w:val="036A6FE6"/>
    <w:rsid w:val="036F2F40"/>
    <w:rsid w:val="036F5EE8"/>
    <w:rsid w:val="037649F7"/>
    <w:rsid w:val="037A6943"/>
    <w:rsid w:val="037B21B7"/>
    <w:rsid w:val="037C7760"/>
    <w:rsid w:val="037D332B"/>
    <w:rsid w:val="03821C88"/>
    <w:rsid w:val="0382749B"/>
    <w:rsid w:val="038758FD"/>
    <w:rsid w:val="03875A63"/>
    <w:rsid w:val="03886D3F"/>
    <w:rsid w:val="038939AC"/>
    <w:rsid w:val="038A1495"/>
    <w:rsid w:val="038C1F36"/>
    <w:rsid w:val="038C2C9A"/>
    <w:rsid w:val="038C6ACB"/>
    <w:rsid w:val="038E0414"/>
    <w:rsid w:val="03902B35"/>
    <w:rsid w:val="03905E34"/>
    <w:rsid w:val="03912DFA"/>
    <w:rsid w:val="039154C6"/>
    <w:rsid w:val="03932E23"/>
    <w:rsid w:val="0393420D"/>
    <w:rsid w:val="0393663A"/>
    <w:rsid w:val="0394584A"/>
    <w:rsid w:val="039575A2"/>
    <w:rsid w:val="03960E21"/>
    <w:rsid w:val="03962CA6"/>
    <w:rsid w:val="03970846"/>
    <w:rsid w:val="039710E7"/>
    <w:rsid w:val="039804E4"/>
    <w:rsid w:val="039819E8"/>
    <w:rsid w:val="03983291"/>
    <w:rsid w:val="0398692A"/>
    <w:rsid w:val="03A00221"/>
    <w:rsid w:val="03A003B9"/>
    <w:rsid w:val="03A312F1"/>
    <w:rsid w:val="03A3340B"/>
    <w:rsid w:val="03A46262"/>
    <w:rsid w:val="03A819F7"/>
    <w:rsid w:val="03A86F57"/>
    <w:rsid w:val="03AF3803"/>
    <w:rsid w:val="03AF51D2"/>
    <w:rsid w:val="03B40403"/>
    <w:rsid w:val="03B448B9"/>
    <w:rsid w:val="03B77B8D"/>
    <w:rsid w:val="03B77D7C"/>
    <w:rsid w:val="03BA17DD"/>
    <w:rsid w:val="03BC62A6"/>
    <w:rsid w:val="03BF6CA3"/>
    <w:rsid w:val="03C04050"/>
    <w:rsid w:val="03C245BA"/>
    <w:rsid w:val="03C32642"/>
    <w:rsid w:val="03C74570"/>
    <w:rsid w:val="03CA288C"/>
    <w:rsid w:val="03CB39B5"/>
    <w:rsid w:val="03CB69C8"/>
    <w:rsid w:val="03D11CB4"/>
    <w:rsid w:val="03D17FAE"/>
    <w:rsid w:val="03D643AA"/>
    <w:rsid w:val="03D76527"/>
    <w:rsid w:val="03DA5E95"/>
    <w:rsid w:val="03E27E1C"/>
    <w:rsid w:val="03E36FE1"/>
    <w:rsid w:val="03E455D0"/>
    <w:rsid w:val="03F34A75"/>
    <w:rsid w:val="03F60529"/>
    <w:rsid w:val="03F97A6E"/>
    <w:rsid w:val="03FF6CDC"/>
    <w:rsid w:val="04033631"/>
    <w:rsid w:val="04043182"/>
    <w:rsid w:val="04044B14"/>
    <w:rsid w:val="040519EB"/>
    <w:rsid w:val="04060D51"/>
    <w:rsid w:val="040A21EF"/>
    <w:rsid w:val="040B5F87"/>
    <w:rsid w:val="041753F2"/>
    <w:rsid w:val="041F3510"/>
    <w:rsid w:val="04217E29"/>
    <w:rsid w:val="04223D58"/>
    <w:rsid w:val="0426049D"/>
    <w:rsid w:val="04274C2C"/>
    <w:rsid w:val="042D1430"/>
    <w:rsid w:val="042D1C60"/>
    <w:rsid w:val="04303BDB"/>
    <w:rsid w:val="04334784"/>
    <w:rsid w:val="04346D66"/>
    <w:rsid w:val="04356FB4"/>
    <w:rsid w:val="04361053"/>
    <w:rsid w:val="043820FE"/>
    <w:rsid w:val="04382324"/>
    <w:rsid w:val="043D41DA"/>
    <w:rsid w:val="0441649C"/>
    <w:rsid w:val="044254EE"/>
    <w:rsid w:val="044340F8"/>
    <w:rsid w:val="0443430B"/>
    <w:rsid w:val="0445753D"/>
    <w:rsid w:val="044C3E2B"/>
    <w:rsid w:val="044D49DF"/>
    <w:rsid w:val="04515DCE"/>
    <w:rsid w:val="045358A5"/>
    <w:rsid w:val="04566509"/>
    <w:rsid w:val="045818BA"/>
    <w:rsid w:val="04592936"/>
    <w:rsid w:val="046626AC"/>
    <w:rsid w:val="046B2839"/>
    <w:rsid w:val="046C6C15"/>
    <w:rsid w:val="046D7CEF"/>
    <w:rsid w:val="046E7028"/>
    <w:rsid w:val="046F6344"/>
    <w:rsid w:val="047666CE"/>
    <w:rsid w:val="047D46D6"/>
    <w:rsid w:val="047F43A4"/>
    <w:rsid w:val="04840718"/>
    <w:rsid w:val="048546DF"/>
    <w:rsid w:val="04861BEF"/>
    <w:rsid w:val="0488760B"/>
    <w:rsid w:val="048A1C35"/>
    <w:rsid w:val="048B5526"/>
    <w:rsid w:val="048D4CB9"/>
    <w:rsid w:val="048D4D3A"/>
    <w:rsid w:val="048E39AD"/>
    <w:rsid w:val="04901A4D"/>
    <w:rsid w:val="049342D6"/>
    <w:rsid w:val="049442C8"/>
    <w:rsid w:val="049461F8"/>
    <w:rsid w:val="04951914"/>
    <w:rsid w:val="04960DD2"/>
    <w:rsid w:val="04963A5F"/>
    <w:rsid w:val="0498335E"/>
    <w:rsid w:val="049D7F6E"/>
    <w:rsid w:val="049F18BD"/>
    <w:rsid w:val="04A119EF"/>
    <w:rsid w:val="04A27D46"/>
    <w:rsid w:val="04A3313D"/>
    <w:rsid w:val="04A41692"/>
    <w:rsid w:val="04A51217"/>
    <w:rsid w:val="04A71E7F"/>
    <w:rsid w:val="04A94172"/>
    <w:rsid w:val="04AA6D9E"/>
    <w:rsid w:val="04AC0837"/>
    <w:rsid w:val="04AC66BE"/>
    <w:rsid w:val="04AD75CF"/>
    <w:rsid w:val="04B32128"/>
    <w:rsid w:val="04B56883"/>
    <w:rsid w:val="04BB27C0"/>
    <w:rsid w:val="04C03745"/>
    <w:rsid w:val="04C11518"/>
    <w:rsid w:val="04C27363"/>
    <w:rsid w:val="04C41411"/>
    <w:rsid w:val="04C62FB4"/>
    <w:rsid w:val="04C82A16"/>
    <w:rsid w:val="04C84B9D"/>
    <w:rsid w:val="04C9268F"/>
    <w:rsid w:val="04CB3CF6"/>
    <w:rsid w:val="04CC6F1C"/>
    <w:rsid w:val="04CD6CFD"/>
    <w:rsid w:val="04CF7732"/>
    <w:rsid w:val="04D21858"/>
    <w:rsid w:val="04D5340B"/>
    <w:rsid w:val="04D5446D"/>
    <w:rsid w:val="04D57449"/>
    <w:rsid w:val="04D6375C"/>
    <w:rsid w:val="04D8285B"/>
    <w:rsid w:val="04D8592B"/>
    <w:rsid w:val="04D86FC5"/>
    <w:rsid w:val="04DA2B22"/>
    <w:rsid w:val="04DB54BA"/>
    <w:rsid w:val="04DE0B83"/>
    <w:rsid w:val="04DF299D"/>
    <w:rsid w:val="04DF584C"/>
    <w:rsid w:val="04E04C14"/>
    <w:rsid w:val="04E217FC"/>
    <w:rsid w:val="04E639F1"/>
    <w:rsid w:val="04EA4398"/>
    <w:rsid w:val="04EB4E25"/>
    <w:rsid w:val="04EC1E36"/>
    <w:rsid w:val="04EF5C45"/>
    <w:rsid w:val="04EF6EF0"/>
    <w:rsid w:val="04F164C8"/>
    <w:rsid w:val="04F22001"/>
    <w:rsid w:val="04F556AD"/>
    <w:rsid w:val="04F621FF"/>
    <w:rsid w:val="04F7593A"/>
    <w:rsid w:val="04FA2FAB"/>
    <w:rsid w:val="04FB4403"/>
    <w:rsid w:val="04FF12B1"/>
    <w:rsid w:val="05023DBC"/>
    <w:rsid w:val="05023F6F"/>
    <w:rsid w:val="0503331B"/>
    <w:rsid w:val="050438FE"/>
    <w:rsid w:val="0505577F"/>
    <w:rsid w:val="0505722C"/>
    <w:rsid w:val="05061EB2"/>
    <w:rsid w:val="050C06F6"/>
    <w:rsid w:val="050D6326"/>
    <w:rsid w:val="050E38AD"/>
    <w:rsid w:val="050F7FFB"/>
    <w:rsid w:val="0511495C"/>
    <w:rsid w:val="051169E4"/>
    <w:rsid w:val="051500A5"/>
    <w:rsid w:val="05205243"/>
    <w:rsid w:val="05207572"/>
    <w:rsid w:val="05222235"/>
    <w:rsid w:val="05242654"/>
    <w:rsid w:val="05280E2A"/>
    <w:rsid w:val="052C2B99"/>
    <w:rsid w:val="052E6808"/>
    <w:rsid w:val="053068DD"/>
    <w:rsid w:val="05311E07"/>
    <w:rsid w:val="05336FC9"/>
    <w:rsid w:val="0536767C"/>
    <w:rsid w:val="05370C8D"/>
    <w:rsid w:val="05373F5B"/>
    <w:rsid w:val="05395CCB"/>
    <w:rsid w:val="053969B1"/>
    <w:rsid w:val="053D6E60"/>
    <w:rsid w:val="053E20BD"/>
    <w:rsid w:val="053E722A"/>
    <w:rsid w:val="053F2554"/>
    <w:rsid w:val="053F78BA"/>
    <w:rsid w:val="05405CA9"/>
    <w:rsid w:val="054863AF"/>
    <w:rsid w:val="054B0552"/>
    <w:rsid w:val="054B184B"/>
    <w:rsid w:val="054D69A7"/>
    <w:rsid w:val="05500C21"/>
    <w:rsid w:val="05503BEF"/>
    <w:rsid w:val="055602F4"/>
    <w:rsid w:val="05564DA5"/>
    <w:rsid w:val="05572112"/>
    <w:rsid w:val="055D4D1B"/>
    <w:rsid w:val="055E6CA6"/>
    <w:rsid w:val="0560192A"/>
    <w:rsid w:val="056043BB"/>
    <w:rsid w:val="05615FDA"/>
    <w:rsid w:val="0568388F"/>
    <w:rsid w:val="05686159"/>
    <w:rsid w:val="056A15FA"/>
    <w:rsid w:val="056A4048"/>
    <w:rsid w:val="056D3530"/>
    <w:rsid w:val="056D71F8"/>
    <w:rsid w:val="05715995"/>
    <w:rsid w:val="05715E52"/>
    <w:rsid w:val="05722B3B"/>
    <w:rsid w:val="057233CF"/>
    <w:rsid w:val="057361DA"/>
    <w:rsid w:val="057456B2"/>
    <w:rsid w:val="057646D6"/>
    <w:rsid w:val="05776659"/>
    <w:rsid w:val="05796075"/>
    <w:rsid w:val="057A2A55"/>
    <w:rsid w:val="057D2487"/>
    <w:rsid w:val="05885E44"/>
    <w:rsid w:val="058F6094"/>
    <w:rsid w:val="059008CD"/>
    <w:rsid w:val="059214A1"/>
    <w:rsid w:val="05921855"/>
    <w:rsid w:val="05947746"/>
    <w:rsid w:val="05981B0C"/>
    <w:rsid w:val="059957AE"/>
    <w:rsid w:val="05995F2C"/>
    <w:rsid w:val="059B60ED"/>
    <w:rsid w:val="059B79B8"/>
    <w:rsid w:val="059C73DB"/>
    <w:rsid w:val="059D0446"/>
    <w:rsid w:val="05A4251B"/>
    <w:rsid w:val="05A60423"/>
    <w:rsid w:val="05A72E34"/>
    <w:rsid w:val="05AC2EF6"/>
    <w:rsid w:val="05AD6879"/>
    <w:rsid w:val="05AF708D"/>
    <w:rsid w:val="05B030B3"/>
    <w:rsid w:val="05B21A44"/>
    <w:rsid w:val="05B90B4F"/>
    <w:rsid w:val="05B92A59"/>
    <w:rsid w:val="05BA2AD5"/>
    <w:rsid w:val="05BE2FE1"/>
    <w:rsid w:val="05C4330F"/>
    <w:rsid w:val="05C64A3D"/>
    <w:rsid w:val="05CC4425"/>
    <w:rsid w:val="05CD31FE"/>
    <w:rsid w:val="05CF667F"/>
    <w:rsid w:val="05D07461"/>
    <w:rsid w:val="05D26451"/>
    <w:rsid w:val="05D41461"/>
    <w:rsid w:val="05D52952"/>
    <w:rsid w:val="05D644A5"/>
    <w:rsid w:val="05DA6E5E"/>
    <w:rsid w:val="05E52929"/>
    <w:rsid w:val="05E57C96"/>
    <w:rsid w:val="05E67E84"/>
    <w:rsid w:val="05EB3AC1"/>
    <w:rsid w:val="05EB3EC2"/>
    <w:rsid w:val="05EC2EC5"/>
    <w:rsid w:val="05ED7A05"/>
    <w:rsid w:val="05EE31EA"/>
    <w:rsid w:val="05EF7A76"/>
    <w:rsid w:val="05F15395"/>
    <w:rsid w:val="05F1750E"/>
    <w:rsid w:val="05F7736C"/>
    <w:rsid w:val="05FB77C5"/>
    <w:rsid w:val="060045D0"/>
    <w:rsid w:val="06056D43"/>
    <w:rsid w:val="06082E16"/>
    <w:rsid w:val="060831CB"/>
    <w:rsid w:val="06130226"/>
    <w:rsid w:val="06150546"/>
    <w:rsid w:val="0615551A"/>
    <w:rsid w:val="06171D76"/>
    <w:rsid w:val="06182FB3"/>
    <w:rsid w:val="0619169C"/>
    <w:rsid w:val="061A0EB6"/>
    <w:rsid w:val="061C6D2F"/>
    <w:rsid w:val="06211E9E"/>
    <w:rsid w:val="062412C1"/>
    <w:rsid w:val="062965F1"/>
    <w:rsid w:val="062D633F"/>
    <w:rsid w:val="062F5F31"/>
    <w:rsid w:val="0630767F"/>
    <w:rsid w:val="063260F5"/>
    <w:rsid w:val="06377D9F"/>
    <w:rsid w:val="0639277B"/>
    <w:rsid w:val="0639603A"/>
    <w:rsid w:val="063F21FB"/>
    <w:rsid w:val="06410302"/>
    <w:rsid w:val="0641244B"/>
    <w:rsid w:val="064177D7"/>
    <w:rsid w:val="0642516B"/>
    <w:rsid w:val="06425C66"/>
    <w:rsid w:val="0643056E"/>
    <w:rsid w:val="064C72C0"/>
    <w:rsid w:val="064D2D9A"/>
    <w:rsid w:val="064F1116"/>
    <w:rsid w:val="064F70A2"/>
    <w:rsid w:val="06506C55"/>
    <w:rsid w:val="065323D8"/>
    <w:rsid w:val="06534553"/>
    <w:rsid w:val="06550ECC"/>
    <w:rsid w:val="065600A6"/>
    <w:rsid w:val="06577132"/>
    <w:rsid w:val="065B705A"/>
    <w:rsid w:val="065B7E26"/>
    <w:rsid w:val="065E5549"/>
    <w:rsid w:val="065E7A06"/>
    <w:rsid w:val="065F27B4"/>
    <w:rsid w:val="06641D0E"/>
    <w:rsid w:val="066455B6"/>
    <w:rsid w:val="06653C94"/>
    <w:rsid w:val="0668128B"/>
    <w:rsid w:val="06696DE8"/>
    <w:rsid w:val="066B595E"/>
    <w:rsid w:val="066B67AF"/>
    <w:rsid w:val="066C1ABD"/>
    <w:rsid w:val="066C1BC8"/>
    <w:rsid w:val="066D542B"/>
    <w:rsid w:val="066F7786"/>
    <w:rsid w:val="067314BC"/>
    <w:rsid w:val="0673697B"/>
    <w:rsid w:val="06752AF5"/>
    <w:rsid w:val="06763107"/>
    <w:rsid w:val="067B23A1"/>
    <w:rsid w:val="067B75C8"/>
    <w:rsid w:val="067C4901"/>
    <w:rsid w:val="067E25B7"/>
    <w:rsid w:val="067E78D8"/>
    <w:rsid w:val="067F276A"/>
    <w:rsid w:val="068243EE"/>
    <w:rsid w:val="0685673A"/>
    <w:rsid w:val="06890359"/>
    <w:rsid w:val="06896A62"/>
    <w:rsid w:val="068A1186"/>
    <w:rsid w:val="068A55CE"/>
    <w:rsid w:val="068B3A9D"/>
    <w:rsid w:val="068F4F9A"/>
    <w:rsid w:val="068F624E"/>
    <w:rsid w:val="069223BF"/>
    <w:rsid w:val="0694525E"/>
    <w:rsid w:val="06962156"/>
    <w:rsid w:val="06962FEB"/>
    <w:rsid w:val="06971CC2"/>
    <w:rsid w:val="069A0A86"/>
    <w:rsid w:val="069D1F56"/>
    <w:rsid w:val="069E5147"/>
    <w:rsid w:val="069F1889"/>
    <w:rsid w:val="06A62ACF"/>
    <w:rsid w:val="06A95DA4"/>
    <w:rsid w:val="06AB247F"/>
    <w:rsid w:val="06AC0E7C"/>
    <w:rsid w:val="06B2182C"/>
    <w:rsid w:val="06B453D8"/>
    <w:rsid w:val="06B65BEE"/>
    <w:rsid w:val="06B75B5E"/>
    <w:rsid w:val="06B82032"/>
    <w:rsid w:val="06BC3553"/>
    <w:rsid w:val="06BF4903"/>
    <w:rsid w:val="06C11480"/>
    <w:rsid w:val="06C54362"/>
    <w:rsid w:val="06C56127"/>
    <w:rsid w:val="06CD5EBA"/>
    <w:rsid w:val="06CD79D4"/>
    <w:rsid w:val="06CE65A2"/>
    <w:rsid w:val="06D26D13"/>
    <w:rsid w:val="06D54C0B"/>
    <w:rsid w:val="06DB44BC"/>
    <w:rsid w:val="06E14999"/>
    <w:rsid w:val="06E6190B"/>
    <w:rsid w:val="06E8044E"/>
    <w:rsid w:val="06E93331"/>
    <w:rsid w:val="06EE1B31"/>
    <w:rsid w:val="06EE5DBC"/>
    <w:rsid w:val="06F31322"/>
    <w:rsid w:val="06F73A37"/>
    <w:rsid w:val="06F96656"/>
    <w:rsid w:val="06FC3FD7"/>
    <w:rsid w:val="06FF0147"/>
    <w:rsid w:val="07041495"/>
    <w:rsid w:val="070604C1"/>
    <w:rsid w:val="070A12CE"/>
    <w:rsid w:val="070A14AD"/>
    <w:rsid w:val="070B1344"/>
    <w:rsid w:val="070E2794"/>
    <w:rsid w:val="07133826"/>
    <w:rsid w:val="07143FF3"/>
    <w:rsid w:val="07145503"/>
    <w:rsid w:val="071543A2"/>
    <w:rsid w:val="071607AD"/>
    <w:rsid w:val="071657E2"/>
    <w:rsid w:val="07175ECC"/>
    <w:rsid w:val="071A0D77"/>
    <w:rsid w:val="071A7B91"/>
    <w:rsid w:val="071A7C1A"/>
    <w:rsid w:val="071B3E70"/>
    <w:rsid w:val="071C1A87"/>
    <w:rsid w:val="071C437C"/>
    <w:rsid w:val="071D301F"/>
    <w:rsid w:val="071D76B4"/>
    <w:rsid w:val="071E3B74"/>
    <w:rsid w:val="072420EF"/>
    <w:rsid w:val="072652B1"/>
    <w:rsid w:val="07312C55"/>
    <w:rsid w:val="07316792"/>
    <w:rsid w:val="073506AE"/>
    <w:rsid w:val="07374D2C"/>
    <w:rsid w:val="07375281"/>
    <w:rsid w:val="07383896"/>
    <w:rsid w:val="073E6751"/>
    <w:rsid w:val="0741265E"/>
    <w:rsid w:val="07427D22"/>
    <w:rsid w:val="0744204B"/>
    <w:rsid w:val="07471BA6"/>
    <w:rsid w:val="074B209C"/>
    <w:rsid w:val="074F51AA"/>
    <w:rsid w:val="075026D3"/>
    <w:rsid w:val="07555A08"/>
    <w:rsid w:val="07562711"/>
    <w:rsid w:val="07570105"/>
    <w:rsid w:val="075845E1"/>
    <w:rsid w:val="075857B6"/>
    <w:rsid w:val="075A27BB"/>
    <w:rsid w:val="075A6DED"/>
    <w:rsid w:val="075B418C"/>
    <w:rsid w:val="075C1269"/>
    <w:rsid w:val="075D175E"/>
    <w:rsid w:val="076048C4"/>
    <w:rsid w:val="0764284B"/>
    <w:rsid w:val="076527EC"/>
    <w:rsid w:val="07671DAD"/>
    <w:rsid w:val="07672432"/>
    <w:rsid w:val="076C6768"/>
    <w:rsid w:val="076E7AEF"/>
    <w:rsid w:val="076F0FED"/>
    <w:rsid w:val="077154A8"/>
    <w:rsid w:val="07730677"/>
    <w:rsid w:val="07756D4D"/>
    <w:rsid w:val="077659AB"/>
    <w:rsid w:val="07767310"/>
    <w:rsid w:val="077756E4"/>
    <w:rsid w:val="07776EA9"/>
    <w:rsid w:val="077862DE"/>
    <w:rsid w:val="077A5E0F"/>
    <w:rsid w:val="077F7F64"/>
    <w:rsid w:val="07810ABC"/>
    <w:rsid w:val="07811959"/>
    <w:rsid w:val="07811DA7"/>
    <w:rsid w:val="07840352"/>
    <w:rsid w:val="07853D89"/>
    <w:rsid w:val="07863E30"/>
    <w:rsid w:val="078D5137"/>
    <w:rsid w:val="079158AF"/>
    <w:rsid w:val="079355E3"/>
    <w:rsid w:val="079503F4"/>
    <w:rsid w:val="079725E1"/>
    <w:rsid w:val="07980D39"/>
    <w:rsid w:val="07985302"/>
    <w:rsid w:val="07986F45"/>
    <w:rsid w:val="079C2904"/>
    <w:rsid w:val="079D6585"/>
    <w:rsid w:val="07A20404"/>
    <w:rsid w:val="07A61A02"/>
    <w:rsid w:val="07A813AB"/>
    <w:rsid w:val="07B02929"/>
    <w:rsid w:val="07B21052"/>
    <w:rsid w:val="07B25DB4"/>
    <w:rsid w:val="07B3206A"/>
    <w:rsid w:val="07B43DCA"/>
    <w:rsid w:val="07B45F8D"/>
    <w:rsid w:val="07BE0DA4"/>
    <w:rsid w:val="07BE1C66"/>
    <w:rsid w:val="07C309D3"/>
    <w:rsid w:val="07C323E7"/>
    <w:rsid w:val="07C73BBE"/>
    <w:rsid w:val="07C90445"/>
    <w:rsid w:val="07D00373"/>
    <w:rsid w:val="07D062A1"/>
    <w:rsid w:val="07DA0B54"/>
    <w:rsid w:val="07DA1E4E"/>
    <w:rsid w:val="07DA3691"/>
    <w:rsid w:val="07DA58EB"/>
    <w:rsid w:val="07DA6EF7"/>
    <w:rsid w:val="07DB0C78"/>
    <w:rsid w:val="07DB2CD2"/>
    <w:rsid w:val="07DE5601"/>
    <w:rsid w:val="07DF1A73"/>
    <w:rsid w:val="07E24C53"/>
    <w:rsid w:val="07E24E3D"/>
    <w:rsid w:val="07E569E6"/>
    <w:rsid w:val="07E9738E"/>
    <w:rsid w:val="07EC51BE"/>
    <w:rsid w:val="07EF1C42"/>
    <w:rsid w:val="07EF5819"/>
    <w:rsid w:val="07EF64EE"/>
    <w:rsid w:val="07F144AD"/>
    <w:rsid w:val="07F43CD6"/>
    <w:rsid w:val="07F44A1A"/>
    <w:rsid w:val="07F92E98"/>
    <w:rsid w:val="07FD574E"/>
    <w:rsid w:val="07FE5BEF"/>
    <w:rsid w:val="080133D5"/>
    <w:rsid w:val="0801425C"/>
    <w:rsid w:val="08030F4E"/>
    <w:rsid w:val="08054930"/>
    <w:rsid w:val="080C117D"/>
    <w:rsid w:val="080C34FC"/>
    <w:rsid w:val="080F3AF6"/>
    <w:rsid w:val="08161FA7"/>
    <w:rsid w:val="081761BE"/>
    <w:rsid w:val="081777FD"/>
    <w:rsid w:val="081A40F2"/>
    <w:rsid w:val="081C0465"/>
    <w:rsid w:val="081D3606"/>
    <w:rsid w:val="081E405F"/>
    <w:rsid w:val="081E4CCE"/>
    <w:rsid w:val="081E4E3E"/>
    <w:rsid w:val="08240A27"/>
    <w:rsid w:val="08266574"/>
    <w:rsid w:val="08286409"/>
    <w:rsid w:val="0829061F"/>
    <w:rsid w:val="082A17AD"/>
    <w:rsid w:val="082A488E"/>
    <w:rsid w:val="082B25F6"/>
    <w:rsid w:val="082C07B7"/>
    <w:rsid w:val="082C2953"/>
    <w:rsid w:val="082D29D0"/>
    <w:rsid w:val="082E6C0B"/>
    <w:rsid w:val="082E74A0"/>
    <w:rsid w:val="083602D2"/>
    <w:rsid w:val="083A2BF6"/>
    <w:rsid w:val="083A3037"/>
    <w:rsid w:val="083A42EA"/>
    <w:rsid w:val="08415CEF"/>
    <w:rsid w:val="08433ABC"/>
    <w:rsid w:val="08455455"/>
    <w:rsid w:val="08455ACC"/>
    <w:rsid w:val="08462FA2"/>
    <w:rsid w:val="08494F23"/>
    <w:rsid w:val="084E5E64"/>
    <w:rsid w:val="084F05C2"/>
    <w:rsid w:val="08500B6F"/>
    <w:rsid w:val="08533A93"/>
    <w:rsid w:val="08545E10"/>
    <w:rsid w:val="08574905"/>
    <w:rsid w:val="08575C74"/>
    <w:rsid w:val="08623FFA"/>
    <w:rsid w:val="0863029A"/>
    <w:rsid w:val="086E427F"/>
    <w:rsid w:val="08701835"/>
    <w:rsid w:val="0875701E"/>
    <w:rsid w:val="0877127E"/>
    <w:rsid w:val="087A344C"/>
    <w:rsid w:val="087B28D2"/>
    <w:rsid w:val="087D15DE"/>
    <w:rsid w:val="087D1B37"/>
    <w:rsid w:val="08802306"/>
    <w:rsid w:val="088140A5"/>
    <w:rsid w:val="08860301"/>
    <w:rsid w:val="0887210E"/>
    <w:rsid w:val="08877E8B"/>
    <w:rsid w:val="08892ED7"/>
    <w:rsid w:val="0893339E"/>
    <w:rsid w:val="08946255"/>
    <w:rsid w:val="089A2622"/>
    <w:rsid w:val="089A45F1"/>
    <w:rsid w:val="08A0677C"/>
    <w:rsid w:val="08A11E22"/>
    <w:rsid w:val="08A12F82"/>
    <w:rsid w:val="08A21488"/>
    <w:rsid w:val="08A50896"/>
    <w:rsid w:val="08A73D82"/>
    <w:rsid w:val="08AA7E9B"/>
    <w:rsid w:val="08AE1E74"/>
    <w:rsid w:val="08AE6E2F"/>
    <w:rsid w:val="08B11511"/>
    <w:rsid w:val="08B90BA2"/>
    <w:rsid w:val="08BE0BD0"/>
    <w:rsid w:val="08C07335"/>
    <w:rsid w:val="08C31B9A"/>
    <w:rsid w:val="08C35A12"/>
    <w:rsid w:val="08C47563"/>
    <w:rsid w:val="08C53C91"/>
    <w:rsid w:val="08C562C7"/>
    <w:rsid w:val="08C95F65"/>
    <w:rsid w:val="08CC1ABB"/>
    <w:rsid w:val="08CC4A01"/>
    <w:rsid w:val="08CD41B4"/>
    <w:rsid w:val="08D04EC6"/>
    <w:rsid w:val="08D06059"/>
    <w:rsid w:val="08D26F2A"/>
    <w:rsid w:val="08D3732A"/>
    <w:rsid w:val="08D57CFB"/>
    <w:rsid w:val="08D618D9"/>
    <w:rsid w:val="08D662A5"/>
    <w:rsid w:val="08D82BF1"/>
    <w:rsid w:val="08DA0379"/>
    <w:rsid w:val="08DA7B07"/>
    <w:rsid w:val="08DB0D47"/>
    <w:rsid w:val="08DE1E0D"/>
    <w:rsid w:val="08DE7936"/>
    <w:rsid w:val="08DF7E6E"/>
    <w:rsid w:val="08E109A4"/>
    <w:rsid w:val="08E31149"/>
    <w:rsid w:val="08E34314"/>
    <w:rsid w:val="08E54D38"/>
    <w:rsid w:val="08E73562"/>
    <w:rsid w:val="08E76E9F"/>
    <w:rsid w:val="08E96DFD"/>
    <w:rsid w:val="08EC4192"/>
    <w:rsid w:val="08ED06CF"/>
    <w:rsid w:val="08F17936"/>
    <w:rsid w:val="08F3706C"/>
    <w:rsid w:val="08F37C1B"/>
    <w:rsid w:val="08F40637"/>
    <w:rsid w:val="08F63D8E"/>
    <w:rsid w:val="08F820D1"/>
    <w:rsid w:val="08F87172"/>
    <w:rsid w:val="08FA1476"/>
    <w:rsid w:val="08FC077F"/>
    <w:rsid w:val="090072AE"/>
    <w:rsid w:val="09007E00"/>
    <w:rsid w:val="09016E3F"/>
    <w:rsid w:val="090204C7"/>
    <w:rsid w:val="09020618"/>
    <w:rsid w:val="090223A1"/>
    <w:rsid w:val="09031664"/>
    <w:rsid w:val="0904204A"/>
    <w:rsid w:val="09046DAE"/>
    <w:rsid w:val="090A3FDF"/>
    <w:rsid w:val="090D2169"/>
    <w:rsid w:val="090E72E7"/>
    <w:rsid w:val="09133394"/>
    <w:rsid w:val="09136A8B"/>
    <w:rsid w:val="09150BC0"/>
    <w:rsid w:val="09152A2C"/>
    <w:rsid w:val="091758C1"/>
    <w:rsid w:val="09222680"/>
    <w:rsid w:val="09222DF4"/>
    <w:rsid w:val="09233764"/>
    <w:rsid w:val="09237033"/>
    <w:rsid w:val="09252117"/>
    <w:rsid w:val="092A2E40"/>
    <w:rsid w:val="092A7E4C"/>
    <w:rsid w:val="092B58FA"/>
    <w:rsid w:val="093109F2"/>
    <w:rsid w:val="093140CD"/>
    <w:rsid w:val="09344F1C"/>
    <w:rsid w:val="09383D71"/>
    <w:rsid w:val="094216A1"/>
    <w:rsid w:val="09430091"/>
    <w:rsid w:val="09442C22"/>
    <w:rsid w:val="09465651"/>
    <w:rsid w:val="09490C09"/>
    <w:rsid w:val="094D2DB1"/>
    <w:rsid w:val="094E3A95"/>
    <w:rsid w:val="094E5D3E"/>
    <w:rsid w:val="0952631C"/>
    <w:rsid w:val="0956156D"/>
    <w:rsid w:val="095715A0"/>
    <w:rsid w:val="095922A5"/>
    <w:rsid w:val="095969C6"/>
    <w:rsid w:val="095A6208"/>
    <w:rsid w:val="095B3CBF"/>
    <w:rsid w:val="095B537A"/>
    <w:rsid w:val="095C000D"/>
    <w:rsid w:val="09617E26"/>
    <w:rsid w:val="096219C4"/>
    <w:rsid w:val="09676091"/>
    <w:rsid w:val="0968048B"/>
    <w:rsid w:val="09684559"/>
    <w:rsid w:val="096B06EF"/>
    <w:rsid w:val="096E57E9"/>
    <w:rsid w:val="096E78DF"/>
    <w:rsid w:val="097009E7"/>
    <w:rsid w:val="09751524"/>
    <w:rsid w:val="09760725"/>
    <w:rsid w:val="09776167"/>
    <w:rsid w:val="097A2C87"/>
    <w:rsid w:val="097B6A82"/>
    <w:rsid w:val="097D29A6"/>
    <w:rsid w:val="097D463F"/>
    <w:rsid w:val="09813A99"/>
    <w:rsid w:val="09820A37"/>
    <w:rsid w:val="09835E00"/>
    <w:rsid w:val="09855895"/>
    <w:rsid w:val="09885A27"/>
    <w:rsid w:val="098934E0"/>
    <w:rsid w:val="09896E21"/>
    <w:rsid w:val="098D46F7"/>
    <w:rsid w:val="098F16A1"/>
    <w:rsid w:val="09903DDF"/>
    <w:rsid w:val="09927D46"/>
    <w:rsid w:val="09950836"/>
    <w:rsid w:val="09964F9C"/>
    <w:rsid w:val="09990914"/>
    <w:rsid w:val="099A049A"/>
    <w:rsid w:val="099A328A"/>
    <w:rsid w:val="099B2D5C"/>
    <w:rsid w:val="099F2145"/>
    <w:rsid w:val="099F64B8"/>
    <w:rsid w:val="09A1003C"/>
    <w:rsid w:val="09A11D17"/>
    <w:rsid w:val="09A27B65"/>
    <w:rsid w:val="09A52236"/>
    <w:rsid w:val="09A76FCC"/>
    <w:rsid w:val="09A83531"/>
    <w:rsid w:val="09A85AC7"/>
    <w:rsid w:val="09AF139E"/>
    <w:rsid w:val="09AF3436"/>
    <w:rsid w:val="09AF5996"/>
    <w:rsid w:val="09B03B6A"/>
    <w:rsid w:val="09B134EE"/>
    <w:rsid w:val="09B67348"/>
    <w:rsid w:val="09B77E97"/>
    <w:rsid w:val="09B8036B"/>
    <w:rsid w:val="09B85B8D"/>
    <w:rsid w:val="09B9304F"/>
    <w:rsid w:val="09BB1EB0"/>
    <w:rsid w:val="09BF0308"/>
    <w:rsid w:val="09BF7724"/>
    <w:rsid w:val="09C26EE2"/>
    <w:rsid w:val="09C40C27"/>
    <w:rsid w:val="09C64394"/>
    <w:rsid w:val="09C7270C"/>
    <w:rsid w:val="09CE6858"/>
    <w:rsid w:val="09CE7D72"/>
    <w:rsid w:val="09CF3234"/>
    <w:rsid w:val="09D00F75"/>
    <w:rsid w:val="09D05D92"/>
    <w:rsid w:val="09D06C2B"/>
    <w:rsid w:val="09D157F3"/>
    <w:rsid w:val="09D5115F"/>
    <w:rsid w:val="09D63EF1"/>
    <w:rsid w:val="09D77B02"/>
    <w:rsid w:val="09D854E7"/>
    <w:rsid w:val="09D91F01"/>
    <w:rsid w:val="09DA1842"/>
    <w:rsid w:val="09DA544D"/>
    <w:rsid w:val="09DE7064"/>
    <w:rsid w:val="09E1332E"/>
    <w:rsid w:val="09EA15B9"/>
    <w:rsid w:val="09EB57EF"/>
    <w:rsid w:val="09EB69CC"/>
    <w:rsid w:val="09F2036D"/>
    <w:rsid w:val="09F21A13"/>
    <w:rsid w:val="09F33F93"/>
    <w:rsid w:val="09FB58E4"/>
    <w:rsid w:val="09FF62DA"/>
    <w:rsid w:val="0A030A6C"/>
    <w:rsid w:val="0A03293A"/>
    <w:rsid w:val="0A032DCD"/>
    <w:rsid w:val="0A037B42"/>
    <w:rsid w:val="0A051105"/>
    <w:rsid w:val="0A052A78"/>
    <w:rsid w:val="0A067069"/>
    <w:rsid w:val="0A08481B"/>
    <w:rsid w:val="0A08593D"/>
    <w:rsid w:val="0A087DFA"/>
    <w:rsid w:val="0A0D65BB"/>
    <w:rsid w:val="0A0F75FA"/>
    <w:rsid w:val="0A186EDC"/>
    <w:rsid w:val="0A1A0F4D"/>
    <w:rsid w:val="0A1C183B"/>
    <w:rsid w:val="0A1C2468"/>
    <w:rsid w:val="0A1D06BE"/>
    <w:rsid w:val="0A1D66C9"/>
    <w:rsid w:val="0A1E5DA0"/>
    <w:rsid w:val="0A2012F0"/>
    <w:rsid w:val="0A21616F"/>
    <w:rsid w:val="0A24443C"/>
    <w:rsid w:val="0A281225"/>
    <w:rsid w:val="0A281B5C"/>
    <w:rsid w:val="0A28585E"/>
    <w:rsid w:val="0A290293"/>
    <w:rsid w:val="0A2A0008"/>
    <w:rsid w:val="0A2A47BA"/>
    <w:rsid w:val="0A2C5624"/>
    <w:rsid w:val="0A2D7611"/>
    <w:rsid w:val="0A303761"/>
    <w:rsid w:val="0A31075B"/>
    <w:rsid w:val="0A3321B2"/>
    <w:rsid w:val="0A3C03A5"/>
    <w:rsid w:val="0A3D114C"/>
    <w:rsid w:val="0A3F2624"/>
    <w:rsid w:val="0A4026B8"/>
    <w:rsid w:val="0A41778C"/>
    <w:rsid w:val="0A417C2B"/>
    <w:rsid w:val="0A4278CF"/>
    <w:rsid w:val="0A4358E1"/>
    <w:rsid w:val="0A4421A1"/>
    <w:rsid w:val="0A442EA3"/>
    <w:rsid w:val="0A443D30"/>
    <w:rsid w:val="0A451E92"/>
    <w:rsid w:val="0A4548CB"/>
    <w:rsid w:val="0A474576"/>
    <w:rsid w:val="0A4813F9"/>
    <w:rsid w:val="0A4970C1"/>
    <w:rsid w:val="0A4B5B62"/>
    <w:rsid w:val="0A507552"/>
    <w:rsid w:val="0A540DB0"/>
    <w:rsid w:val="0A5423B9"/>
    <w:rsid w:val="0A564059"/>
    <w:rsid w:val="0A5A53D4"/>
    <w:rsid w:val="0A5A5873"/>
    <w:rsid w:val="0A5B169C"/>
    <w:rsid w:val="0A5C1E4D"/>
    <w:rsid w:val="0A5C6FF9"/>
    <w:rsid w:val="0A6156E3"/>
    <w:rsid w:val="0A616811"/>
    <w:rsid w:val="0A622C65"/>
    <w:rsid w:val="0A655644"/>
    <w:rsid w:val="0A6751CB"/>
    <w:rsid w:val="0A6B28E7"/>
    <w:rsid w:val="0A6B5D92"/>
    <w:rsid w:val="0A6B6E48"/>
    <w:rsid w:val="0A6D67F5"/>
    <w:rsid w:val="0A6F0C6F"/>
    <w:rsid w:val="0A71204A"/>
    <w:rsid w:val="0A792AD7"/>
    <w:rsid w:val="0A797088"/>
    <w:rsid w:val="0A7D067C"/>
    <w:rsid w:val="0A7D2DB2"/>
    <w:rsid w:val="0A7F1DF6"/>
    <w:rsid w:val="0A8007F5"/>
    <w:rsid w:val="0A81366D"/>
    <w:rsid w:val="0A827DD1"/>
    <w:rsid w:val="0A841C50"/>
    <w:rsid w:val="0A852AC9"/>
    <w:rsid w:val="0A880BB7"/>
    <w:rsid w:val="0A883E41"/>
    <w:rsid w:val="0A885DD6"/>
    <w:rsid w:val="0A8A16BF"/>
    <w:rsid w:val="0A907BB5"/>
    <w:rsid w:val="0A927600"/>
    <w:rsid w:val="0A9673DB"/>
    <w:rsid w:val="0A96792D"/>
    <w:rsid w:val="0A97614D"/>
    <w:rsid w:val="0A9A7656"/>
    <w:rsid w:val="0A9B2179"/>
    <w:rsid w:val="0A9E76D5"/>
    <w:rsid w:val="0A9F4AE1"/>
    <w:rsid w:val="0AA0270F"/>
    <w:rsid w:val="0AA14D52"/>
    <w:rsid w:val="0AA400C6"/>
    <w:rsid w:val="0AA43997"/>
    <w:rsid w:val="0AA8296C"/>
    <w:rsid w:val="0AA920D7"/>
    <w:rsid w:val="0AAC14CD"/>
    <w:rsid w:val="0AAD6B22"/>
    <w:rsid w:val="0AAF11CA"/>
    <w:rsid w:val="0AB54534"/>
    <w:rsid w:val="0AB9674A"/>
    <w:rsid w:val="0ABB2D28"/>
    <w:rsid w:val="0ABD62AA"/>
    <w:rsid w:val="0AC03C0A"/>
    <w:rsid w:val="0AC31BBD"/>
    <w:rsid w:val="0AC3259D"/>
    <w:rsid w:val="0AC41796"/>
    <w:rsid w:val="0AC61F87"/>
    <w:rsid w:val="0AC76B1A"/>
    <w:rsid w:val="0AC95DA0"/>
    <w:rsid w:val="0ACC2E8B"/>
    <w:rsid w:val="0ACF5A6A"/>
    <w:rsid w:val="0AD07C41"/>
    <w:rsid w:val="0AD1395F"/>
    <w:rsid w:val="0AD5465B"/>
    <w:rsid w:val="0AD97BBC"/>
    <w:rsid w:val="0ADA21C1"/>
    <w:rsid w:val="0ADB1E15"/>
    <w:rsid w:val="0ADB220B"/>
    <w:rsid w:val="0ADD33A9"/>
    <w:rsid w:val="0ADF7682"/>
    <w:rsid w:val="0AE026F1"/>
    <w:rsid w:val="0AE41943"/>
    <w:rsid w:val="0AE709D7"/>
    <w:rsid w:val="0AE72373"/>
    <w:rsid w:val="0AE73387"/>
    <w:rsid w:val="0AEB2FE1"/>
    <w:rsid w:val="0AEB5BFE"/>
    <w:rsid w:val="0AEC14CD"/>
    <w:rsid w:val="0AEC296D"/>
    <w:rsid w:val="0AEE2673"/>
    <w:rsid w:val="0AEE4CB0"/>
    <w:rsid w:val="0AF05608"/>
    <w:rsid w:val="0AF0767B"/>
    <w:rsid w:val="0AF33175"/>
    <w:rsid w:val="0AF33495"/>
    <w:rsid w:val="0AF40308"/>
    <w:rsid w:val="0AF604E8"/>
    <w:rsid w:val="0AF6150A"/>
    <w:rsid w:val="0AF961DC"/>
    <w:rsid w:val="0AFC11E2"/>
    <w:rsid w:val="0AFC40CC"/>
    <w:rsid w:val="0AFF42D0"/>
    <w:rsid w:val="0B0344C8"/>
    <w:rsid w:val="0B06328F"/>
    <w:rsid w:val="0B074FC5"/>
    <w:rsid w:val="0B0C6562"/>
    <w:rsid w:val="0B0C6D25"/>
    <w:rsid w:val="0B0F4D9B"/>
    <w:rsid w:val="0B105C3C"/>
    <w:rsid w:val="0B132B67"/>
    <w:rsid w:val="0B1408C4"/>
    <w:rsid w:val="0B14347A"/>
    <w:rsid w:val="0B15624A"/>
    <w:rsid w:val="0B164A70"/>
    <w:rsid w:val="0B165DA1"/>
    <w:rsid w:val="0B173006"/>
    <w:rsid w:val="0B1D3028"/>
    <w:rsid w:val="0B206A44"/>
    <w:rsid w:val="0B280DF2"/>
    <w:rsid w:val="0B2A55DD"/>
    <w:rsid w:val="0B301EAC"/>
    <w:rsid w:val="0B3110B1"/>
    <w:rsid w:val="0B326A2C"/>
    <w:rsid w:val="0B343705"/>
    <w:rsid w:val="0B38143D"/>
    <w:rsid w:val="0B38193B"/>
    <w:rsid w:val="0B38514F"/>
    <w:rsid w:val="0B3F4B7A"/>
    <w:rsid w:val="0B427FD2"/>
    <w:rsid w:val="0B430D4F"/>
    <w:rsid w:val="0B4A686C"/>
    <w:rsid w:val="0B4D6CA1"/>
    <w:rsid w:val="0B4E542E"/>
    <w:rsid w:val="0B570411"/>
    <w:rsid w:val="0B5C0C95"/>
    <w:rsid w:val="0B5D2A65"/>
    <w:rsid w:val="0B5E1594"/>
    <w:rsid w:val="0B5F00AF"/>
    <w:rsid w:val="0B5F2479"/>
    <w:rsid w:val="0B6111ED"/>
    <w:rsid w:val="0B614128"/>
    <w:rsid w:val="0B633364"/>
    <w:rsid w:val="0B663C61"/>
    <w:rsid w:val="0B680E96"/>
    <w:rsid w:val="0B6D2465"/>
    <w:rsid w:val="0B7059B8"/>
    <w:rsid w:val="0B756AF1"/>
    <w:rsid w:val="0B763EAD"/>
    <w:rsid w:val="0B7B3EC1"/>
    <w:rsid w:val="0B7C289E"/>
    <w:rsid w:val="0B8153FB"/>
    <w:rsid w:val="0B823481"/>
    <w:rsid w:val="0B8306BA"/>
    <w:rsid w:val="0B891DD5"/>
    <w:rsid w:val="0B8A124C"/>
    <w:rsid w:val="0B8B0D69"/>
    <w:rsid w:val="0B8D5FCA"/>
    <w:rsid w:val="0B8D63FD"/>
    <w:rsid w:val="0B8F0601"/>
    <w:rsid w:val="0B8F3201"/>
    <w:rsid w:val="0B901BAC"/>
    <w:rsid w:val="0B925248"/>
    <w:rsid w:val="0B9528D0"/>
    <w:rsid w:val="0B9544FA"/>
    <w:rsid w:val="0B9641BA"/>
    <w:rsid w:val="0B976776"/>
    <w:rsid w:val="0B977AF3"/>
    <w:rsid w:val="0B9A0C5C"/>
    <w:rsid w:val="0B9A4202"/>
    <w:rsid w:val="0B9B03E3"/>
    <w:rsid w:val="0B9B20E7"/>
    <w:rsid w:val="0B9B3B28"/>
    <w:rsid w:val="0B9C2FFE"/>
    <w:rsid w:val="0B9D57FC"/>
    <w:rsid w:val="0BA516DF"/>
    <w:rsid w:val="0BA54463"/>
    <w:rsid w:val="0BA567DF"/>
    <w:rsid w:val="0BA724C2"/>
    <w:rsid w:val="0BA91699"/>
    <w:rsid w:val="0BA931A0"/>
    <w:rsid w:val="0BAA4E1D"/>
    <w:rsid w:val="0BAD3916"/>
    <w:rsid w:val="0BAD653F"/>
    <w:rsid w:val="0BAE6E1D"/>
    <w:rsid w:val="0BAE7347"/>
    <w:rsid w:val="0BB12BF0"/>
    <w:rsid w:val="0BB166A6"/>
    <w:rsid w:val="0BB446DC"/>
    <w:rsid w:val="0BB66702"/>
    <w:rsid w:val="0BB95570"/>
    <w:rsid w:val="0BBA0EDE"/>
    <w:rsid w:val="0BBA17C3"/>
    <w:rsid w:val="0BC52DAF"/>
    <w:rsid w:val="0BC56571"/>
    <w:rsid w:val="0BC60849"/>
    <w:rsid w:val="0BC76191"/>
    <w:rsid w:val="0BCA682E"/>
    <w:rsid w:val="0BCD27DA"/>
    <w:rsid w:val="0BCF47C5"/>
    <w:rsid w:val="0BD03CE6"/>
    <w:rsid w:val="0BD12631"/>
    <w:rsid w:val="0BD149E0"/>
    <w:rsid w:val="0BD1773F"/>
    <w:rsid w:val="0BD26CFF"/>
    <w:rsid w:val="0BD40270"/>
    <w:rsid w:val="0BD71760"/>
    <w:rsid w:val="0BD8725D"/>
    <w:rsid w:val="0BDA3947"/>
    <w:rsid w:val="0BDC02D3"/>
    <w:rsid w:val="0BDF0304"/>
    <w:rsid w:val="0BE039EE"/>
    <w:rsid w:val="0BE6489B"/>
    <w:rsid w:val="0BEC5305"/>
    <w:rsid w:val="0BEC55E9"/>
    <w:rsid w:val="0BED3268"/>
    <w:rsid w:val="0BF2002B"/>
    <w:rsid w:val="0BF3257A"/>
    <w:rsid w:val="0BF43C5B"/>
    <w:rsid w:val="0BF511D3"/>
    <w:rsid w:val="0BF6263E"/>
    <w:rsid w:val="0BF73CCD"/>
    <w:rsid w:val="0BF742D4"/>
    <w:rsid w:val="0BF96CC7"/>
    <w:rsid w:val="0BFB70C5"/>
    <w:rsid w:val="0C0016CB"/>
    <w:rsid w:val="0C01100B"/>
    <w:rsid w:val="0C027CC5"/>
    <w:rsid w:val="0C0372A1"/>
    <w:rsid w:val="0C037845"/>
    <w:rsid w:val="0C04344D"/>
    <w:rsid w:val="0C0602D1"/>
    <w:rsid w:val="0C06470E"/>
    <w:rsid w:val="0C0668AF"/>
    <w:rsid w:val="0C073766"/>
    <w:rsid w:val="0C07443D"/>
    <w:rsid w:val="0C075BF8"/>
    <w:rsid w:val="0C0B34DF"/>
    <w:rsid w:val="0C0C2D03"/>
    <w:rsid w:val="0C0D36CD"/>
    <w:rsid w:val="0C0D3EAB"/>
    <w:rsid w:val="0C0D46FF"/>
    <w:rsid w:val="0C10342A"/>
    <w:rsid w:val="0C136883"/>
    <w:rsid w:val="0C1B2BDE"/>
    <w:rsid w:val="0C1C2A11"/>
    <w:rsid w:val="0C1C3E32"/>
    <w:rsid w:val="0C1D30A0"/>
    <w:rsid w:val="0C1E464F"/>
    <w:rsid w:val="0C22561A"/>
    <w:rsid w:val="0C232E91"/>
    <w:rsid w:val="0C25323B"/>
    <w:rsid w:val="0C2B61A2"/>
    <w:rsid w:val="0C2D3866"/>
    <w:rsid w:val="0C2D6960"/>
    <w:rsid w:val="0C323D24"/>
    <w:rsid w:val="0C327EFB"/>
    <w:rsid w:val="0C3658D1"/>
    <w:rsid w:val="0C381662"/>
    <w:rsid w:val="0C3C0293"/>
    <w:rsid w:val="0C3C2CF9"/>
    <w:rsid w:val="0C3D1E87"/>
    <w:rsid w:val="0C401C72"/>
    <w:rsid w:val="0C4167A3"/>
    <w:rsid w:val="0C431200"/>
    <w:rsid w:val="0C46467F"/>
    <w:rsid w:val="0C466298"/>
    <w:rsid w:val="0C472DA2"/>
    <w:rsid w:val="0C482531"/>
    <w:rsid w:val="0C4827A3"/>
    <w:rsid w:val="0C4C1E98"/>
    <w:rsid w:val="0C4D2E98"/>
    <w:rsid w:val="0C520326"/>
    <w:rsid w:val="0C533F97"/>
    <w:rsid w:val="0C5A60AC"/>
    <w:rsid w:val="0C5D5720"/>
    <w:rsid w:val="0C5E7093"/>
    <w:rsid w:val="0C5F4822"/>
    <w:rsid w:val="0C603CC2"/>
    <w:rsid w:val="0C6074A4"/>
    <w:rsid w:val="0C6326CD"/>
    <w:rsid w:val="0C651A72"/>
    <w:rsid w:val="0C67453E"/>
    <w:rsid w:val="0C6A3AE0"/>
    <w:rsid w:val="0C726C55"/>
    <w:rsid w:val="0C734769"/>
    <w:rsid w:val="0C7553AC"/>
    <w:rsid w:val="0C7554EC"/>
    <w:rsid w:val="0C765AD5"/>
    <w:rsid w:val="0C777A52"/>
    <w:rsid w:val="0C79655B"/>
    <w:rsid w:val="0C7B321D"/>
    <w:rsid w:val="0C7F1C1C"/>
    <w:rsid w:val="0C812714"/>
    <w:rsid w:val="0C865CCB"/>
    <w:rsid w:val="0C88537E"/>
    <w:rsid w:val="0C8C7B54"/>
    <w:rsid w:val="0C8E76A6"/>
    <w:rsid w:val="0C915575"/>
    <w:rsid w:val="0C957CF8"/>
    <w:rsid w:val="0C9716DB"/>
    <w:rsid w:val="0C9968E6"/>
    <w:rsid w:val="0C9A30D6"/>
    <w:rsid w:val="0C9B057A"/>
    <w:rsid w:val="0C9D34BF"/>
    <w:rsid w:val="0CA1001E"/>
    <w:rsid w:val="0CA22D4C"/>
    <w:rsid w:val="0CA30334"/>
    <w:rsid w:val="0CA372DB"/>
    <w:rsid w:val="0CA54458"/>
    <w:rsid w:val="0CA57D0C"/>
    <w:rsid w:val="0CAB75B1"/>
    <w:rsid w:val="0CB2039B"/>
    <w:rsid w:val="0CB46E95"/>
    <w:rsid w:val="0CB514FF"/>
    <w:rsid w:val="0CB612F4"/>
    <w:rsid w:val="0CB85357"/>
    <w:rsid w:val="0CBA1FC9"/>
    <w:rsid w:val="0CBB1F4C"/>
    <w:rsid w:val="0CBC7E31"/>
    <w:rsid w:val="0CBD3538"/>
    <w:rsid w:val="0CC0161F"/>
    <w:rsid w:val="0CC232A3"/>
    <w:rsid w:val="0CC320F8"/>
    <w:rsid w:val="0CC35268"/>
    <w:rsid w:val="0CC70B6C"/>
    <w:rsid w:val="0CC7528F"/>
    <w:rsid w:val="0CC82A9D"/>
    <w:rsid w:val="0CC908C7"/>
    <w:rsid w:val="0CCF3084"/>
    <w:rsid w:val="0CCF31D0"/>
    <w:rsid w:val="0CD107C9"/>
    <w:rsid w:val="0CD14BBA"/>
    <w:rsid w:val="0CD24FD0"/>
    <w:rsid w:val="0CD65ED0"/>
    <w:rsid w:val="0CD732A2"/>
    <w:rsid w:val="0CD95FC7"/>
    <w:rsid w:val="0CDE6B2C"/>
    <w:rsid w:val="0CE229E0"/>
    <w:rsid w:val="0CE42FDC"/>
    <w:rsid w:val="0CE45F81"/>
    <w:rsid w:val="0CE94570"/>
    <w:rsid w:val="0CE95CF3"/>
    <w:rsid w:val="0CEA41E9"/>
    <w:rsid w:val="0CEC6506"/>
    <w:rsid w:val="0CEF57F8"/>
    <w:rsid w:val="0CF31F7C"/>
    <w:rsid w:val="0CF31FD6"/>
    <w:rsid w:val="0CF6103E"/>
    <w:rsid w:val="0CF96740"/>
    <w:rsid w:val="0CFA525A"/>
    <w:rsid w:val="0CFB5123"/>
    <w:rsid w:val="0CFB5F60"/>
    <w:rsid w:val="0CFB7F83"/>
    <w:rsid w:val="0CFD655D"/>
    <w:rsid w:val="0D027822"/>
    <w:rsid w:val="0D073ECD"/>
    <w:rsid w:val="0D0744A1"/>
    <w:rsid w:val="0D075557"/>
    <w:rsid w:val="0D08151A"/>
    <w:rsid w:val="0D087D34"/>
    <w:rsid w:val="0D0C77B4"/>
    <w:rsid w:val="0D0E35A9"/>
    <w:rsid w:val="0D0F7A2F"/>
    <w:rsid w:val="0D132120"/>
    <w:rsid w:val="0D137236"/>
    <w:rsid w:val="0D144496"/>
    <w:rsid w:val="0D146335"/>
    <w:rsid w:val="0D166D43"/>
    <w:rsid w:val="0D171FCE"/>
    <w:rsid w:val="0D181459"/>
    <w:rsid w:val="0D187509"/>
    <w:rsid w:val="0D1A3426"/>
    <w:rsid w:val="0D1A7B4D"/>
    <w:rsid w:val="0D1B7D6E"/>
    <w:rsid w:val="0D1C55E1"/>
    <w:rsid w:val="0D1F0084"/>
    <w:rsid w:val="0D1F5D2F"/>
    <w:rsid w:val="0D210E33"/>
    <w:rsid w:val="0D2251DC"/>
    <w:rsid w:val="0D2411E8"/>
    <w:rsid w:val="0D26003C"/>
    <w:rsid w:val="0D297C91"/>
    <w:rsid w:val="0D297E03"/>
    <w:rsid w:val="0D2B0B5F"/>
    <w:rsid w:val="0D2D4C54"/>
    <w:rsid w:val="0D302D5B"/>
    <w:rsid w:val="0D335001"/>
    <w:rsid w:val="0D352CE3"/>
    <w:rsid w:val="0D382734"/>
    <w:rsid w:val="0D390CB0"/>
    <w:rsid w:val="0D3953AF"/>
    <w:rsid w:val="0D397420"/>
    <w:rsid w:val="0D3F14FD"/>
    <w:rsid w:val="0D413349"/>
    <w:rsid w:val="0D42685B"/>
    <w:rsid w:val="0D427E58"/>
    <w:rsid w:val="0D4379EA"/>
    <w:rsid w:val="0D4533FC"/>
    <w:rsid w:val="0D480A42"/>
    <w:rsid w:val="0D4E56D7"/>
    <w:rsid w:val="0D520691"/>
    <w:rsid w:val="0D524AC4"/>
    <w:rsid w:val="0D537754"/>
    <w:rsid w:val="0D5424B4"/>
    <w:rsid w:val="0D56012A"/>
    <w:rsid w:val="0D56130D"/>
    <w:rsid w:val="0D582A35"/>
    <w:rsid w:val="0D5D181D"/>
    <w:rsid w:val="0D5D59D2"/>
    <w:rsid w:val="0D613696"/>
    <w:rsid w:val="0D646EE7"/>
    <w:rsid w:val="0D6471C3"/>
    <w:rsid w:val="0D6517C9"/>
    <w:rsid w:val="0D654EC6"/>
    <w:rsid w:val="0D6619E2"/>
    <w:rsid w:val="0D662D8D"/>
    <w:rsid w:val="0D672840"/>
    <w:rsid w:val="0D684662"/>
    <w:rsid w:val="0D686A3C"/>
    <w:rsid w:val="0D6962C7"/>
    <w:rsid w:val="0D697974"/>
    <w:rsid w:val="0D6E2665"/>
    <w:rsid w:val="0D6E7080"/>
    <w:rsid w:val="0D702519"/>
    <w:rsid w:val="0D7029DC"/>
    <w:rsid w:val="0D7147A0"/>
    <w:rsid w:val="0D714876"/>
    <w:rsid w:val="0D75536F"/>
    <w:rsid w:val="0D7A3A23"/>
    <w:rsid w:val="0D7B4FA3"/>
    <w:rsid w:val="0D7E6DCE"/>
    <w:rsid w:val="0D7F36CE"/>
    <w:rsid w:val="0D8441E7"/>
    <w:rsid w:val="0D8465BE"/>
    <w:rsid w:val="0D853833"/>
    <w:rsid w:val="0D85764D"/>
    <w:rsid w:val="0D870EB5"/>
    <w:rsid w:val="0D8867FD"/>
    <w:rsid w:val="0D8B01D9"/>
    <w:rsid w:val="0D8B6C6F"/>
    <w:rsid w:val="0D8C1689"/>
    <w:rsid w:val="0D8D03CE"/>
    <w:rsid w:val="0D8D2B8B"/>
    <w:rsid w:val="0D8E5D33"/>
    <w:rsid w:val="0D925B4B"/>
    <w:rsid w:val="0D940FF1"/>
    <w:rsid w:val="0D941F6C"/>
    <w:rsid w:val="0D950B25"/>
    <w:rsid w:val="0D95120C"/>
    <w:rsid w:val="0D98501F"/>
    <w:rsid w:val="0D995DEC"/>
    <w:rsid w:val="0D9B2EF7"/>
    <w:rsid w:val="0D9F4831"/>
    <w:rsid w:val="0DA11F05"/>
    <w:rsid w:val="0DA360EF"/>
    <w:rsid w:val="0DA36CD1"/>
    <w:rsid w:val="0DA377EE"/>
    <w:rsid w:val="0DA47681"/>
    <w:rsid w:val="0DA503E4"/>
    <w:rsid w:val="0DA61A17"/>
    <w:rsid w:val="0DA62980"/>
    <w:rsid w:val="0DA630C9"/>
    <w:rsid w:val="0DA640EB"/>
    <w:rsid w:val="0DA8707C"/>
    <w:rsid w:val="0DAC5733"/>
    <w:rsid w:val="0DAE0431"/>
    <w:rsid w:val="0DB057FB"/>
    <w:rsid w:val="0DB07C3C"/>
    <w:rsid w:val="0DB7131D"/>
    <w:rsid w:val="0DBC3FF0"/>
    <w:rsid w:val="0DBD05BB"/>
    <w:rsid w:val="0DBD193B"/>
    <w:rsid w:val="0DBD7957"/>
    <w:rsid w:val="0DC07A2B"/>
    <w:rsid w:val="0DC112D5"/>
    <w:rsid w:val="0DC327EF"/>
    <w:rsid w:val="0DC33E91"/>
    <w:rsid w:val="0DC357FE"/>
    <w:rsid w:val="0DC45E53"/>
    <w:rsid w:val="0DC91C59"/>
    <w:rsid w:val="0DCD14EB"/>
    <w:rsid w:val="0DCD2C9E"/>
    <w:rsid w:val="0DCD7A70"/>
    <w:rsid w:val="0DCE3233"/>
    <w:rsid w:val="0DCE6C8C"/>
    <w:rsid w:val="0DCF45A5"/>
    <w:rsid w:val="0DCF4F1A"/>
    <w:rsid w:val="0DD4714C"/>
    <w:rsid w:val="0DD52F96"/>
    <w:rsid w:val="0DD75F94"/>
    <w:rsid w:val="0DD7785D"/>
    <w:rsid w:val="0DDA6E1F"/>
    <w:rsid w:val="0DDE268C"/>
    <w:rsid w:val="0DDE6973"/>
    <w:rsid w:val="0DE11112"/>
    <w:rsid w:val="0DE21886"/>
    <w:rsid w:val="0DE64843"/>
    <w:rsid w:val="0DE86338"/>
    <w:rsid w:val="0DE94FA7"/>
    <w:rsid w:val="0DE97FB1"/>
    <w:rsid w:val="0DEA63DE"/>
    <w:rsid w:val="0DEC1DCE"/>
    <w:rsid w:val="0DEF2FCF"/>
    <w:rsid w:val="0DF01547"/>
    <w:rsid w:val="0DF16249"/>
    <w:rsid w:val="0DF30867"/>
    <w:rsid w:val="0DF314DA"/>
    <w:rsid w:val="0DF90E08"/>
    <w:rsid w:val="0DFA0CF2"/>
    <w:rsid w:val="0DFA1804"/>
    <w:rsid w:val="0DFA7139"/>
    <w:rsid w:val="0DFB7961"/>
    <w:rsid w:val="0DFD0687"/>
    <w:rsid w:val="0E00028C"/>
    <w:rsid w:val="0E026B19"/>
    <w:rsid w:val="0E04413B"/>
    <w:rsid w:val="0E070D23"/>
    <w:rsid w:val="0E0A1CDE"/>
    <w:rsid w:val="0E0D5D79"/>
    <w:rsid w:val="0E0E3777"/>
    <w:rsid w:val="0E0E65A9"/>
    <w:rsid w:val="0E0F4734"/>
    <w:rsid w:val="0E1021E9"/>
    <w:rsid w:val="0E103AF1"/>
    <w:rsid w:val="0E12171F"/>
    <w:rsid w:val="0E1337FF"/>
    <w:rsid w:val="0E1411E1"/>
    <w:rsid w:val="0E143C44"/>
    <w:rsid w:val="0E146AB6"/>
    <w:rsid w:val="0E156021"/>
    <w:rsid w:val="0E19077C"/>
    <w:rsid w:val="0E194B18"/>
    <w:rsid w:val="0E1B70F6"/>
    <w:rsid w:val="0E21594A"/>
    <w:rsid w:val="0E22526D"/>
    <w:rsid w:val="0E234426"/>
    <w:rsid w:val="0E2410FB"/>
    <w:rsid w:val="0E2612AE"/>
    <w:rsid w:val="0E266A58"/>
    <w:rsid w:val="0E2672F9"/>
    <w:rsid w:val="0E267FF9"/>
    <w:rsid w:val="0E2748A8"/>
    <w:rsid w:val="0E2A77B2"/>
    <w:rsid w:val="0E2B7396"/>
    <w:rsid w:val="0E2E3BE3"/>
    <w:rsid w:val="0E2F0875"/>
    <w:rsid w:val="0E2F6F2E"/>
    <w:rsid w:val="0E32208F"/>
    <w:rsid w:val="0E33592A"/>
    <w:rsid w:val="0E386AAC"/>
    <w:rsid w:val="0E3E2FE1"/>
    <w:rsid w:val="0E400AB4"/>
    <w:rsid w:val="0E407590"/>
    <w:rsid w:val="0E413659"/>
    <w:rsid w:val="0E497EA9"/>
    <w:rsid w:val="0E4A0AD4"/>
    <w:rsid w:val="0E4A7028"/>
    <w:rsid w:val="0E4B6DBE"/>
    <w:rsid w:val="0E52675F"/>
    <w:rsid w:val="0E54074A"/>
    <w:rsid w:val="0E6348D1"/>
    <w:rsid w:val="0E634A54"/>
    <w:rsid w:val="0E636614"/>
    <w:rsid w:val="0E6530BC"/>
    <w:rsid w:val="0E654CA9"/>
    <w:rsid w:val="0E697BE0"/>
    <w:rsid w:val="0E6C3E1A"/>
    <w:rsid w:val="0E6E598F"/>
    <w:rsid w:val="0E704D4E"/>
    <w:rsid w:val="0E725D74"/>
    <w:rsid w:val="0E732F0C"/>
    <w:rsid w:val="0E737733"/>
    <w:rsid w:val="0E741D8F"/>
    <w:rsid w:val="0E753D8A"/>
    <w:rsid w:val="0E7548CD"/>
    <w:rsid w:val="0E767093"/>
    <w:rsid w:val="0E7A7662"/>
    <w:rsid w:val="0E7C505D"/>
    <w:rsid w:val="0E7D6140"/>
    <w:rsid w:val="0E7E11F2"/>
    <w:rsid w:val="0E7E539B"/>
    <w:rsid w:val="0E7F3CAE"/>
    <w:rsid w:val="0E8136B5"/>
    <w:rsid w:val="0E82583F"/>
    <w:rsid w:val="0E826C08"/>
    <w:rsid w:val="0E8B635A"/>
    <w:rsid w:val="0E8C0EA8"/>
    <w:rsid w:val="0E8D4784"/>
    <w:rsid w:val="0E933187"/>
    <w:rsid w:val="0E951C8B"/>
    <w:rsid w:val="0E973EEA"/>
    <w:rsid w:val="0E986607"/>
    <w:rsid w:val="0E9929D1"/>
    <w:rsid w:val="0E9B4A24"/>
    <w:rsid w:val="0E9D4154"/>
    <w:rsid w:val="0E9D5C56"/>
    <w:rsid w:val="0E9D7886"/>
    <w:rsid w:val="0EA24BE5"/>
    <w:rsid w:val="0EA610F0"/>
    <w:rsid w:val="0EAB0B76"/>
    <w:rsid w:val="0EAD4F32"/>
    <w:rsid w:val="0EAE6DA9"/>
    <w:rsid w:val="0EB017E7"/>
    <w:rsid w:val="0EB2003B"/>
    <w:rsid w:val="0EB50E15"/>
    <w:rsid w:val="0EB56561"/>
    <w:rsid w:val="0EBA68A7"/>
    <w:rsid w:val="0EBB682D"/>
    <w:rsid w:val="0EBD5FED"/>
    <w:rsid w:val="0EBF6607"/>
    <w:rsid w:val="0EC16916"/>
    <w:rsid w:val="0EC25D80"/>
    <w:rsid w:val="0EC35562"/>
    <w:rsid w:val="0EC57AA8"/>
    <w:rsid w:val="0EC6150A"/>
    <w:rsid w:val="0EC765EF"/>
    <w:rsid w:val="0EC84432"/>
    <w:rsid w:val="0EC900A1"/>
    <w:rsid w:val="0ECB6F0D"/>
    <w:rsid w:val="0ECC20DF"/>
    <w:rsid w:val="0ECD5676"/>
    <w:rsid w:val="0ED149A9"/>
    <w:rsid w:val="0ED26B2A"/>
    <w:rsid w:val="0ED44328"/>
    <w:rsid w:val="0ED8199B"/>
    <w:rsid w:val="0ED84AB0"/>
    <w:rsid w:val="0ED86B99"/>
    <w:rsid w:val="0EDB202A"/>
    <w:rsid w:val="0EDB5DE4"/>
    <w:rsid w:val="0EDC5DD1"/>
    <w:rsid w:val="0EDC6DE6"/>
    <w:rsid w:val="0EDE71E7"/>
    <w:rsid w:val="0EDF2AC2"/>
    <w:rsid w:val="0EDF3839"/>
    <w:rsid w:val="0EE00142"/>
    <w:rsid w:val="0EE21975"/>
    <w:rsid w:val="0EE4279F"/>
    <w:rsid w:val="0EE44309"/>
    <w:rsid w:val="0EE66F5A"/>
    <w:rsid w:val="0EE72D7C"/>
    <w:rsid w:val="0EF07F1B"/>
    <w:rsid w:val="0EF60DB9"/>
    <w:rsid w:val="0EF6314E"/>
    <w:rsid w:val="0EF7522C"/>
    <w:rsid w:val="0EFD4B7F"/>
    <w:rsid w:val="0F0053BA"/>
    <w:rsid w:val="0F006B69"/>
    <w:rsid w:val="0F0128FB"/>
    <w:rsid w:val="0F071CEA"/>
    <w:rsid w:val="0F09503A"/>
    <w:rsid w:val="0F0A5411"/>
    <w:rsid w:val="0F0D256B"/>
    <w:rsid w:val="0F0D7EC4"/>
    <w:rsid w:val="0F0E43A3"/>
    <w:rsid w:val="0F0F4711"/>
    <w:rsid w:val="0F101E58"/>
    <w:rsid w:val="0F175171"/>
    <w:rsid w:val="0F1A7AC2"/>
    <w:rsid w:val="0F1B17D1"/>
    <w:rsid w:val="0F1F3008"/>
    <w:rsid w:val="0F284810"/>
    <w:rsid w:val="0F2915CE"/>
    <w:rsid w:val="0F2A1923"/>
    <w:rsid w:val="0F2B3685"/>
    <w:rsid w:val="0F2C6920"/>
    <w:rsid w:val="0F2E457E"/>
    <w:rsid w:val="0F313891"/>
    <w:rsid w:val="0F317C18"/>
    <w:rsid w:val="0F345010"/>
    <w:rsid w:val="0F345DE0"/>
    <w:rsid w:val="0F3666FC"/>
    <w:rsid w:val="0F381D16"/>
    <w:rsid w:val="0F390651"/>
    <w:rsid w:val="0F3941F4"/>
    <w:rsid w:val="0F3B3326"/>
    <w:rsid w:val="0F3D6825"/>
    <w:rsid w:val="0F3F3AF1"/>
    <w:rsid w:val="0F410B42"/>
    <w:rsid w:val="0F422C7B"/>
    <w:rsid w:val="0F451783"/>
    <w:rsid w:val="0F480E9F"/>
    <w:rsid w:val="0F4843B7"/>
    <w:rsid w:val="0F4B27AF"/>
    <w:rsid w:val="0F4C7375"/>
    <w:rsid w:val="0F50670E"/>
    <w:rsid w:val="0F510180"/>
    <w:rsid w:val="0F541FDA"/>
    <w:rsid w:val="0F547504"/>
    <w:rsid w:val="0F560FDB"/>
    <w:rsid w:val="0F566257"/>
    <w:rsid w:val="0F5735B4"/>
    <w:rsid w:val="0F597F6C"/>
    <w:rsid w:val="0F5A3067"/>
    <w:rsid w:val="0F5B27D8"/>
    <w:rsid w:val="0F5B4F1E"/>
    <w:rsid w:val="0F600611"/>
    <w:rsid w:val="0F620CE7"/>
    <w:rsid w:val="0F65404F"/>
    <w:rsid w:val="0F656BAF"/>
    <w:rsid w:val="0F661478"/>
    <w:rsid w:val="0F6916F5"/>
    <w:rsid w:val="0F6A4DAD"/>
    <w:rsid w:val="0F6B711B"/>
    <w:rsid w:val="0F6C0581"/>
    <w:rsid w:val="0F721784"/>
    <w:rsid w:val="0F750D61"/>
    <w:rsid w:val="0F7712E5"/>
    <w:rsid w:val="0F77300B"/>
    <w:rsid w:val="0F786F4B"/>
    <w:rsid w:val="0F7920D0"/>
    <w:rsid w:val="0F7A7F02"/>
    <w:rsid w:val="0F7C1CA4"/>
    <w:rsid w:val="0F803168"/>
    <w:rsid w:val="0F821E0A"/>
    <w:rsid w:val="0F824842"/>
    <w:rsid w:val="0F85462E"/>
    <w:rsid w:val="0F85497E"/>
    <w:rsid w:val="0F860E82"/>
    <w:rsid w:val="0F8A56FB"/>
    <w:rsid w:val="0F8D2ECB"/>
    <w:rsid w:val="0F907BA3"/>
    <w:rsid w:val="0F930610"/>
    <w:rsid w:val="0F940E6B"/>
    <w:rsid w:val="0F94245D"/>
    <w:rsid w:val="0F956D40"/>
    <w:rsid w:val="0F994D0B"/>
    <w:rsid w:val="0F9B568F"/>
    <w:rsid w:val="0FA43A36"/>
    <w:rsid w:val="0FA50FB9"/>
    <w:rsid w:val="0FA54769"/>
    <w:rsid w:val="0FA602DF"/>
    <w:rsid w:val="0FAA673D"/>
    <w:rsid w:val="0FAE130D"/>
    <w:rsid w:val="0FAE1D0D"/>
    <w:rsid w:val="0FAE57B6"/>
    <w:rsid w:val="0FAF1FCE"/>
    <w:rsid w:val="0FAF2F4B"/>
    <w:rsid w:val="0FAF55CA"/>
    <w:rsid w:val="0FAF65E1"/>
    <w:rsid w:val="0FB66B86"/>
    <w:rsid w:val="0FB83133"/>
    <w:rsid w:val="0FB860AB"/>
    <w:rsid w:val="0FB901ED"/>
    <w:rsid w:val="0FB932B0"/>
    <w:rsid w:val="0FBF3728"/>
    <w:rsid w:val="0FC00FC7"/>
    <w:rsid w:val="0FC20C9E"/>
    <w:rsid w:val="0FC818DA"/>
    <w:rsid w:val="0FC842A8"/>
    <w:rsid w:val="0FCA206B"/>
    <w:rsid w:val="0FCC3D70"/>
    <w:rsid w:val="0FCF01BF"/>
    <w:rsid w:val="0FCF30F0"/>
    <w:rsid w:val="0FCF70AB"/>
    <w:rsid w:val="0FD0309B"/>
    <w:rsid w:val="0FD202DC"/>
    <w:rsid w:val="0FD77EC4"/>
    <w:rsid w:val="0FD8175E"/>
    <w:rsid w:val="0FDA7092"/>
    <w:rsid w:val="0FDC7DBC"/>
    <w:rsid w:val="0FDD6CBC"/>
    <w:rsid w:val="0FDE7E5F"/>
    <w:rsid w:val="0FE3052C"/>
    <w:rsid w:val="0FE71257"/>
    <w:rsid w:val="0FEA3396"/>
    <w:rsid w:val="0FEB4F36"/>
    <w:rsid w:val="0FED2AFC"/>
    <w:rsid w:val="0FF16BEF"/>
    <w:rsid w:val="0FF20721"/>
    <w:rsid w:val="0FF20F0C"/>
    <w:rsid w:val="0FF84D23"/>
    <w:rsid w:val="0FF9023E"/>
    <w:rsid w:val="0FFD4A73"/>
    <w:rsid w:val="1006439C"/>
    <w:rsid w:val="1006629A"/>
    <w:rsid w:val="10072EB8"/>
    <w:rsid w:val="100A3826"/>
    <w:rsid w:val="100D2257"/>
    <w:rsid w:val="100E041D"/>
    <w:rsid w:val="10162280"/>
    <w:rsid w:val="10164F3A"/>
    <w:rsid w:val="101E1298"/>
    <w:rsid w:val="101E1801"/>
    <w:rsid w:val="10296073"/>
    <w:rsid w:val="102C201E"/>
    <w:rsid w:val="103D5054"/>
    <w:rsid w:val="10406813"/>
    <w:rsid w:val="1043402A"/>
    <w:rsid w:val="10465CCA"/>
    <w:rsid w:val="10465E8E"/>
    <w:rsid w:val="10477187"/>
    <w:rsid w:val="104A1AEC"/>
    <w:rsid w:val="104C714A"/>
    <w:rsid w:val="104C777B"/>
    <w:rsid w:val="104F53C2"/>
    <w:rsid w:val="10517A23"/>
    <w:rsid w:val="10521AA5"/>
    <w:rsid w:val="10524CD8"/>
    <w:rsid w:val="10537E11"/>
    <w:rsid w:val="10586707"/>
    <w:rsid w:val="10593667"/>
    <w:rsid w:val="105A60D3"/>
    <w:rsid w:val="105B39EA"/>
    <w:rsid w:val="105B61CB"/>
    <w:rsid w:val="105C6C05"/>
    <w:rsid w:val="105C76FB"/>
    <w:rsid w:val="105F74F3"/>
    <w:rsid w:val="10647DE2"/>
    <w:rsid w:val="106A3914"/>
    <w:rsid w:val="106C31C3"/>
    <w:rsid w:val="1070755A"/>
    <w:rsid w:val="1072067C"/>
    <w:rsid w:val="10744819"/>
    <w:rsid w:val="107465D6"/>
    <w:rsid w:val="10757755"/>
    <w:rsid w:val="10783C94"/>
    <w:rsid w:val="10797B32"/>
    <w:rsid w:val="107A6C6C"/>
    <w:rsid w:val="107A6FBB"/>
    <w:rsid w:val="107B0995"/>
    <w:rsid w:val="107E5734"/>
    <w:rsid w:val="10817014"/>
    <w:rsid w:val="10842564"/>
    <w:rsid w:val="10890DE4"/>
    <w:rsid w:val="1089151B"/>
    <w:rsid w:val="10895264"/>
    <w:rsid w:val="108A3F98"/>
    <w:rsid w:val="108B5581"/>
    <w:rsid w:val="10947321"/>
    <w:rsid w:val="10955F4B"/>
    <w:rsid w:val="10966204"/>
    <w:rsid w:val="109928B5"/>
    <w:rsid w:val="109B3138"/>
    <w:rsid w:val="109B6FD0"/>
    <w:rsid w:val="109B73D7"/>
    <w:rsid w:val="109C5BCA"/>
    <w:rsid w:val="109D7CB6"/>
    <w:rsid w:val="10A37AC5"/>
    <w:rsid w:val="10A57A95"/>
    <w:rsid w:val="10A6679B"/>
    <w:rsid w:val="10A8080A"/>
    <w:rsid w:val="10AA0DE9"/>
    <w:rsid w:val="10AC146B"/>
    <w:rsid w:val="10AC69D7"/>
    <w:rsid w:val="10AD08CE"/>
    <w:rsid w:val="10B26964"/>
    <w:rsid w:val="10B27993"/>
    <w:rsid w:val="10B44871"/>
    <w:rsid w:val="10B52291"/>
    <w:rsid w:val="10B54088"/>
    <w:rsid w:val="10B65EF3"/>
    <w:rsid w:val="10B934A2"/>
    <w:rsid w:val="10BC1CC9"/>
    <w:rsid w:val="10BD0EE8"/>
    <w:rsid w:val="10BF348A"/>
    <w:rsid w:val="10C0340B"/>
    <w:rsid w:val="10C20FA2"/>
    <w:rsid w:val="10C4628C"/>
    <w:rsid w:val="10C4732A"/>
    <w:rsid w:val="10C53C9B"/>
    <w:rsid w:val="10C54956"/>
    <w:rsid w:val="10C93A93"/>
    <w:rsid w:val="10CB1DBC"/>
    <w:rsid w:val="10CB24B3"/>
    <w:rsid w:val="10CC2E3F"/>
    <w:rsid w:val="10CF563B"/>
    <w:rsid w:val="10D10665"/>
    <w:rsid w:val="10D17C78"/>
    <w:rsid w:val="10D24EF1"/>
    <w:rsid w:val="10D33FEE"/>
    <w:rsid w:val="10D54540"/>
    <w:rsid w:val="10D558EF"/>
    <w:rsid w:val="10D7012D"/>
    <w:rsid w:val="10D8364B"/>
    <w:rsid w:val="10D90C04"/>
    <w:rsid w:val="10DD5C31"/>
    <w:rsid w:val="10DE5F93"/>
    <w:rsid w:val="10E51B4A"/>
    <w:rsid w:val="10E619D8"/>
    <w:rsid w:val="10EF570B"/>
    <w:rsid w:val="10F228C2"/>
    <w:rsid w:val="10F31F4C"/>
    <w:rsid w:val="10F7586F"/>
    <w:rsid w:val="10FA0722"/>
    <w:rsid w:val="10FB6459"/>
    <w:rsid w:val="11011C24"/>
    <w:rsid w:val="11017671"/>
    <w:rsid w:val="11030C3D"/>
    <w:rsid w:val="11051516"/>
    <w:rsid w:val="11055FB2"/>
    <w:rsid w:val="11092915"/>
    <w:rsid w:val="111140F2"/>
    <w:rsid w:val="11137E58"/>
    <w:rsid w:val="111822DC"/>
    <w:rsid w:val="11185E6F"/>
    <w:rsid w:val="111A0F6F"/>
    <w:rsid w:val="111B7B3B"/>
    <w:rsid w:val="111C25A6"/>
    <w:rsid w:val="111E1F54"/>
    <w:rsid w:val="111F32D6"/>
    <w:rsid w:val="111F4A82"/>
    <w:rsid w:val="11202BFE"/>
    <w:rsid w:val="11203FE7"/>
    <w:rsid w:val="11211E07"/>
    <w:rsid w:val="11225333"/>
    <w:rsid w:val="11243249"/>
    <w:rsid w:val="11257007"/>
    <w:rsid w:val="11260D7B"/>
    <w:rsid w:val="112861FF"/>
    <w:rsid w:val="112C05F8"/>
    <w:rsid w:val="112F60E6"/>
    <w:rsid w:val="11330D9D"/>
    <w:rsid w:val="11335331"/>
    <w:rsid w:val="1133721D"/>
    <w:rsid w:val="11345034"/>
    <w:rsid w:val="11354B1C"/>
    <w:rsid w:val="11361F4C"/>
    <w:rsid w:val="11383260"/>
    <w:rsid w:val="113913B9"/>
    <w:rsid w:val="113C24B4"/>
    <w:rsid w:val="113E0E1E"/>
    <w:rsid w:val="1143768A"/>
    <w:rsid w:val="114E4560"/>
    <w:rsid w:val="115027B0"/>
    <w:rsid w:val="11511049"/>
    <w:rsid w:val="11532E9A"/>
    <w:rsid w:val="115376A0"/>
    <w:rsid w:val="11546EA5"/>
    <w:rsid w:val="115A4CEA"/>
    <w:rsid w:val="11644B9F"/>
    <w:rsid w:val="116474D0"/>
    <w:rsid w:val="1165149D"/>
    <w:rsid w:val="1166289A"/>
    <w:rsid w:val="116A014B"/>
    <w:rsid w:val="116B4E2B"/>
    <w:rsid w:val="116D2695"/>
    <w:rsid w:val="116E1BD1"/>
    <w:rsid w:val="116E5423"/>
    <w:rsid w:val="116F7341"/>
    <w:rsid w:val="11704422"/>
    <w:rsid w:val="117656EF"/>
    <w:rsid w:val="1177302D"/>
    <w:rsid w:val="11783271"/>
    <w:rsid w:val="117A6484"/>
    <w:rsid w:val="117B0618"/>
    <w:rsid w:val="117B6839"/>
    <w:rsid w:val="117D20B4"/>
    <w:rsid w:val="117D753D"/>
    <w:rsid w:val="117F1C6C"/>
    <w:rsid w:val="11850D4A"/>
    <w:rsid w:val="11855DBE"/>
    <w:rsid w:val="11870DC0"/>
    <w:rsid w:val="1187338C"/>
    <w:rsid w:val="118B53F7"/>
    <w:rsid w:val="118C72DB"/>
    <w:rsid w:val="118E785A"/>
    <w:rsid w:val="11903BD7"/>
    <w:rsid w:val="11912B50"/>
    <w:rsid w:val="119159D5"/>
    <w:rsid w:val="1195021F"/>
    <w:rsid w:val="11950F86"/>
    <w:rsid w:val="119D26A3"/>
    <w:rsid w:val="119E5212"/>
    <w:rsid w:val="119E5CE9"/>
    <w:rsid w:val="11A0310D"/>
    <w:rsid w:val="11A16B4E"/>
    <w:rsid w:val="11A23EF1"/>
    <w:rsid w:val="11A35C53"/>
    <w:rsid w:val="11A6211D"/>
    <w:rsid w:val="11A7274A"/>
    <w:rsid w:val="11A92D13"/>
    <w:rsid w:val="11AA386F"/>
    <w:rsid w:val="11AD0767"/>
    <w:rsid w:val="11AE39B0"/>
    <w:rsid w:val="11B0033A"/>
    <w:rsid w:val="11B070E1"/>
    <w:rsid w:val="11B1513F"/>
    <w:rsid w:val="11B52FED"/>
    <w:rsid w:val="11B532A5"/>
    <w:rsid w:val="11B5558A"/>
    <w:rsid w:val="11B57AA1"/>
    <w:rsid w:val="11BA32C9"/>
    <w:rsid w:val="11BA780C"/>
    <w:rsid w:val="11C10429"/>
    <w:rsid w:val="11C140BE"/>
    <w:rsid w:val="11C201B2"/>
    <w:rsid w:val="11C26320"/>
    <w:rsid w:val="11C275E1"/>
    <w:rsid w:val="11C32BDD"/>
    <w:rsid w:val="11C341D5"/>
    <w:rsid w:val="11C41EF7"/>
    <w:rsid w:val="11C81870"/>
    <w:rsid w:val="11C95AE0"/>
    <w:rsid w:val="11CB1A41"/>
    <w:rsid w:val="11CB7113"/>
    <w:rsid w:val="11CD5BD7"/>
    <w:rsid w:val="11CF7A35"/>
    <w:rsid w:val="11D25EEE"/>
    <w:rsid w:val="11D36790"/>
    <w:rsid w:val="11D37B7B"/>
    <w:rsid w:val="11D51026"/>
    <w:rsid w:val="11D63A9C"/>
    <w:rsid w:val="11D80C7C"/>
    <w:rsid w:val="11D87926"/>
    <w:rsid w:val="11DA1CE6"/>
    <w:rsid w:val="11DB70D7"/>
    <w:rsid w:val="11DD03FD"/>
    <w:rsid w:val="11DF347B"/>
    <w:rsid w:val="11DF7C84"/>
    <w:rsid w:val="11E206AF"/>
    <w:rsid w:val="11E43971"/>
    <w:rsid w:val="11E62F2B"/>
    <w:rsid w:val="11E66AE0"/>
    <w:rsid w:val="11EA59CF"/>
    <w:rsid w:val="11ED22CB"/>
    <w:rsid w:val="11EE28F9"/>
    <w:rsid w:val="11EE4283"/>
    <w:rsid w:val="11EE6FCB"/>
    <w:rsid w:val="11F51E3F"/>
    <w:rsid w:val="11F80531"/>
    <w:rsid w:val="11F923D6"/>
    <w:rsid w:val="11F960CF"/>
    <w:rsid w:val="11FF4A05"/>
    <w:rsid w:val="12004A40"/>
    <w:rsid w:val="1202507F"/>
    <w:rsid w:val="120344C9"/>
    <w:rsid w:val="12054CC9"/>
    <w:rsid w:val="12067066"/>
    <w:rsid w:val="12097ABE"/>
    <w:rsid w:val="120B1A8C"/>
    <w:rsid w:val="12163E56"/>
    <w:rsid w:val="12172245"/>
    <w:rsid w:val="121742DB"/>
    <w:rsid w:val="1218344A"/>
    <w:rsid w:val="12190708"/>
    <w:rsid w:val="121A16F1"/>
    <w:rsid w:val="121A71D0"/>
    <w:rsid w:val="121C5833"/>
    <w:rsid w:val="1220235C"/>
    <w:rsid w:val="1220264E"/>
    <w:rsid w:val="12220208"/>
    <w:rsid w:val="122233DB"/>
    <w:rsid w:val="122513F3"/>
    <w:rsid w:val="12263815"/>
    <w:rsid w:val="122A67BA"/>
    <w:rsid w:val="122C0D9B"/>
    <w:rsid w:val="122C0DAF"/>
    <w:rsid w:val="122C2492"/>
    <w:rsid w:val="122D0B0D"/>
    <w:rsid w:val="12315073"/>
    <w:rsid w:val="12321D60"/>
    <w:rsid w:val="123732B8"/>
    <w:rsid w:val="123823E6"/>
    <w:rsid w:val="123A5674"/>
    <w:rsid w:val="123B06EA"/>
    <w:rsid w:val="123B634C"/>
    <w:rsid w:val="123E0681"/>
    <w:rsid w:val="123F4CED"/>
    <w:rsid w:val="12401D75"/>
    <w:rsid w:val="124371BE"/>
    <w:rsid w:val="12467CE6"/>
    <w:rsid w:val="124C66EE"/>
    <w:rsid w:val="124E3684"/>
    <w:rsid w:val="12500D5B"/>
    <w:rsid w:val="1250293D"/>
    <w:rsid w:val="1251641F"/>
    <w:rsid w:val="12521690"/>
    <w:rsid w:val="1253051D"/>
    <w:rsid w:val="1254743B"/>
    <w:rsid w:val="125933C4"/>
    <w:rsid w:val="125D3837"/>
    <w:rsid w:val="125D5C6B"/>
    <w:rsid w:val="125E4185"/>
    <w:rsid w:val="12601280"/>
    <w:rsid w:val="126459ED"/>
    <w:rsid w:val="12654437"/>
    <w:rsid w:val="126862C6"/>
    <w:rsid w:val="12695EA0"/>
    <w:rsid w:val="126E0BEC"/>
    <w:rsid w:val="126F393D"/>
    <w:rsid w:val="12700D30"/>
    <w:rsid w:val="127051F8"/>
    <w:rsid w:val="12706778"/>
    <w:rsid w:val="127828C4"/>
    <w:rsid w:val="127E77A1"/>
    <w:rsid w:val="127F2C9C"/>
    <w:rsid w:val="127F6C51"/>
    <w:rsid w:val="127F76FB"/>
    <w:rsid w:val="1285638D"/>
    <w:rsid w:val="128750F1"/>
    <w:rsid w:val="128826C4"/>
    <w:rsid w:val="128A3C19"/>
    <w:rsid w:val="128A7538"/>
    <w:rsid w:val="128B3682"/>
    <w:rsid w:val="128C5336"/>
    <w:rsid w:val="128D5CCB"/>
    <w:rsid w:val="128D6D89"/>
    <w:rsid w:val="128F0D68"/>
    <w:rsid w:val="12904EDA"/>
    <w:rsid w:val="1291139E"/>
    <w:rsid w:val="12920133"/>
    <w:rsid w:val="129340AB"/>
    <w:rsid w:val="129701B4"/>
    <w:rsid w:val="1298592B"/>
    <w:rsid w:val="129C50A6"/>
    <w:rsid w:val="129D5BB0"/>
    <w:rsid w:val="129F0287"/>
    <w:rsid w:val="12A00817"/>
    <w:rsid w:val="12A27F87"/>
    <w:rsid w:val="12A551D8"/>
    <w:rsid w:val="12AB0B7E"/>
    <w:rsid w:val="12AC3178"/>
    <w:rsid w:val="12B02ADE"/>
    <w:rsid w:val="12B056AC"/>
    <w:rsid w:val="12B37946"/>
    <w:rsid w:val="12B46228"/>
    <w:rsid w:val="12B72022"/>
    <w:rsid w:val="12B91DE5"/>
    <w:rsid w:val="12B977C2"/>
    <w:rsid w:val="12BA7319"/>
    <w:rsid w:val="12BB0717"/>
    <w:rsid w:val="12BD3096"/>
    <w:rsid w:val="12BF375C"/>
    <w:rsid w:val="12BF5B82"/>
    <w:rsid w:val="12CB2E86"/>
    <w:rsid w:val="12CB4675"/>
    <w:rsid w:val="12CC6047"/>
    <w:rsid w:val="12CE1CD8"/>
    <w:rsid w:val="12D0225D"/>
    <w:rsid w:val="12D22D31"/>
    <w:rsid w:val="12D32F59"/>
    <w:rsid w:val="12D91415"/>
    <w:rsid w:val="12DD57FD"/>
    <w:rsid w:val="12E326D1"/>
    <w:rsid w:val="12E5360C"/>
    <w:rsid w:val="12E60580"/>
    <w:rsid w:val="12E73F51"/>
    <w:rsid w:val="12E9371C"/>
    <w:rsid w:val="12E9451B"/>
    <w:rsid w:val="12EB5723"/>
    <w:rsid w:val="12EC4A10"/>
    <w:rsid w:val="12EE1124"/>
    <w:rsid w:val="12EF5A2F"/>
    <w:rsid w:val="12F62DF5"/>
    <w:rsid w:val="12F7535C"/>
    <w:rsid w:val="12FA181A"/>
    <w:rsid w:val="12FF1161"/>
    <w:rsid w:val="13001412"/>
    <w:rsid w:val="13021F46"/>
    <w:rsid w:val="13023821"/>
    <w:rsid w:val="13066688"/>
    <w:rsid w:val="1306697B"/>
    <w:rsid w:val="130B40EC"/>
    <w:rsid w:val="130D5A09"/>
    <w:rsid w:val="130E6EE6"/>
    <w:rsid w:val="130E70C7"/>
    <w:rsid w:val="130F5B14"/>
    <w:rsid w:val="13110C26"/>
    <w:rsid w:val="13114934"/>
    <w:rsid w:val="13116C33"/>
    <w:rsid w:val="13153FB4"/>
    <w:rsid w:val="1319528C"/>
    <w:rsid w:val="132814FE"/>
    <w:rsid w:val="13286F2A"/>
    <w:rsid w:val="13290531"/>
    <w:rsid w:val="132969B2"/>
    <w:rsid w:val="132F1050"/>
    <w:rsid w:val="1330295E"/>
    <w:rsid w:val="13306320"/>
    <w:rsid w:val="13325FA7"/>
    <w:rsid w:val="13335DD3"/>
    <w:rsid w:val="13362503"/>
    <w:rsid w:val="133761E8"/>
    <w:rsid w:val="133A253A"/>
    <w:rsid w:val="133B13BC"/>
    <w:rsid w:val="133B6717"/>
    <w:rsid w:val="133D766D"/>
    <w:rsid w:val="134065AE"/>
    <w:rsid w:val="13413766"/>
    <w:rsid w:val="1344467E"/>
    <w:rsid w:val="1348469D"/>
    <w:rsid w:val="13491CC4"/>
    <w:rsid w:val="134A1BDF"/>
    <w:rsid w:val="134B6F70"/>
    <w:rsid w:val="134C2249"/>
    <w:rsid w:val="1351197F"/>
    <w:rsid w:val="13523A35"/>
    <w:rsid w:val="135403F7"/>
    <w:rsid w:val="13542D0A"/>
    <w:rsid w:val="135D0B0D"/>
    <w:rsid w:val="135E171D"/>
    <w:rsid w:val="135F6976"/>
    <w:rsid w:val="135F7ABF"/>
    <w:rsid w:val="13615C14"/>
    <w:rsid w:val="1361750C"/>
    <w:rsid w:val="13653183"/>
    <w:rsid w:val="13675DC3"/>
    <w:rsid w:val="136A1BF4"/>
    <w:rsid w:val="136A3FAA"/>
    <w:rsid w:val="136D09F3"/>
    <w:rsid w:val="136D216C"/>
    <w:rsid w:val="136E7DA9"/>
    <w:rsid w:val="13706A91"/>
    <w:rsid w:val="1372222E"/>
    <w:rsid w:val="13787F45"/>
    <w:rsid w:val="137E2BD9"/>
    <w:rsid w:val="137E4D82"/>
    <w:rsid w:val="13804160"/>
    <w:rsid w:val="1380593C"/>
    <w:rsid w:val="138616B0"/>
    <w:rsid w:val="13866430"/>
    <w:rsid w:val="138A16A0"/>
    <w:rsid w:val="138B2D36"/>
    <w:rsid w:val="138D67DC"/>
    <w:rsid w:val="13915F2C"/>
    <w:rsid w:val="13943EE1"/>
    <w:rsid w:val="13981DED"/>
    <w:rsid w:val="139A0C41"/>
    <w:rsid w:val="139D242E"/>
    <w:rsid w:val="139D5CB5"/>
    <w:rsid w:val="139E01B8"/>
    <w:rsid w:val="139F0B8E"/>
    <w:rsid w:val="13A12FF1"/>
    <w:rsid w:val="13A22548"/>
    <w:rsid w:val="13A27332"/>
    <w:rsid w:val="13A405CD"/>
    <w:rsid w:val="13A50FCA"/>
    <w:rsid w:val="13A74D83"/>
    <w:rsid w:val="13A76A6D"/>
    <w:rsid w:val="13AB5EE8"/>
    <w:rsid w:val="13AC3160"/>
    <w:rsid w:val="13AC68E7"/>
    <w:rsid w:val="13AE0BC2"/>
    <w:rsid w:val="13AE5601"/>
    <w:rsid w:val="13AE6661"/>
    <w:rsid w:val="13B24750"/>
    <w:rsid w:val="13B3000E"/>
    <w:rsid w:val="13BA6318"/>
    <w:rsid w:val="13BC3F21"/>
    <w:rsid w:val="13BE18C9"/>
    <w:rsid w:val="13C107E0"/>
    <w:rsid w:val="13C350FB"/>
    <w:rsid w:val="13C63A26"/>
    <w:rsid w:val="13C6438D"/>
    <w:rsid w:val="13CC2FC9"/>
    <w:rsid w:val="13CC322B"/>
    <w:rsid w:val="13CE59B2"/>
    <w:rsid w:val="13D071AC"/>
    <w:rsid w:val="13D07AC7"/>
    <w:rsid w:val="13D13875"/>
    <w:rsid w:val="13D46599"/>
    <w:rsid w:val="13D57872"/>
    <w:rsid w:val="13D62FE6"/>
    <w:rsid w:val="13D843CB"/>
    <w:rsid w:val="13DB6F14"/>
    <w:rsid w:val="13E17F23"/>
    <w:rsid w:val="13E2200E"/>
    <w:rsid w:val="13E22E9F"/>
    <w:rsid w:val="13E36E71"/>
    <w:rsid w:val="13E441AE"/>
    <w:rsid w:val="13E44F2F"/>
    <w:rsid w:val="13E73BEA"/>
    <w:rsid w:val="13E869DF"/>
    <w:rsid w:val="13E87970"/>
    <w:rsid w:val="13EB21EF"/>
    <w:rsid w:val="13EC4EBC"/>
    <w:rsid w:val="13F02424"/>
    <w:rsid w:val="13F20095"/>
    <w:rsid w:val="13F2550A"/>
    <w:rsid w:val="13F73727"/>
    <w:rsid w:val="13F84C2F"/>
    <w:rsid w:val="13FB4A48"/>
    <w:rsid w:val="13FD7FBE"/>
    <w:rsid w:val="13FF0AAB"/>
    <w:rsid w:val="14004922"/>
    <w:rsid w:val="14032954"/>
    <w:rsid w:val="140560D8"/>
    <w:rsid w:val="140B08D6"/>
    <w:rsid w:val="14104AD9"/>
    <w:rsid w:val="14196CDE"/>
    <w:rsid w:val="14196F13"/>
    <w:rsid w:val="141C6993"/>
    <w:rsid w:val="141E4DE5"/>
    <w:rsid w:val="142145EE"/>
    <w:rsid w:val="14243054"/>
    <w:rsid w:val="142B2E47"/>
    <w:rsid w:val="142F02A8"/>
    <w:rsid w:val="142F126E"/>
    <w:rsid w:val="14302CD8"/>
    <w:rsid w:val="14310319"/>
    <w:rsid w:val="14333A02"/>
    <w:rsid w:val="143651FF"/>
    <w:rsid w:val="143A444C"/>
    <w:rsid w:val="143A65D6"/>
    <w:rsid w:val="143D7889"/>
    <w:rsid w:val="143E3523"/>
    <w:rsid w:val="144015C2"/>
    <w:rsid w:val="1440470C"/>
    <w:rsid w:val="14410468"/>
    <w:rsid w:val="14443E34"/>
    <w:rsid w:val="144462CD"/>
    <w:rsid w:val="14451614"/>
    <w:rsid w:val="14454877"/>
    <w:rsid w:val="1445791A"/>
    <w:rsid w:val="1446600D"/>
    <w:rsid w:val="14472567"/>
    <w:rsid w:val="14483682"/>
    <w:rsid w:val="14494DF2"/>
    <w:rsid w:val="144E6C08"/>
    <w:rsid w:val="144F0F5F"/>
    <w:rsid w:val="14502762"/>
    <w:rsid w:val="145067B6"/>
    <w:rsid w:val="14525E42"/>
    <w:rsid w:val="14534437"/>
    <w:rsid w:val="145411E0"/>
    <w:rsid w:val="145D3B0B"/>
    <w:rsid w:val="14601E9A"/>
    <w:rsid w:val="14607A20"/>
    <w:rsid w:val="14636A9B"/>
    <w:rsid w:val="14654555"/>
    <w:rsid w:val="146574C3"/>
    <w:rsid w:val="14663F3E"/>
    <w:rsid w:val="146737F2"/>
    <w:rsid w:val="1467740E"/>
    <w:rsid w:val="14680980"/>
    <w:rsid w:val="14686EA7"/>
    <w:rsid w:val="146D28D7"/>
    <w:rsid w:val="146D6DE8"/>
    <w:rsid w:val="146E2CF6"/>
    <w:rsid w:val="146F01D7"/>
    <w:rsid w:val="14714FE4"/>
    <w:rsid w:val="147258E3"/>
    <w:rsid w:val="14752F7D"/>
    <w:rsid w:val="147642A2"/>
    <w:rsid w:val="14767AD8"/>
    <w:rsid w:val="147C5959"/>
    <w:rsid w:val="147D7C64"/>
    <w:rsid w:val="147F68A0"/>
    <w:rsid w:val="14801233"/>
    <w:rsid w:val="14804F86"/>
    <w:rsid w:val="14853481"/>
    <w:rsid w:val="14864B83"/>
    <w:rsid w:val="14870B9B"/>
    <w:rsid w:val="14882CB2"/>
    <w:rsid w:val="148B3749"/>
    <w:rsid w:val="148B401A"/>
    <w:rsid w:val="148D32F3"/>
    <w:rsid w:val="148D4CB6"/>
    <w:rsid w:val="148E28B3"/>
    <w:rsid w:val="148E5C53"/>
    <w:rsid w:val="148F4660"/>
    <w:rsid w:val="1490329E"/>
    <w:rsid w:val="14915F94"/>
    <w:rsid w:val="149226F8"/>
    <w:rsid w:val="1497567F"/>
    <w:rsid w:val="14976785"/>
    <w:rsid w:val="149A382B"/>
    <w:rsid w:val="149D2367"/>
    <w:rsid w:val="149D7AFD"/>
    <w:rsid w:val="149E3079"/>
    <w:rsid w:val="149E7253"/>
    <w:rsid w:val="149F6D89"/>
    <w:rsid w:val="14AA7B3A"/>
    <w:rsid w:val="14AB5BF6"/>
    <w:rsid w:val="14AB6C07"/>
    <w:rsid w:val="14AD1B84"/>
    <w:rsid w:val="14AD6F70"/>
    <w:rsid w:val="14AF4363"/>
    <w:rsid w:val="14B60CBC"/>
    <w:rsid w:val="14B6386D"/>
    <w:rsid w:val="14B86A9A"/>
    <w:rsid w:val="14BB107B"/>
    <w:rsid w:val="14BB2035"/>
    <w:rsid w:val="14BC5528"/>
    <w:rsid w:val="14BD102A"/>
    <w:rsid w:val="14C30EFE"/>
    <w:rsid w:val="14C46417"/>
    <w:rsid w:val="14C600F8"/>
    <w:rsid w:val="14C85B7B"/>
    <w:rsid w:val="14CA053E"/>
    <w:rsid w:val="14CA6636"/>
    <w:rsid w:val="14CC7A2B"/>
    <w:rsid w:val="14CF309A"/>
    <w:rsid w:val="14D03D5D"/>
    <w:rsid w:val="14D201B0"/>
    <w:rsid w:val="14D30DCB"/>
    <w:rsid w:val="14D46582"/>
    <w:rsid w:val="14D824DA"/>
    <w:rsid w:val="14D86CAB"/>
    <w:rsid w:val="14DA3C48"/>
    <w:rsid w:val="14DB321C"/>
    <w:rsid w:val="14E25955"/>
    <w:rsid w:val="14E3746E"/>
    <w:rsid w:val="14E743DD"/>
    <w:rsid w:val="14EA2161"/>
    <w:rsid w:val="14EA3EE2"/>
    <w:rsid w:val="14EC07CA"/>
    <w:rsid w:val="14ED4CBD"/>
    <w:rsid w:val="14EE517F"/>
    <w:rsid w:val="14EE5D70"/>
    <w:rsid w:val="14F34159"/>
    <w:rsid w:val="14F40B84"/>
    <w:rsid w:val="14F73B2B"/>
    <w:rsid w:val="14FA71BE"/>
    <w:rsid w:val="14FC38C2"/>
    <w:rsid w:val="14FF64FB"/>
    <w:rsid w:val="14FF76F8"/>
    <w:rsid w:val="15034C87"/>
    <w:rsid w:val="15035CCD"/>
    <w:rsid w:val="15036AA4"/>
    <w:rsid w:val="15046E6C"/>
    <w:rsid w:val="15092E0A"/>
    <w:rsid w:val="150A5009"/>
    <w:rsid w:val="150C24A3"/>
    <w:rsid w:val="150E60D0"/>
    <w:rsid w:val="15101A0D"/>
    <w:rsid w:val="15102DF3"/>
    <w:rsid w:val="151115F0"/>
    <w:rsid w:val="151149AD"/>
    <w:rsid w:val="15173C9D"/>
    <w:rsid w:val="151A635B"/>
    <w:rsid w:val="151D687A"/>
    <w:rsid w:val="151E1FFE"/>
    <w:rsid w:val="151E6F85"/>
    <w:rsid w:val="151F22D0"/>
    <w:rsid w:val="152056FC"/>
    <w:rsid w:val="15206F13"/>
    <w:rsid w:val="152248DF"/>
    <w:rsid w:val="15234231"/>
    <w:rsid w:val="1524052B"/>
    <w:rsid w:val="1524709B"/>
    <w:rsid w:val="1528526E"/>
    <w:rsid w:val="15285749"/>
    <w:rsid w:val="152A2D67"/>
    <w:rsid w:val="152B7869"/>
    <w:rsid w:val="152F2695"/>
    <w:rsid w:val="15300549"/>
    <w:rsid w:val="15301E7A"/>
    <w:rsid w:val="1533028B"/>
    <w:rsid w:val="15334C21"/>
    <w:rsid w:val="15340AA7"/>
    <w:rsid w:val="1537354D"/>
    <w:rsid w:val="1539654E"/>
    <w:rsid w:val="153971DA"/>
    <w:rsid w:val="153B59BC"/>
    <w:rsid w:val="153D2DB1"/>
    <w:rsid w:val="153E1341"/>
    <w:rsid w:val="153F57E1"/>
    <w:rsid w:val="153F7EFF"/>
    <w:rsid w:val="154020F5"/>
    <w:rsid w:val="15437BC8"/>
    <w:rsid w:val="15451CBD"/>
    <w:rsid w:val="154916DF"/>
    <w:rsid w:val="154B5341"/>
    <w:rsid w:val="154F4403"/>
    <w:rsid w:val="15502893"/>
    <w:rsid w:val="155036B6"/>
    <w:rsid w:val="155072DF"/>
    <w:rsid w:val="155218D3"/>
    <w:rsid w:val="155230D0"/>
    <w:rsid w:val="15531736"/>
    <w:rsid w:val="15546E2C"/>
    <w:rsid w:val="15574295"/>
    <w:rsid w:val="155B470F"/>
    <w:rsid w:val="1565182B"/>
    <w:rsid w:val="1565304F"/>
    <w:rsid w:val="15677DFA"/>
    <w:rsid w:val="15680146"/>
    <w:rsid w:val="157015C6"/>
    <w:rsid w:val="15707B97"/>
    <w:rsid w:val="15720ECA"/>
    <w:rsid w:val="157719A5"/>
    <w:rsid w:val="15773A4F"/>
    <w:rsid w:val="15776205"/>
    <w:rsid w:val="157B0378"/>
    <w:rsid w:val="157C2608"/>
    <w:rsid w:val="157C49A9"/>
    <w:rsid w:val="157D7BCB"/>
    <w:rsid w:val="157E6383"/>
    <w:rsid w:val="15855E32"/>
    <w:rsid w:val="158562B1"/>
    <w:rsid w:val="1587223E"/>
    <w:rsid w:val="158E41E2"/>
    <w:rsid w:val="15902A16"/>
    <w:rsid w:val="15903377"/>
    <w:rsid w:val="15920229"/>
    <w:rsid w:val="15940AF5"/>
    <w:rsid w:val="1599207D"/>
    <w:rsid w:val="159E692F"/>
    <w:rsid w:val="159E7B0F"/>
    <w:rsid w:val="15A07FA7"/>
    <w:rsid w:val="15A14F50"/>
    <w:rsid w:val="15A27ACF"/>
    <w:rsid w:val="15A702E5"/>
    <w:rsid w:val="15A868CE"/>
    <w:rsid w:val="15AB28DB"/>
    <w:rsid w:val="15AE1763"/>
    <w:rsid w:val="15AF0F14"/>
    <w:rsid w:val="15B03AA5"/>
    <w:rsid w:val="15B138CF"/>
    <w:rsid w:val="15B33F48"/>
    <w:rsid w:val="15BF5340"/>
    <w:rsid w:val="15C06C1C"/>
    <w:rsid w:val="15C26FBB"/>
    <w:rsid w:val="15C30109"/>
    <w:rsid w:val="15CF1C17"/>
    <w:rsid w:val="15CF2A85"/>
    <w:rsid w:val="15CF3526"/>
    <w:rsid w:val="15CF5CD8"/>
    <w:rsid w:val="15D16B1A"/>
    <w:rsid w:val="15D24D23"/>
    <w:rsid w:val="15D37B1F"/>
    <w:rsid w:val="15D44F69"/>
    <w:rsid w:val="15D5060B"/>
    <w:rsid w:val="15D74183"/>
    <w:rsid w:val="15D96E8D"/>
    <w:rsid w:val="15DD0F46"/>
    <w:rsid w:val="15DF2B40"/>
    <w:rsid w:val="15E16E29"/>
    <w:rsid w:val="15E54A4A"/>
    <w:rsid w:val="15E64243"/>
    <w:rsid w:val="15E91647"/>
    <w:rsid w:val="15E96C21"/>
    <w:rsid w:val="15EA5FCE"/>
    <w:rsid w:val="15EB278C"/>
    <w:rsid w:val="15ED43B4"/>
    <w:rsid w:val="15EF5979"/>
    <w:rsid w:val="15F011E9"/>
    <w:rsid w:val="15F61A31"/>
    <w:rsid w:val="15FA5CEA"/>
    <w:rsid w:val="15FB3941"/>
    <w:rsid w:val="15FB6C4A"/>
    <w:rsid w:val="15FE050B"/>
    <w:rsid w:val="1600758C"/>
    <w:rsid w:val="16012A1A"/>
    <w:rsid w:val="160133FF"/>
    <w:rsid w:val="16034A20"/>
    <w:rsid w:val="1604492A"/>
    <w:rsid w:val="16051A47"/>
    <w:rsid w:val="16052C37"/>
    <w:rsid w:val="16080C60"/>
    <w:rsid w:val="16082CC1"/>
    <w:rsid w:val="16091DBE"/>
    <w:rsid w:val="160A3204"/>
    <w:rsid w:val="160C7090"/>
    <w:rsid w:val="160D22E1"/>
    <w:rsid w:val="160E5852"/>
    <w:rsid w:val="16111D93"/>
    <w:rsid w:val="16145CDF"/>
    <w:rsid w:val="1615144A"/>
    <w:rsid w:val="16174727"/>
    <w:rsid w:val="1618528C"/>
    <w:rsid w:val="162169BB"/>
    <w:rsid w:val="16216DD0"/>
    <w:rsid w:val="16217403"/>
    <w:rsid w:val="16223F1B"/>
    <w:rsid w:val="162443A7"/>
    <w:rsid w:val="16262DE0"/>
    <w:rsid w:val="16274FEE"/>
    <w:rsid w:val="16290155"/>
    <w:rsid w:val="1629306C"/>
    <w:rsid w:val="162F3A36"/>
    <w:rsid w:val="162F7BCE"/>
    <w:rsid w:val="16323484"/>
    <w:rsid w:val="16325D1E"/>
    <w:rsid w:val="16355B4F"/>
    <w:rsid w:val="163568F2"/>
    <w:rsid w:val="163B2792"/>
    <w:rsid w:val="163C135E"/>
    <w:rsid w:val="163D191F"/>
    <w:rsid w:val="16422B0F"/>
    <w:rsid w:val="16422BE0"/>
    <w:rsid w:val="16424145"/>
    <w:rsid w:val="16432052"/>
    <w:rsid w:val="16450CF7"/>
    <w:rsid w:val="16473277"/>
    <w:rsid w:val="164777F9"/>
    <w:rsid w:val="16484F1C"/>
    <w:rsid w:val="164B09B8"/>
    <w:rsid w:val="164C1B99"/>
    <w:rsid w:val="164C76C3"/>
    <w:rsid w:val="164E09A1"/>
    <w:rsid w:val="164E3841"/>
    <w:rsid w:val="164E7F9A"/>
    <w:rsid w:val="164F04A9"/>
    <w:rsid w:val="164F0591"/>
    <w:rsid w:val="164F754E"/>
    <w:rsid w:val="165163B4"/>
    <w:rsid w:val="1652507C"/>
    <w:rsid w:val="1653109A"/>
    <w:rsid w:val="16541C7E"/>
    <w:rsid w:val="1654572A"/>
    <w:rsid w:val="16546CD9"/>
    <w:rsid w:val="165604C4"/>
    <w:rsid w:val="165712FC"/>
    <w:rsid w:val="165A522A"/>
    <w:rsid w:val="165B47E7"/>
    <w:rsid w:val="165B4C14"/>
    <w:rsid w:val="16606644"/>
    <w:rsid w:val="16623D2B"/>
    <w:rsid w:val="166277BB"/>
    <w:rsid w:val="16630254"/>
    <w:rsid w:val="1666083C"/>
    <w:rsid w:val="16671DC5"/>
    <w:rsid w:val="166C0C0B"/>
    <w:rsid w:val="166F5693"/>
    <w:rsid w:val="167446F5"/>
    <w:rsid w:val="16751352"/>
    <w:rsid w:val="16753D80"/>
    <w:rsid w:val="16770BD7"/>
    <w:rsid w:val="16774925"/>
    <w:rsid w:val="167A3EFD"/>
    <w:rsid w:val="167C4660"/>
    <w:rsid w:val="167F31A4"/>
    <w:rsid w:val="16822AC2"/>
    <w:rsid w:val="1683182B"/>
    <w:rsid w:val="16835501"/>
    <w:rsid w:val="168526F2"/>
    <w:rsid w:val="168701C9"/>
    <w:rsid w:val="168A4BD8"/>
    <w:rsid w:val="168E2BA2"/>
    <w:rsid w:val="16954B38"/>
    <w:rsid w:val="1695646D"/>
    <w:rsid w:val="16963A4C"/>
    <w:rsid w:val="169726F8"/>
    <w:rsid w:val="16977A05"/>
    <w:rsid w:val="169867CD"/>
    <w:rsid w:val="169A4704"/>
    <w:rsid w:val="169B0661"/>
    <w:rsid w:val="169F31CB"/>
    <w:rsid w:val="16A11705"/>
    <w:rsid w:val="16A14D84"/>
    <w:rsid w:val="16A922D9"/>
    <w:rsid w:val="16A940C5"/>
    <w:rsid w:val="16AB4F92"/>
    <w:rsid w:val="16AC645F"/>
    <w:rsid w:val="16AE4B34"/>
    <w:rsid w:val="16AF57DD"/>
    <w:rsid w:val="16B0325E"/>
    <w:rsid w:val="16B16104"/>
    <w:rsid w:val="16B209C0"/>
    <w:rsid w:val="16B408AF"/>
    <w:rsid w:val="16B55750"/>
    <w:rsid w:val="16B620DE"/>
    <w:rsid w:val="16B77657"/>
    <w:rsid w:val="16B93D16"/>
    <w:rsid w:val="16BA19C3"/>
    <w:rsid w:val="16BA3AF9"/>
    <w:rsid w:val="16BB026A"/>
    <w:rsid w:val="16BB0F65"/>
    <w:rsid w:val="16BD0504"/>
    <w:rsid w:val="16BF3718"/>
    <w:rsid w:val="16C2725D"/>
    <w:rsid w:val="16C51765"/>
    <w:rsid w:val="16CB2409"/>
    <w:rsid w:val="16CB3344"/>
    <w:rsid w:val="16D1262C"/>
    <w:rsid w:val="16D139CF"/>
    <w:rsid w:val="16D54E0F"/>
    <w:rsid w:val="16D951BE"/>
    <w:rsid w:val="16DA4633"/>
    <w:rsid w:val="16E0354D"/>
    <w:rsid w:val="16E2187B"/>
    <w:rsid w:val="16E92EE1"/>
    <w:rsid w:val="16E93058"/>
    <w:rsid w:val="16EC7E66"/>
    <w:rsid w:val="16EE49B5"/>
    <w:rsid w:val="16EF544A"/>
    <w:rsid w:val="16F06A5F"/>
    <w:rsid w:val="16F1487B"/>
    <w:rsid w:val="16F62604"/>
    <w:rsid w:val="16F63265"/>
    <w:rsid w:val="16F74284"/>
    <w:rsid w:val="16F85E80"/>
    <w:rsid w:val="16F923FC"/>
    <w:rsid w:val="16FA2FB5"/>
    <w:rsid w:val="16FB17EC"/>
    <w:rsid w:val="16FF675D"/>
    <w:rsid w:val="17010E06"/>
    <w:rsid w:val="17033045"/>
    <w:rsid w:val="17054505"/>
    <w:rsid w:val="17067D4A"/>
    <w:rsid w:val="17086282"/>
    <w:rsid w:val="17087F27"/>
    <w:rsid w:val="17097532"/>
    <w:rsid w:val="170A24F8"/>
    <w:rsid w:val="170A51EA"/>
    <w:rsid w:val="170B01FA"/>
    <w:rsid w:val="170D4D52"/>
    <w:rsid w:val="170E4989"/>
    <w:rsid w:val="171665BE"/>
    <w:rsid w:val="17182DAA"/>
    <w:rsid w:val="171868F1"/>
    <w:rsid w:val="171B084A"/>
    <w:rsid w:val="171B7EB8"/>
    <w:rsid w:val="171D059A"/>
    <w:rsid w:val="171F3952"/>
    <w:rsid w:val="172175C2"/>
    <w:rsid w:val="17251154"/>
    <w:rsid w:val="17260A55"/>
    <w:rsid w:val="172C17D5"/>
    <w:rsid w:val="172C1B13"/>
    <w:rsid w:val="173232CB"/>
    <w:rsid w:val="17346590"/>
    <w:rsid w:val="1737017A"/>
    <w:rsid w:val="17374290"/>
    <w:rsid w:val="17384684"/>
    <w:rsid w:val="173B00AE"/>
    <w:rsid w:val="173C470B"/>
    <w:rsid w:val="17422501"/>
    <w:rsid w:val="17434BE7"/>
    <w:rsid w:val="1744782E"/>
    <w:rsid w:val="17453AA7"/>
    <w:rsid w:val="17494E29"/>
    <w:rsid w:val="17573A2C"/>
    <w:rsid w:val="17574934"/>
    <w:rsid w:val="175A1C91"/>
    <w:rsid w:val="175E0A61"/>
    <w:rsid w:val="17601EF9"/>
    <w:rsid w:val="176110C6"/>
    <w:rsid w:val="17664C1E"/>
    <w:rsid w:val="1767474C"/>
    <w:rsid w:val="176A1625"/>
    <w:rsid w:val="176E27F5"/>
    <w:rsid w:val="176F3476"/>
    <w:rsid w:val="17713BAD"/>
    <w:rsid w:val="17742E33"/>
    <w:rsid w:val="1774570A"/>
    <w:rsid w:val="1775297E"/>
    <w:rsid w:val="17783FE9"/>
    <w:rsid w:val="17787599"/>
    <w:rsid w:val="177938A4"/>
    <w:rsid w:val="177D32BE"/>
    <w:rsid w:val="17851055"/>
    <w:rsid w:val="17872C6E"/>
    <w:rsid w:val="17880756"/>
    <w:rsid w:val="178B7018"/>
    <w:rsid w:val="178D6625"/>
    <w:rsid w:val="1797187A"/>
    <w:rsid w:val="17972505"/>
    <w:rsid w:val="17984229"/>
    <w:rsid w:val="179A080B"/>
    <w:rsid w:val="179E5DBD"/>
    <w:rsid w:val="179F1DAB"/>
    <w:rsid w:val="17A00540"/>
    <w:rsid w:val="17A018D0"/>
    <w:rsid w:val="17A02586"/>
    <w:rsid w:val="17A1252A"/>
    <w:rsid w:val="17A37BD7"/>
    <w:rsid w:val="17AB4574"/>
    <w:rsid w:val="17AD73EE"/>
    <w:rsid w:val="17AE2FAD"/>
    <w:rsid w:val="17B04CBE"/>
    <w:rsid w:val="17B04F39"/>
    <w:rsid w:val="17B47C0C"/>
    <w:rsid w:val="17BE1884"/>
    <w:rsid w:val="17C12782"/>
    <w:rsid w:val="17C41526"/>
    <w:rsid w:val="17C65D3D"/>
    <w:rsid w:val="17C83146"/>
    <w:rsid w:val="17CB4550"/>
    <w:rsid w:val="17D22C61"/>
    <w:rsid w:val="17D3510B"/>
    <w:rsid w:val="17D37A41"/>
    <w:rsid w:val="17D4585E"/>
    <w:rsid w:val="17D5207B"/>
    <w:rsid w:val="17D56131"/>
    <w:rsid w:val="17D70F8E"/>
    <w:rsid w:val="17D740DF"/>
    <w:rsid w:val="17D85E4A"/>
    <w:rsid w:val="17DA52BE"/>
    <w:rsid w:val="17DB61EB"/>
    <w:rsid w:val="17DE5B26"/>
    <w:rsid w:val="17DE792C"/>
    <w:rsid w:val="17DF5AE6"/>
    <w:rsid w:val="17E022ED"/>
    <w:rsid w:val="17E154A0"/>
    <w:rsid w:val="17E26560"/>
    <w:rsid w:val="17E31EAB"/>
    <w:rsid w:val="17E747B8"/>
    <w:rsid w:val="17E91135"/>
    <w:rsid w:val="17E97376"/>
    <w:rsid w:val="17F250D8"/>
    <w:rsid w:val="17F740AB"/>
    <w:rsid w:val="17FB7761"/>
    <w:rsid w:val="18021479"/>
    <w:rsid w:val="180269F2"/>
    <w:rsid w:val="1805692B"/>
    <w:rsid w:val="18056F48"/>
    <w:rsid w:val="180A5247"/>
    <w:rsid w:val="180B4B71"/>
    <w:rsid w:val="180C0876"/>
    <w:rsid w:val="180C6DB4"/>
    <w:rsid w:val="180E1FD0"/>
    <w:rsid w:val="180E2033"/>
    <w:rsid w:val="18110C56"/>
    <w:rsid w:val="18111328"/>
    <w:rsid w:val="18134BA0"/>
    <w:rsid w:val="18157D01"/>
    <w:rsid w:val="18194F6F"/>
    <w:rsid w:val="181A0B2C"/>
    <w:rsid w:val="181A27A3"/>
    <w:rsid w:val="181A41FD"/>
    <w:rsid w:val="181A52CD"/>
    <w:rsid w:val="181B40B3"/>
    <w:rsid w:val="181D73C3"/>
    <w:rsid w:val="181E4EAC"/>
    <w:rsid w:val="182004FC"/>
    <w:rsid w:val="18212708"/>
    <w:rsid w:val="1824050F"/>
    <w:rsid w:val="18240DA8"/>
    <w:rsid w:val="182423E7"/>
    <w:rsid w:val="182832CE"/>
    <w:rsid w:val="18291E76"/>
    <w:rsid w:val="182945FD"/>
    <w:rsid w:val="18297326"/>
    <w:rsid w:val="182C288E"/>
    <w:rsid w:val="182D07E5"/>
    <w:rsid w:val="182D55BD"/>
    <w:rsid w:val="182E691D"/>
    <w:rsid w:val="18321B7E"/>
    <w:rsid w:val="18332320"/>
    <w:rsid w:val="18362EAB"/>
    <w:rsid w:val="18394E7D"/>
    <w:rsid w:val="183A13EA"/>
    <w:rsid w:val="183F23B4"/>
    <w:rsid w:val="18405A8A"/>
    <w:rsid w:val="184356AC"/>
    <w:rsid w:val="18485D83"/>
    <w:rsid w:val="184D27F5"/>
    <w:rsid w:val="185127BB"/>
    <w:rsid w:val="18513DFC"/>
    <w:rsid w:val="18593857"/>
    <w:rsid w:val="18594475"/>
    <w:rsid w:val="185A17EC"/>
    <w:rsid w:val="185B2E95"/>
    <w:rsid w:val="185B4431"/>
    <w:rsid w:val="185D4FE9"/>
    <w:rsid w:val="185F4A9E"/>
    <w:rsid w:val="18624F57"/>
    <w:rsid w:val="18664307"/>
    <w:rsid w:val="18691262"/>
    <w:rsid w:val="186A4CAF"/>
    <w:rsid w:val="1871185B"/>
    <w:rsid w:val="18720E41"/>
    <w:rsid w:val="18726137"/>
    <w:rsid w:val="18747558"/>
    <w:rsid w:val="18777E64"/>
    <w:rsid w:val="187B61A2"/>
    <w:rsid w:val="187E7CC5"/>
    <w:rsid w:val="187F3789"/>
    <w:rsid w:val="18800973"/>
    <w:rsid w:val="18827D37"/>
    <w:rsid w:val="18860DD5"/>
    <w:rsid w:val="18866D02"/>
    <w:rsid w:val="18873FEA"/>
    <w:rsid w:val="18884976"/>
    <w:rsid w:val="18884CA2"/>
    <w:rsid w:val="188B4437"/>
    <w:rsid w:val="188C3996"/>
    <w:rsid w:val="188C53C0"/>
    <w:rsid w:val="188E661A"/>
    <w:rsid w:val="18901A61"/>
    <w:rsid w:val="18920406"/>
    <w:rsid w:val="18975178"/>
    <w:rsid w:val="18977CEB"/>
    <w:rsid w:val="189817BB"/>
    <w:rsid w:val="189A02CC"/>
    <w:rsid w:val="189F72B8"/>
    <w:rsid w:val="189F7457"/>
    <w:rsid w:val="18A075CB"/>
    <w:rsid w:val="18A33FA4"/>
    <w:rsid w:val="18A444CC"/>
    <w:rsid w:val="18A5138C"/>
    <w:rsid w:val="18A631EE"/>
    <w:rsid w:val="18A942FC"/>
    <w:rsid w:val="18AC382B"/>
    <w:rsid w:val="18AD10D3"/>
    <w:rsid w:val="18AD2207"/>
    <w:rsid w:val="18AE0CBE"/>
    <w:rsid w:val="18AE583D"/>
    <w:rsid w:val="18AF2304"/>
    <w:rsid w:val="18AF2824"/>
    <w:rsid w:val="18B53091"/>
    <w:rsid w:val="18B615C4"/>
    <w:rsid w:val="18BF7E61"/>
    <w:rsid w:val="18C04FFA"/>
    <w:rsid w:val="18C37C3A"/>
    <w:rsid w:val="18C85A2F"/>
    <w:rsid w:val="18CA172F"/>
    <w:rsid w:val="18CB3868"/>
    <w:rsid w:val="18CD5DB7"/>
    <w:rsid w:val="18CD7A30"/>
    <w:rsid w:val="18CE23DE"/>
    <w:rsid w:val="18CE318B"/>
    <w:rsid w:val="18D168F4"/>
    <w:rsid w:val="18D27C04"/>
    <w:rsid w:val="18D31345"/>
    <w:rsid w:val="18D75C44"/>
    <w:rsid w:val="18D82150"/>
    <w:rsid w:val="18D8460F"/>
    <w:rsid w:val="18D94E3C"/>
    <w:rsid w:val="18DA1AB1"/>
    <w:rsid w:val="18DB25B7"/>
    <w:rsid w:val="18DB2972"/>
    <w:rsid w:val="18DB3809"/>
    <w:rsid w:val="18DE0B84"/>
    <w:rsid w:val="18DE12F7"/>
    <w:rsid w:val="18DF25CC"/>
    <w:rsid w:val="18EA307F"/>
    <w:rsid w:val="18EA5DDC"/>
    <w:rsid w:val="18EB1309"/>
    <w:rsid w:val="18EB645A"/>
    <w:rsid w:val="18EC0501"/>
    <w:rsid w:val="18ED2050"/>
    <w:rsid w:val="18EE15DE"/>
    <w:rsid w:val="18EE361C"/>
    <w:rsid w:val="18F27F39"/>
    <w:rsid w:val="18F525F7"/>
    <w:rsid w:val="18F54F12"/>
    <w:rsid w:val="18F801BA"/>
    <w:rsid w:val="18FC6F12"/>
    <w:rsid w:val="19021995"/>
    <w:rsid w:val="19026E98"/>
    <w:rsid w:val="19034E55"/>
    <w:rsid w:val="19072201"/>
    <w:rsid w:val="190D1E45"/>
    <w:rsid w:val="190E602A"/>
    <w:rsid w:val="190F7356"/>
    <w:rsid w:val="191723DA"/>
    <w:rsid w:val="191B00CA"/>
    <w:rsid w:val="191C76E2"/>
    <w:rsid w:val="191D1F5B"/>
    <w:rsid w:val="191E1C9D"/>
    <w:rsid w:val="191E276E"/>
    <w:rsid w:val="19214ABA"/>
    <w:rsid w:val="19217467"/>
    <w:rsid w:val="19223B76"/>
    <w:rsid w:val="192371C0"/>
    <w:rsid w:val="192B0537"/>
    <w:rsid w:val="192E756F"/>
    <w:rsid w:val="192F597D"/>
    <w:rsid w:val="19305C9F"/>
    <w:rsid w:val="19394B73"/>
    <w:rsid w:val="193C26D5"/>
    <w:rsid w:val="193D165B"/>
    <w:rsid w:val="19407174"/>
    <w:rsid w:val="19426939"/>
    <w:rsid w:val="1943007F"/>
    <w:rsid w:val="19467C27"/>
    <w:rsid w:val="19486F6E"/>
    <w:rsid w:val="194A2368"/>
    <w:rsid w:val="194A769E"/>
    <w:rsid w:val="194A7A7E"/>
    <w:rsid w:val="194C2E12"/>
    <w:rsid w:val="194E1CDC"/>
    <w:rsid w:val="194E7228"/>
    <w:rsid w:val="19505830"/>
    <w:rsid w:val="19506944"/>
    <w:rsid w:val="1951265C"/>
    <w:rsid w:val="19523ECC"/>
    <w:rsid w:val="19536D3E"/>
    <w:rsid w:val="19542A8F"/>
    <w:rsid w:val="195441C2"/>
    <w:rsid w:val="19551C21"/>
    <w:rsid w:val="1958004B"/>
    <w:rsid w:val="1959215A"/>
    <w:rsid w:val="195B0D3F"/>
    <w:rsid w:val="195B543D"/>
    <w:rsid w:val="195F08B4"/>
    <w:rsid w:val="19670A22"/>
    <w:rsid w:val="196720B7"/>
    <w:rsid w:val="196A277E"/>
    <w:rsid w:val="196A5571"/>
    <w:rsid w:val="196B0BCD"/>
    <w:rsid w:val="196C2929"/>
    <w:rsid w:val="196C64A7"/>
    <w:rsid w:val="196D5D87"/>
    <w:rsid w:val="19713129"/>
    <w:rsid w:val="197715A5"/>
    <w:rsid w:val="19806AE7"/>
    <w:rsid w:val="198A0753"/>
    <w:rsid w:val="198F5CB1"/>
    <w:rsid w:val="19917853"/>
    <w:rsid w:val="199408E4"/>
    <w:rsid w:val="1998175C"/>
    <w:rsid w:val="199D7034"/>
    <w:rsid w:val="19A215F6"/>
    <w:rsid w:val="19A350F4"/>
    <w:rsid w:val="19A5498E"/>
    <w:rsid w:val="19A60E26"/>
    <w:rsid w:val="19A718AD"/>
    <w:rsid w:val="19A96D40"/>
    <w:rsid w:val="19AA0CBD"/>
    <w:rsid w:val="19AC0A0B"/>
    <w:rsid w:val="19AD1FDB"/>
    <w:rsid w:val="19B12997"/>
    <w:rsid w:val="19B2443C"/>
    <w:rsid w:val="19B317D9"/>
    <w:rsid w:val="19B41E5D"/>
    <w:rsid w:val="19B51973"/>
    <w:rsid w:val="19B53DD3"/>
    <w:rsid w:val="19B55D55"/>
    <w:rsid w:val="19B7746B"/>
    <w:rsid w:val="19B9763A"/>
    <w:rsid w:val="19BA2760"/>
    <w:rsid w:val="19BB1FB1"/>
    <w:rsid w:val="19C32497"/>
    <w:rsid w:val="19C5233A"/>
    <w:rsid w:val="19C95A8B"/>
    <w:rsid w:val="19CD505E"/>
    <w:rsid w:val="19CF1671"/>
    <w:rsid w:val="19D16A3F"/>
    <w:rsid w:val="19D2380B"/>
    <w:rsid w:val="19D2797D"/>
    <w:rsid w:val="19D4360A"/>
    <w:rsid w:val="19D571D3"/>
    <w:rsid w:val="19D86F69"/>
    <w:rsid w:val="19DE33FA"/>
    <w:rsid w:val="19DE7A53"/>
    <w:rsid w:val="19E0525F"/>
    <w:rsid w:val="19E3095B"/>
    <w:rsid w:val="19E56B25"/>
    <w:rsid w:val="19ED0B49"/>
    <w:rsid w:val="19F108DE"/>
    <w:rsid w:val="19F227D2"/>
    <w:rsid w:val="19F836D4"/>
    <w:rsid w:val="19F87AB0"/>
    <w:rsid w:val="19F903B7"/>
    <w:rsid w:val="19FF4C9A"/>
    <w:rsid w:val="1A00687D"/>
    <w:rsid w:val="1A016A6F"/>
    <w:rsid w:val="1A022C5C"/>
    <w:rsid w:val="1A024AA4"/>
    <w:rsid w:val="1A09126D"/>
    <w:rsid w:val="1A0A149B"/>
    <w:rsid w:val="1A0F3EF3"/>
    <w:rsid w:val="1A0F48B2"/>
    <w:rsid w:val="1A1275AB"/>
    <w:rsid w:val="1A133FCF"/>
    <w:rsid w:val="1A174A93"/>
    <w:rsid w:val="1A184179"/>
    <w:rsid w:val="1A1A2528"/>
    <w:rsid w:val="1A1A42E1"/>
    <w:rsid w:val="1A1B0185"/>
    <w:rsid w:val="1A1D197A"/>
    <w:rsid w:val="1A20755E"/>
    <w:rsid w:val="1A211B32"/>
    <w:rsid w:val="1A246B79"/>
    <w:rsid w:val="1A255B97"/>
    <w:rsid w:val="1A2921E6"/>
    <w:rsid w:val="1A2B4800"/>
    <w:rsid w:val="1A2E5FE4"/>
    <w:rsid w:val="1A310751"/>
    <w:rsid w:val="1A317FDB"/>
    <w:rsid w:val="1A345645"/>
    <w:rsid w:val="1A351C11"/>
    <w:rsid w:val="1A3708AC"/>
    <w:rsid w:val="1A3E29E4"/>
    <w:rsid w:val="1A4016EF"/>
    <w:rsid w:val="1A4863FD"/>
    <w:rsid w:val="1A4963F7"/>
    <w:rsid w:val="1A4B3109"/>
    <w:rsid w:val="1A4C0A63"/>
    <w:rsid w:val="1A4F4B28"/>
    <w:rsid w:val="1A4F5B98"/>
    <w:rsid w:val="1A502F19"/>
    <w:rsid w:val="1A544B91"/>
    <w:rsid w:val="1A57492B"/>
    <w:rsid w:val="1A576626"/>
    <w:rsid w:val="1A586D2C"/>
    <w:rsid w:val="1A591A85"/>
    <w:rsid w:val="1A5A127D"/>
    <w:rsid w:val="1A5C395B"/>
    <w:rsid w:val="1A5D427C"/>
    <w:rsid w:val="1A60358A"/>
    <w:rsid w:val="1A62065D"/>
    <w:rsid w:val="1A643764"/>
    <w:rsid w:val="1A654739"/>
    <w:rsid w:val="1A657B72"/>
    <w:rsid w:val="1A660579"/>
    <w:rsid w:val="1A683462"/>
    <w:rsid w:val="1A685887"/>
    <w:rsid w:val="1A6B2F8E"/>
    <w:rsid w:val="1A6B3824"/>
    <w:rsid w:val="1A6C60B1"/>
    <w:rsid w:val="1A6E1BE0"/>
    <w:rsid w:val="1A6E6CC8"/>
    <w:rsid w:val="1A710371"/>
    <w:rsid w:val="1A724609"/>
    <w:rsid w:val="1A740511"/>
    <w:rsid w:val="1A751A9A"/>
    <w:rsid w:val="1A785E80"/>
    <w:rsid w:val="1A785FBB"/>
    <w:rsid w:val="1A796962"/>
    <w:rsid w:val="1A7C07E4"/>
    <w:rsid w:val="1A7C7F70"/>
    <w:rsid w:val="1A7D4096"/>
    <w:rsid w:val="1A7E79AF"/>
    <w:rsid w:val="1A800F31"/>
    <w:rsid w:val="1A804143"/>
    <w:rsid w:val="1A805404"/>
    <w:rsid w:val="1A807D14"/>
    <w:rsid w:val="1A813AE3"/>
    <w:rsid w:val="1A816F61"/>
    <w:rsid w:val="1A83292F"/>
    <w:rsid w:val="1A862F2E"/>
    <w:rsid w:val="1A8836B3"/>
    <w:rsid w:val="1A8B68FC"/>
    <w:rsid w:val="1A8E40F6"/>
    <w:rsid w:val="1A907A91"/>
    <w:rsid w:val="1A9466E9"/>
    <w:rsid w:val="1A9768C0"/>
    <w:rsid w:val="1A976AC6"/>
    <w:rsid w:val="1A9819AE"/>
    <w:rsid w:val="1A9863B3"/>
    <w:rsid w:val="1A9901C0"/>
    <w:rsid w:val="1A9C2825"/>
    <w:rsid w:val="1A9D5899"/>
    <w:rsid w:val="1A9E11DB"/>
    <w:rsid w:val="1A9E40A8"/>
    <w:rsid w:val="1A9F21AA"/>
    <w:rsid w:val="1AA0188A"/>
    <w:rsid w:val="1AA039FA"/>
    <w:rsid w:val="1AA22565"/>
    <w:rsid w:val="1AA70B79"/>
    <w:rsid w:val="1AA73293"/>
    <w:rsid w:val="1AA74EB3"/>
    <w:rsid w:val="1AA9595B"/>
    <w:rsid w:val="1AAA4DCA"/>
    <w:rsid w:val="1AAC2415"/>
    <w:rsid w:val="1AAF2E1A"/>
    <w:rsid w:val="1AB42C93"/>
    <w:rsid w:val="1AB557EC"/>
    <w:rsid w:val="1AB90F71"/>
    <w:rsid w:val="1AB92F96"/>
    <w:rsid w:val="1AB95170"/>
    <w:rsid w:val="1ABA2136"/>
    <w:rsid w:val="1ABD032B"/>
    <w:rsid w:val="1ABF6555"/>
    <w:rsid w:val="1AC076C0"/>
    <w:rsid w:val="1AC36DC8"/>
    <w:rsid w:val="1AC60D0A"/>
    <w:rsid w:val="1AC7154F"/>
    <w:rsid w:val="1AC71A91"/>
    <w:rsid w:val="1AC75820"/>
    <w:rsid w:val="1AC8448E"/>
    <w:rsid w:val="1AD44365"/>
    <w:rsid w:val="1AD545E3"/>
    <w:rsid w:val="1AD833C8"/>
    <w:rsid w:val="1ADB07AC"/>
    <w:rsid w:val="1AE04780"/>
    <w:rsid w:val="1AE42999"/>
    <w:rsid w:val="1AE546F6"/>
    <w:rsid w:val="1AE55C10"/>
    <w:rsid w:val="1AEB35C3"/>
    <w:rsid w:val="1AF42971"/>
    <w:rsid w:val="1AFB23B0"/>
    <w:rsid w:val="1AFD393F"/>
    <w:rsid w:val="1AFF6230"/>
    <w:rsid w:val="1B04336A"/>
    <w:rsid w:val="1B0A2395"/>
    <w:rsid w:val="1B0A7085"/>
    <w:rsid w:val="1B0B0E8E"/>
    <w:rsid w:val="1B0C47AD"/>
    <w:rsid w:val="1B0E7377"/>
    <w:rsid w:val="1B1138B9"/>
    <w:rsid w:val="1B12036C"/>
    <w:rsid w:val="1B121759"/>
    <w:rsid w:val="1B130B08"/>
    <w:rsid w:val="1B152423"/>
    <w:rsid w:val="1B156585"/>
    <w:rsid w:val="1B160E0A"/>
    <w:rsid w:val="1B170F74"/>
    <w:rsid w:val="1B19076A"/>
    <w:rsid w:val="1B1B04F9"/>
    <w:rsid w:val="1B1B60C3"/>
    <w:rsid w:val="1B1B7A75"/>
    <w:rsid w:val="1B1D5514"/>
    <w:rsid w:val="1B1E0174"/>
    <w:rsid w:val="1B1F1EF5"/>
    <w:rsid w:val="1B1F3921"/>
    <w:rsid w:val="1B211863"/>
    <w:rsid w:val="1B212B26"/>
    <w:rsid w:val="1B251B6C"/>
    <w:rsid w:val="1B2658AB"/>
    <w:rsid w:val="1B2667F5"/>
    <w:rsid w:val="1B280997"/>
    <w:rsid w:val="1B2931B1"/>
    <w:rsid w:val="1B2D7DB7"/>
    <w:rsid w:val="1B2E4BD3"/>
    <w:rsid w:val="1B303441"/>
    <w:rsid w:val="1B364244"/>
    <w:rsid w:val="1B3773F5"/>
    <w:rsid w:val="1B3863E7"/>
    <w:rsid w:val="1B3A5A56"/>
    <w:rsid w:val="1B3D53CD"/>
    <w:rsid w:val="1B3E034D"/>
    <w:rsid w:val="1B3E4C8F"/>
    <w:rsid w:val="1B3F1368"/>
    <w:rsid w:val="1B3F36EA"/>
    <w:rsid w:val="1B3F3B33"/>
    <w:rsid w:val="1B40535C"/>
    <w:rsid w:val="1B407285"/>
    <w:rsid w:val="1B421234"/>
    <w:rsid w:val="1B427113"/>
    <w:rsid w:val="1B431CB4"/>
    <w:rsid w:val="1B4456FD"/>
    <w:rsid w:val="1B4551A8"/>
    <w:rsid w:val="1B457CE4"/>
    <w:rsid w:val="1B480D97"/>
    <w:rsid w:val="1B480FB2"/>
    <w:rsid w:val="1B492581"/>
    <w:rsid w:val="1B4A2AAF"/>
    <w:rsid w:val="1B4A74CA"/>
    <w:rsid w:val="1B4E3040"/>
    <w:rsid w:val="1B4F3A8D"/>
    <w:rsid w:val="1B4F72FF"/>
    <w:rsid w:val="1B507F48"/>
    <w:rsid w:val="1B5335B9"/>
    <w:rsid w:val="1B533C3C"/>
    <w:rsid w:val="1B5370B3"/>
    <w:rsid w:val="1B541BA0"/>
    <w:rsid w:val="1B5429ED"/>
    <w:rsid w:val="1B5671EB"/>
    <w:rsid w:val="1B577ECF"/>
    <w:rsid w:val="1B5978D1"/>
    <w:rsid w:val="1B5E29F2"/>
    <w:rsid w:val="1B603129"/>
    <w:rsid w:val="1B604D80"/>
    <w:rsid w:val="1B616AAE"/>
    <w:rsid w:val="1B675A3A"/>
    <w:rsid w:val="1B6C324C"/>
    <w:rsid w:val="1B6E5DBD"/>
    <w:rsid w:val="1B71231C"/>
    <w:rsid w:val="1B721710"/>
    <w:rsid w:val="1B746048"/>
    <w:rsid w:val="1B763D35"/>
    <w:rsid w:val="1B7B129E"/>
    <w:rsid w:val="1B822161"/>
    <w:rsid w:val="1B845354"/>
    <w:rsid w:val="1B851355"/>
    <w:rsid w:val="1B8705D6"/>
    <w:rsid w:val="1B885164"/>
    <w:rsid w:val="1B8B43EB"/>
    <w:rsid w:val="1B8C5CB6"/>
    <w:rsid w:val="1B8E0B10"/>
    <w:rsid w:val="1B8E1A09"/>
    <w:rsid w:val="1B9311A8"/>
    <w:rsid w:val="1B93468A"/>
    <w:rsid w:val="1B9674DC"/>
    <w:rsid w:val="1B9C6C21"/>
    <w:rsid w:val="1B9E6FAA"/>
    <w:rsid w:val="1BA05AEF"/>
    <w:rsid w:val="1BA24856"/>
    <w:rsid w:val="1BA40BAC"/>
    <w:rsid w:val="1BA41BF6"/>
    <w:rsid w:val="1BA70E02"/>
    <w:rsid w:val="1BA74F07"/>
    <w:rsid w:val="1BA74F4D"/>
    <w:rsid w:val="1BA91F17"/>
    <w:rsid w:val="1BAA4B54"/>
    <w:rsid w:val="1BAD79A9"/>
    <w:rsid w:val="1BAE3446"/>
    <w:rsid w:val="1BB00F2E"/>
    <w:rsid w:val="1BB02BE3"/>
    <w:rsid w:val="1BB13E92"/>
    <w:rsid w:val="1BB14E6E"/>
    <w:rsid w:val="1BB35AEB"/>
    <w:rsid w:val="1BB41818"/>
    <w:rsid w:val="1BB527BF"/>
    <w:rsid w:val="1BB60497"/>
    <w:rsid w:val="1BB70B00"/>
    <w:rsid w:val="1BB87A45"/>
    <w:rsid w:val="1BBA312A"/>
    <w:rsid w:val="1BBB14F3"/>
    <w:rsid w:val="1BBB1575"/>
    <w:rsid w:val="1BC26E4A"/>
    <w:rsid w:val="1BC310E8"/>
    <w:rsid w:val="1BC359E0"/>
    <w:rsid w:val="1BC62B3E"/>
    <w:rsid w:val="1BCA4702"/>
    <w:rsid w:val="1BCB2187"/>
    <w:rsid w:val="1BD078EB"/>
    <w:rsid w:val="1BD23C6D"/>
    <w:rsid w:val="1BD71AC8"/>
    <w:rsid w:val="1BD7249B"/>
    <w:rsid w:val="1BD803A2"/>
    <w:rsid w:val="1BDA5872"/>
    <w:rsid w:val="1BDB6B11"/>
    <w:rsid w:val="1BDC1DB1"/>
    <w:rsid w:val="1BDD1284"/>
    <w:rsid w:val="1BDD3E8C"/>
    <w:rsid w:val="1BDF0558"/>
    <w:rsid w:val="1BE1001D"/>
    <w:rsid w:val="1BE14EC9"/>
    <w:rsid w:val="1BE16AB7"/>
    <w:rsid w:val="1BE5677F"/>
    <w:rsid w:val="1BE57225"/>
    <w:rsid w:val="1BE621E9"/>
    <w:rsid w:val="1BE62B57"/>
    <w:rsid w:val="1BF07EAB"/>
    <w:rsid w:val="1BF66BBD"/>
    <w:rsid w:val="1BF9656F"/>
    <w:rsid w:val="1BFA5D22"/>
    <w:rsid w:val="1BFD0F46"/>
    <w:rsid w:val="1BFE1751"/>
    <w:rsid w:val="1C0027C6"/>
    <w:rsid w:val="1C027740"/>
    <w:rsid w:val="1C031421"/>
    <w:rsid w:val="1C0560AE"/>
    <w:rsid w:val="1C066F74"/>
    <w:rsid w:val="1C081CA9"/>
    <w:rsid w:val="1C09048A"/>
    <w:rsid w:val="1C097CF9"/>
    <w:rsid w:val="1C0C3F8A"/>
    <w:rsid w:val="1C0E7FE7"/>
    <w:rsid w:val="1C0F4977"/>
    <w:rsid w:val="1C1231A9"/>
    <w:rsid w:val="1C131930"/>
    <w:rsid w:val="1C167EBF"/>
    <w:rsid w:val="1C190BF6"/>
    <w:rsid w:val="1C1D6188"/>
    <w:rsid w:val="1C251FE2"/>
    <w:rsid w:val="1C281BE6"/>
    <w:rsid w:val="1C287001"/>
    <w:rsid w:val="1C2D7617"/>
    <w:rsid w:val="1C2D7CA4"/>
    <w:rsid w:val="1C2F5BB3"/>
    <w:rsid w:val="1C321F9F"/>
    <w:rsid w:val="1C3403EF"/>
    <w:rsid w:val="1C34552D"/>
    <w:rsid w:val="1C3764D0"/>
    <w:rsid w:val="1C3A4403"/>
    <w:rsid w:val="1C3E416F"/>
    <w:rsid w:val="1C3E5E94"/>
    <w:rsid w:val="1C3F60EC"/>
    <w:rsid w:val="1C417AEC"/>
    <w:rsid w:val="1C420DEA"/>
    <w:rsid w:val="1C430F2E"/>
    <w:rsid w:val="1C447169"/>
    <w:rsid w:val="1C447C6F"/>
    <w:rsid w:val="1C45204E"/>
    <w:rsid w:val="1C4767D0"/>
    <w:rsid w:val="1C486A93"/>
    <w:rsid w:val="1C4A1155"/>
    <w:rsid w:val="1C4A1EF0"/>
    <w:rsid w:val="1C4D3D8E"/>
    <w:rsid w:val="1C4E1555"/>
    <w:rsid w:val="1C574C00"/>
    <w:rsid w:val="1C5839C5"/>
    <w:rsid w:val="1C5A33C5"/>
    <w:rsid w:val="1C5C3264"/>
    <w:rsid w:val="1C5D6DEA"/>
    <w:rsid w:val="1C602946"/>
    <w:rsid w:val="1C604565"/>
    <w:rsid w:val="1C6243D3"/>
    <w:rsid w:val="1C626ECC"/>
    <w:rsid w:val="1C653A10"/>
    <w:rsid w:val="1C6B2436"/>
    <w:rsid w:val="1C6E7A8C"/>
    <w:rsid w:val="1C6F1D12"/>
    <w:rsid w:val="1C7070F9"/>
    <w:rsid w:val="1C720B96"/>
    <w:rsid w:val="1C757082"/>
    <w:rsid w:val="1C75792D"/>
    <w:rsid w:val="1C761CE9"/>
    <w:rsid w:val="1C786F67"/>
    <w:rsid w:val="1C7B0777"/>
    <w:rsid w:val="1C7B1554"/>
    <w:rsid w:val="1C7C071B"/>
    <w:rsid w:val="1C7C33BB"/>
    <w:rsid w:val="1C7D3D56"/>
    <w:rsid w:val="1C7E143C"/>
    <w:rsid w:val="1C812783"/>
    <w:rsid w:val="1C8579F8"/>
    <w:rsid w:val="1C8D7DA3"/>
    <w:rsid w:val="1C915B5E"/>
    <w:rsid w:val="1C947A39"/>
    <w:rsid w:val="1C966029"/>
    <w:rsid w:val="1C967858"/>
    <w:rsid w:val="1C967BC7"/>
    <w:rsid w:val="1C980CE5"/>
    <w:rsid w:val="1C983202"/>
    <w:rsid w:val="1C994767"/>
    <w:rsid w:val="1C9A4CE1"/>
    <w:rsid w:val="1C9B1DE3"/>
    <w:rsid w:val="1C9C5D06"/>
    <w:rsid w:val="1C9D0051"/>
    <w:rsid w:val="1CA01108"/>
    <w:rsid w:val="1CA31679"/>
    <w:rsid w:val="1CA355AC"/>
    <w:rsid w:val="1CA465B1"/>
    <w:rsid w:val="1CA473C2"/>
    <w:rsid w:val="1CAA01EC"/>
    <w:rsid w:val="1CAA5D2C"/>
    <w:rsid w:val="1CAF0549"/>
    <w:rsid w:val="1CB27CDF"/>
    <w:rsid w:val="1CB425C5"/>
    <w:rsid w:val="1CB64222"/>
    <w:rsid w:val="1CB767D8"/>
    <w:rsid w:val="1CBC7B18"/>
    <w:rsid w:val="1CBE69D6"/>
    <w:rsid w:val="1CC006D5"/>
    <w:rsid w:val="1CC007B7"/>
    <w:rsid w:val="1CC31AE7"/>
    <w:rsid w:val="1CC82030"/>
    <w:rsid w:val="1CCB01E0"/>
    <w:rsid w:val="1CCB2C5C"/>
    <w:rsid w:val="1CCC03F9"/>
    <w:rsid w:val="1CCE3B55"/>
    <w:rsid w:val="1CCF39ED"/>
    <w:rsid w:val="1CCF7DAB"/>
    <w:rsid w:val="1CD10A1E"/>
    <w:rsid w:val="1CD275FF"/>
    <w:rsid w:val="1CD4103B"/>
    <w:rsid w:val="1CD5195A"/>
    <w:rsid w:val="1CD82E65"/>
    <w:rsid w:val="1CDF18C7"/>
    <w:rsid w:val="1CE02150"/>
    <w:rsid w:val="1CE150DD"/>
    <w:rsid w:val="1CE473ED"/>
    <w:rsid w:val="1CE60F28"/>
    <w:rsid w:val="1CE83192"/>
    <w:rsid w:val="1CEB0895"/>
    <w:rsid w:val="1CEB715D"/>
    <w:rsid w:val="1CEC485B"/>
    <w:rsid w:val="1CED1A68"/>
    <w:rsid w:val="1CF01563"/>
    <w:rsid w:val="1CF11FD1"/>
    <w:rsid w:val="1CF30A51"/>
    <w:rsid w:val="1CF345AF"/>
    <w:rsid w:val="1CF66280"/>
    <w:rsid w:val="1CF846DC"/>
    <w:rsid w:val="1CF93351"/>
    <w:rsid w:val="1CFA7745"/>
    <w:rsid w:val="1CFC6B92"/>
    <w:rsid w:val="1D014D8C"/>
    <w:rsid w:val="1D034872"/>
    <w:rsid w:val="1D06699C"/>
    <w:rsid w:val="1D1037B3"/>
    <w:rsid w:val="1D152EF5"/>
    <w:rsid w:val="1D184464"/>
    <w:rsid w:val="1D1A55BF"/>
    <w:rsid w:val="1D1B69D4"/>
    <w:rsid w:val="1D1E5616"/>
    <w:rsid w:val="1D1F2CC5"/>
    <w:rsid w:val="1D1F63D9"/>
    <w:rsid w:val="1D2158C1"/>
    <w:rsid w:val="1D223188"/>
    <w:rsid w:val="1D2350E7"/>
    <w:rsid w:val="1D2456E7"/>
    <w:rsid w:val="1D267AD0"/>
    <w:rsid w:val="1D271636"/>
    <w:rsid w:val="1D28015E"/>
    <w:rsid w:val="1D2A1E04"/>
    <w:rsid w:val="1D2D1105"/>
    <w:rsid w:val="1D2F2B30"/>
    <w:rsid w:val="1D31072D"/>
    <w:rsid w:val="1D3143B0"/>
    <w:rsid w:val="1D3200A9"/>
    <w:rsid w:val="1D32359F"/>
    <w:rsid w:val="1D343D0E"/>
    <w:rsid w:val="1D3631DE"/>
    <w:rsid w:val="1D384F74"/>
    <w:rsid w:val="1D3952E5"/>
    <w:rsid w:val="1D39649A"/>
    <w:rsid w:val="1D3A2455"/>
    <w:rsid w:val="1D3A64EE"/>
    <w:rsid w:val="1D3B72F7"/>
    <w:rsid w:val="1D3E6E80"/>
    <w:rsid w:val="1D3F4FD7"/>
    <w:rsid w:val="1D43137E"/>
    <w:rsid w:val="1D4C76B0"/>
    <w:rsid w:val="1D4D1129"/>
    <w:rsid w:val="1D4D6CA7"/>
    <w:rsid w:val="1D531D80"/>
    <w:rsid w:val="1D552330"/>
    <w:rsid w:val="1D567F34"/>
    <w:rsid w:val="1D5A271D"/>
    <w:rsid w:val="1D5A3BAC"/>
    <w:rsid w:val="1D5D62FE"/>
    <w:rsid w:val="1D625BF0"/>
    <w:rsid w:val="1D657EAA"/>
    <w:rsid w:val="1D672358"/>
    <w:rsid w:val="1D696998"/>
    <w:rsid w:val="1D6B06DC"/>
    <w:rsid w:val="1D6B3A10"/>
    <w:rsid w:val="1D6C3022"/>
    <w:rsid w:val="1D6E1BCC"/>
    <w:rsid w:val="1D6F06AF"/>
    <w:rsid w:val="1D706A86"/>
    <w:rsid w:val="1D712E98"/>
    <w:rsid w:val="1D714D29"/>
    <w:rsid w:val="1D720B0D"/>
    <w:rsid w:val="1D770ECC"/>
    <w:rsid w:val="1D7A230F"/>
    <w:rsid w:val="1D7A38AD"/>
    <w:rsid w:val="1D7D26D6"/>
    <w:rsid w:val="1D7E0ED0"/>
    <w:rsid w:val="1D830FF8"/>
    <w:rsid w:val="1D8722BE"/>
    <w:rsid w:val="1D8E4C9C"/>
    <w:rsid w:val="1D8E668D"/>
    <w:rsid w:val="1D915DF2"/>
    <w:rsid w:val="1D95597F"/>
    <w:rsid w:val="1D967CA8"/>
    <w:rsid w:val="1D99022B"/>
    <w:rsid w:val="1D9B11ED"/>
    <w:rsid w:val="1D9C3457"/>
    <w:rsid w:val="1D9E3FEF"/>
    <w:rsid w:val="1DA07F7A"/>
    <w:rsid w:val="1DA91B71"/>
    <w:rsid w:val="1DAB6874"/>
    <w:rsid w:val="1DAB7F95"/>
    <w:rsid w:val="1DAF6557"/>
    <w:rsid w:val="1DB37BFE"/>
    <w:rsid w:val="1DB412C6"/>
    <w:rsid w:val="1DB749AC"/>
    <w:rsid w:val="1DB9466B"/>
    <w:rsid w:val="1DBA23EE"/>
    <w:rsid w:val="1DC13402"/>
    <w:rsid w:val="1DC342BC"/>
    <w:rsid w:val="1DC76C97"/>
    <w:rsid w:val="1DC81897"/>
    <w:rsid w:val="1DC95E0B"/>
    <w:rsid w:val="1DCF792B"/>
    <w:rsid w:val="1DD54017"/>
    <w:rsid w:val="1DD566D2"/>
    <w:rsid w:val="1DD60729"/>
    <w:rsid w:val="1DD76C4B"/>
    <w:rsid w:val="1DD80A4D"/>
    <w:rsid w:val="1DDB3C5D"/>
    <w:rsid w:val="1DE211AD"/>
    <w:rsid w:val="1DE2615D"/>
    <w:rsid w:val="1DE4587D"/>
    <w:rsid w:val="1DE671DC"/>
    <w:rsid w:val="1DE80FAF"/>
    <w:rsid w:val="1DEA34DA"/>
    <w:rsid w:val="1DEB116F"/>
    <w:rsid w:val="1DEC0B2B"/>
    <w:rsid w:val="1DEE460D"/>
    <w:rsid w:val="1DF27BC0"/>
    <w:rsid w:val="1DF66AC6"/>
    <w:rsid w:val="1DF774EE"/>
    <w:rsid w:val="1DFA5797"/>
    <w:rsid w:val="1DFD732C"/>
    <w:rsid w:val="1DFE3A87"/>
    <w:rsid w:val="1E0126E6"/>
    <w:rsid w:val="1E0371BD"/>
    <w:rsid w:val="1E0615F4"/>
    <w:rsid w:val="1E0776F3"/>
    <w:rsid w:val="1E0932D2"/>
    <w:rsid w:val="1E0A0DDB"/>
    <w:rsid w:val="1E0C3881"/>
    <w:rsid w:val="1E0F3962"/>
    <w:rsid w:val="1E0F66F6"/>
    <w:rsid w:val="1E127C3A"/>
    <w:rsid w:val="1E134324"/>
    <w:rsid w:val="1E1356BA"/>
    <w:rsid w:val="1E145C78"/>
    <w:rsid w:val="1E1737D9"/>
    <w:rsid w:val="1E1C5EFC"/>
    <w:rsid w:val="1E1E63C3"/>
    <w:rsid w:val="1E225D30"/>
    <w:rsid w:val="1E233D23"/>
    <w:rsid w:val="1E237ABA"/>
    <w:rsid w:val="1E267835"/>
    <w:rsid w:val="1E285D64"/>
    <w:rsid w:val="1E2A7657"/>
    <w:rsid w:val="1E2C264E"/>
    <w:rsid w:val="1E2F58FC"/>
    <w:rsid w:val="1E331AD5"/>
    <w:rsid w:val="1E332099"/>
    <w:rsid w:val="1E333F9F"/>
    <w:rsid w:val="1E345677"/>
    <w:rsid w:val="1E3475B9"/>
    <w:rsid w:val="1E370D19"/>
    <w:rsid w:val="1E3B6834"/>
    <w:rsid w:val="1E3E24C9"/>
    <w:rsid w:val="1E3F2BCC"/>
    <w:rsid w:val="1E3F4FBC"/>
    <w:rsid w:val="1E400450"/>
    <w:rsid w:val="1E44489E"/>
    <w:rsid w:val="1E44536D"/>
    <w:rsid w:val="1E451A2D"/>
    <w:rsid w:val="1E461D02"/>
    <w:rsid w:val="1E472435"/>
    <w:rsid w:val="1E4A33CD"/>
    <w:rsid w:val="1E4A3A30"/>
    <w:rsid w:val="1E4E7495"/>
    <w:rsid w:val="1E50513C"/>
    <w:rsid w:val="1E522A37"/>
    <w:rsid w:val="1E565801"/>
    <w:rsid w:val="1E571C9B"/>
    <w:rsid w:val="1E5A09AE"/>
    <w:rsid w:val="1E5B152D"/>
    <w:rsid w:val="1E5D382A"/>
    <w:rsid w:val="1E6007CB"/>
    <w:rsid w:val="1E60118F"/>
    <w:rsid w:val="1E636306"/>
    <w:rsid w:val="1E6647C7"/>
    <w:rsid w:val="1E671486"/>
    <w:rsid w:val="1E7439E5"/>
    <w:rsid w:val="1E7509E3"/>
    <w:rsid w:val="1E7512DD"/>
    <w:rsid w:val="1E753F7D"/>
    <w:rsid w:val="1E78119D"/>
    <w:rsid w:val="1E7D1DFD"/>
    <w:rsid w:val="1E7E4164"/>
    <w:rsid w:val="1E803D1B"/>
    <w:rsid w:val="1E8253DE"/>
    <w:rsid w:val="1E8355E2"/>
    <w:rsid w:val="1E84189F"/>
    <w:rsid w:val="1E8506AA"/>
    <w:rsid w:val="1E86191D"/>
    <w:rsid w:val="1E890FF2"/>
    <w:rsid w:val="1E895DCE"/>
    <w:rsid w:val="1E8A1CD5"/>
    <w:rsid w:val="1E8B228F"/>
    <w:rsid w:val="1E8D324D"/>
    <w:rsid w:val="1E8F0FC3"/>
    <w:rsid w:val="1E8F1768"/>
    <w:rsid w:val="1E905C3B"/>
    <w:rsid w:val="1E910CD2"/>
    <w:rsid w:val="1E934106"/>
    <w:rsid w:val="1E9430E4"/>
    <w:rsid w:val="1E947457"/>
    <w:rsid w:val="1E95440D"/>
    <w:rsid w:val="1E956A19"/>
    <w:rsid w:val="1E963EE2"/>
    <w:rsid w:val="1E9668E6"/>
    <w:rsid w:val="1E985545"/>
    <w:rsid w:val="1E99019A"/>
    <w:rsid w:val="1E9C2DF9"/>
    <w:rsid w:val="1EA349C3"/>
    <w:rsid w:val="1EA45ACF"/>
    <w:rsid w:val="1EA60C1E"/>
    <w:rsid w:val="1EAE2F62"/>
    <w:rsid w:val="1EB035BF"/>
    <w:rsid w:val="1EB6688C"/>
    <w:rsid w:val="1EB850C8"/>
    <w:rsid w:val="1EB9065B"/>
    <w:rsid w:val="1EBD3742"/>
    <w:rsid w:val="1EBE6A12"/>
    <w:rsid w:val="1EC52BD7"/>
    <w:rsid w:val="1EC53560"/>
    <w:rsid w:val="1EC57D23"/>
    <w:rsid w:val="1EC9381C"/>
    <w:rsid w:val="1ECA4192"/>
    <w:rsid w:val="1ECB139F"/>
    <w:rsid w:val="1ECB288E"/>
    <w:rsid w:val="1ECD2619"/>
    <w:rsid w:val="1ECD6603"/>
    <w:rsid w:val="1ECE349E"/>
    <w:rsid w:val="1ECF3313"/>
    <w:rsid w:val="1ED05B0A"/>
    <w:rsid w:val="1ED7382D"/>
    <w:rsid w:val="1EDE7009"/>
    <w:rsid w:val="1EEB3CDB"/>
    <w:rsid w:val="1EEC137F"/>
    <w:rsid w:val="1EF03FA1"/>
    <w:rsid w:val="1EF259DF"/>
    <w:rsid w:val="1EF84AEE"/>
    <w:rsid w:val="1EF84BD0"/>
    <w:rsid w:val="1EF91D00"/>
    <w:rsid w:val="1EF96C19"/>
    <w:rsid w:val="1EFA3087"/>
    <w:rsid w:val="1EFA4416"/>
    <w:rsid w:val="1EFD7C75"/>
    <w:rsid w:val="1EFF2340"/>
    <w:rsid w:val="1F001759"/>
    <w:rsid w:val="1F005640"/>
    <w:rsid w:val="1F0214E4"/>
    <w:rsid w:val="1F0253BB"/>
    <w:rsid w:val="1F034824"/>
    <w:rsid w:val="1F043F57"/>
    <w:rsid w:val="1F047F2D"/>
    <w:rsid w:val="1F0A1076"/>
    <w:rsid w:val="1F1124E3"/>
    <w:rsid w:val="1F1249F7"/>
    <w:rsid w:val="1F1448EB"/>
    <w:rsid w:val="1F17130D"/>
    <w:rsid w:val="1F190501"/>
    <w:rsid w:val="1F197A32"/>
    <w:rsid w:val="1F1B269A"/>
    <w:rsid w:val="1F220B09"/>
    <w:rsid w:val="1F2479DA"/>
    <w:rsid w:val="1F257610"/>
    <w:rsid w:val="1F2756F8"/>
    <w:rsid w:val="1F287C02"/>
    <w:rsid w:val="1F293941"/>
    <w:rsid w:val="1F29394F"/>
    <w:rsid w:val="1F306657"/>
    <w:rsid w:val="1F314611"/>
    <w:rsid w:val="1F315E8A"/>
    <w:rsid w:val="1F3168B7"/>
    <w:rsid w:val="1F337C09"/>
    <w:rsid w:val="1F371658"/>
    <w:rsid w:val="1F371EA8"/>
    <w:rsid w:val="1F374FF3"/>
    <w:rsid w:val="1F3B1154"/>
    <w:rsid w:val="1F4327C0"/>
    <w:rsid w:val="1F456E89"/>
    <w:rsid w:val="1F4621F0"/>
    <w:rsid w:val="1F482DC4"/>
    <w:rsid w:val="1F4868E6"/>
    <w:rsid w:val="1F4D108C"/>
    <w:rsid w:val="1F4E0ED4"/>
    <w:rsid w:val="1F5048C3"/>
    <w:rsid w:val="1F5155CA"/>
    <w:rsid w:val="1F5E0BFC"/>
    <w:rsid w:val="1F6305DE"/>
    <w:rsid w:val="1F6758E5"/>
    <w:rsid w:val="1F6B5791"/>
    <w:rsid w:val="1F7444AD"/>
    <w:rsid w:val="1F754FBC"/>
    <w:rsid w:val="1F7829D2"/>
    <w:rsid w:val="1F7869F1"/>
    <w:rsid w:val="1F79737B"/>
    <w:rsid w:val="1F7B5317"/>
    <w:rsid w:val="1F7E40FC"/>
    <w:rsid w:val="1F821CFD"/>
    <w:rsid w:val="1F824546"/>
    <w:rsid w:val="1F844301"/>
    <w:rsid w:val="1F894736"/>
    <w:rsid w:val="1F8A55B3"/>
    <w:rsid w:val="1F8A796B"/>
    <w:rsid w:val="1F8E32C7"/>
    <w:rsid w:val="1F8F0A43"/>
    <w:rsid w:val="1F8F3641"/>
    <w:rsid w:val="1F943D09"/>
    <w:rsid w:val="1F976DBF"/>
    <w:rsid w:val="1F98076A"/>
    <w:rsid w:val="1F98417D"/>
    <w:rsid w:val="1F9A552C"/>
    <w:rsid w:val="1FA14A66"/>
    <w:rsid w:val="1FA4230A"/>
    <w:rsid w:val="1FA55D0B"/>
    <w:rsid w:val="1FA64B23"/>
    <w:rsid w:val="1FAB0719"/>
    <w:rsid w:val="1FAB7A87"/>
    <w:rsid w:val="1FAD0C5B"/>
    <w:rsid w:val="1FB47BF0"/>
    <w:rsid w:val="1FB60D23"/>
    <w:rsid w:val="1FBC7703"/>
    <w:rsid w:val="1FBD2856"/>
    <w:rsid w:val="1FBE70A1"/>
    <w:rsid w:val="1FC852B1"/>
    <w:rsid w:val="1FC93AD5"/>
    <w:rsid w:val="1FCD14EF"/>
    <w:rsid w:val="1FCF34A6"/>
    <w:rsid w:val="1FD06C34"/>
    <w:rsid w:val="1FD17BE0"/>
    <w:rsid w:val="1FD32AC7"/>
    <w:rsid w:val="1FDB06F4"/>
    <w:rsid w:val="1FDB16AE"/>
    <w:rsid w:val="1FDB2D5E"/>
    <w:rsid w:val="1FDD7BAB"/>
    <w:rsid w:val="1FE67E90"/>
    <w:rsid w:val="1FE9128A"/>
    <w:rsid w:val="1FEA1DC9"/>
    <w:rsid w:val="1FEA6ACF"/>
    <w:rsid w:val="1FF14DB2"/>
    <w:rsid w:val="1FF42F28"/>
    <w:rsid w:val="1FF506A2"/>
    <w:rsid w:val="1FF509DF"/>
    <w:rsid w:val="1FFC6B4D"/>
    <w:rsid w:val="1FFE29C6"/>
    <w:rsid w:val="20010FBA"/>
    <w:rsid w:val="200173ED"/>
    <w:rsid w:val="20050FB7"/>
    <w:rsid w:val="20075E89"/>
    <w:rsid w:val="20080759"/>
    <w:rsid w:val="200949AE"/>
    <w:rsid w:val="200D3984"/>
    <w:rsid w:val="200E5CF3"/>
    <w:rsid w:val="20110A3D"/>
    <w:rsid w:val="20144DF5"/>
    <w:rsid w:val="20166AF3"/>
    <w:rsid w:val="20171E71"/>
    <w:rsid w:val="20185D2F"/>
    <w:rsid w:val="201C50CF"/>
    <w:rsid w:val="201F4D6B"/>
    <w:rsid w:val="202802E8"/>
    <w:rsid w:val="202C0DE3"/>
    <w:rsid w:val="202E681E"/>
    <w:rsid w:val="20302CDC"/>
    <w:rsid w:val="20326040"/>
    <w:rsid w:val="20337F9A"/>
    <w:rsid w:val="203527C3"/>
    <w:rsid w:val="20364385"/>
    <w:rsid w:val="203672D9"/>
    <w:rsid w:val="20384E1B"/>
    <w:rsid w:val="203A4D20"/>
    <w:rsid w:val="20405499"/>
    <w:rsid w:val="20406DAC"/>
    <w:rsid w:val="2041143F"/>
    <w:rsid w:val="204457D5"/>
    <w:rsid w:val="2045328F"/>
    <w:rsid w:val="204579F1"/>
    <w:rsid w:val="2046046A"/>
    <w:rsid w:val="204B20F9"/>
    <w:rsid w:val="204C2D9A"/>
    <w:rsid w:val="204D4269"/>
    <w:rsid w:val="204F2257"/>
    <w:rsid w:val="20544A19"/>
    <w:rsid w:val="20553618"/>
    <w:rsid w:val="20581662"/>
    <w:rsid w:val="205B5CBD"/>
    <w:rsid w:val="205D3361"/>
    <w:rsid w:val="205F6348"/>
    <w:rsid w:val="20612A68"/>
    <w:rsid w:val="206260B0"/>
    <w:rsid w:val="20660D10"/>
    <w:rsid w:val="206A4920"/>
    <w:rsid w:val="206E2467"/>
    <w:rsid w:val="206F42A7"/>
    <w:rsid w:val="207058DE"/>
    <w:rsid w:val="20730DB1"/>
    <w:rsid w:val="2073602E"/>
    <w:rsid w:val="20756F52"/>
    <w:rsid w:val="20761B2B"/>
    <w:rsid w:val="20765DE0"/>
    <w:rsid w:val="207712C1"/>
    <w:rsid w:val="207772A4"/>
    <w:rsid w:val="207A4050"/>
    <w:rsid w:val="207D39E7"/>
    <w:rsid w:val="207D4168"/>
    <w:rsid w:val="207D58CD"/>
    <w:rsid w:val="207F2A1A"/>
    <w:rsid w:val="207F3B7C"/>
    <w:rsid w:val="20813B79"/>
    <w:rsid w:val="20846B58"/>
    <w:rsid w:val="20862DBC"/>
    <w:rsid w:val="208B6673"/>
    <w:rsid w:val="208C369C"/>
    <w:rsid w:val="208D246F"/>
    <w:rsid w:val="208E4EEA"/>
    <w:rsid w:val="209438CB"/>
    <w:rsid w:val="2094662E"/>
    <w:rsid w:val="20954CDF"/>
    <w:rsid w:val="209A09D9"/>
    <w:rsid w:val="209C1595"/>
    <w:rsid w:val="209E3A10"/>
    <w:rsid w:val="209E6BA3"/>
    <w:rsid w:val="209F1FFF"/>
    <w:rsid w:val="20A13136"/>
    <w:rsid w:val="20A338F7"/>
    <w:rsid w:val="20A61DDF"/>
    <w:rsid w:val="20A814FD"/>
    <w:rsid w:val="20A85377"/>
    <w:rsid w:val="20AB0F13"/>
    <w:rsid w:val="20AE4792"/>
    <w:rsid w:val="20B0423D"/>
    <w:rsid w:val="20B2207E"/>
    <w:rsid w:val="20B23A72"/>
    <w:rsid w:val="20B86704"/>
    <w:rsid w:val="20B92AC4"/>
    <w:rsid w:val="20BB1C9A"/>
    <w:rsid w:val="20BC1D1D"/>
    <w:rsid w:val="20BD4502"/>
    <w:rsid w:val="20BF510A"/>
    <w:rsid w:val="20BF6CD6"/>
    <w:rsid w:val="20C2777B"/>
    <w:rsid w:val="20C66684"/>
    <w:rsid w:val="20CA066A"/>
    <w:rsid w:val="20CA5EA0"/>
    <w:rsid w:val="20CA681A"/>
    <w:rsid w:val="20CA7E4D"/>
    <w:rsid w:val="20CD7DB2"/>
    <w:rsid w:val="20CF1F50"/>
    <w:rsid w:val="20D213C7"/>
    <w:rsid w:val="20D31579"/>
    <w:rsid w:val="20D325C2"/>
    <w:rsid w:val="20D33D47"/>
    <w:rsid w:val="20D6254F"/>
    <w:rsid w:val="20D63F55"/>
    <w:rsid w:val="20D703FB"/>
    <w:rsid w:val="20D70533"/>
    <w:rsid w:val="20D805CF"/>
    <w:rsid w:val="20D87FD4"/>
    <w:rsid w:val="20DA309B"/>
    <w:rsid w:val="20DC1E84"/>
    <w:rsid w:val="20DD3CCF"/>
    <w:rsid w:val="20DD3F7B"/>
    <w:rsid w:val="20DE329E"/>
    <w:rsid w:val="20DF7882"/>
    <w:rsid w:val="20E124A7"/>
    <w:rsid w:val="20E25342"/>
    <w:rsid w:val="20E27C46"/>
    <w:rsid w:val="20E97E5D"/>
    <w:rsid w:val="20EA1891"/>
    <w:rsid w:val="20EB0820"/>
    <w:rsid w:val="20EC1C0B"/>
    <w:rsid w:val="20EC315E"/>
    <w:rsid w:val="20ED287F"/>
    <w:rsid w:val="20F26C82"/>
    <w:rsid w:val="20F30BE2"/>
    <w:rsid w:val="20F573FE"/>
    <w:rsid w:val="20F66C4C"/>
    <w:rsid w:val="20F95679"/>
    <w:rsid w:val="20FC1789"/>
    <w:rsid w:val="20FE7BC7"/>
    <w:rsid w:val="2102233F"/>
    <w:rsid w:val="21026918"/>
    <w:rsid w:val="21053F37"/>
    <w:rsid w:val="210578C0"/>
    <w:rsid w:val="21074183"/>
    <w:rsid w:val="210D4259"/>
    <w:rsid w:val="21104449"/>
    <w:rsid w:val="21114F9B"/>
    <w:rsid w:val="21127DBE"/>
    <w:rsid w:val="21142E6B"/>
    <w:rsid w:val="211460E8"/>
    <w:rsid w:val="21150C3A"/>
    <w:rsid w:val="21154D9C"/>
    <w:rsid w:val="211B1800"/>
    <w:rsid w:val="211D2862"/>
    <w:rsid w:val="21235ED7"/>
    <w:rsid w:val="2128304B"/>
    <w:rsid w:val="21297E5F"/>
    <w:rsid w:val="212B3A88"/>
    <w:rsid w:val="212D2067"/>
    <w:rsid w:val="213074CD"/>
    <w:rsid w:val="21325976"/>
    <w:rsid w:val="21345329"/>
    <w:rsid w:val="21360BF9"/>
    <w:rsid w:val="21374B50"/>
    <w:rsid w:val="21376705"/>
    <w:rsid w:val="21396852"/>
    <w:rsid w:val="213B11C7"/>
    <w:rsid w:val="213C1B1A"/>
    <w:rsid w:val="21443C44"/>
    <w:rsid w:val="21471965"/>
    <w:rsid w:val="2149638F"/>
    <w:rsid w:val="214B3C57"/>
    <w:rsid w:val="214C52DD"/>
    <w:rsid w:val="214C593D"/>
    <w:rsid w:val="214C5B00"/>
    <w:rsid w:val="214D436B"/>
    <w:rsid w:val="214E27D5"/>
    <w:rsid w:val="214F6981"/>
    <w:rsid w:val="21516552"/>
    <w:rsid w:val="21516D1E"/>
    <w:rsid w:val="2152549E"/>
    <w:rsid w:val="215D4801"/>
    <w:rsid w:val="215F0E79"/>
    <w:rsid w:val="21645D70"/>
    <w:rsid w:val="2167403E"/>
    <w:rsid w:val="216E0E0F"/>
    <w:rsid w:val="216E7FEF"/>
    <w:rsid w:val="21775E4C"/>
    <w:rsid w:val="21780C63"/>
    <w:rsid w:val="217A2508"/>
    <w:rsid w:val="217E55D3"/>
    <w:rsid w:val="217E7E3A"/>
    <w:rsid w:val="21802CFE"/>
    <w:rsid w:val="21886F5A"/>
    <w:rsid w:val="218976FE"/>
    <w:rsid w:val="218F7853"/>
    <w:rsid w:val="21901430"/>
    <w:rsid w:val="21902306"/>
    <w:rsid w:val="2190261A"/>
    <w:rsid w:val="21907364"/>
    <w:rsid w:val="21917FF1"/>
    <w:rsid w:val="21923C75"/>
    <w:rsid w:val="219604CD"/>
    <w:rsid w:val="21976605"/>
    <w:rsid w:val="21980222"/>
    <w:rsid w:val="21994A78"/>
    <w:rsid w:val="219A0091"/>
    <w:rsid w:val="219B0D8C"/>
    <w:rsid w:val="219C1428"/>
    <w:rsid w:val="219D6D54"/>
    <w:rsid w:val="219F5494"/>
    <w:rsid w:val="21A00D51"/>
    <w:rsid w:val="21A514B7"/>
    <w:rsid w:val="21A56375"/>
    <w:rsid w:val="21A56E18"/>
    <w:rsid w:val="21A63705"/>
    <w:rsid w:val="21A80532"/>
    <w:rsid w:val="21AC3CE2"/>
    <w:rsid w:val="21AC535D"/>
    <w:rsid w:val="21AC60BE"/>
    <w:rsid w:val="21AE1C35"/>
    <w:rsid w:val="21B1186D"/>
    <w:rsid w:val="21B22F5F"/>
    <w:rsid w:val="21B278A2"/>
    <w:rsid w:val="21B358DC"/>
    <w:rsid w:val="21B67ACA"/>
    <w:rsid w:val="21B70B64"/>
    <w:rsid w:val="21B7736D"/>
    <w:rsid w:val="21B91DCD"/>
    <w:rsid w:val="21BA09E3"/>
    <w:rsid w:val="21BA4144"/>
    <w:rsid w:val="21BB17EF"/>
    <w:rsid w:val="21BB69B7"/>
    <w:rsid w:val="21BE06DA"/>
    <w:rsid w:val="21C04AC0"/>
    <w:rsid w:val="21C6076C"/>
    <w:rsid w:val="21C837A0"/>
    <w:rsid w:val="21CA487E"/>
    <w:rsid w:val="21CA6870"/>
    <w:rsid w:val="21CE3187"/>
    <w:rsid w:val="21D02674"/>
    <w:rsid w:val="21D25F57"/>
    <w:rsid w:val="21D5115D"/>
    <w:rsid w:val="21D6504A"/>
    <w:rsid w:val="21D73F6A"/>
    <w:rsid w:val="21DA7353"/>
    <w:rsid w:val="21DD032A"/>
    <w:rsid w:val="21DD4810"/>
    <w:rsid w:val="21DF7C7A"/>
    <w:rsid w:val="21E11D9D"/>
    <w:rsid w:val="21E11F05"/>
    <w:rsid w:val="21E3385C"/>
    <w:rsid w:val="21E43F2D"/>
    <w:rsid w:val="21E60A50"/>
    <w:rsid w:val="21E739DD"/>
    <w:rsid w:val="21E74370"/>
    <w:rsid w:val="21E9531F"/>
    <w:rsid w:val="21EA13DA"/>
    <w:rsid w:val="21EA2B1E"/>
    <w:rsid w:val="21EE2530"/>
    <w:rsid w:val="21F54880"/>
    <w:rsid w:val="21F55794"/>
    <w:rsid w:val="21F6236F"/>
    <w:rsid w:val="21F6776B"/>
    <w:rsid w:val="21F67DD7"/>
    <w:rsid w:val="21F80655"/>
    <w:rsid w:val="21F92F94"/>
    <w:rsid w:val="21FD1E03"/>
    <w:rsid w:val="220335A9"/>
    <w:rsid w:val="22034E9B"/>
    <w:rsid w:val="22037E87"/>
    <w:rsid w:val="22047AEF"/>
    <w:rsid w:val="22064220"/>
    <w:rsid w:val="2206446F"/>
    <w:rsid w:val="220713B5"/>
    <w:rsid w:val="22076D5B"/>
    <w:rsid w:val="220919AC"/>
    <w:rsid w:val="220A0295"/>
    <w:rsid w:val="220D0643"/>
    <w:rsid w:val="220D76AF"/>
    <w:rsid w:val="22112195"/>
    <w:rsid w:val="22116B57"/>
    <w:rsid w:val="221504E6"/>
    <w:rsid w:val="22195B6F"/>
    <w:rsid w:val="221D441D"/>
    <w:rsid w:val="221E5F50"/>
    <w:rsid w:val="22201AF3"/>
    <w:rsid w:val="222043D3"/>
    <w:rsid w:val="22231355"/>
    <w:rsid w:val="22231FC7"/>
    <w:rsid w:val="222566D2"/>
    <w:rsid w:val="222834E0"/>
    <w:rsid w:val="22291D70"/>
    <w:rsid w:val="222944EB"/>
    <w:rsid w:val="222B01BE"/>
    <w:rsid w:val="222B5D3A"/>
    <w:rsid w:val="222C3B70"/>
    <w:rsid w:val="222C57EE"/>
    <w:rsid w:val="22302B10"/>
    <w:rsid w:val="22305420"/>
    <w:rsid w:val="223149B5"/>
    <w:rsid w:val="22333DB4"/>
    <w:rsid w:val="22337C26"/>
    <w:rsid w:val="22364B73"/>
    <w:rsid w:val="22391BAF"/>
    <w:rsid w:val="223B3215"/>
    <w:rsid w:val="223B4CCB"/>
    <w:rsid w:val="223B52C3"/>
    <w:rsid w:val="22427CCD"/>
    <w:rsid w:val="224361EC"/>
    <w:rsid w:val="2244222B"/>
    <w:rsid w:val="22445C86"/>
    <w:rsid w:val="224514A0"/>
    <w:rsid w:val="22454137"/>
    <w:rsid w:val="22460CD2"/>
    <w:rsid w:val="22472969"/>
    <w:rsid w:val="224A0E6E"/>
    <w:rsid w:val="224B02E4"/>
    <w:rsid w:val="224B3C7C"/>
    <w:rsid w:val="224D5F96"/>
    <w:rsid w:val="224F70DC"/>
    <w:rsid w:val="225016B7"/>
    <w:rsid w:val="2250266A"/>
    <w:rsid w:val="22504542"/>
    <w:rsid w:val="2252057E"/>
    <w:rsid w:val="225209CE"/>
    <w:rsid w:val="2252159B"/>
    <w:rsid w:val="22551B05"/>
    <w:rsid w:val="22554224"/>
    <w:rsid w:val="22567414"/>
    <w:rsid w:val="225A73C7"/>
    <w:rsid w:val="225B6236"/>
    <w:rsid w:val="2261078A"/>
    <w:rsid w:val="226246CB"/>
    <w:rsid w:val="226606D9"/>
    <w:rsid w:val="226A7E3C"/>
    <w:rsid w:val="22710911"/>
    <w:rsid w:val="22733B71"/>
    <w:rsid w:val="227523DE"/>
    <w:rsid w:val="22752C29"/>
    <w:rsid w:val="22784E5B"/>
    <w:rsid w:val="227C192B"/>
    <w:rsid w:val="227C7314"/>
    <w:rsid w:val="228072E7"/>
    <w:rsid w:val="22831DC2"/>
    <w:rsid w:val="22842715"/>
    <w:rsid w:val="22861166"/>
    <w:rsid w:val="22862D42"/>
    <w:rsid w:val="22876DFD"/>
    <w:rsid w:val="22880554"/>
    <w:rsid w:val="22884F9D"/>
    <w:rsid w:val="22935B10"/>
    <w:rsid w:val="22960ED3"/>
    <w:rsid w:val="22991F76"/>
    <w:rsid w:val="229932BA"/>
    <w:rsid w:val="22994D44"/>
    <w:rsid w:val="229D1578"/>
    <w:rsid w:val="22A053E0"/>
    <w:rsid w:val="22A36CB0"/>
    <w:rsid w:val="22A54A65"/>
    <w:rsid w:val="22A5663E"/>
    <w:rsid w:val="22A60397"/>
    <w:rsid w:val="22A619F2"/>
    <w:rsid w:val="22A6686C"/>
    <w:rsid w:val="22A711F5"/>
    <w:rsid w:val="22AA0ECF"/>
    <w:rsid w:val="22AB6C2E"/>
    <w:rsid w:val="22AB73E1"/>
    <w:rsid w:val="22AF546F"/>
    <w:rsid w:val="22B311E8"/>
    <w:rsid w:val="22B36124"/>
    <w:rsid w:val="22B5534A"/>
    <w:rsid w:val="22BB0FA9"/>
    <w:rsid w:val="22BE0FD5"/>
    <w:rsid w:val="22C03D87"/>
    <w:rsid w:val="22C05315"/>
    <w:rsid w:val="22C2591D"/>
    <w:rsid w:val="22C32DDA"/>
    <w:rsid w:val="22C45681"/>
    <w:rsid w:val="22C46C43"/>
    <w:rsid w:val="22C51FAD"/>
    <w:rsid w:val="22C565E2"/>
    <w:rsid w:val="22C7211E"/>
    <w:rsid w:val="22D001C5"/>
    <w:rsid w:val="22D1674B"/>
    <w:rsid w:val="22D21C63"/>
    <w:rsid w:val="22D25DA1"/>
    <w:rsid w:val="22D37868"/>
    <w:rsid w:val="22D77909"/>
    <w:rsid w:val="22D8769B"/>
    <w:rsid w:val="22DC5E10"/>
    <w:rsid w:val="22DF4C36"/>
    <w:rsid w:val="22E12D59"/>
    <w:rsid w:val="22E3195D"/>
    <w:rsid w:val="22E32214"/>
    <w:rsid w:val="22E67DE7"/>
    <w:rsid w:val="22E80F92"/>
    <w:rsid w:val="22EC117D"/>
    <w:rsid w:val="22ED0053"/>
    <w:rsid w:val="22ED5A19"/>
    <w:rsid w:val="22F07CF0"/>
    <w:rsid w:val="22F35CF9"/>
    <w:rsid w:val="22F619E2"/>
    <w:rsid w:val="22F75DB7"/>
    <w:rsid w:val="22F87A11"/>
    <w:rsid w:val="22FB1597"/>
    <w:rsid w:val="22FC6DDE"/>
    <w:rsid w:val="22FF32AF"/>
    <w:rsid w:val="230174AE"/>
    <w:rsid w:val="230319D8"/>
    <w:rsid w:val="23063448"/>
    <w:rsid w:val="230710AC"/>
    <w:rsid w:val="23086D14"/>
    <w:rsid w:val="230A5CA1"/>
    <w:rsid w:val="230B2A90"/>
    <w:rsid w:val="230D1148"/>
    <w:rsid w:val="23111CE6"/>
    <w:rsid w:val="23134189"/>
    <w:rsid w:val="231358A6"/>
    <w:rsid w:val="2317410A"/>
    <w:rsid w:val="231B3BDA"/>
    <w:rsid w:val="231D6839"/>
    <w:rsid w:val="2320013E"/>
    <w:rsid w:val="23226E7E"/>
    <w:rsid w:val="232326EA"/>
    <w:rsid w:val="232676CE"/>
    <w:rsid w:val="232B5A07"/>
    <w:rsid w:val="232F0C03"/>
    <w:rsid w:val="232F0E6B"/>
    <w:rsid w:val="232F5582"/>
    <w:rsid w:val="23304690"/>
    <w:rsid w:val="23311A48"/>
    <w:rsid w:val="2334395B"/>
    <w:rsid w:val="23344262"/>
    <w:rsid w:val="2338104C"/>
    <w:rsid w:val="233A14CB"/>
    <w:rsid w:val="234043EC"/>
    <w:rsid w:val="23423BF0"/>
    <w:rsid w:val="2345146E"/>
    <w:rsid w:val="2346434D"/>
    <w:rsid w:val="23466C7D"/>
    <w:rsid w:val="23476F9D"/>
    <w:rsid w:val="23491121"/>
    <w:rsid w:val="234A7A04"/>
    <w:rsid w:val="234E2938"/>
    <w:rsid w:val="23513B4B"/>
    <w:rsid w:val="23532BF8"/>
    <w:rsid w:val="23537DCA"/>
    <w:rsid w:val="23545F63"/>
    <w:rsid w:val="23547C3A"/>
    <w:rsid w:val="23593D4A"/>
    <w:rsid w:val="235C552F"/>
    <w:rsid w:val="235F2C23"/>
    <w:rsid w:val="236133B7"/>
    <w:rsid w:val="23617DA3"/>
    <w:rsid w:val="23627B4B"/>
    <w:rsid w:val="23651041"/>
    <w:rsid w:val="23674FCF"/>
    <w:rsid w:val="236B1577"/>
    <w:rsid w:val="236C50DC"/>
    <w:rsid w:val="237056B5"/>
    <w:rsid w:val="23720235"/>
    <w:rsid w:val="2372434C"/>
    <w:rsid w:val="23755AB3"/>
    <w:rsid w:val="237747B4"/>
    <w:rsid w:val="23777D06"/>
    <w:rsid w:val="237B09D9"/>
    <w:rsid w:val="237C45FD"/>
    <w:rsid w:val="237D0EFA"/>
    <w:rsid w:val="237E5764"/>
    <w:rsid w:val="237F1359"/>
    <w:rsid w:val="23802353"/>
    <w:rsid w:val="23894CA7"/>
    <w:rsid w:val="238A647E"/>
    <w:rsid w:val="238E0931"/>
    <w:rsid w:val="238E35FA"/>
    <w:rsid w:val="239120AB"/>
    <w:rsid w:val="239127BB"/>
    <w:rsid w:val="239160BF"/>
    <w:rsid w:val="23996981"/>
    <w:rsid w:val="239A1ED2"/>
    <w:rsid w:val="239A54DF"/>
    <w:rsid w:val="239C2F2A"/>
    <w:rsid w:val="239D3A22"/>
    <w:rsid w:val="239E2081"/>
    <w:rsid w:val="239E329D"/>
    <w:rsid w:val="239E3B53"/>
    <w:rsid w:val="23A00C51"/>
    <w:rsid w:val="23A74398"/>
    <w:rsid w:val="23A8174C"/>
    <w:rsid w:val="23A97758"/>
    <w:rsid w:val="23AE2C18"/>
    <w:rsid w:val="23AF7E25"/>
    <w:rsid w:val="23B0052C"/>
    <w:rsid w:val="23B02CA4"/>
    <w:rsid w:val="23B038F1"/>
    <w:rsid w:val="23B05B80"/>
    <w:rsid w:val="23B56EEC"/>
    <w:rsid w:val="23B627CE"/>
    <w:rsid w:val="23B9268C"/>
    <w:rsid w:val="23B935F2"/>
    <w:rsid w:val="23B940F2"/>
    <w:rsid w:val="23BB3F30"/>
    <w:rsid w:val="23BD2E14"/>
    <w:rsid w:val="23C23E41"/>
    <w:rsid w:val="23C507E7"/>
    <w:rsid w:val="23C80088"/>
    <w:rsid w:val="23C82F67"/>
    <w:rsid w:val="23C9530E"/>
    <w:rsid w:val="23CB2F2D"/>
    <w:rsid w:val="23CD124C"/>
    <w:rsid w:val="23CE75F7"/>
    <w:rsid w:val="23CF5B8A"/>
    <w:rsid w:val="23D362C5"/>
    <w:rsid w:val="23D41EEF"/>
    <w:rsid w:val="23D42D05"/>
    <w:rsid w:val="23D63148"/>
    <w:rsid w:val="23D74A66"/>
    <w:rsid w:val="23DB0BF1"/>
    <w:rsid w:val="23DC195C"/>
    <w:rsid w:val="23DC2343"/>
    <w:rsid w:val="23DF3582"/>
    <w:rsid w:val="23E21461"/>
    <w:rsid w:val="23E21EBF"/>
    <w:rsid w:val="23E90667"/>
    <w:rsid w:val="23EC1AAA"/>
    <w:rsid w:val="23F33EA1"/>
    <w:rsid w:val="23F521C0"/>
    <w:rsid w:val="23F54FCF"/>
    <w:rsid w:val="23FD22B2"/>
    <w:rsid w:val="23FF4F83"/>
    <w:rsid w:val="24017CC7"/>
    <w:rsid w:val="24034EA7"/>
    <w:rsid w:val="24043DC7"/>
    <w:rsid w:val="2405395B"/>
    <w:rsid w:val="240E486F"/>
    <w:rsid w:val="241537DE"/>
    <w:rsid w:val="24194830"/>
    <w:rsid w:val="24197F0D"/>
    <w:rsid w:val="241D0B15"/>
    <w:rsid w:val="241F28DB"/>
    <w:rsid w:val="24211F26"/>
    <w:rsid w:val="24231EA2"/>
    <w:rsid w:val="2424125F"/>
    <w:rsid w:val="24257268"/>
    <w:rsid w:val="242773BC"/>
    <w:rsid w:val="2428301E"/>
    <w:rsid w:val="242C0231"/>
    <w:rsid w:val="242D656C"/>
    <w:rsid w:val="242E5657"/>
    <w:rsid w:val="242F691A"/>
    <w:rsid w:val="243002D4"/>
    <w:rsid w:val="243174A7"/>
    <w:rsid w:val="24381629"/>
    <w:rsid w:val="2439425F"/>
    <w:rsid w:val="24396DF2"/>
    <w:rsid w:val="24424746"/>
    <w:rsid w:val="244270DB"/>
    <w:rsid w:val="244658BB"/>
    <w:rsid w:val="24466B08"/>
    <w:rsid w:val="244E68FD"/>
    <w:rsid w:val="244E6BCA"/>
    <w:rsid w:val="244F4CED"/>
    <w:rsid w:val="245001ED"/>
    <w:rsid w:val="245019BA"/>
    <w:rsid w:val="245660BE"/>
    <w:rsid w:val="24575FCA"/>
    <w:rsid w:val="245D5456"/>
    <w:rsid w:val="245F7797"/>
    <w:rsid w:val="2468090E"/>
    <w:rsid w:val="24681957"/>
    <w:rsid w:val="246946A5"/>
    <w:rsid w:val="24696E1B"/>
    <w:rsid w:val="246B4696"/>
    <w:rsid w:val="246D3916"/>
    <w:rsid w:val="247457A6"/>
    <w:rsid w:val="24753EAC"/>
    <w:rsid w:val="24783C0C"/>
    <w:rsid w:val="247905E3"/>
    <w:rsid w:val="247A36EB"/>
    <w:rsid w:val="247B5AE7"/>
    <w:rsid w:val="247C3AA4"/>
    <w:rsid w:val="247D6131"/>
    <w:rsid w:val="247F52C7"/>
    <w:rsid w:val="248428BD"/>
    <w:rsid w:val="24854DDD"/>
    <w:rsid w:val="24880ADC"/>
    <w:rsid w:val="24882292"/>
    <w:rsid w:val="24894E01"/>
    <w:rsid w:val="248A0FD7"/>
    <w:rsid w:val="248A49BE"/>
    <w:rsid w:val="248A7828"/>
    <w:rsid w:val="248B49E6"/>
    <w:rsid w:val="248C2BFC"/>
    <w:rsid w:val="248E365F"/>
    <w:rsid w:val="248E60C0"/>
    <w:rsid w:val="249061D7"/>
    <w:rsid w:val="24956D0A"/>
    <w:rsid w:val="24970DAC"/>
    <w:rsid w:val="249865AD"/>
    <w:rsid w:val="24993B55"/>
    <w:rsid w:val="249C6997"/>
    <w:rsid w:val="249F71B3"/>
    <w:rsid w:val="24A3160C"/>
    <w:rsid w:val="24A34057"/>
    <w:rsid w:val="24A37C77"/>
    <w:rsid w:val="24A56917"/>
    <w:rsid w:val="24A64553"/>
    <w:rsid w:val="24A73676"/>
    <w:rsid w:val="24A77CDA"/>
    <w:rsid w:val="24AB2FCE"/>
    <w:rsid w:val="24AB6598"/>
    <w:rsid w:val="24AE766D"/>
    <w:rsid w:val="24B037E9"/>
    <w:rsid w:val="24B52569"/>
    <w:rsid w:val="24B63499"/>
    <w:rsid w:val="24B85E87"/>
    <w:rsid w:val="24B97E25"/>
    <w:rsid w:val="24BB4017"/>
    <w:rsid w:val="24BB49B0"/>
    <w:rsid w:val="24BC727D"/>
    <w:rsid w:val="24BD7CFB"/>
    <w:rsid w:val="24BF1EB9"/>
    <w:rsid w:val="24BF30C9"/>
    <w:rsid w:val="24BF48A2"/>
    <w:rsid w:val="24C12F76"/>
    <w:rsid w:val="24C207B7"/>
    <w:rsid w:val="24C247E9"/>
    <w:rsid w:val="24C847E9"/>
    <w:rsid w:val="24CA7D29"/>
    <w:rsid w:val="24CB32F6"/>
    <w:rsid w:val="24CD7EA0"/>
    <w:rsid w:val="24CF5225"/>
    <w:rsid w:val="24D02674"/>
    <w:rsid w:val="24D15BD4"/>
    <w:rsid w:val="24D1677F"/>
    <w:rsid w:val="24D307EC"/>
    <w:rsid w:val="24DA4664"/>
    <w:rsid w:val="24DD60C2"/>
    <w:rsid w:val="24DE38F7"/>
    <w:rsid w:val="24DF3E8F"/>
    <w:rsid w:val="24E14ACA"/>
    <w:rsid w:val="24E2747C"/>
    <w:rsid w:val="24E340B2"/>
    <w:rsid w:val="24E6053C"/>
    <w:rsid w:val="24EA1332"/>
    <w:rsid w:val="24EC550B"/>
    <w:rsid w:val="24F21ADE"/>
    <w:rsid w:val="24F549F6"/>
    <w:rsid w:val="24F576FF"/>
    <w:rsid w:val="24F613E1"/>
    <w:rsid w:val="24F84586"/>
    <w:rsid w:val="24FC78D6"/>
    <w:rsid w:val="24FF7DC5"/>
    <w:rsid w:val="25017FE6"/>
    <w:rsid w:val="25033DBD"/>
    <w:rsid w:val="25057ADA"/>
    <w:rsid w:val="2509394A"/>
    <w:rsid w:val="250C7751"/>
    <w:rsid w:val="250D2150"/>
    <w:rsid w:val="250D6CF0"/>
    <w:rsid w:val="250D6EEE"/>
    <w:rsid w:val="251071BC"/>
    <w:rsid w:val="25122E25"/>
    <w:rsid w:val="25142D27"/>
    <w:rsid w:val="25163BD1"/>
    <w:rsid w:val="252161BC"/>
    <w:rsid w:val="252247AA"/>
    <w:rsid w:val="25235AE0"/>
    <w:rsid w:val="252B07AD"/>
    <w:rsid w:val="252B09D6"/>
    <w:rsid w:val="252D35B6"/>
    <w:rsid w:val="253351A7"/>
    <w:rsid w:val="2535374E"/>
    <w:rsid w:val="2536697B"/>
    <w:rsid w:val="253925C7"/>
    <w:rsid w:val="25395856"/>
    <w:rsid w:val="25481001"/>
    <w:rsid w:val="254F14CA"/>
    <w:rsid w:val="25521391"/>
    <w:rsid w:val="25526C0C"/>
    <w:rsid w:val="25541023"/>
    <w:rsid w:val="25574152"/>
    <w:rsid w:val="25582896"/>
    <w:rsid w:val="255852BE"/>
    <w:rsid w:val="25592486"/>
    <w:rsid w:val="255B739D"/>
    <w:rsid w:val="255C140F"/>
    <w:rsid w:val="255D5470"/>
    <w:rsid w:val="255E6186"/>
    <w:rsid w:val="25607016"/>
    <w:rsid w:val="25607729"/>
    <w:rsid w:val="25622D6E"/>
    <w:rsid w:val="2564276F"/>
    <w:rsid w:val="25643FF9"/>
    <w:rsid w:val="25657E52"/>
    <w:rsid w:val="25672848"/>
    <w:rsid w:val="25685F4F"/>
    <w:rsid w:val="25695AAB"/>
    <w:rsid w:val="256D19CA"/>
    <w:rsid w:val="256D41ED"/>
    <w:rsid w:val="256D7149"/>
    <w:rsid w:val="25741F11"/>
    <w:rsid w:val="257845F7"/>
    <w:rsid w:val="257B4FA5"/>
    <w:rsid w:val="257B7FE1"/>
    <w:rsid w:val="257D0713"/>
    <w:rsid w:val="257D0744"/>
    <w:rsid w:val="257F494B"/>
    <w:rsid w:val="258758C3"/>
    <w:rsid w:val="258E2BD9"/>
    <w:rsid w:val="25913F00"/>
    <w:rsid w:val="25920556"/>
    <w:rsid w:val="25954250"/>
    <w:rsid w:val="259631C3"/>
    <w:rsid w:val="259C712B"/>
    <w:rsid w:val="259F1CD6"/>
    <w:rsid w:val="25A00E92"/>
    <w:rsid w:val="25A0572D"/>
    <w:rsid w:val="25A07B00"/>
    <w:rsid w:val="25A13E70"/>
    <w:rsid w:val="25A21209"/>
    <w:rsid w:val="25A25A46"/>
    <w:rsid w:val="25A50D13"/>
    <w:rsid w:val="25AB492E"/>
    <w:rsid w:val="25AD565F"/>
    <w:rsid w:val="25AE194C"/>
    <w:rsid w:val="25B06196"/>
    <w:rsid w:val="25B423B8"/>
    <w:rsid w:val="25B60897"/>
    <w:rsid w:val="25BB5F1D"/>
    <w:rsid w:val="25BF317F"/>
    <w:rsid w:val="25BF4095"/>
    <w:rsid w:val="25C32B76"/>
    <w:rsid w:val="25C35EA0"/>
    <w:rsid w:val="25C6502B"/>
    <w:rsid w:val="25C7406F"/>
    <w:rsid w:val="25C75467"/>
    <w:rsid w:val="25C94179"/>
    <w:rsid w:val="25CA112A"/>
    <w:rsid w:val="25CC336E"/>
    <w:rsid w:val="25D11AE3"/>
    <w:rsid w:val="25D17A67"/>
    <w:rsid w:val="25D17CCF"/>
    <w:rsid w:val="25D30AFC"/>
    <w:rsid w:val="25D33985"/>
    <w:rsid w:val="25D409E9"/>
    <w:rsid w:val="25D57D8D"/>
    <w:rsid w:val="25D7196B"/>
    <w:rsid w:val="25D8565D"/>
    <w:rsid w:val="25D97B98"/>
    <w:rsid w:val="25DA1755"/>
    <w:rsid w:val="25DA2258"/>
    <w:rsid w:val="25DC11E5"/>
    <w:rsid w:val="25DD4A59"/>
    <w:rsid w:val="25E263D3"/>
    <w:rsid w:val="25E46818"/>
    <w:rsid w:val="25E90DCB"/>
    <w:rsid w:val="25E973D5"/>
    <w:rsid w:val="25EA5C9E"/>
    <w:rsid w:val="25ED54E7"/>
    <w:rsid w:val="25EF228B"/>
    <w:rsid w:val="25EF5F19"/>
    <w:rsid w:val="25F05A0D"/>
    <w:rsid w:val="25F438C0"/>
    <w:rsid w:val="25F65B59"/>
    <w:rsid w:val="25F855B9"/>
    <w:rsid w:val="25FB5443"/>
    <w:rsid w:val="25FD3C1B"/>
    <w:rsid w:val="26000D75"/>
    <w:rsid w:val="2601002B"/>
    <w:rsid w:val="260174A5"/>
    <w:rsid w:val="26021B4D"/>
    <w:rsid w:val="26032932"/>
    <w:rsid w:val="260D23F5"/>
    <w:rsid w:val="260E11DC"/>
    <w:rsid w:val="261075CD"/>
    <w:rsid w:val="2611739C"/>
    <w:rsid w:val="2612660D"/>
    <w:rsid w:val="26130016"/>
    <w:rsid w:val="26152443"/>
    <w:rsid w:val="26162316"/>
    <w:rsid w:val="26171760"/>
    <w:rsid w:val="26197266"/>
    <w:rsid w:val="261E1C47"/>
    <w:rsid w:val="26205D3C"/>
    <w:rsid w:val="26210AAC"/>
    <w:rsid w:val="26211D74"/>
    <w:rsid w:val="262461FE"/>
    <w:rsid w:val="26254D21"/>
    <w:rsid w:val="262559FA"/>
    <w:rsid w:val="26267D3B"/>
    <w:rsid w:val="26272006"/>
    <w:rsid w:val="262A2D06"/>
    <w:rsid w:val="262B27EB"/>
    <w:rsid w:val="262D6FF9"/>
    <w:rsid w:val="2634163D"/>
    <w:rsid w:val="263420A6"/>
    <w:rsid w:val="26354D23"/>
    <w:rsid w:val="26390C41"/>
    <w:rsid w:val="263927C1"/>
    <w:rsid w:val="26394B6F"/>
    <w:rsid w:val="263A4E38"/>
    <w:rsid w:val="263C3D5C"/>
    <w:rsid w:val="2641570D"/>
    <w:rsid w:val="26423162"/>
    <w:rsid w:val="264261C6"/>
    <w:rsid w:val="2644258C"/>
    <w:rsid w:val="26454B6A"/>
    <w:rsid w:val="26461FAA"/>
    <w:rsid w:val="2647181B"/>
    <w:rsid w:val="264A1E6B"/>
    <w:rsid w:val="264A3B86"/>
    <w:rsid w:val="264A4676"/>
    <w:rsid w:val="264B165F"/>
    <w:rsid w:val="264B24F2"/>
    <w:rsid w:val="264D3909"/>
    <w:rsid w:val="264E5BA3"/>
    <w:rsid w:val="264F6CAA"/>
    <w:rsid w:val="265167FA"/>
    <w:rsid w:val="2654334C"/>
    <w:rsid w:val="26554D1D"/>
    <w:rsid w:val="2656117E"/>
    <w:rsid w:val="26576A07"/>
    <w:rsid w:val="26587422"/>
    <w:rsid w:val="265926D0"/>
    <w:rsid w:val="265963BA"/>
    <w:rsid w:val="265C6882"/>
    <w:rsid w:val="265E7E95"/>
    <w:rsid w:val="26613E8D"/>
    <w:rsid w:val="266224D5"/>
    <w:rsid w:val="26673E47"/>
    <w:rsid w:val="266C03DE"/>
    <w:rsid w:val="266E4BED"/>
    <w:rsid w:val="2671369E"/>
    <w:rsid w:val="26727B69"/>
    <w:rsid w:val="26787C79"/>
    <w:rsid w:val="267A3772"/>
    <w:rsid w:val="267B616D"/>
    <w:rsid w:val="267F5C93"/>
    <w:rsid w:val="268177E0"/>
    <w:rsid w:val="26831700"/>
    <w:rsid w:val="2683567D"/>
    <w:rsid w:val="26853BDA"/>
    <w:rsid w:val="2685733F"/>
    <w:rsid w:val="26861FA4"/>
    <w:rsid w:val="2686545F"/>
    <w:rsid w:val="268770C7"/>
    <w:rsid w:val="26883C1B"/>
    <w:rsid w:val="268859D4"/>
    <w:rsid w:val="268C21D2"/>
    <w:rsid w:val="268C35D2"/>
    <w:rsid w:val="268E06E0"/>
    <w:rsid w:val="26957649"/>
    <w:rsid w:val="269633A3"/>
    <w:rsid w:val="269A6759"/>
    <w:rsid w:val="269A7942"/>
    <w:rsid w:val="269B0D7C"/>
    <w:rsid w:val="269B431F"/>
    <w:rsid w:val="26A0032A"/>
    <w:rsid w:val="26A134E9"/>
    <w:rsid w:val="26A33069"/>
    <w:rsid w:val="26A5171D"/>
    <w:rsid w:val="26A61F70"/>
    <w:rsid w:val="26A638A3"/>
    <w:rsid w:val="26A835BD"/>
    <w:rsid w:val="26A92CC8"/>
    <w:rsid w:val="26AA5779"/>
    <w:rsid w:val="26AA6696"/>
    <w:rsid w:val="26AC1C0B"/>
    <w:rsid w:val="26AC251B"/>
    <w:rsid w:val="26AC4969"/>
    <w:rsid w:val="26B7677F"/>
    <w:rsid w:val="26B95096"/>
    <w:rsid w:val="26BA396D"/>
    <w:rsid w:val="26BE1AB1"/>
    <w:rsid w:val="26BF34EC"/>
    <w:rsid w:val="26C0326D"/>
    <w:rsid w:val="26C06819"/>
    <w:rsid w:val="26C204C6"/>
    <w:rsid w:val="26C274F5"/>
    <w:rsid w:val="26C506FD"/>
    <w:rsid w:val="26C556B2"/>
    <w:rsid w:val="26C740E0"/>
    <w:rsid w:val="26C949A6"/>
    <w:rsid w:val="26C969E4"/>
    <w:rsid w:val="26CA0445"/>
    <w:rsid w:val="26CA442C"/>
    <w:rsid w:val="26CC0E1B"/>
    <w:rsid w:val="26D072C6"/>
    <w:rsid w:val="26D07AC3"/>
    <w:rsid w:val="26D175AD"/>
    <w:rsid w:val="26D3550C"/>
    <w:rsid w:val="26D35721"/>
    <w:rsid w:val="26D50539"/>
    <w:rsid w:val="26D7747D"/>
    <w:rsid w:val="26DB47B7"/>
    <w:rsid w:val="26DC5A9C"/>
    <w:rsid w:val="26DD7423"/>
    <w:rsid w:val="26E162D5"/>
    <w:rsid w:val="26E23EE3"/>
    <w:rsid w:val="26E358B4"/>
    <w:rsid w:val="26E45413"/>
    <w:rsid w:val="26E8267A"/>
    <w:rsid w:val="26E96556"/>
    <w:rsid w:val="26EE44EB"/>
    <w:rsid w:val="26EF3438"/>
    <w:rsid w:val="26F03C4E"/>
    <w:rsid w:val="26F16141"/>
    <w:rsid w:val="26F22113"/>
    <w:rsid w:val="26F54649"/>
    <w:rsid w:val="26FB4257"/>
    <w:rsid w:val="26FC459C"/>
    <w:rsid w:val="26FF542F"/>
    <w:rsid w:val="26FF7542"/>
    <w:rsid w:val="270150C1"/>
    <w:rsid w:val="2705522C"/>
    <w:rsid w:val="27055EC5"/>
    <w:rsid w:val="270667D4"/>
    <w:rsid w:val="27091023"/>
    <w:rsid w:val="270C431F"/>
    <w:rsid w:val="270E4EE3"/>
    <w:rsid w:val="270F1143"/>
    <w:rsid w:val="271A1278"/>
    <w:rsid w:val="271C06F7"/>
    <w:rsid w:val="271C3A87"/>
    <w:rsid w:val="271C4721"/>
    <w:rsid w:val="2729471D"/>
    <w:rsid w:val="272D6BC5"/>
    <w:rsid w:val="273043E2"/>
    <w:rsid w:val="273413A1"/>
    <w:rsid w:val="27361EA1"/>
    <w:rsid w:val="27387AAA"/>
    <w:rsid w:val="273951BA"/>
    <w:rsid w:val="273C10BD"/>
    <w:rsid w:val="27436B58"/>
    <w:rsid w:val="274729B7"/>
    <w:rsid w:val="274A6EE6"/>
    <w:rsid w:val="275245D5"/>
    <w:rsid w:val="2753491C"/>
    <w:rsid w:val="2754561E"/>
    <w:rsid w:val="2759148E"/>
    <w:rsid w:val="27653365"/>
    <w:rsid w:val="276565B4"/>
    <w:rsid w:val="27672541"/>
    <w:rsid w:val="27674F98"/>
    <w:rsid w:val="276752B5"/>
    <w:rsid w:val="276A57FE"/>
    <w:rsid w:val="276B2EEB"/>
    <w:rsid w:val="276F118D"/>
    <w:rsid w:val="27796FFB"/>
    <w:rsid w:val="277A7528"/>
    <w:rsid w:val="277B3F6E"/>
    <w:rsid w:val="277B5B33"/>
    <w:rsid w:val="277C691E"/>
    <w:rsid w:val="277E6743"/>
    <w:rsid w:val="27801DBA"/>
    <w:rsid w:val="278064CC"/>
    <w:rsid w:val="278328E7"/>
    <w:rsid w:val="2784123D"/>
    <w:rsid w:val="278505BC"/>
    <w:rsid w:val="27854190"/>
    <w:rsid w:val="27886FD4"/>
    <w:rsid w:val="278A019A"/>
    <w:rsid w:val="278A3721"/>
    <w:rsid w:val="278A5A1E"/>
    <w:rsid w:val="278B1231"/>
    <w:rsid w:val="278F107C"/>
    <w:rsid w:val="278F56EC"/>
    <w:rsid w:val="278F795B"/>
    <w:rsid w:val="27983327"/>
    <w:rsid w:val="279A7AD0"/>
    <w:rsid w:val="27A411CD"/>
    <w:rsid w:val="27A77E3E"/>
    <w:rsid w:val="27A814A7"/>
    <w:rsid w:val="27A8508F"/>
    <w:rsid w:val="27A90A50"/>
    <w:rsid w:val="27AA063A"/>
    <w:rsid w:val="27AB3202"/>
    <w:rsid w:val="27AF4D82"/>
    <w:rsid w:val="27AF75E2"/>
    <w:rsid w:val="27B044A2"/>
    <w:rsid w:val="27B101EB"/>
    <w:rsid w:val="27B311FD"/>
    <w:rsid w:val="27BB2FAE"/>
    <w:rsid w:val="27BF33B3"/>
    <w:rsid w:val="27C134FF"/>
    <w:rsid w:val="27C20AEA"/>
    <w:rsid w:val="27C37682"/>
    <w:rsid w:val="27C40B74"/>
    <w:rsid w:val="27C9324A"/>
    <w:rsid w:val="27CC7657"/>
    <w:rsid w:val="27D16D20"/>
    <w:rsid w:val="27D45044"/>
    <w:rsid w:val="27D56938"/>
    <w:rsid w:val="27D56DD6"/>
    <w:rsid w:val="27D62C51"/>
    <w:rsid w:val="27D65C9B"/>
    <w:rsid w:val="27DA13AC"/>
    <w:rsid w:val="27DA74ED"/>
    <w:rsid w:val="27DB0688"/>
    <w:rsid w:val="27DB4CCC"/>
    <w:rsid w:val="27DB6B74"/>
    <w:rsid w:val="27DE27F1"/>
    <w:rsid w:val="27E01061"/>
    <w:rsid w:val="27E26E4B"/>
    <w:rsid w:val="27E36C12"/>
    <w:rsid w:val="27E453C8"/>
    <w:rsid w:val="27E6004D"/>
    <w:rsid w:val="27E928E9"/>
    <w:rsid w:val="27EA5EEA"/>
    <w:rsid w:val="27EC31F6"/>
    <w:rsid w:val="27F07C40"/>
    <w:rsid w:val="27F6297E"/>
    <w:rsid w:val="27FA2EB0"/>
    <w:rsid w:val="27FB4A0F"/>
    <w:rsid w:val="27FD40AD"/>
    <w:rsid w:val="27FF12A7"/>
    <w:rsid w:val="28025ECF"/>
    <w:rsid w:val="28036F62"/>
    <w:rsid w:val="28037C58"/>
    <w:rsid w:val="280A043A"/>
    <w:rsid w:val="280B0AA2"/>
    <w:rsid w:val="280C26CB"/>
    <w:rsid w:val="280E6CC1"/>
    <w:rsid w:val="28111458"/>
    <w:rsid w:val="28155F53"/>
    <w:rsid w:val="28177BF2"/>
    <w:rsid w:val="281C32F9"/>
    <w:rsid w:val="281C42BA"/>
    <w:rsid w:val="281E65F0"/>
    <w:rsid w:val="281E7D36"/>
    <w:rsid w:val="28204205"/>
    <w:rsid w:val="28216B71"/>
    <w:rsid w:val="2823506D"/>
    <w:rsid w:val="2823743C"/>
    <w:rsid w:val="28266ECF"/>
    <w:rsid w:val="282B2F7A"/>
    <w:rsid w:val="282F639C"/>
    <w:rsid w:val="28301E7E"/>
    <w:rsid w:val="283323D1"/>
    <w:rsid w:val="283922DF"/>
    <w:rsid w:val="28393FFE"/>
    <w:rsid w:val="283B57D5"/>
    <w:rsid w:val="28406007"/>
    <w:rsid w:val="28412B8B"/>
    <w:rsid w:val="28462E0C"/>
    <w:rsid w:val="2846451C"/>
    <w:rsid w:val="284750E8"/>
    <w:rsid w:val="284C754E"/>
    <w:rsid w:val="284D0516"/>
    <w:rsid w:val="284D2C09"/>
    <w:rsid w:val="284D777B"/>
    <w:rsid w:val="284E3AF4"/>
    <w:rsid w:val="285045C1"/>
    <w:rsid w:val="28517E21"/>
    <w:rsid w:val="2852004B"/>
    <w:rsid w:val="28554725"/>
    <w:rsid w:val="28560BAC"/>
    <w:rsid w:val="28564985"/>
    <w:rsid w:val="2858592B"/>
    <w:rsid w:val="28586486"/>
    <w:rsid w:val="285F2423"/>
    <w:rsid w:val="285F7E79"/>
    <w:rsid w:val="286123AB"/>
    <w:rsid w:val="2862582A"/>
    <w:rsid w:val="28643A51"/>
    <w:rsid w:val="286B3FC9"/>
    <w:rsid w:val="286C1859"/>
    <w:rsid w:val="286E52C3"/>
    <w:rsid w:val="286F00EA"/>
    <w:rsid w:val="28705071"/>
    <w:rsid w:val="28711FFF"/>
    <w:rsid w:val="28731B62"/>
    <w:rsid w:val="287339B6"/>
    <w:rsid w:val="28792957"/>
    <w:rsid w:val="287B2E95"/>
    <w:rsid w:val="287E798E"/>
    <w:rsid w:val="28842D80"/>
    <w:rsid w:val="28857AA5"/>
    <w:rsid w:val="28884674"/>
    <w:rsid w:val="28884B4A"/>
    <w:rsid w:val="28886731"/>
    <w:rsid w:val="288B421A"/>
    <w:rsid w:val="288D5681"/>
    <w:rsid w:val="288E1F65"/>
    <w:rsid w:val="288E71A9"/>
    <w:rsid w:val="288F0D65"/>
    <w:rsid w:val="28905420"/>
    <w:rsid w:val="28924938"/>
    <w:rsid w:val="289538C4"/>
    <w:rsid w:val="28992D78"/>
    <w:rsid w:val="2899590A"/>
    <w:rsid w:val="289B3DF3"/>
    <w:rsid w:val="28A07061"/>
    <w:rsid w:val="28A2134E"/>
    <w:rsid w:val="28A401CF"/>
    <w:rsid w:val="28AD33DA"/>
    <w:rsid w:val="28AE0ACA"/>
    <w:rsid w:val="28AE4C51"/>
    <w:rsid w:val="28B02C58"/>
    <w:rsid w:val="28B411A5"/>
    <w:rsid w:val="28B5223D"/>
    <w:rsid w:val="28B54791"/>
    <w:rsid w:val="28B57F0E"/>
    <w:rsid w:val="28B93E9B"/>
    <w:rsid w:val="28BB00B2"/>
    <w:rsid w:val="28BD149B"/>
    <w:rsid w:val="28BD1FA6"/>
    <w:rsid w:val="28C219ED"/>
    <w:rsid w:val="28C46478"/>
    <w:rsid w:val="28C55C36"/>
    <w:rsid w:val="28C900B6"/>
    <w:rsid w:val="28CA1F2B"/>
    <w:rsid w:val="28CA3BF1"/>
    <w:rsid w:val="28CA7BFC"/>
    <w:rsid w:val="28CC5623"/>
    <w:rsid w:val="28CF2020"/>
    <w:rsid w:val="28D134F9"/>
    <w:rsid w:val="28D41642"/>
    <w:rsid w:val="28D450DD"/>
    <w:rsid w:val="28D605A6"/>
    <w:rsid w:val="28D86036"/>
    <w:rsid w:val="28DA6DFD"/>
    <w:rsid w:val="28DB53B0"/>
    <w:rsid w:val="28DC08B1"/>
    <w:rsid w:val="28DC4B42"/>
    <w:rsid w:val="28DD746D"/>
    <w:rsid w:val="28DD7477"/>
    <w:rsid w:val="28DE4043"/>
    <w:rsid w:val="28E11298"/>
    <w:rsid w:val="28E26899"/>
    <w:rsid w:val="28E45DB9"/>
    <w:rsid w:val="28E523A2"/>
    <w:rsid w:val="28E7124C"/>
    <w:rsid w:val="28ED0EC7"/>
    <w:rsid w:val="28EE5BDC"/>
    <w:rsid w:val="28EF347F"/>
    <w:rsid w:val="28F020B3"/>
    <w:rsid w:val="28F141E3"/>
    <w:rsid w:val="28F14B7F"/>
    <w:rsid w:val="28F162D0"/>
    <w:rsid w:val="28F477B3"/>
    <w:rsid w:val="28F97CDC"/>
    <w:rsid w:val="28FC0722"/>
    <w:rsid w:val="28FE3783"/>
    <w:rsid w:val="29000E66"/>
    <w:rsid w:val="29001EAC"/>
    <w:rsid w:val="29024FF5"/>
    <w:rsid w:val="2904294B"/>
    <w:rsid w:val="290B301D"/>
    <w:rsid w:val="290C7178"/>
    <w:rsid w:val="290C7831"/>
    <w:rsid w:val="290E3F98"/>
    <w:rsid w:val="290E50A7"/>
    <w:rsid w:val="29103740"/>
    <w:rsid w:val="291244AD"/>
    <w:rsid w:val="291819FB"/>
    <w:rsid w:val="291B4BA6"/>
    <w:rsid w:val="291C5DFC"/>
    <w:rsid w:val="291F007B"/>
    <w:rsid w:val="29200B86"/>
    <w:rsid w:val="292078E5"/>
    <w:rsid w:val="29246207"/>
    <w:rsid w:val="292938CE"/>
    <w:rsid w:val="292D0700"/>
    <w:rsid w:val="2931705D"/>
    <w:rsid w:val="29327C62"/>
    <w:rsid w:val="29340364"/>
    <w:rsid w:val="29340A9B"/>
    <w:rsid w:val="293426DB"/>
    <w:rsid w:val="29343A25"/>
    <w:rsid w:val="293754C3"/>
    <w:rsid w:val="293E0C61"/>
    <w:rsid w:val="293E0EC9"/>
    <w:rsid w:val="293F4AC9"/>
    <w:rsid w:val="29425349"/>
    <w:rsid w:val="294278A1"/>
    <w:rsid w:val="2943256F"/>
    <w:rsid w:val="29457760"/>
    <w:rsid w:val="295177E4"/>
    <w:rsid w:val="29520812"/>
    <w:rsid w:val="295230C2"/>
    <w:rsid w:val="29556908"/>
    <w:rsid w:val="2959585B"/>
    <w:rsid w:val="295E1E30"/>
    <w:rsid w:val="29601E31"/>
    <w:rsid w:val="29613168"/>
    <w:rsid w:val="296207B0"/>
    <w:rsid w:val="2964314D"/>
    <w:rsid w:val="29686F9C"/>
    <w:rsid w:val="29692AB8"/>
    <w:rsid w:val="296B32D7"/>
    <w:rsid w:val="296C0629"/>
    <w:rsid w:val="297307E3"/>
    <w:rsid w:val="2975118A"/>
    <w:rsid w:val="2979111B"/>
    <w:rsid w:val="2979648F"/>
    <w:rsid w:val="297A232A"/>
    <w:rsid w:val="297E58EB"/>
    <w:rsid w:val="29833B19"/>
    <w:rsid w:val="298418BF"/>
    <w:rsid w:val="29845E8F"/>
    <w:rsid w:val="29870DD5"/>
    <w:rsid w:val="29871FBD"/>
    <w:rsid w:val="29873A31"/>
    <w:rsid w:val="298745F5"/>
    <w:rsid w:val="2989509D"/>
    <w:rsid w:val="298D5730"/>
    <w:rsid w:val="298E46E6"/>
    <w:rsid w:val="29910C07"/>
    <w:rsid w:val="29914F18"/>
    <w:rsid w:val="29945EA3"/>
    <w:rsid w:val="299678FB"/>
    <w:rsid w:val="29981F77"/>
    <w:rsid w:val="299831F6"/>
    <w:rsid w:val="299845E0"/>
    <w:rsid w:val="299A5C8F"/>
    <w:rsid w:val="299A7327"/>
    <w:rsid w:val="29A17183"/>
    <w:rsid w:val="29A47D92"/>
    <w:rsid w:val="29A96570"/>
    <w:rsid w:val="29AA52F8"/>
    <w:rsid w:val="29AB09E9"/>
    <w:rsid w:val="29AB289C"/>
    <w:rsid w:val="29AC058B"/>
    <w:rsid w:val="29AE6203"/>
    <w:rsid w:val="29AF3A27"/>
    <w:rsid w:val="29B04820"/>
    <w:rsid w:val="29B36495"/>
    <w:rsid w:val="29B6218C"/>
    <w:rsid w:val="29B6765C"/>
    <w:rsid w:val="29BA7679"/>
    <w:rsid w:val="29BB0A2B"/>
    <w:rsid w:val="29BE5FBE"/>
    <w:rsid w:val="29BE73D8"/>
    <w:rsid w:val="29C00707"/>
    <w:rsid w:val="29C53564"/>
    <w:rsid w:val="29C914DE"/>
    <w:rsid w:val="29C935FA"/>
    <w:rsid w:val="29CA6883"/>
    <w:rsid w:val="29D37A8D"/>
    <w:rsid w:val="29D47E7C"/>
    <w:rsid w:val="29D707C8"/>
    <w:rsid w:val="29D831E0"/>
    <w:rsid w:val="29DA2026"/>
    <w:rsid w:val="29DC64C4"/>
    <w:rsid w:val="29DF7E53"/>
    <w:rsid w:val="29E45E27"/>
    <w:rsid w:val="29E6481E"/>
    <w:rsid w:val="29E717F7"/>
    <w:rsid w:val="29E7469A"/>
    <w:rsid w:val="29E95682"/>
    <w:rsid w:val="29EB6E3E"/>
    <w:rsid w:val="29EC1835"/>
    <w:rsid w:val="29F529D1"/>
    <w:rsid w:val="29F67255"/>
    <w:rsid w:val="29F74BEE"/>
    <w:rsid w:val="29F93BBC"/>
    <w:rsid w:val="29FD4D38"/>
    <w:rsid w:val="29FF391E"/>
    <w:rsid w:val="2A022C00"/>
    <w:rsid w:val="2A040D34"/>
    <w:rsid w:val="2A055FFE"/>
    <w:rsid w:val="2A057D55"/>
    <w:rsid w:val="2A07631C"/>
    <w:rsid w:val="2A0B38D0"/>
    <w:rsid w:val="2A0E5AE1"/>
    <w:rsid w:val="2A1106B4"/>
    <w:rsid w:val="2A116563"/>
    <w:rsid w:val="2A182E99"/>
    <w:rsid w:val="2A183704"/>
    <w:rsid w:val="2A197DBE"/>
    <w:rsid w:val="2A1A6A8C"/>
    <w:rsid w:val="2A1D4590"/>
    <w:rsid w:val="2A1E1BE0"/>
    <w:rsid w:val="2A1E5AC8"/>
    <w:rsid w:val="2A200F02"/>
    <w:rsid w:val="2A207C04"/>
    <w:rsid w:val="2A2162FD"/>
    <w:rsid w:val="2A217314"/>
    <w:rsid w:val="2A232B88"/>
    <w:rsid w:val="2A24448E"/>
    <w:rsid w:val="2A2466CE"/>
    <w:rsid w:val="2A26576A"/>
    <w:rsid w:val="2A291AE2"/>
    <w:rsid w:val="2A2A1781"/>
    <w:rsid w:val="2A2C4BB8"/>
    <w:rsid w:val="2A2C7F99"/>
    <w:rsid w:val="2A2E3AB2"/>
    <w:rsid w:val="2A2F05D5"/>
    <w:rsid w:val="2A341A08"/>
    <w:rsid w:val="2A352DFC"/>
    <w:rsid w:val="2A3B6230"/>
    <w:rsid w:val="2A3D1643"/>
    <w:rsid w:val="2A3D5F03"/>
    <w:rsid w:val="2A3D7C7B"/>
    <w:rsid w:val="2A3E7D03"/>
    <w:rsid w:val="2A3F09D6"/>
    <w:rsid w:val="2A404E25"/>
    <w:rsid w:val="2A480F8E"/>
    <w:rsid w:val="2A481706"/>
    <w:rsid w:val="2A4860B1"/>
    <w:rsid w:val="2A4A429F"/>
    <w:rsid w:val="2A4E36E3"/>
    <w:rsid w:val="2A4F23E9"/>
    <w:rsid w:val="2A536A42"/>
    <w:rsid w:val="2A540E6B"/>
    <w:rsid w:val="2A5611B0"/>
    <w:rsid w:val="2A562466"/>
    <w:rsid w:val="2A570311"/>
    <w:rsid w:val="2A5C0703"/>
    <w:rsid w:val="2A61076F"/>
    <w:rsid w:val="2A65324F"/>
    <w:rsid w:val="2A677521"/>
    <w:rsid w:val="2A6C1D20"/>
    <w:rsid w:val="2A6D5EF3"/>
    <w:rsid w:val="2A6D70A6"/>
    <w:rsid w:val="2A6E0EA8"/>
    <w:rsid w:val="2A6E0FE0"/>
    <w:rsid w:val="2A6F5754"/>
    <w:rsid w:val="2A7032A0"/>
    <w:rsid w:val="2A714780"/>
    <w:rsid w:val="2A7163F8"/>
    <w:rsid w:val="2A720386"/>
    <w:rsid w:val="2A723E49"/>
    <w:rsid w:val="2A7A4569"/>
    <w:rsid w:val="2A7B1025"/>
    <w:rsid w:val="2A7B33C3"/>
    <w:rsid w:val="2A7F5494"/>
    <w:rsid w:val="2A7F790D"/>
    <w:rsid w:val="2A8178CF"/>
    <w:rsid w:val="2A84711C"/>
    <w:rsid w:val="2A897633"/>
    <w:rsid w:val="2A8D6D7A"/>
    <w:rsid w:val="2A8F4FC1"/>
    <w:rsid w:val="2A920109"/>
    <w:rsid w:val="2A93034F"/>
    <w:rsid w:val="2A932AA0"/>
    <w:rsid w:val="2A967BC6"/>
    <w:rsid w:val="2A9761DD"/>
    <w:rsid w:val="2A984140"/>
    <w:rsid w:val="2A991614"/>
    <w:rsid w:val="2A9A06DB"/>
    <w:rsid w:val="2A9C4D12"/>
    <w:rsid w:val="2A9D709B"/>
    <w:rsid w:val="2A9E2ACE"/>
    <w:rsid w:val="2AA2552D"/>
    <w:rsid w:val="2AA43EA8"/>
    <w:rsid w:val="2AA4532F"/>
    <w:rsid w:val="2AA461C9"/>
    <w:rsid w:val="2AA904E7"/>
    <w:rsid w:val="2AB0737F"/>
    <w:rsid w:val="2AB15287"/>
    <w:rsid w:val="2AB20A46"/>
    <w:rsid w:val="2AB35347"/>
    <w:rsid w:val="2AB5287A"/>
    <w:rsid w:val="2AB5596C"/>
    <w:rsid w:val="2ABA31CE"/>
    <w:rsid w:val="2ABB0DB5"/>
    <w:rsid w:val="2AC16E42"/>
    <w:rsid w:val="2AC82728"/>
    <w:rsid w:val="2ACA08E0"/>
    <w:rsid w:val="2ACA2D4D"/>
    <w:rsid w:val="2ACC0443"/>
    <w:rsid w:val="2ACC10F4"/>
    <w:rsid w:val="2ACD1735"/>
    <w:rsid w:val="2ACD79D1"/>
    <w:rsid w:val="2ACF7A10"/>
    <w:rsid w:val="2AD05AAB"/>
    <w:rsid w:val="2AD1082A"/>
    <w:rsid w:val="2AD12852"/>
    <w:rsid w:val="2AD12BC7"/>
    <w:rsid w:val="2AD14C7E"/>
    <w:rsid w:val="2AD3298C"/>
    <w:rsid w:val="2AD34208"/>
    <w:rsid w:val="2AD34B9E"/>
    <w:rsid w:val="2AD54A24"/>
    <w:rsid w:val="2AD965DE"/>
    <w:rsid w:val="2ADA4D20"/>
    <w:rsid w:val="2ADC545F"/>
    <w:rsid w:val="2ADF7B36"/>
    <w:rsid w:val="2AE01564"/>
    <w:rsid w:val="2AE05D88"/>
    <w:rsid w:val="2AE329A9"/>
    <w:rsid w:val="2AEA7223"/>
    <w:rsid w:val="2AEB1439"/>
    <w:rsid w:val="2AEC3786"/>
    <w:rsid w:val="2AEC45A9"/>
    <w:rsid w:val="2AEF0510"/>
    <w:rsid w:val="2AEF2022"/>
    <w:rsid w:val="2AF01114"/>
    <w:rsid w:val="2AF12081"/>
    <w:rsid w:val="2AF2716B"/>
    <w:rsid w:val="2AF341CC"/>
    <w:rsid w:val="2AF4444C"/>
    <w:rsid w:val="2AF47B75"/>
    <w:rsid w:val="2AF65F05"/>
    <w:rsid w:val="2AFA0506"/>
    <w:rsid w:val="2AFA0A10"/>
    <w:rsid w:val="2AFB61DE"/>
    <w:rsid w:val="2AFC5A5C"/>
    <w:rsid w:val="2AFD6D94"/>
    <w:rsid w:val="2B01075B"/>
    <w:rsid w:val="2B016F67"/>
    <w:rsid w:val="2B0223BB"/>
    <w:rsid w:val="2B031DB0"/>
    <w:rsid w:val="2B034836"/>
    <w:rsid w:val="2B091896"/>
    <w:rsid w:val="2B0A3C07"/>
    <w:rsid w:val="2B0A5AAD"/>
    <w:rsid w:val="2B0B4289"/>
    <w:rsid w:val="2B0D4B3C"/>
    <w:rsid w:val="2B1A3CB0"/>
    <w:rsid w:val="2B1C7DE0"/>
    <w:rsid w:val="2B1E58EA"/>
    <w:rsid w:val="2B237AD9"/>
    <w:rsid w:val="2B260EA5"/>
    <w:rsid w:val="2B26234C"/>
    <w:rsid w:val="2B263AED"/>
    <w:rsid w:val="2B264301"/>
    <w:rsid w:val="2B287180"/>
    <w:rsid w:val="2B2C6BE3"/>
    <w:rsid w:val="2B2F6124"/>
    <w:rsid w:val="2B356772"/>
    <w:rsid w:val="2B3A4C6A"/>
    <w:rsid w:val="2B3A52C9"/>
    <w:rsid w:val="2B3B06FB"/>
    <w:rsid w:val="2B3C2298"/>
    <w:rsid w:val="2B3C507B"/>
    <w:rsid w:val="2B3F1FBF"/>
    <w:rsid w:val="2B4140A0"/>
    <w:rsid w:val="2B44565A"/>
    <w:rsid w:val="2B457CDF"/>
    <w:rsid w:val="2B462BF8"/>
    <w:rsid w:val="2B4F3181"/>
    <w:rsid w:val="2B5271E4"/>
    <w:rsid w:val="2B532424"/>
    <w:rsid w:val="2B5441F5"/>
    <w:rsid w:val="2B563921"/>
    <w:rsid w:val="2B563EE5"/>
    <w:rsid w:val="2B595F7B"/>
    <w:rsid w:val="2B5C5A16"/>
    <w:rsid w:val="2B5D78D2"/>
    <w:rsid w:val="2B5F1D6C"/>
    <w:rsid w:val="2B5F45E8"/>
    <w:rsid w:val="2B617315"/>
    <w:rsid w:val="2B626D57"/>
    <w:rsid w:val="2B655EB7"/>
    <w:rsid w:val="2B657706"/>
    <w:rsid w:val="2B6A7A79"/>
    <w:rsid w:val="2B6B1B65"/>
    <w:rsid w:val="2B6D4B58"/>
    <w:rsid w:val="2B6D596B"/>
    <w:rsid w:val="2B6E6764"/>
    <w:rsid w:val="2B71049A"/>
    <w:rsid w:val="2B7120BA"/>
    <w:rsid w:val="2B715D99"/>
    <w:rsid w:val="2B732F58"/>
    <w:rsid w:val="2B74106C"/>
    <w:rsid w:val="2B7851E5"/>
    <w:rsid w:val="2B785FB1"/>
    <w:rsid w:val="2B796964"/>
    <w:rsid w:val="2B7B2E4E"/>
    <w:rsid w:val="2B7B70F6"/>
    <w:rsid w:val="2B7C7B66"/>
    <w:rsid w:val="2B7C7CF4"/>
    <w:rsid w:val="2B7F441D"/>
    <w:rsid w:val="2B800AF9"/>
    <w:rsid w:val="2B817762"/>
    <w:rsid w:val="2B8217B9"/>
    <w:rsid w:val="2B823E65"/>
    <w:rsid w:val="2B8265BB"/>
    <w:rsid w:val="2B8667BB"/>
    <w:rsid w:val="2B89052A"/>
    <w:rsid w:val="2B894493"/>
    <w:rsid w:val="2B8B1AB3"/>
    <w:rsid w:val="2B8F4E1B"/>
    <w:rsid w:val="2B9167F7"/>
    <w:rsid w:val="2B946AAE"/>
    <w:rsid w:val="2B96036C"/>
    <w:rsid w:val="2B965995"/>
    <w:rsid w:val="2B9B4725"/>
    <w:rsid w:val="2B9B4BDF"/>
    <w:rsid w:val="2B9D7787"/>
    <w:rsid w:val="2BA31D54"/>
    <w:rsid w:val="2BA32FA5"/>
    <w:rsid w:val="2BA66CB4"/>
    <w:rsid w:val="2BB16ABB"/>
    <w:rsid w:val="2BB43198"/>
    <w:rsid w:val="2BBF074F"/>
    <w:rsid w:val="2BBF63B5"/>
    <w:rsid w:val="2BC26B40"/>
    <w:rsid w:val="2BC731A2"/>
    <w:rsid w:val="2BC83082"/>
    <w:rsid w:val="2BC925C7"/>
    <w:rsid w:val="2BC97B47"/>
    <w:rsid w:val="2BCA13F6"/>
    <w:rsid w:val="2BCE399C"/>
    <w:rsid w:val="2BCF7785"/>
    <w:rsid w:val="2BD12FD7"/>
    <w:rsid w:val="2BD16FC3"/>
    <w:rsid w:val="2BD346D7"/>
    <w:rsid w:val="2BD571EF"/>
    <w:rsid w:val="2BD80775"/>
    <w:rsid w:val="2BD87607"/>
    <w:rsid w:val="2BDA696E"/>
    <w:rsid w:val="2BDE192B"/>
    <w:rsid w:val="2BE205DB"/>
    <w:rsid w:val="2BE36F63"/>
    <w:rsid w:val="2BEA00C6"/>
    <w:rsid w:val="2BEB4D43"/>
    <w:rsid w:val="2BED4628"/>
    <w:rsid w:val="2BF11754"/>
    <w:rsid w:val="2BF229CA"/>
    <w:rsid w:val="2BF6166D"/>
    <w:rsid w:val="2BFD1BF6"/>
    <w:rsid w:val="2BFD79AA"/>
    <w:rsid w:val="2C043C98"/>
    <w:rsid w:val="2C0907B4"/>
    <w:rsid w:val="2C0E0EC2"/>
    <w:rsid w:val="2C190290"/>
    <w:rsid w:val="2C1C6884"/>
    <w:rsid w:val="2C203C09"/>
    <w:rsid w:val="2C204FAC"/>
    <w:rsid w:val="2C2131BE"/>
    <w:rsid w:val="2C22033D"/>
    <w:rsid w:val="2C233C38"/>
    <w:rsid w:val="2C2471E0"/>
    <w:rsid w:val="2C2950AC"/>
    <w:rsid w:val="2C2D0F83"/>
    <w:rsid w:val="2C2F17BE"/>
    <w:rsid w:val="2C2F7322"/>
    <w:rsid w:val="2C30403D"/>
    <w:rsid w:val="2C342DFC"/>
    <w:rsid w:val="2C370DE0"/>
    <w:rsid w:val="2C38117B"/>
    <w:rsid w:val="2C382DFA"/>
    <w:rsid w:val="2C403718"/>
    <w:rsid w:val="2C421745"/>
    <w:rsid w:val="2C45320A"/>
    <w:rsid w:val="2C454247"/>
    <w:rsid w:val="2C462E6F"/>
    <w:rsid w:val="2C4B0EBD"/>
    <w:rsid w:val="2C507846"/>
    <w:rsid w:val="2C54361E"/>
    <w:rsid w:val="2C561069"/>
    <w:rsid w:val="2C5B0448"/>
    <w:rsid w:val="2C5B3361"/>
    <w:rsid w:val="2C5D2582"/>
    <w:rsid w:val="2C5D3A6C"/>
    <w:rsid w:val="2C5E0225"/>
    <w:rsid w:val="2C5F335D"/>
    <w:rsid w:val="2C6923EF"/>
    <w:rsid w:val="2C6D3417"/>
    <w:rsid w:val="2C753F6B"/>
    <w:rsid w:val="2C78683F"/>
    <w:rsid w:val="2C796053"/>
    <w:rsid w:val="2C7A32D8"/>
    <w:rsid w:val="2C7B1CAA"/>
    <w:rsid w:val="2C805F2F"/>
    <w:rsid w:val="2C813EF0"/>
    <w:rsid w:val="2C8233AE"/>
    <w:rsid w:val="2C8340F2"/>
    <w:rsid w:val="2C842234"/>
    <w:rsid w:val="2C850C8E"/>
    <w:rsid w:val="2C882AD7"/>
    <w:rsid w:val="2C913A84"/>
    <w:rsid w:val="2C9167BA"/>
    <w:rsid w:val="2C923306"/>
    <w:rsid w:val="2C9607F5"/>
    <w:rsid w:val="2C990FB6"/>
    <w:rsid w:val="2C995BD1"/>
    <w:rsid w:val="2C996AC7"/>
    <w:rsid w:val="2C9B7810"/>
    <w:rsid w:val="2CA06048"/>
    <w:rsid w:val="2CA06C08"/>
    <w:rsid w:val="2CA17114"/>
    <w:rsid w:val="2CA26B65"/>
    <w:rsid w:val="2CA563A8"/>
    <w:rsid w:val="2CAC3D2F"/>
    <w:rsid w:val="2CAD783C"/>
    <w:rsid w:val="2CAE14D0"/>
    <w:rsid w:val="2CB0042D"/>
    <w:rsid w:val="2CB33C8B"/>
    <w:rsid w:val="2CB53179"/>
    <w:rsid w:val="2CB61AE3"/>
    <w:rsid w:val="2CB74641"/>
    <w:rsid w:val="2CB85A30"/>
    <w:rsid w:val="2CBA3B07"/>
    <w:rsid w:val="2CBB1C1A"/>
    <w:rsid w:val="2CBF4815"/>
    <w:rsid w:val="2CC11016"/>
    <w:rsid w:val="2CC42B3B"/>
    <w:rsid w:val="2CCF1CFA"/>
    <w:rsid w:val="2CCF4DA2"/>
    <w:rsid w:val="2CD24DB3"/>
    <w:rsid w:val="2CD273FB"/>
    <w:rsid w:val="2CD35925"/>
    <w:rsid w:val="2CD407DC"/>
    <w:rsid w:val="2CD729C6"/>
    <w:rsid w:val="2CD85375"/>
    <w:rsid w:val="2CD913B0"/>
    <w:rsid w:val="2CD9453B"/>
    <w:rsid w:val="2CDA540D"/>
    <w:rsid w:val="2CDB1D6B"/>
    <w:rsid w:val="2CDB3A4B"/>
    <w:rsid w:val="2CE60697"/>
    <w:rsid w:val="2CE60712"/>
    <w:rsid w:val="2CE86677"/>
    <w:rsid w:val="2CEC34C6"/>
    <w:rsid w:val="2CED7669"/>
    <w:rsid w:val="2CEE0AF6"/>
    <w:rsid w:val="2CEE36CD"/>
    <w:rsid w:val="2CF10535"/>
    <w:rsid w:val="2CF45046"/>
    <w:rsid w:val="2CF661C1"/>
    <w:rsid w:val="2CF71D93"/>
    <w:rsid w:val="2CF72E61"/>
    <w:rsid w:val="2CFB7B07"/>
    <w:rsid w:val="2CFC04E4"/>
    <w:rsid w:val="2CFF2736"/>
    <w:rsid w:val="2CFF5FCA"/>
    <w:rsid w:val="2CFF78C1"/>
    <w:rsid w:val="2D0233B5"/>
    <w:rsid w:val="2D0679FA"/>
    <w:rsid w:val="2D095526"/>
    <w:rsid w:val="2D10099E"/>
    <w:rsid w:val="2D124C6C"/>
    <w:rsid w:val="2D1435A7"/>
    <w:rsid w:val="2D183E25"/>
    <w:rsid w:val="2D197A66"/>
    <w:rsid w:val="2D1A32BB"/>
    <w:rsid w:val="2D1A46A2"/>
    <w:rsid w:val="2D1B1E2E"/>
    <w:rsid w:val="2D1F6D16"/>
    <w:rsid w:val="2D20296A"/>
    <w:rsid w:val="2D22263C"/>
    <w:rsid w:val="2D227FDB"/>
    <w:rsid w:val="2D235B55"/>
    <w:rsid w:val="2D2376DB"/>
    <w:rsid w:val="2D243B8F"/>
    <w:rsid w:val="2D256FFF"/>
    <w:rsid w:val="2D276E48"/>
    <w:rsid w:val="2D290AD7"/>
    <w:rsid w:val="2D2A223D"/>
    <w:rsid w:val="2D2A68CD"/>
    <w:rsid w:val="2D2B0B59"/>
    <w:rsid w:val="2D2B7C29"/>
    <w:rsid w:val="2D2C5C81"/>
    <w:rsid w:val="2D311E70"/>
    <w:rsid w:val="2D3141F6"/>
    <w:rsid w:val="2D334485"/>
    <w:rsid w:val="2D3362F5"/>
    <w:rsid w:val="2D34086D"/>
    <w:rsid w:val="2D3724D8"/>
    <w:rsid w:val="2D3914BC"/>
    <w:rsid w:val="2D396EFC"/>
    <w:rsid w:val="2D3A2C68"/>
    <w:rsid w:val="2D43104D"/>
    <w:rsid w:val="2D4321BE"/>
    <w:rsid w:val="2D435D9F"/>
    <w:rsid w:val="2D45175C"/>
    <w:rsid w:val="2D493ED7"/>
    <w:rsid w:val="2D4B739E"/>
    <w:rsid w:val="2D4C0FEC"/>
    <w:rsid w:val="2D4C15B6"/>
    <w:rsid w:val="2D4C7285"/>
    <w:rsid w:val="2D4C7D0C"/>
    <w:rsid w:val="2D4E5187"/>
    <w:rsid w:val="2D512418"/>
    <w:rsid w:val="2D5648D2"/>
    <w:rsid w:val="2D573F9E"/>
    <w:rsid w:val="2D592235"/>
    <w:rsid w:val="2D5B66E5"/>
    <w:rsid w:val="2D5C5DB9"/>
    <w:rsid w:val="2D5E6B3A"/>
    <w:rsid w:val="2D601C72"/>
    <w:rsid w:val="2D6328D6"/>
    <w:rsid w:val="2D652AE2"/>
    <w:rsid w:val="2D655DC5"/>
    <w:rsid w:val="2D697FFF"/>
    <w:rsid w:val="2D6A24F3"/>
    <w:rsid w:val="2D6C1C3C"/>
    <w:rsid w:val="2D6C7EA0"/>
    <w:rsid w:val="2D6F04FD"/>
    <w:rsid w:val="2D70258E"/>
    <w:rsid w:val="2D7246C1"/>
    <w:rsid w:val="2D72779E"/>
    <w:rsid w:val="2D736E37"/>
    <w:rsid w:val="2D742AE0"/>
    <w:rsid w:val="2D7478BA"/>
    <w:rsid w:val="2D747980"/>
    <w:rsid w:val="2D7B5076"/>
    <w:rsid w:val="2D7E7F0F"/>
    <w:rsid w:val="2D804F0A"/>
    <w:rsid w:val="2D8111DC"/>
    <w:rsid w:val="2D812F5E"/>
    <w:rsid w:val="2D8226F9"/>
    <w:rsid w:val="2D836483"/>
    <w:rsid w:val="2D875D70"/>
    <w:rsid w:val="2D875FC8"/>
    <w:rsid w:val="2D880A11"/>
    <w:rsid w:val="2D880FD5"/>
    <w:rsid w:val="2D8B03A4"/>
    <w:rsid w:val="2D8B2B65"/>
    <w:rsid w:val="2D8C7744"/>
    <w:rsid w:val="2D901060"/>
    <w:rsid w:val="2D904626"/>
    <w:rsid w:val="2D913A07"/>
    <w:rsid w:val="2D9220BC"/>
    <w:rsid w:val="2D9325BB"/>
    <w:rsid w:val="2D951028"/>
    <w:rsid w:val="2D960D18"/>
    <w:rsid w:val="2D9847D3"/>
    <w:rsid w:val="2D994509"/>
    <w:rsid w:val="2D996F8C"/>
    <w:rsid w:val="2D9A0598"/>
    <w:rsid w:val="2D9B3896"/>
    <w:rsid w:val="2D9C640D"/>
    <w:rsid w:val="2D9E176A"/>
    <w:rsid w:val="2D9E7ACA"/>
    <w:rsid w:val="2DA23CD7"/>
    <w:rsid w:val="2DA306DE"/>
    <w:rsid w:val="2DA61307"/>
    <w:rsid w:val="2DA75D93"/>
    <w:rsid w:val="2DA76A7C"/>
    <w:rsid w:val="2DA81AFE"/>
    <w:rsid w:val="2DAA342D"/>
    <w:rsid w:val="2DAC443E"/>
    <w:rsid w:val="2DAC6613"/>
    <w:rsid w:val="2DB111F7"/>
    <w:rsid w:val="2DB66FBD"/>
    <w:rsid w:val="2DB67391"/>
    <w:rsid w:val="2DBD3F63"/>
    <w:rsid w:val="2DBE05E8"/>
    <w:rsid w:val="2DBF205E"/>
    <w:rsid w:val="2DC064B7"/>
    <w:rsid w:val="2DC1571A"/>
    <w:rsid w:val="2DC47C48"/>
    <w:rsid w:val="2DCC4901"/>
    <w:rsid w:val="2DCC4C23"/>
    <w:rsid w:val="2DD0662B"/>
    <w:rsid w:val="2DD26A91"/>
    <w:rsid w:val="2DD27B9D"/>
    <w:rsid w:val="2DDC286A"/>
    <w:rsid w:val="2DDE7EFC"/>
    <w:rsid w:val="2DDF4D4D"/>
    <w:rsid w:val="2DE303A0"/>
    <w:rsid w:val="2DE43E1A"/>
    <w:rsid w:val="2DE776B2"/>
    <w:rsid w:val="2DEE063B"/>
    <w:rsid w:val="2DEE1B12"/>
    <w:rsid w:val="2DF03CD7"/>
    <w:rsid w:val="2DF25155"/>
    <w:rsid w:val="2DF33680"/>
    <w:rsid w:val="2DF44AE0"/>
    <w:rsid w:val="2DF9174E"/>
    <w:rsid w:val="2DFE1270"/>
    <w:rsid w:val="2DFE7594"/>
    <w:rsid w:val="2E023BEF"/>
    <w:rsid w:val="2E04391A"/>
    <w:rsid w:val="2E045D2E"/>
    <w:rsid w:val="2E0471B2"/>
    <w:rsid w:val="2E0946F7"/>
    <w:rsid w:val="2E0A2131"/>
    <w:rsid w:val="2E0A7DD5"/>
    <w:rsid w:val="2E0D20D5"/>
    <w:rsid w:val="2E0D4A4A"/>
    <w:rsid w:val="2E0D63CF"/>
    <w:rsid w:val="2E110110"/>
    <w:rsid w:val="2E1123E2"/>
    <w:rsid w:val="2E12197D"/>
    <w:rsid w:val="2E155177"/>
    <w:rsid w:val="2E155B49"/>
    <w:rsid w:val="2E156B98"/>
    <w:rsid w:val="2E161379"/>
    <w:rsid w:val="2E17209F"/>
    <w:rsid w:val="2E1B0215"/>
    <w:rsid w:val="2E1E10B4"/>
    <w:rsid w:val="2E202589"/>
    <w:rsid w:val="2E2055E2"/>
    <w:rsid w:val="2E20625F"/>
    <w:rsid w:val="2E234C97"/>
    <w:rsid w:val="2E242589"/>
    <w:rsid w:val="2E262C41"/>
    <w:rsid w:val="2E272C85"/>
    <w:rsid w:val="2E280DE6"/>
    <w:rsid w:val="2E2823FE"/>
    <w:rsid w:val="2E282A31"/>
    <w:rsid w:val="2E283B2A"/>
    <w:rsid w:val="2E284A77"/>
    <w:rsid w:val="2E2A4046"/>
    <w:rsid w:val="2E2D3BCF"/>
    <w:rsid w:val="2E2E53E0"/>
    <w:rsid w:val="2E2F3D9D"/>
    <w:rsid w:val="2E336996"/>
    <w:rsid w:val="2E336B85"/>
    <w:rsid w:val="2E337711"/>
    <w:rsid w:val="2E343B5B"/>
    <w:rsid w:val="2E3523CE"/>
    <w:rsid w:val="2E357AB7"/>
    <w:rsid w:val="2E3742EE"/>
    <w:rsid w:val="2E382344"/>
    <w:rsid w:val="2E3839E7"/>
    <w:rsid w:val="2E3E4438"/>
    <w:rsid w:val="2E3F6EEF"/>
    <w:rsid w:val="2E402884"/>
    <w:rsid w:val="2E4170D1"/>
    <w:rsid w:val="2E417C75"/>
    <w:rsid w:val="2E457329"/>
    <w:rsid w:val="2E4775F5"/>
    <w:rsid w:val="2E4933AD"/>
    <w:rsid w:val="2E4971BE"/>
    <w:rsid w:val="2E4A3D36"/>
    <w:rsid w:val="2E4B5D29"/>
    <w:rsid w:val="2E564986"/>
    <w:rsid w:val="2E5679CA"/>
    <w:rsid w:val="2E58128A"/>
    <w:rsid w:val="2E591DCE"/>
    <w:rsid w:val="2E5A3407"/>
    <w:rsid w:val="2E5B78F0"/>
    <w:rsid w:val="2E5C0653"/>
    <w:rsid w:val="2E5D2081"/>
    <w:rsid w:val="2E5E4477"/>
    <w:rsid w:val="2E62421D"/>
    <w:rsid w:val="2E66666A"/>
    <w:rsid w:val="2E671090"/>
    <w:rsid w:val="2E676093"/>
    <w:rsid w:val="2E6A3C74"/>
    <w:rsid w:val="2E6C018C"/>
    <w:rsid w:val="2E6D11F4"/>
    <w:rsid w:val="2E6D3320"/>
    <w:rsid w:val="2E6D6AF4"/>
    <w:rsid w:val="2E6E29C3"/>
    <w:rsid w:val="2E7221BA"/>
    <w:rsid w:val="2E746DA9"/>
    <w:rsid w:val="2E7472BC"/>
    <w:rsid w:val="2E784B4E"/>
    <w:rsid w:val="2E7A0DE6"/>
    <w:rsid w:val="2E7D5B98"/>
    <w:rsid w:val="2E7E59E0"/>
    <w:rsid w:val="2E7F7491"/>
    <w:rsid w:val="2E845682"/>
    <w:rsid w:val="2E846D69"/>
    <w:rsid w:val="2E866E5C"/>
    <w:rsid w:val="2E89339A"/>
    <w:rsid w:val="2E8A0A09"/>
    <w:rsid w:val="2E8B225D"/>
    <w:rsid w:val="2E8B7E7F"/>
    <w:rsid w:val="2E8D2FDC"/>
    <w:rsid w:val="2E950665"/>
    <w:rsid w:val="2E954DE7"/>
    <w:rsid w:val="2E955031"/>
    <w:rsid w:val="2E956FE2"/>
    <w:rsid w:val="2E9607E3"/>
    <w:rsid w:val="2E9C339A"/>
    <w:rsid w:val="2E9D575F"/>
    <w:rsid w:val="2E9F3D2A"/>
    <w:rsid w:val="2EA06D51"/>
    <w:rsid w:val="2EA13846"/>
    <w:rsid w:val="2EA47569"/>
    <w:rsid w:val="2EA55B79"/>
    <w:rsid w:val="2EA60D17"/>
    <w:rsid w:val="2EA7171D"/>
    <w:rsid w:val="2EA76AC7"/>
    <w:rsid w:val="2EA84EAC"/>
    <w:rsid w:val="2EA9176A"/>
    <w:rsid w:val="2EAA237D"/>
    <w:rsid w:val="2EAC48DE"/>
    <w:rsid w:val="2EAD6841"/>
    <w:rsid w:val="2EAF5929"/>
    <w:rsid w:val="2EB122F1"/>
    <w:rsid w:val="2EB13AF0"/>
    <w:rsid w:val="2EB90195"/>
    <w:rsid w:val="2EBE0DBD"/>
    <w:rsid w:val="2EC05EED"/>
    <w:rsid w:val="2EC252A6"/>
    <w:rsid w:val="2EC301EA"/>
    <w:rsid w:val="2EC33941"/>
    <w:rsid w:val="2EC81A02"/>
    <w:rsid w:val="2EC946C0"/>
    <w:rsid w:val="2ECD4DE4"/>
    <w:rsid w:val="2ECF0199"/>
    <w:rsid w:val="2ED33C8A"/>
    <w:rsid w:val="2ED523E6"/>
    <w:rsid w:val="2ED54ECF"/>
    <w:rsid w:val="2ED63322"/>
    <w:rsid w:val="2ED87438"/>
    <w:rsid w:val="2EDB155F"/>
    <w:rsid w:val="2EE30059"/>
    <w:rsid w:val="2EE33313"/>
    <w:rsid w:val="2EE43E3C"/>
    <w:rsid w:val="2EE72808"/>
    <w:rsid w:val="2EE81C15"/>
    <w:rsid w:val="2EEB1DED"/>
    <w:rsid w:val="2EED5472"/>
    <w:rsid w:val="2EF8475E"/>
    <w:rsid w:val="2EFA2C0A"/>
    <w:rsid w:val="2EFC5CB2"/>
    <w:rsid w:val="2EFD79A6"/>
    <w:rsid w:val="2EFE6275"/>
    <w:rsid w:val="2EFE64B1"/>
    <w:rsid w:val="2EFF35D2"/>
    <w:rsid w:val="2EFF397B"/>
    <w:rsid w:val="2F00002C"/>
    <w:rsid w:val="2F033EDD"/>
    <w:rsid w:val="2F04769F"/>
    <w:rsid w:val="2F085C19"/>
    <w:rsid w:val="2F0A7E92"/>
    <w:rsid w:val="2F0E0356"/>
    <w:rsid w:val="2F0E08CC"/>
    <w:rsid w:val="2F121BD9"/>
    <w:rsid w:val="2F1313CD"/>
    <w:rsid w:val="2F145870"/>
    <w:rsid w:val="2F16280F"/>
    <w:rsid w:val="2F173125"/>
    <w:rsid w:val="2F1805F0"/>
    <w:rsid w:val="2F191729"/>
    <w:rsid w:val="2F19603B"/>
    <w:rsid w:val="2F1C5F84"/>
    <w:rsid w:val="2F1E6596"/>
    <w:rsid w:val="2F1F6425"/>
    <w:rsid w:val="2F234E68"/>
    <w:rsid w:val="2F235E0C"/>
    <w:rsid w:val="2F275E89"/>
    <w:rsid w:val="2F281077"/>
    <w:rsid w:val="2F283B36"/>
    <w:rsid w:val="2F291ADE"/>
    <w:rsid w:val="2F2A37D3"/>
    <w:rsid w:val="2F2A3A1B"/>
    <w:rsid w:val="2F2D640D"/>
    <w:rsid w:val="2F2E3C5A"/>
    <w:rsid w:val="2F333EA2"/>
    <w:rsid w:val="2F351D32"/>
    <w:rsid w:val="2F3717CC"/>
    <w:rsid w:val="2F373DDC"/>
    <w:rsid w:val="2F41381F"/>
    <w:rsid w:val="2F49069A"/>
    <w:rsid w:val="2F4A2983"/>
    <w:rsid w:val="2F4B2CB8"/>
    <w:rsid w:val="2F5079CE"/>
    <w:rsid w:val="2F546665"/>
    <w:rsid w:val="2F595BD2"/>
    <w:rsid w:val="2F5B3FBB"/>
    <w:rsid w:val="2F5D4119"/>
    <w:rsid w:val="2F5D7786"/>
    <w:rsid w:val="2F5F73EE"/>
    <w:rsid w:val="2F601820"/>
    <w:rsid w:val="2F653CA3"/>
    <w:rsid w:val="2F6B1039"/>
    <w:rsid w:val="2F6B544F"/>
    <w:rsid w:val="2F6D172D"/>
    <w:rsid w:val="2F703DD4"/>
    <w:rsid w:val="2F710324"/>
    <w:rsid w:val="2F735C44"/>
    <w:rsid w:val="2F7475E4"/>
    <w:rsid w:val="2F791407"/>
    <w:rsid w:val="2F7E5B46"/>
    <w:rsid w:val="2F845277"/>
    <w:rsid w:val="2F847E22"/>
    <w:rsid w:val="2F851F0F"/>
    <w:rsid w:val="2F884C20"/>
    <w:rsid w:val="2F885D82"/>
    <w:rsid w:val="2F887EAF"/>
    <w:rsid w:val="2F8A3EE1"/>
    <w:rsid w:val="2F8C1004"/>
    <w:rsid w:val="2F921E79"/>
    <w:rsid w:val="2F94393A"/>
    <w:rsid w:val="2F9C0EF6"/>
    <w:rsid w:val="2F9C4E3C"/>
    <w:rsid w:val="2F9E6DB7"/>
    <w:rsid w:val="2F9E793F"/>
    <w:rsid w:val="2F9F2027"/>
    <w:rsid w:val="2FA050EE"/>
    <w:rsid w:val="2FA162EC"/>
    <w:rsid w:val="2FA33A42"/>
    <w:rsid w:val="2FA36BC9"/>
    <w:rsid w:val="2FA56EC2"/>
    <w:rsid w:val="2FAA5D0E"/>
    <w:rsid w:val="2FAB51DA"/>
    <w:rsid w:val="2FAD0F18"/>
    <w:rsid w:val="2FAD3C97"/>
    <w:rsid w:val="2FAD55CC"/>
    <w:rsid w:val="2FAF19D6"/>
    <w:rsid w:val="2FB80106"/>
    <w:rsid w:val="2FBB7403"/>
    <w:rsid w:val="2FC12E0E"/>
    <w:rsid w:val="2FC2217A"/>
    <w:rsid w:val="2FC66119"/>
    <w:rsid w:val="2FCA7FF9"/>
    <w:rsid w:val="2FCB7DB5"/>
    <w:rsid w:val="2FCD76DA"/>
    <w:rsid w:val="2FD03308"/>
    <w:rsid w:val="2FD32E6F"/>
    <w:rsid w:val="2FD37F69"/>
    <w:rsid w:val="2FD412EE"/>
    <w:rsid w:val="2FD82580"/>
    <w:rsid w:val="2FD835F8"/>
    <w:rsid w:val="2FD9399B"/>
    <w:rsid w:val="2FDC6D53"/>
    <w:rsid w:val="2FDD7B4E"/>
    <w:rsid w:val="2FDE5642"/>
    <w:rsid w:val="2FE17A2C"/>
    <w:rsid w:val="2FE206A6"/>
    <w:rsid w:val="2FE5614B"/>
    <w:rsid w:val="2FE64486"/>
    <w:rsid w:val="2FE66C75"/>
    <w:rsid w:val="2FE70846"/>
    <w:rsid w:val="2FE803EF"/>
    <w:rsid w:val="2FE81E44"/>
    <w:rsid w:val="2FE87726"/>
    <w:rsid w:val="2FE97CAC"/>
    <w:rsid w:val="2FEA1148"/>
    <w:rsid w:val="2FEA182B"/>
    <w:rsid w:val="2FEA4E9F"/>
    <w:rsid w:val="2FEC0FA8"/>
    <w:rsid w:val="2FEE36D0"/>
    <w:rsid w:val="2FF27811"/>
    <w:rsid w:val="2FF33EEC"/>
    <w:rsid w:val="2FF544E3"/>
    <w:rsid w:val="2FF577EE"/>
    <w:rsid w:val="2FFC3BA4"/>
    <w:rsid w:val="2FFD1631"/>
    <w:rsid w:val="30017740"/>
    <w:rsid w:val="3006480F"/>
    <w:rsid w:val="300655B7"/>
    <w:rsid w:val="30087E80"/>
    <w:rsid w:val="300A2B90"/>
    <w:rsid w:val="300B130C"/>
    <w:rsid w:val="300F18BB"/>
    <w:rsid w:val="301028A5"/>
    <w:rsid w:val="30150E81"/>
    <w:rsid w:val="30161D32"/>
    <w:rsid w:val="30166FE9"/>
    <w:rsid w:val="301774E1"/>
    <w:rsid w:val="30181447"/>
    <w:rsid w:val="30182FA5"/>
    <w:rsid w:val="301C7726"/>
    <w:rsid w:val="30233B98"/>
    <w:rsid w:val="30262FAE"/>
    <w:rsid w:val="30276D60"/>
    <w:rsid w:val="3028325D"/>
    <w:rsid w:val="30283B13"/>
    <w:rsid w:val="30292FC0"/>
    <w:rsid w:val="302B10EC"/>
    <w:rsid w:val="302B12E3"/>
    <w:rsid w:val="302E03E2"/>
    <w:rsid w:val="302E6B39"/>
    <w:rsid w:val="302F7E51"/>
    <w:rsid w:val="30307DB5"/>
    <w:rsid w:val="3031668A"/>
    <w:rsid w:val="303406D6"/>
    <w:rsid w:val="30365997"/>
    <w:rsid w:val="303C13CC"/>
    <w:rsid w:val="303C22DB"/>
    <w:rsid w:val="30412979"/>
    <w:rsid w:val="3041780C"/>
    <w:rsid w:val="30421081"/>
    <w:rsid w:val="30436919"/>
    <w:rsid w:val="30465464"/>
    <w:rsid w:val="30474BA9"/>
    <w:rsid w:val="30490CE2"/>
    <w:rsid w:val="30493E05"/>
    <w:rsid w:val="30497F75"/>
    <w:rsid w:val="304A78D3"/>
    <w:rsid w:val="304E446B"/>
    <w:rsid w:val="304F6DF1"/>
    <w:rsid w:val="30524681"/>
    <w:rsid w:val="30527F43"/>
    <w:rsid w:val="30535BB5"/>
    <w:rsid w:val="30585545"/>
    <w:rsid w:val="3059451F"/>
    <w:rsid w:val="305C5881"/>
    <w:rsid w:val="305E61B3"/>
    <w:rsid w:val="305F601D"/>
    <w:rsid w:val="30613D0C"/>
    <w:rsid w:val="30625544"/>
    <w:rsid w:val="30626FC0"/>
    <w:rsid w:val="30657FEF"/>
    <w:rsid w:val="3067151A"/>
    <w:rsid w:val="30672FFA"/>
    <w:rsid w:val="306E31BD"/>
    <w:rsid w:val="306E50AF"/>
    <w:rsid w:val="306F3E1E"/>
    <w:rsid w:val="30731B66"/>
    <w:rsid w:val="3075169C"/>
    <w:rsid w:val="30755EAA"/>
    <w:rsid w:val="307678F8"/>
    <w:rsid w:val="307A100D"/>
    <w:rsid w:val="307D6351"/>
    <w:rsid w:val="3082775C"/>
    <w:rsid w:val="30835FD9"/>
    <w:rsid w:val="30837180"/>
    <w:rsid w:val="30842CE8"/>
    <w:rsid w:val="3086013F"/>
    <w:rsid w:val="30881EE3"/>
    <w:rsid w:val="30892CCC"/>
    <w:rsid w:val="308F2F33"/>
    <w:rsid w:val="308F68F9"/>
    <w:rsid w:val="309024C5"/>
    <w:rsid w:val="30923AC4"/>
    <w:rsid w:val="30955AEC"/>
    <w:rsid w:val="3096038F"/>
    <w:rsid w:val="309728EB"/>
    <w:rsid w:val="30984C26"/>
    <w:rsid w:val="309A601F"/>
    <w:rsid w:val="309E4E7B"/>
    <w:rsid w:val="309E5109"/>
    <w:rsid w:val="309F0153"/>
    <w:rsid w:val="309F2357"/>
    <w:rsid w:val="30A017CB"/>
    <w:rsid w:val="30A34FDB"/>
    <w:rsid w:val="30A5230C"/>
    <w:rsid w:val="30AA4B06"/>
    <w:rsid w:val="30AC512F"/>
    <w:rsid w:val="30AC59B6"/>
    <w:rsid w:val="30AD0ACC"/>
    <w:rsid w:val="30B048B4"/>
    <w:rsid w:val="30B06BD4"/>
    <w:rsid w:val="30B3262E"/>
    <w:rsid w:val="30B32E71"/>
    <w:rsid w:val="30B33B94"/>
    <w:rsid w:val="30B76E8B"/>
    <w:rsid w:val="30BC3D54"/>
    <w:rsid w:val="30BD46F6"/>
    <w:rsid w:val="30C4325B"/>
    <w:rsid w:val="30C51CD4"/>
    <w:rsid w:val="30C74B30"/>
    <w:rsid w:val="30C8598D"/>
    <w:rsid w:val="30CA7745"/>
    <w:rsid w:val="30CC5402"/>
    <w:rsid w:val="30CC654B"/>
    <w:rsid w:val="30CD24F8"/>
    <w:rsid w:val="30CD56DC"/>
    <w:rsid w:val="30CE5FD3"/>
    <w:rsid w:val="30D1150C"/>
    <w:rsid w:val="30D1386E"/>
    <w:rsid w:val="30D61DE7"/>
    <w:rsid w:val="30D90FBA"/>
    <w:rsid w:val="30DA78B3"/>
    <w:rsid w:val="30DC0B9E"/>
    <w:rsid w:val="30E34552"/>
    <w:rsid w:val="30E35EEE"/>
    <w:rsid w:val="30E732B5"/>
    <w:rsid w:val="30E7561D"/>
    <w:rsid w:val="30E94FE5"/>
    <w:rsid w:val="30EE6294"/>
    <w:rsid w:val="30EF638E"/>
    <w:rsid w:val="30F05EFD"/>
    <w:rsid w:val="30F14BF5"/>
    <w:rsid w:val="30F70433"/>
    <w:rsid w:val="30F77AB9"/>
    <w:rsid w:val="30F8121B"/>
    <w:rsid w:val="30FB3FD0"/>
    <w:rsid w:val="30FF7B4B"/>
    <w:rsid w:val="31017645"/>
    <w:rsid w:val="31032320"/>
    <w:rsid w:val="31033B2F"/>
    <w:rsid w:val="31063CB4"/>
    <w:rsid w:val="31087588"/>
    <w:rsid w:val="310B2DB2"/>
    <w:rsid w:val="310C1729"/>
    <w:rsid w:val="310D2405"/>
    <w:rsid w:val="310E4D94"/>
    <w:rsid w:val="31125617"/>
    <w:rsid w:val="311336C8"/>
    <w:rsid w:val="311B60BA"/>
    <w:rsid w:val="311D2C22"/>
    <w:rsid w:val="311E77C4"/>
    <w:rsid w:val="311F431D"/>
    <w:rsid w:val="31233074"/>
    <w:rsid w:val="312842A8"/>
    <w:rsid w:val="3129069C"/>
    <w:rsid w:val="31292511"/>
    <w:rsid w:val="312B6849"/>
    <w:rsid w:val="312C4649"/>
    <w:rsid w:val="312D1842"/>
    <w:rsid w:val="313066D4"/>
    <w:rsid w:val="31391312"/>
    <w:rsid w:val="313A36F8"/>
    <w:rsid w:val="313A57E2"/>
    <w:rsid w:val="313C4C75"/>
    <w:rsid w:val="313C744A"/>
    <w:rsid w:val="313D6EC5"/>
    <w:rsid w:val="31414941"/>
    <w:rsid w:val="314525C6"/>
    <w:rsid w:val="31452B2F"/>
    <w:rsid w:val="31457D69"/>
    <w:rsid w:val="314826E2"/>
    <w:rsid w:val="314844B7"/>
    <w:rsid w:val="31495499"/>
    <w:rsid w:val="314E5F5F"/>
    <w:rsid w:val="314E662F"/>
    <w:rsid w:val="314F2C16"/>
    <w:rsid w:val="314F6576"/>
    <w:rsid w:val="315249C0"/>
    <w:rsid w:val="315314C7"/>
    <w:rsid w:val="31567090"/>
    <w:rsid w:val="31587B80"/>
    <w:rsid w:val="315A1621"/>
    <w:rsid w:val="315B4EFD"/>
    <w:rsid w:val="315D3908"/>
    <w:rsid w:val="31606244"/>
    <w:rsid w:val="316225AF"/>
    <w:rsid w:val="316445B2"/>
    <w:rsid w:val="3164568A"/>
    <w:rsid w:val="31665362"/>
    <w:rsid w:val="31682590"/>
    <w:rsid w:val="316851D9"/>
    <w:rsid w:val="316B7E8B"/>
    <w:rsid w:val="316D5A1C"/>
    <w:rsid w:val="316F1C51"/>
    <w:rsid w:val="31726AE0"/>
    <w:rsid w:val="31731225"/>
    <w:rsid w:val="31757B49"/>
    <w:rsid w:val="31776009"/>
    <w:rsid w:val="3178407D"/>
    <w:rsid w:val="317A5FC1"/>
    <w:rsid w:val="317B1E9C"/>
    <w:rsid w:val="317E6D16"/>
    <w:rsid w:val="31802E81"/>
    <w:rsid w:val="31803385"/>
    <w:rsid w:val="31825A6D"/>
    <w:rsid w:val="318368DA"/>
    <w:rsid w:val="31840EEB"/>
    <w:rsid w:val="3184611E"/>
    <w:rsid w:val="318661E8"/>
    <w:rsid w:val="318A2080"/>
    <w:rsid w:val="318B419F"/>
    <w:rsid w:val="318C06E9"/>
    <w:rsid w:val="318F2715"/>
    <w:rsid w:val="31907C54"/>
    <w:rsid w:val="31941328"/>
    <w:rsid w:val="31962CE1"/>
    <w:rsid w:val="319A5331"/>
    <w:rsid w:val="319B22F8"/>
    <w:rsid w:val="319D0246"/>
    <w:rsid w:val="319D720A"/>
    <w:rsid w:val="319E4FB2"/>
    <w:rsid w:val="31A14D33"/>
    <w:rsid w:val="31A22988"/>
    <w:rsid w:val="31A4693F"/>
    <w:rsid w:val="31A72D6A"/>
    <w:rsid w:val="31A911BA"/>
    <w:rsid w:val="31AC7DBA"/>
    <w:rsid w:val="31AD72F5"/>
    <w:rsid w:val="31B2006B"/>
    <w:rsid w:val="31B24130"/>
    <w:rsid w:val="31B806C0"/>
    <w:rsid w:val="31B860D7"/>
    <w:rsid w:val="31B87C71"/>
    <w:rsid w:val="31BA0A1D"/>
    <w:rsid w:val="31BA2D82"/>
    <w:rsid w:val="31BB3215"/>
    <w:rsid w:val="31BC205E"/>
    <w:rsid w:val="31BE7200"/>
    <w:rsid w:val="31BE770A"/>
    <w:rsid w:val="31BF3CC4"/>
    <w:rsid w:val="31C16616"/>
    <w:rsid w:val="31C16E90"/>
    <w:rsid w:val="31C50717"/>
    <w:rsid w:val="31C55E68"/>
    <w:rsid w:val="31C66A3D"/>
    <w:rsid w:val="31C8225D"/>
    <w:rsid w:val="31C838DB"/>
    <w:rsid w:val="31C87E85"/>
    <w:rsid w:val="31C95634"/>
    <w:rsid w:val="31CC0E50"/>
    <w:rsid w:val="31CC2055"/>
    <w:rsid w:val="31D04C8E"/>
    <w:rsid w:val="31D0704E"/>
    <w:rsid w:val="31D13425"/>
    <w:rsid w:val="31D732C7"/>
    <w:rsid w:val="31D74AA5"/>
    <w:rsid w:val="31D90D76"/>
    <w:rsid w:val="31DC467F"/>
    <w:rsid w:val="31DD49A5"/>
    <w:rsid w:val="31DF4BFA"/>
    <w:rsid w:val="31E246BF"/>
    <w:rsid w:val="31E46E9B"/>
    <w:rsid w:val="31EA763B"/>
    <w:rsid w:val="31ED429C"/>
    <w:rsid w:val="31EE7092"/>
    <w:rsid w:val="31EF709F"/>
    <w:rsid w:val="31F10969"/>
    <w:rsid w:val="31F12A48"/>
    <w:rsid w:val="31F34583"/>
    <w:rsid w:val="31F62E24"/>
    <w:rsid w:val="31F645FE"/>
    <w:rsid w:val="31F865AC"/>
    <w:rsid w:val="31FA6133"/>
    <w:rsid w:val="31FC3D0E"/>
    <w:rsid w:val="31FF0E8F"/>
    <w:rsid w:val="31FF462A"/>
    <w:rsid w:val="32005736"/>
    <w:rsid w:val="32016661"/>
    <w:rsid w:val="320236EC"/>
    <w:rsid w:val="320252C0"/>
    <w:rsid w:val="32051233"/>
    <w:rsid w:val="32056D61"/>
    <w:rsid w:val="320656A2"/>
    <w:rsid w:val="320871D2"/>
    <w:rsid w:val="32090025"/>
    <w:rsid w:val="320A052B"/>
    <w:rsid w:val="320C51D9"/>
    <w:rsid w:val="32126FAF"/>
    <w:rsid w:val="32150835"/>
    <w:rsid w:val="32154744"/>
    <w:rsid w:val="32162D50"/>
    <w:rsid w:val="32176E85"/>
    <w:rsid w:val="32197748"/>
    <w:rsid w:val="321A2C23"/>
    <w:rsid w:val="322052DF"/>
    <w:rsid w:val="32231F11"/>
    <w:rsid w:val="32266F01"/>
    <w:rsid w:val="32267003"/>
    <w:rsid w:val="322950A1"/>
    <w:rsid w:val="322C6596"/>
    <w:rsid w:val="322F3EC5"/>
    <w:rsid w:val="323147AF"/>
    <w:rsid w:val="32350028"/>
    <w:rsid w:val="3237177A"/>
    <w:rsid w:val="32382643"/>
    <w:rsid w:val="323852BD"/>
    <w:rsid w:val="3238704C"/>
    <w:rsid w:val="32393B6E"/>
    <w:rsid w:val="32395532"/>
    <w:rsid w:val="323B7FB4"/>
    <w:rsid w:val="323E6976"/>
    <w:rsid w:val="32420D2E"/>
    <w:rsid w:val="32430404"/>
    <w:rsid w:val="32441C89"/>
    <w:rsid w:val="32443035"/>
    <w:rsid w:val="324B6CFE"/>
    <w:rsid w:val="324E0ECE"/>
    <w:rsid w:val="324F1E69"/>
    <w:rsid w:val="32513046"/>
    <w:rsid w:val="32543659"/>
    <w:rsid w:val="325857EA"/>
    <w:rsid w:val="3259146E"/>
    <w:rsid w:val="325951A0"/>
    <w:rsid w:val="325957E5"/>
    <w:rsid w:val="325A1F3E"/>
    <w:rsid w:val="325C3255"/>
    <w:rsid w:val="325C3438"/>
    <w:rsid w:val="325C356A"/>
    <w:rsid w:val="325E109B"/>
    <w:rsid w:val="325E6B9E"/>
    <w:rsid w:val="32611C43"/>
    <w:rsid w:val="32614E08"/>
    <w:rsid w:val="32617B17"/>
    <w:rsid w:val="32681516"/>
    <w:rsid w:val="326A5A3F"/>
    <w:rsid w:val="326B3B3E"/>
    <w:rsid w:val="326B3E48"/>
    <w:rsid w:val="326B67BB"/>
    <w:rsid w:val="326F0D14"/>
    <w:rsid w:val="327173DA"/>
    <w:rsid w:val="327353AD"/>
    <w:rsid w:val="327354E3"/>
    <w:rsid w:val="32775A8E"/>
    <w:rsid w:val="327B2BFB"/>
    <w:rsid w:val="327C7C9F"/>
    <w:rsid w:val="328420BB"/>
    <w:rsid w:val="32885A42"/>
    <w:rsid w:val="328B3923"/>
    <w:rsid w:val="328C5290"/>
    <w:rsid w:val="328E289B"/>
    <w:rsid w:val="329100B2"/>
    <w:rsid w:val="32942D2A"/>
    <w:rsid w:val="32956E1F"/>
    <w:rsid w:val="3296320A"/>
    <w:rsid w:val="32996AB0"/>
    <w:rsid w:val="329A3B33"/>
    <w:rsid w:val="329A653F"/>
    <w:rsid w:val="329C0BF9"/>
    <w:rsid w:val="329D4F4E"/>
    <w:rsid w:val="32A15E0A"/>
    <w:rsid w:val="32A22A38"/>
    <w:rsid w:val="32A375F0"/>
    <w:rsid w:val="32A534E3"/>
    <w:rsid w:val="32A61324"/>
    <w:rsid w:val="32AB3313"/>
    <w:rsid w:val="32AB4A1E"/>
    <w:rsid w:val="32AE4E4F"/>
    <w:rsid w:val="32AE5E90"/>
    <w:rsid w:val="32AE6827"/>
    <w:rsid w:val="32AF753D"/>
    <w:rsid w:val="32B11D29"/>
    <w:rsid w:val="32B14C71"/>
    <w:rsid w:val="32B31158"/>
    <w:rsid w:val="32B37B33"/>
    <w:rsid w:val="32B53D35"/>
    <w:rsid w:val="32B645DA"/>
    <w:rsid w:val="32B77812"/>
    <w:rsid w:val="32B94CA6"/>
    <w:rsid w:val="32BD57DE"/>
    <w:rsid w:val="32BF45FE"/>
    <w:rsid w:val="32C975C5"/>
    <w:rsid w:val="32CB03BD"/>
    <w:rsid w:val="32CF4CC6"/>
    <w:rsid w:val="32D23074"/>
    <w:rsid w:val="32D25B38"/>
    <w:rsid w:val="32D2616D"/>
    <w:rsid w:val="32D3323A"/>
    <w:rsid w:val="32D42902"/>
    <w:rsid w:val="32D5685F"/>
    <w:rsid w:val="32DC0D72"/>
    <w:rsid w:val="32DE1267"/>
    <w:rsid w:val="32DE2648"/>
    <w:rsid w:val="32DF698D"/>
    <w:rsid w:val="32E006F0"/>
    <w:rsid w:val="32E07A74"/>
    <w:rsid w:val="32E12318"/>
    <w:rsid w:val="32E57A82"/>
    <w:rsid w:val="32EC7FA2"/>
    <w:rsid w:val="32EE116C"/>
    <w:rsid w:val="32EF0A3F"/>
    <w:rsid w:val="32F03404"/>
    <w:rsid w:val="32F071A4"/>
    <w:rsid w:val="32F10DD0"/>
    <w:rsid w:val="32F62D6B"/>
    <w:rsid w:val="32F65D72"/>
    <w:rsid w:val="32F7014A"/>
    <w:rsid w:val="32F76CDE"/>
    <w:rsid w:val="32F903EE"/>
    <w:rsid w:val="32F91C1C"/>
    <w:rsid w:val="32FD128A"/>
    <w:rsid w:val="32FD3A86"/>
    <w:rsid w:val="33005B83"/>
    <w:rsid w:val="33052135"/>
    <w:rsid w:val="330576AC"/>
    <w:rsid w:val="3309598E"/>
    <w:rsid w:val="330B6C3E"/>
    <w:rsid w:val="330E3C1D"/>
    <w:rsid w:val="330E4C34"/>
    <w:rsid w:val="330F0B31"/>
    <w:rsid w:val="330F3ADB"/>
    <w:rsid w:val="330F6E3C"/>
    <w:rsid w:val="33110063"/>
    <w:rsid w:val="33120FA5"/>
    <w:rsid w:val="3314007A"/>
    <w:rsid w:val="33187832"/>
    <w:rsid w:val="331E3EBB"/>
    <w:rsid w:val="331F36F8"/>
    <w:rsid w:val="3323118B"/>
    <w:rsid w:val="33255A50"/>
    <w:rsid w:val="33257BD1"/>
    <w:rsid w:val="33266CA8"/>
    <w:rsid w:val="33272207"/>
    <w:rsid w:val="33285159"/>
    <w:rsid w:val="332F6F63"/>
    <w:rsid w:val="333105A0"/>
    <w:rsid w:val="33326355"/>
    <w:rsid w:val="33341382"/>
    <w:rsid w:val="333C5B4B"/>
    <w:rsid w:val="333D5F13"/>
    <w:rsid w:val="333E4FCD"/>
    <w:rsid w:val="3341107C"/>
    <w:rsid w:val="33430227"/>
    <w:rsid w:val="33433CE1"/>
    <w:rsid w:val="33440D99"/>
    <w:rsid w:val="33465571"/>
    <w:rsid w:val="3349322C"/>
    <w:rsid w:val="334B3275"/>
    <w:rsid w:val="334C141A"/>
    <w:rsid w:val="334C7CEB"/>
    <w:rsid w:val="335051EE"/>
    <w:rsid w:val="3351572F"/>
    <w:rsid w:val="33536439"/>
    <w:rsid w:val="3354599B"/>
    <w:rsid w:val="33575A48"/>
    <w:rsid w:val="335763CD"/>
    <w:rsid w:val="33586B1E"/>
    <w:rsid w:val="33593C88"/>
    <w:rsid w:val="335A28C5"/>
    <w:rsid w:val="335B1804"/>
    <w:rsid w:val="335C18E9"/>
    <w:rsid w:val="335D651C"/>
    <w:rsid w:val="336073A5"/>
    <w:rsid w:val="33621710"/>
    <w:rsid w:val="33635D0E"/>
    <w:rsid w:val="33643E7A"/>
    <w:rsid w:val="3364467E"/>
    <w:rsid w:val="3365758F"/>
    <w:rsid w:val="33684E3A"/>
    <w:rsid w:val="336853DC"/>
    <w:rsid w:val="336D0948"/>
    <w:rsid w:val="33710C2C"/>
    <w:rsid w:val="33735553"/>
    <w:rsid w:val="337414DF"/>
    <w:rsid w:val="33757B3B"/>
    <w:rsid w:val="3378491D"/>
    <w:rsid w:val="337A0D46"/>
    <w:rsid w:val="337A4407"/>
    <w:rsid w:val="337A670A"/>
    <w:rsid w:val="337C7FCB"/>
    <w:rsid w:val="338114E3"/>
    <w:rsid w:val="3385386F"/>
    <w:rsid w:val="33861DAF"/>
    <w:rsid w:val="33887EB0"/>
    <w:rsid w:val="338F75B0"/>
    <w:rsid w:val="339342E2"/>
    <w:rsid w:val="33974E7A"/>
    <w:rsid w:val="339D2C5A"/>
    <w:rsid w:val="33A04107"/>
    <w:rsid w:val="33A273FA"/>
    <w:rsid w:val="33A33ECB"/>
    <w:rsid w:val="33A43210"/>
    <w:rsid w:val="33AC0409"/>
    <w:rsid w:val="33AF201F"/>
    <w:rsid w:val="33AF6650"/>
    <w:rsid w:val="33B1032B"/>
    <w:rsid w:val="33B1083D"/>
    <w:rsid w:val="33B54BF2"/>
    <w:rsid w:val="33B6194B"/>
    <w:rsid w:val="33B624C5"/>
    <w:rsid w:val="33B7043A"/>
    <w:rsid w:val="33BE5671"/>
    <w:rsid w:val="33BF217B"/>
    <w:rsid w:val="33C04D14"/>
    <w:rsid w:val="33C13D54"/>
    <w:rsid w:val="33C32E4B"/>
    <w:rsid w:val="33C85355"/>
    <w:rsid w:val="33CA0524"/>
    <w:rsid w:val="33CD563F"/>
    <w:rsid w:val="33CF5781"/>
    <w:rsid w:val="33D02A5F"/>
    <w:rsid w:val="33D23A62"/>
    <w:rsid w:val="33D2537E"/>
    <w:rsid w:val="33DC05A1"/>
    <w:rsid w:val="33DD0CAA"/>
    <w:rsid w:val="33E033A0"/>
    <w:rsid w:val="33E149B8"/>
    <w:rsid w:val="33EB5442"/>
    <w:rsid w:val="33EC6823"/>
    <w:rsid w:val="33EF10EB"/>
    <w:rsid w:val="33EF383A"/>
    <w:rsid w:val="33F2591A"/>
    <w:rsid w:val="33F311FD"/>
    <w:rsid w:val="33F40934"/>
    <w:rsid w:val="33F514D0"/>
    <w:rsid w:val="33F6029D"/>
    <w:rsid w:val="33F83C68"/>
    <w:rsid w:val="33FA079F"/>
    <w:rsid w:val="33FF015B"/>
    <w:rsid w:val="340258F0"/>
    <w:rsid w:val="34050B88"/>
    <w:rsid w:val="34073EDB"/>
    <w:rsid w:val="34092BC0"/>
    <w:rsid w:val="34094AAA"/>
    <w:rsid w:val="340B7E96"/>
    <w:rsid w:val="340E3B91"/>
    <w:rsid w:val="341057AC"/>
    <w:rsid w:val="34151D7A"/>
    <w:rsid w:val="34171395"/>
    <w:rsid w:val="34197E92"/>
    <w:rsid w:val="34214BA6"/>
    <w:rsid w:val="342438C6"/>
    <w:rsid w:val="34276750"/>
    <w:rsid w:val="342F0280"/>
    <w:rsid w:val="342F2239"/>
    <w:rsid w:val="343521A4"/>
    <w:rsid w:val="34356F34"/>
    <w:rsid w:val="34373FDB"/>
    <w:rsid w:val="343A7A64"/>
    <w:rsid w:val="343B0738"/>
    <w:rsid w:val="343B35B7"/>
    <w:rsid w:val="343E54F1"/>
    <w:rsid w:val="343F6A7A"/>
    <w:rsid w:val="3442282B"/>
    <w:rsid w:val="3447109B"/>
    <w:rsid w:val="344A5CC0"/>
    <w:rsid w:val="344E5FF7"/>
    <w:rsid w:val="344E63B2"/>
    <w:rsid w:val="344F7658"/>
    <w:rsid w:val="34522DFE"/>
    <w:rsid w:val="345407B7"/>
    <w:rsid w:val="34560EE0"/>
    <w:rsid w:val="34572F4A"/>
    <w:rsid w:val="34594F0C"/>
    <w:rsid w:val="345B4C9D"/>
    <w:rsid w:val="34624975"/>
    <w:rsid w:val="34647D0E"/>
    <w:rsid w:val="346A25F9"/>
    <w:rsid w:val="346A716B"/>
    <w:rsid w:val="346D6994"/>
    <w:rsid w:val="346F392A"/>
    <w:rsid w:val="34715B61"/>
    <w:rsid w:val="347323E7"/>
    <w:rsid w:val="34744189"/>
    <w:rsid w:val="347861C9"/>
    <w:rsid w:val="347B4A9B"/>
    <w:rsid w:val="347D64EF"/>
    <w:rsid w:val="347F70EF"/>
    <w:rsid w:val="348140E6"/>
    <w:rsid w:val="3481495A"/>
    <w:rsid w:val="3481653B"/>
    <w:rsid w:val="34817D71"/>
    <w:rsid w:val="34817D85"/>
    <w:rsid w:val="348213F9"/>
    <w:rsid w:val="3488099B"/>
    <w:rsid w:val="34890F66"/>
    <w:rsid w:val="348928E8"/>
    <w:rsid w:val="348E0C81"/>
    <w:rsid w:val="348E3D6C"/>
    <w:rsid w:val="348E51A4"/>
    <w:rsid w:val="34942E5D"/>
    <w:rsid w:val="3498262D"/>
    <w:rsid w:val="349A25F3"/>
    <w:rsid w:val="349B3491"/>
    <w:rsid w:val="349C4811"/>
    <w:rsid w:val="349F4138"/>
    <w:rsid w:val="34A3342E"/>
    <w:rsid w:val="34A37033"/>
    <w:rsid w:val="34A472CE"/>
    <w:rsid w:val="34A96DF1"/>
    <w:rsid w:val="34AA2464"/>
    <w:rsid w:val="34AB0B33"/>
    <w:rsid w:val="34AB64B0"/>
    <w:rsid w:val="34B024DE"/>
    <w:rsid w:val="34B12617"/>
    <w:rsid w:val="34B32C51"/>
    <w:rsid w:val="34B54B43"/>
    <w:rsid w:val="34B90C65"/>
    <w:rsid w:val="34BC05C3"/>
    <w:rsid w:val="34BC7B97"/>
    <w:rsid w:val="34C123AE"/>
    <w:rsid w:val="34C60BA5"/>
    <w:rsid w:val="34C804D5"/>
    <w:rsid w:val="34C90B20"/>
    <w:rsid w:val="34C92CAC"/>
    <w:rsid w:val="34CB48BC"/>
    <w:rsid w:val="34CB4F97"/>
    <w:rsid w:val="34D122F2"/>
    <w:rsid w:val="34D445B5"/>
    <w:rsid w:val="34D55302"/>
    <w:rsid w:val="34D95429"/>
    <w:rsid w:val="34DA5A01"/>
    <w:rsid w:val="34DC73CA"/>
    <w:rsid w:val="34DD1B5C"/>
    <w:rsid w:val="34DD2064"/>
    <w:rsid w:val="34E04C37"/>
    <w:rsid w:val="34E3100C"/>
    <w:rsid w:val="34E54315"/>
    <w:rsid w:val="34E63E5C"/>
    <w:rsid w:val="34E70728"/>
    <w:rsid w:val="34E87FB0"/>
    <w:rsid w:val="34E90016"/>
    <w:rsid w:val="34EA1728"/>
    <w:rsid w:val="34ED00C8"/>
    <w:rsid w:val="34F00DC1"/>
    <w:rsid w:val="34F1663B"/>
    <w:rsid w:val="34F55E14"/>
    <w:rsid w:val="34F611A5"/>
    <w:rsid w:val="34F87EB9"/>
    <w:rsid w:val="34FA1A3A"/>
    <w:rsid w:val="34FA6B4F"/>
    <w:rsid w:val="34FC3D23"/>
    <w:rsid w:val="35011740"/>
    <w:rsid w:val="350166B3"/>
    <w:rsid w:val="3502534B"/>
    <w:rsid w:val="35034439"/>
    <w:rsid w:val="35051FAF"/>
    <w:rsid w:val="3507767A"/>
    <w:rsid w:val="35077954"/>
    <w:rsid w:val="35093379"/>
    <w:rsid w:val="350C06D0"/>
    <w:rsid w:val="350D1B9E"/>
    <w:rsid w:val="350F5FAB"/>
    <w:rsid w:val="35124321"/>
    <w:rsid w:val="3512485F"/>
    <w:rsid w:val="35160845"/>
    <w:rsid w:val="35164611"/>
    <w:rsid w:val="35174138"/>
    <w:rsid w:val="351A53FC"/>
    <w:rsid w:val="351B3BDF"/>
    <w:rsid w:val="351D33F2"/>
    <w:rsid w:val="35201BD7"/>
    <w:rsid w:val="35212BFB"/>
    <w:rsid w:val="352473A3"/>
    <w:rsid w:val="3525583F"/>
    <w:rsid w:val="35263B77"/>
    <w:rsid w:val="35263F1A"/>
    <w:rsid w:val="3526720C"/>
    <w:rsid w:val="35292DAC"/>
    <w:rsid w:val="352F6ACA"/>
    <w:rsid w:val="35300365"/>
    <w:rsid w:val="353037F7"/>
    <w:rsid w:val="35321D67"/>
    <w:rsid w:val="353459DF"/>
    <w:rsid w:val="353A1E43"/>
    <w:rsid w:val="353D4D42"/>
    <w:rsid w:val="353E1D81"/>
    <w:rsid w:val="353F78F7"/>
    <w:rsid w:val="35416356"/>
    <w:rsid w:val="354245F2"/>
    <w:rsid w:val="354B6569"/>
    <w:rsid w:val="354C0B51"/>
    <w:rsid w:val="354C5062"/>
    <w:rsid w:val="354C728C"/>
    <w:rsid w:val="354E7FF2"/>
    <w:rsid w:val="354F37CD"/>
    <w:rsid w:val="35514344"/>
    <w:rsid w:val="355248C3"/>
    <w:rsid w:val="3552553E"/>
    <w:rsid w:val="35564BB8"/>
    <w:rsid w:val="35582BD2"/>
    <w:rsid w:val="355B7E1B"/>
    <w:rsid w:val="355F0698"/>
    <w:rsid w:val="3561293F"/>
    <w:rsid w:val="35632423"/>
    <w:rsid w:val="35637FFE"/>
    <w:rsid w:val="356B4B5C"/>
    <w:rsid w:val="356C0B70"/>
    <w:rsid w:val="356E30AE"/>
    <w:rsid w:val="356E7871"/>
    <w:rsid w:val="35737D22"/>
    <w:rsid w:val="35742293"/>
    <w:rsid w:val="35762039"/>
    <w:rsid w:val="357D01E2"/>
    <w:rsid w:val="35812A10"/>
    <w:rsid w:val="35823443"/>
    <w:rsid w:val="358322D9"/>
    <w:rsid w:val="35832413"/>
    <w:rsid w:val="35843C16"/>
    <w:rsid w:val="35845B38"/>
    <w:rsid w:val="35867237"/>
    <w:rsid w:val="35891989"/>
    <w:rsid w:val="3599733D"/>
    <w:rsid w:val="359A305E"/>
    <w:rsid w:val="359A3F34"/>
    <w:rsid w:val="359B2C26"/>
    <w:rsid w:val="359C3770"/>
    <w:rsid w:val="359D4A22"/>
    <w:rsid w:val="359F5188"/>
    <w:rsid w:val="35A0341B"/>
    <w:rsid w:val="35A22921"/>
    <w:rsid w:val="35A33B3D"/>
    <w:rsid w:val="35A66BA6"/>
    <w:rsid w:val="35A952DD"/>
    <w:rsid w:val="35AC5773"/>
    <w:rsid w:val="35AD62D8"/>
    <w:rsid w:val="35B4139A"/>
    <w:rsid w:val="35B43E9C"/>
    <w:rsid w:val="35B52DFD"/>
    <w:rsid w:val="35B61A31"/>
    <w:rsid w:val="35B85CE6"/>
    <w:rsid w:val="35B87BF4"/>
    <w:rsid w:val="35BE52D9"/>
    <w:rsid w:val="35C10384"/>
    <w:rsid w:val="35C33A93"/>
    <w:rsid w:val="35C51F20"/>
    <w:rsid w:val="35C61C9C"/>
    <w:rsid w:val="35C852E8"/>
    <w:rsid w:val="35D01FA4"/>
    <w:rsid w:val="35D12199"/>
    <w:rsid w:val="35D34549"/>
    <w:rsid w:val="35D529BB"/>
    <w:rsid w:val="35D63423"/>
    <w:rsid w:val="35D67433"/>
    <w:rsid w:val="35DD4DCF"/>
    <w:rsid w:val="35E02660"/>
    <w:rsid w:val="35E060A2"/>
    <w:rsid w:val="35E54874"/>
    <w:rsid w:val="35E63704"/>
    <w:rsid w:val="35E76F1A"/>
    <w:rsid w:val="35EA69DA"/>
    <w:rsid w:val="35ED6BBF"/>
    <w:rsid w:val="35F105B8"/>
    <w:rsid w:val="35F4320D"/>
    <w:rsid w:val="35F55467"/>
    <w:rsid w:val="35F559EA"/>
    <w:rsid w:val="35F81A46"/>
    <w:rsid w:val="35FB7787"/>
    <w:rsid w:val="35FC01A9"/>
    <w:rsid w:val="35FD4C2F"/>
    <w:rsid w:val="36001BEE"/>
    <w:rsid w:val="3600610E"/>
    <w:rsid w:val="36015C20"/>
    <w:rsid w:val="360533C1"/>
    <w:rsid w:val="36061E4B"/>
    <w:rsid w:val="360749F2"/>
    <w:rsid w:val="360A1802"/>
    <w:rsid w:val="360D57D7"/>
    <w:rsid w:val="360D7461"/>
    <w:rsid w:val="360E142A"/>
    <w:rsid w:val="360E7ECE"/>
    <w:rsid w:val="360F7BF3"/>
    <w:rsid w:val="36123CAE"/>
    <w:rsid w:val="36137355"/>
    <w:rsid w:val="36167A65"/>
    <w:rsid w:val="361943FB"/>
    <w:rsid w:val="361C3A65"/>
    <w:rsid w:val="361D7266"/>
    <w:rsid w:val="362170D5"/>
    <w:rsid w:val="36220FEE"/>
    <w:rsid w:val="36221626"/>
    <w:rsid w:val="3631052E"/>
    <w:rsid w:val="36312BB4"/>
    <w:rsid w:val="36325BB7"/>
    <w:rsid w:val="363272F6"/>
    <w:rsid w:val="363371C9"/>
    <w:rsid w:val="3639772A"/>
    <w:rsid w:val="363A4176"/>
    <w:rsid w:val="363A71DE"/>
    <w:rsid w:val="363C3190"/>
    <w:rsid w:val="363C6AF1"/>
    <w:rsid w:val="363D75BE"/>
    <w:rsid w:val="36407225"/>
    <w:rsid w:val="364346F0"/>
    <w:rsid w:val="364875A6"/>
    <w:rsid w:val="364A6506"/>
    <w:rsid w:val="364F0117"/>
    <w:rsid w:val="36502480"/>
    <w:rsid w:val="36576A39"/>
    <w:rsid w:val="365D40CD"/>
    <w:rsid w:val="365D5FF4"/>
    <w:rsid w:val="365E407F"/>
    <w:rsid w:val="36602FAC"/>
    <w:rsid w:val="36616ACF"/>
    <w:rsid w:val="36635922"/>
    <w:rsid w:val="366607AD"/>
    <w:rsid w:val="3668460D"/>
    <w:rsid w:val="36686466"/>
    <w:rsid w:val="366A01A8"/>
    <w:rsid w:val="366A1E21"/>
    <w:rsid w:val="366D7089"/>
    <w:rsid w:val="366E7FF0"/>
    <w:rsid w:val="36792962"/>
    <w:rsid w:val="367A1B01"/>
    <w:rsid w:val="367A5BD8"/>
    <w:rsid w:val="367B672A"/>
    <w:rsid w:val="367C3AFE"/>
    <w:rsid w:val="3680143F"/>
    <w:rsid w:val="36814EB6"/>
    <w:rsid w:val="3682178A"/>
    <w:rsid w:val="368A0DE7"/>
    <w:rsid w:val="368D273E"/>
    <w:rsid w:val="368E5DA3"/>
    <w:rsid w:val="368F10B0"/>
    <w:rsid w:val="3690785C"/>
    <w:rsid w:val="36930D53"/>
    <w:rsid w:val="36940283"/>
    <w:rsid w:val="36943B3E"/>
    <w:rsid w:val="36960ECD"/>
    <w:rsid w:val="369B4D69"/>
    <w:rsid w:val="369C4F8E"/>
    <w:rsid w:val="369F03D6"/>
    <w:rsid w:val="369F266C"/>
    <w:rsid w:val="36A659B2"/>
    <w:rsid w:val="36A81C56"/>
    <w:rsid w:val="36B05440"/>
    <w:rsid w:val="36B162EA"/>
    <w:rsid w:val="36B35D0B"/>
    <w:rsid w:val="36B464AA"/>
    <w:rsid w:val="36B878EB"/>
    <w:rsid w:val="36B93303"/>
    <w:rsid w:val="36BC0E26"/>
    <w:rsid w:val="36BD3672"/>
    <w:rsid w:val="36BE3304"/>
    <w:rsid w:val="36C76675"/>
    <w:rsid w:val="36C97A1C"/>
    <w:rsid w:val="36CC4076"/>
    <w:rsid w:val="36D11607"/>
    <w:rsid w:val="36D516DD"/>
    <w:rsid w:val="36DA45F2"/>
    <w:rsid w:val="36DB0811"/>
    <w:rsid w:val="36DB6285"/>
    <w:rsid w:val="36DD16DB"/>
    <w:rsid w:val="36DF2E89"/>
    <w:rsid w:val="36E50BBD"/>
    <w:rsid w:val="36E82F4B"/>
    <w:rsid w:val="36EB378A"/>
    <w:rsid w:val="36EC3CFF"/>
    <w:rsid w:val="36EE7AE6"/>
    <w:rsid w:val="36EF496C"/>
    <w:rsid w:val="36F050CB"/>
    <w:rsid w:val="36F069D0"/>
    <w:rsid w:val="36F60350"/>
    <w:rsid w:val="36F7136D"/>
    <w:rsid w:val="36FC6E57"/>
    <w:rsid w:val="36FE040F"/>
    <w:rsid w:val="36FF05AA"/>
    <w:rsid w:val="37004794"/>
    <w:rsid w:val="37004C1A"/>
    <w:rsid w:val="3701737D"/>
    <w:rsid w:val="37031EE1"/>
    <w:rsid w:val="37042714"/>
    <w:rsid w:val="370551F2"/>
    <w:rsid w:val="3706553A"/>
    <w:rsid w:val="370742D7"/>
    <w:rsid w:val="37096E66"/>
    <w:rsid w:val="370A332B"/>
    <w:rsid w:val="370A576F"/>
    <w:rsid w:val="370B2380"/>
    <w:rsid w:val="370B6625"/>
    <w:rsid w:val="370D0AD8"/>
    <w:rsid w:val="370D0F69"/>
    <w:rsid w:val="3711394A"/>
    <w:rsid w:val="37113A02"/>
    <w:rsid w:val="3711681C"/>
    <w:rsid w:val="371656D3"/>
    <w:rsid w:val="37194090"/>
    <w:rsid w:val="371A6202"/>
    <w:rsid w:val="371B4C07"/>
    <w:rsid w:val="371E7A69"/>
    <w:rsid w:val="372106F5"/>
    <w:rsid w:val="37250F23"/>
    <w:rsid w:val="37255400"/>
    <w:rsid w:val="37262D99"/>
    <w:rsid w:val="37263253"/>
    <w:rsid w:val="37283F57"/>
    <w:rsid w:val="3729577B"/>
    <w:rsid w:val="372A5A5F"/>
    <w:rsid w:val="372C68B8"/>
    <w:rsid w:val="37326EFA"/>
    <w:rsid w:val="373436C2"/>
    <w:rsid w:val="37362FB0"/>
    <w:rsid w:val="373931A5"/>
    <w:rsid w:val="373A6820"/>
    <w:rsid w:val="373A6D93"/>
    <w:rsid w:val="373B5DB2"/>
    <w:rsid w:val="373C5785"/>
    <w:rsid w:val="373E6470"/>
    <w:rsid w:val="3740261F"/>
    <w:rsid w:val="3741576B"/>
    <w:rsid w:val="37495407"/>
    <w:rsid w:val="374A0F4A"/>
    <w:rsid w:val="374C0430"/>
    <w:rsid w:val="374C56CA"/>
    <w:rsid w:val="374F77DC"/>
    <w:rsid w:val="37503C2E"/>
    <w:rsid w:val="3750405E"/>
    <w:rsid w:val="37511887"/>
    <w:rsid w:val="37544F89"/>
    <w:rsid w:val="3755508E"/>
    <w:rsid w:val="375565F0"/>
    <w:rsid w:val="37557A71"/>
    <w:rsid w:val="37594730"/>
    <w:rsid w:val="375A27AB"/>
    <w:rsid w:val="375B2675"/>
    <w:rsid w:val="375C1A52"/>
    <w:rsid w:val="375D1216"/>
    <w:rsid w:val="375F6FAF"/>
    <w:rsid w:val="3760611C"/>
    <w:rsid w:val="37617131"/>
    <w:rsid w:val="37635A15"/>
    <w:rsid w:val="3765520F"/>
    <w:rsid w:val="3767725D"/>
    <w:rsid w:val="37692E3F"/>
    <w:rsid w:val="376E2D24"/>
    <w:rsid w:val="376E7F03"/>
    <w:rsid w:val="37721093"/>
    <w:rsid w:val="37725B9C"/>
    <w:rsid w:val="37734DAF"/>
    <w:rsid w:val="37792D93"/>
    <w:rsid w:val="377A4890"/>
    <w:rsid w:val="377B4D12"/>
    <w:rsid w:val="377C049A"/>
    <w:rsid w:val="377C4712"/>
    <w:rsid w:val="377D0678"/>
    <w:rsid w:val="377E1BF5"/>
    <w:rsid w:val="37806F65"/>
    <w:rsid w:val="37812758"/>
    <w:rsid w:val="37824C20"/>
    <w:rsid w:val="37844208"/>
    <w:rsid w:val="37876ED3"/>
    <w:rsid w:val="378A027D"/>
    <w:rsid w:val="378A5748"/>
    <w:rsid w:val="378B199C"/>
    <w:rsid w:val="378B21D3"/>
    <w:rsid w:val="378C1958"/>
    <w:rsid w:val="378D5FD4"/>
    <w:rsid w:val="3794156C"/>
    <w:rsid w:val="37945963"/>
    <w:rsid w:val="37984559"/>
    <w:rsid w:val="379B191C"/>
    <w:rsid w:val="379E7E2C"/>
    <w:rsid w:val="37A245AE"/>
    <w:rsid w:val="37A2617C"/>
    <w:rsid w:val="37A62C8D"/>
    <w:rsid w:val="37A6417D"/>
    <w:rsid w:val="37A756F9"/>
    <w:rsid w:val="37AB55B2"/>
    <w:rsid w:val="37AC148C"/>
    <w:rsid w:val="37AD702C"/>
    <w:rsid w:val="37B2337C"/>
    <w:rsid w:val="37B23BE6"/>
    <w:rsid w:val="37B265E6"/>
    <w:rsid w:val="37B26927"/>
    <w:rsid w:val="37B50E47"/>
    <w:rsid w:val="37B51030"/>
    <w:rsid w:val="37BA1284"/>
    <w:rsid w:val="37BA2440"/>
    <w:rsid w:val="37BA69A3"/>
    <w:rsid w:val="37BC0C38"/>
    <w:rsid w:val="37BE36EB"/>
    <w:rsid w:val="37C02049"/>
    <w:rsid w:val="37C32362"/>
    <w:rsid w:val="37C5200D"/>
    <w:rsid w:val="37C56603"/>
    <w:rsid w:val="37C75770"/>
    <w:rsid w:val="37CC2F3E"/>
    <w:rsid w:val="37CC3041"/>
    <w:rsid w:val="37CD06AA"/>
    <w:rsid w:val="37D13D44"/>
    <w:rsid w:val="37D1784A"/>
    <w:rsid w:val="37D24207"/>
    <w:rsid w:val="37D41FB2"/>
    <w:rsid w:val="37D76CC6"/>
    <w:rsid w:val="37D90157"/>
    <w:rsid w:val="37DC291F"/>
    <w:rsid w:val="37DD44CA"/>
    <w:rsid w:val="37E2628F"/>
    <w:rsid w:val="37E320FC"/>
    <w:rsid w:val="37E67371"/>
    <w:rsid w:val="37E7274F"/>
    <w:rsid w:val="37EC6EEC"/>
    <w:rsid w:val="37ED6A51"/>
    <w:rsid w:val="37F00F88"/>
    <w:rsid w:val="37F02FA3"/>
    <w:rsid w:val="37F63DDE"/>
    <w:rsid w:val="37FE12DF"/>
    <w:rsid w:val="37FE6283"/>
    <w:rsid w:val="3800017D"/>
    <w:rsid w:val="38003798"/>
    <w:rsid w:val="380050B2"/>
    <w:rsid w:val="38012C35"/>
    <w:rsid w:val="38046BAF"/>
    <w:rsid w:val="38061DF6"/>
    <w:rsid w:val="3807201A"/>
    <w:rsid w:val="380870A8"/>
    <w:rsid w:val="380C608B"/>
    <w:rsid w:val="380D7220"/>
    <w:rsid w:val="380E644A"/>
    <w:rsid w:val="38110FC1"/>
    <w:rsid w:val="38115A2C"/>
    <w:rsid w:val="381232ED"/>
    <w:rsid w:val="3813020F"/>
    <w:rsid w:val="3818742B"/>
    <w:rsid w:val="381E60E2"/>
    <w:rsid w:val="38216643"/>
    <w:rsid w:val="3821799F"/>
    <w:rsid w:val="38257681"/>
    <w:rsid w:val="38261C34"/>
    <w:rsid w:val="38296486"/>
    <w:rsid w:val="382B40C7"/>
    <w:rsid w:val="382D0F9F"/>
    <w:rsid w:val="382F128A"/>
    <w:rsid w:val="38303CCB"/>
    <w:rsid w:val="383232D4"/>
    <w:rsid w:val="383248CD"/>
    <w:rsid w:val="38361818"/>
    <w:rsid w:val="38386CAF"/>
    <w:rsid w:val="383E2033"/>
    <w:rsid w:val="38430764"/>
    <w:rsid w:val="38485AA1"/>
    <w:rsid w:val="384B53F0"/>
    <w:rsid w:val="384E3523"/>
    <w:rsid w:val="384F5B78"/>
    <w:rsid w:val="3851465F"/>
    <w:rsid w:val="385501C1"/>
    <w:rsid w:val="385614F4"/>
    <w:rsid w:val="38561DEF"/>
    <w:rsid w:val="38565AAF"/>
    <w:rsid w:val="385A4E06"/>
    <w:rsid w:val="385B36E6"/>
    <w:rsid w:val="38606DC3"/>
    <w:rsid w:val="386259F5"/>
    <w:rsid w:val="386357DF"/>
    <w:rsid w:val="386D78D1"/>
    <w:rsid w:val="38705FA8"/>
    <w:rsid w:val="3871738D"/>
    <w:rsid w:val="38720116"/>
    <w:rsid w:val="387300F2"/>
    <w:rsid w:val="3873029C"/>
    <w:rsid w:val="3874767A"/>
    <w:rsid w:val="387538CF"/>
    <w:rsid w:val="387610C9"/>
    <w:rsid w:val="3876127C"/>
    <w:rsid w:val="38763C0E"/>
    <w:rsid w:val="387654B4"/>
    <w:rsid w:val="38767DE7"/>
    <w:rsid w:val="38770A4D"/>
    <w:rsid w:val="3877219E"/>
    <w:rsid w:val="387A439C"/>
    <w:rsid w:val="387B54EE"/>
    <w:rsid w:val="387C1950"/>
    <w:rsid w:val="387E2C4E"/>
    <w:rsid w:val="38817BAB"/>
    <w:rsid w:val="388821B9"/>
    <w:rsid w:val="38894960"/>
    <w:rsid w:val="388B68E3"/>
    <w:rsid w:val="388E04E2"/>
    <w:rsid w:val="388E21A2"/>
    <w:rsid w:val="388E70EA"/>
    <w:rsid w:val="38905F44"/>
    <w:rsid w:val="3891557A"/>
    <w:rsid w:val="38973EAD"/>
    <w:rsid w:val="38974A07"/>
    <w:rsid w:val="38984463"/>
    <w:rsid w:val="389A0ADC"/>
    <w:rsid w:val="389A6361"/>
    <w:rsid w:val="389D67A4"/>
    <w:rsid w:val="38A7255A"/>
    <w:rsid w:val="38A805CB"/>
    <w:rsid w:val="38A87276"/>
    <w:rsid w:val="38A930EB"/>
    <w:rsid w:val="38AA39A5"/>
    <w:rsid w:val="38AC16F2"/>
    <w:rsid w:val="38AC5058"/>
    <w:rsid w:val="38AF1F6E"/>
    <w:rsid w:val="38AF209C"/>
    <w:rsid w:val="38B116B7"/>
    <w:rsid w:val="38B25211"/>
    <w:rsid w:val="38B25654"/>
    <w:rsid w:val="38B30FD4"/>
    <w:rsid w:val="38B44BF4"/>
    <w:rsid w:val="38B86576"/>
    <w:rsid w:val="38BD4C10"/>
    <w:rsid w:val="38C76198"/>
    <w:rsid w:val="38C85746"/>
    <w:rsid w:val="38CA43FB"/>
    <w:rsid w:val="38CA744F"/>
    <w:rsid w:val="38CB2873"/>
    <w:rsid w:val="38D002FE"/>
    <w:rsid w:val="38D0493F"/>
    <w:rsid w:val="38D253B7"/>
    <w:rsid w:val="38D45713"/>
    <w:rsid w:val="38D63757"/>
    <w:rsid w:val="38D844CC"/>
    <w:rsid w:val="38DA165E"/>
    <w:rsid w:val="38DB36E5"/>
    <w:rsid w:val="38DE00C8"/>
    <w:rsid w:val="38DE1E4A"/>
    <w:rsid w:val="38E33FC4"/>
    <w:rsid w:val="38E369E1"/>
    <w:rsid w:val="38E53C2E"/>
    <w:rsid w:val="38EB46E4"/>
    <w:rsid w:val="38EC0AB3"/>
    <w:rsid w:val="38EC3160"/>
    <w:rsid w:val="38F0513B"/>
    <w:rsid w:val="38F1375E"/>
    <w:rsid w:val="38F26B33"/>
    <w:rsid w:val="38F36BE9"/>
    <w:rsid w:val="38F4145E"/>
    <w:rsid w:val="38FA5992"/>
    <w:rsid w:val="38FC0A1B"/>
    <w:rsid w:val="39036669"/>
    <w:rsid w:val="39051F23"/>
    <w:rsid w:val="39054B7D"/>
    <w:rsid w:val="390D20B2"/>
    <w:rsid w:val="39117128"/>
    <w:rsid w:val="39147532"/>
    <w:rsid w:val="39157B1D"/>
    <w:rsid w:val="39161551"/>
    <w:rsid w:val="39173C32"/>
    <w:rsid w:val="39195FCE"/>
    <w:rsid w:val="391B6E97"/>
    <w:rsid w:val="391C3E67"/>
    <w:rsid w:val="391D48BF"/>
    <w:rsid w:val="391E5F70"/>
    <w:rsid w:val="39212042"/>
    <w:rsid w:val="3921241E"/>
    <w:rsid w:val="39213441"/>
    <w:rsid w:val="39241329"/>
    <w:rsid w:val="39241C25"/>
    <w:rsid w:val="3924585A"/>
    <w:rsid w:val="3929436E"/>
    <w:rsid w:val="39297435"/>
    <w:rsid w:val="392B3C5E"/>
    <w:rsid w:val="392F584A"/>
    <w:rsid w:val="3931174C"/>
    <w:rsid w:val="39313D8C"/>
    <w:rsid w:val="39315564"/>
    <w:rsid w:val="3933628C"/>
    <w:rsid w:val="3933716E"/>
    <w:rsid w:val="3936136C"/>
    <w:rsid w:val="39380B6C"/>
    <w:rsid w:val="393C6795"/>
    <w:rsid w:val="393D39AE"/>
    <w:rsid w:val="393D439A"/>
    <w:rsid w:val="393D797E"/>
    <w:rsid w:val="39424429"/>
    <w:rsid w:val="3943267C"/>
    <w:rsid w:val="39436E01"/>
    <w:rsid w:val="394453A2"/>
    <w:rsid w:val="39452942"/>
    <w:rsid w:val="39462B71"/>
    <w:rsid w:val="3946777C"/>
    <w:rsid w:val="39493A6D"/>
    <w:rsid w:val="39522C1E"/>
    <w:rsid w:val="39523ED6"/>
    <w:rsid w:val="39530E61"/>
    <w:rsid w:val="3955140F"/>
    <w:rsid w:val="39567889"/>
    <w:rsid w:val="395A626B"/>
    <w:rsid w:val="395B17A6"/>
    <w:rsid w:val="395B4D7E"/>
    <w:rsid w:val="395D32F2"/>
    <w:rsid w:val="395D7FF9"/>
    <w:rsid w:val="395F30BC"/>
    <w:rsid w:val="39625DA3"/>
    <w:rsid w:val="3964594E"/>
    <w:rsid w:val="3966221C"/>
    <w:rsid w:val="39666FCA"/>
    <w:rsid w:val="39696974"/>
    <w:rsid w:val="396A4FF5"/>
    <w:rsid w:val="396C7906"/>
    <w:rsid w:val="396F34B8"/>
    <w:rsid w:val="396F4D9C"/>
    <w:rsid w:val="397234CE"/>
    <w:rsid w:val="39747785"/>
    <w:rsid w:val="39754E32"/>
    <w:rsid w:val="39755157"/>
    <w:rsid w:val="39770A54"/>
    <w:rsid w:val="39795041"/>
    <w:rsid w:val="397C1F4F"/>
    <w:rsid w:val="397D29F0"/>
    <w:rsid w:val="3982619A"/>
    <w:rsid w:val="39833F78"/>
    <w:rsid w:val="39886307"/>
    <w:rsid w:val="398A75AF"/>
    <w:rsid w:val="398B27C2"/>
    <w:rsid w:val="398D3905"/>
    <w:rsid w:val="398E6AFF"/>
    <w:rsid w:val="398F14D7"/>
    <w:rsid w:val="39901A78"/>
    <w:rsid w:val="399269BF"/>
    <w:rsid w:val="39935458"/>
    <w:rsid w:val="39951B76"/>
    <w:rsid w:val="39985693"/>
    <w:rsid w:val="39985F31"/>
    <w:rsid w:val="39987D03"/>
    <w:rsid w:val="399F0057"/>
    <w:rsid w:val="39A12CFC"/>
    <w:rsid w:val="39A63695"/>
    <w:rsid w:val="39A9313B"/>
    <w:rsid w:val="39AE23A0"/>
    <w:rsid w:val="39AE7CA9"/>
    <w:rsid w:val="39B2565A"/>
    <w:rsid w:val="39B47F0F"/>
    <w:rsid w:val="39B47F47"/>
    <w:rsid w:val="39B56253"/>
    <w:rsid w:val="39B73C47"/>
    <w:rsid w:val="39B751A9"/>
    <w:rsid w:val="39B829FB"/>
    <w:rsid w:val="39BB13EB"/>
    <w:rsid w:val="39BB345F"/>
    <w:rsid w:val="39BB473D"/>
    <w:rsid w:val="39BD6FAB"/>
    <w:rsid w:val="39C17D73"/>
    <w:rsid w:val="39C374E3"/>
    <w:rsid w:val="39C40C36"/>
    <w:rsid w:val="39C47C6F"/>
    <w:rsid w:val="39C754A6"/>
    <w:rsid w:val="39C81BC4"/>
    <w:rsid w:val="39C94B9F"/>
    <w:rsid w:val="39CD79C0"/>
    <w:rsid w:val="39CE15A2"/>
    <w:rsid w:val="39D07CC0"/>
    <w:rsid w:val="39D1311A"/>
    <w:rsid w:val="39D24346"/>
    <w:rsid w:val="39D31530"/>
    <w:rsid w:val="39D4361F"/>
    <w:rsid w:val="39D52332"/>
    <w:rsid w:val="39DB4A77"/>
    <w:rsid w:val="39DD5A5A"/>
    <w:rsid w:val="39DF02D4"/>
    <w:rsid w:val="39E14809"/>
    <w:rsid w:val="39E20B45"/>
    <w:rsid w:val="39E60AFE"/>
    <w:rsid w:val="39E74F53"/>
    <w:rsid w:val="39EA34A8"/>
    <w:rsid w:val="39EC402D"/>
    <w:rsid w:val="39F16687"/>
    <w:rsid w:val="39F304FD"/>
    <w:rsid w:val="39F441BC"/>
    <w:rsid w:val="39F508B9"/>
    <w:rsid w:val="39F86C60"/>
    <w:rsid w:val="39FB0DE1"/>
    <w:rsid w:val="39FB41DF"/>
    <w:rsid w:val="39FB7C6B"/>
    <w:rsid w:val="39FE671C"/>
    <w:rsid w:val="3A007D31"/>
    <w:rsid w:val="3A0245B7"/>
    <w:rsid w:val="3A033299"/>
    <w:rsid w:val="3A055007"/>
    <w:rsid w:val="3A0725FB"/>
    <w:rsid w:val="3A0850F8"/>
    <w:rsid w:val="3A090ABC"/>
    <w:rsid w:val="3A0A41F9"/>
    <w:rsid w:val="3A0E4DF7"/>
    <w:rsid w:val="3A0E5745"/>
    <w:rsid w:val="3A0F0760"/>
    <w:rsid w:val="3A1811CA"/>
    <w:rsid w:val="3A1B5BE6"/>
    <w:rsid w:val="3A1E0002"/>
    <w:rsid w:val="3A2171EC"/>
    <w:rsid w:val="3A2257E9"/>
    <w:rsid w:val="3A2546AE"/>
    <w:rsid w:val="3A274F00"/>
    <w:rsid w:val="3A294F9C"/>
    <w:rsid w:val="3A2A2E0F"/>
    <w:rsid w:val="3A2B6827"/>
    <w:rsid w:val="3A2D0572"/>
    <w:rsid w:val="3A2F36C5"/>
    <w:rsid w:val="3A2F4756"/>
    <w:rsid w:val="3A305752"/>
    <w:rsid w:val="3A30708B"/>
    <w:rsid w:val="3A321344"/>
    <w:rsid w:val="3A323DDB"/>
    <w:rsid w:val="3A3467AE"/>
    <w:rsid w:val="3A370C4C"/>
    <w:rsid w:val="3A39000E"/>
    <w:rsid w:val="3A3B4CC7"/>
    <w:rsid w:val="3A3B5EA8"/>
    <w:rsid w:val="3A3F2108"/>
    <w:rsid w:val="3A412478"/>
    <w:rsid w:val="3A4A20D4"/>
    <w:rsid w:val="3A4B7C2E"/>
    <w:rsid w:val="3A4F154E"/>
    <w:rsid w:val="3A501D20"/>
    <w:rsid w:val="3A50677C"/>
    <w:rsid w:val="3A52698A"/>
    <w:rsid w:val="3A5330AF"/>
    <w:rsid w:val="3A53359B"/>
    <w:rsid w:val="3A59671B"/>
    <w:rsid w:val="3A5A2A95"/>
    <w:rsid w:val="3A5D01D1"/>
    <w:rsid w:val="3A5F5767"/>
    <w:rsid w:val="3A6118E5"/>
    <w:rsid w:val="3A616FBA"/>
    <w:rsid w:val="3A624A7A"/>
    <w:rsid w:val="3A63316E"/>
    <w:rsid w:val="3A640C97"/>
    <w:rsid w:val="3A6534C1"/>
    <w:rsid w:val="3A6625F3"/>
    <w:rsid w:val="3A6757FB"/>
    <w:rsid w:val="3A682782"/>
    <w:rsid w:val="3A7634B0"/>
    <w:rsid w:val="3A777801"/>
    <w:rsid w:val="3A794622"/>
    <w:rsid w:val="3A795E28"/>
    <w:rsid w:val="3A7C59C8"/>
    <w:rsid w:val="3A7D2A9B"/>
    <w:rsid w:val="3A810660"/>
    <w:rsid w:val="3A8C7D66"/>
    <w:rsid w:val="3A8E7047"/>
    <w:rsid w:val="3A8F0301"/>
    <w:rsid w:val="3A9257D3"/>
    <w:rsid w:val="3A951F6E"/>
    <w:rsid w:val="3A957540"/>
    <w:rsid w:val="3A9A4EDF"/>
    <w:rsid w:val="3AA06EE6"/>
    <w:rsid w:val="3AA16DB0"/>
    <w:rsid w:val="3AA54E89"/>
    <w:rsid w:val="3AA728F1"/>
    <w:rsid w:val="3AA76AFB"/>
    <w:rsid w:val="3AA8136A"/>
    <w:rsid w:val="3AA83000"/>
    <w:rsid w:val="3AA94A7B"/>
    <w:rsid w:val="3AAF12A4"/>
    <w:rsid w:val="3AB0547F"/>
    <w:rsid w:val="3AB37EA6"/>
    <w:rsid w:val="3AB71294"/>
    <w:rsid w:val="3AB827F7"/>
    <w:rsid w:val="3AB90F7A"/>
    <w:rsid w:val="3ABB0207"/>
    <w:rsid w:val="3ABB22EF"/>
    <w:rsid w:val="3ABB3CDF"/>
    <w:rsid w:val="3AC10F06"/>
    <w:rsid w:val="3AC2196D"/>
    <w:rsid w:val="3AC26F85"/>
    <w:rsid w:val="3AC46890"/>
    <w:rsid w:val="3AC4791C"/>
    <w:rsid w:val="3AC53DC5"/>
    <w:rsid w:val="3AC5673A"/>
    <w:rsid w:val="3AC7727D"/>
    <w:rsid w:val="3ACA0F81"/>
    <w:rsid w:val="3ACA66AC"/>
    <w:rsid w:val="3ACD1888"/>
    <w:rsid w:val="3AD3375F"/>
    <w:rsid w:val="3ADA5CAC"/>
    <w:rsid w:val="3ADA613C"/>
    <w:rsid w:val="3ADB2B4F"/>
    <w:rsid w:val="3ADB5D6B"/>
    <w:rsid w:val="3AE106D9"/>
    <w:rsid w:val="3AE354E0"/>
    <w:rsid w:val="3AE622EC"/>
    <w:rsid w:val="3AE6350D"/>
    <w:rsid w:val="3AE71B89"/>
    <w:rsid w:val="3AE81993"/>
    <w:rsid w:val="3AE92619"/>
    <w:rsid w:val="3AEB0689"/>
    <w:rsid w:val="3AED2ADA"/>
    <w:rsid w:val="3AF24365"/>
    <w:rsid w:val="3AF3686D"/>
    <w:rsid w:val="3AF45524"/>
    <w:rsid w:val="3AF64BDB"/>
    <w:rsid w:val="3AF65977"/>
    <w:rsid w:val="3AF70F35"/>
    <w:rsid w:val="3AFA2264"/>
    <w:rsid w:val="3AFC634A"/>
    <w:rsid w:val="3AFD5749"/>
    <w:rsid w:val="3AFD7A82"/>
    <w:rsid w:val="3AFE2F5B"/>
    <w:rsid w:val="3B016A80"/>
    <w:rsid w:val="3B030284"/>
    <w:rsid w:val="3B034433"/>
    <w:rsid w:val="3B057A4E"/>
    <w:rsid w:val="3B065533"/>
    <w:rsid w:val="3B091EC4"/>
    <w:rsid w:val="3B0B0DD8"/>
    <w:rsid w:val="3B0D709A"/>
    <w:rsid w:val="3B0E7FD0"/>
    <w:rsid w:val="3B14274D"/>
    <w:rsid w:val="3B170B32"/>
    <w:rsid w:val="3B1D6B58"/>
    <w:rsid w:val="3B2042AD"/>
    <w:rsid w:val="3B210EC5"/>
    <w:rsid w:val="3B214C3B"/>
    <w:rsid w:val="3B2158E3"/>
    <w:rsid w:val="3B2241F5"/>
    <w:rsid w:val="3B2312DA"/>
    <w:rsid w:val="3B2346C0"/>
    <w:rsid w:val="3B241FDE"/>
    <w:rsid w:val="3B24534C"/>
    <w:rsid w:val="3B274DD3"/>
    <w:rsid w:val="3B2B644F"/>
    <w:rsid w:val="3B2B7CAF"/>
    <w:rsid w:val="3B2F4F4C"/>
    <w:rsid w:val="3B307CEF"/>
    <w:rsid w:val="3B32069C"/>
    <w:rsid w:val="3B32522D"/>
    <w:rsid w:val="3B327F99"/>
    <w:rsid w:val="3B3654A3"/>
    <w:rsid w:val="3B376F50"/>
    <w:rsid w:val="3B377A68"/>
    <w:rsid w:val="3B425663"/>
    <w:rsid w:val="3B42755D"/>
    <w:rsid w:val="3B456458"/>
    <w:rsid w:val="3B460752"/>
    <w:rsid w:val="3B4B0777"/>
    <w:rsid w:val="3B4C1424"/>
    <w:rsid w:val="3B4C6843"/>
    <w:rsid w:val="3B4E73F8"/>
    <w:rsid w:val="3B4F06AE"/>
    <w:rsid w:val="3B5041F5"/>
    <w:rsid w:val="3B506A3F"/>
    <w:rsid w:val="3B520DFB"/>
    <w:rsid w:val="3B522F33"/>
    <w:rsid w:val="3B527156"/>
    <w:rsid w:val="3B531A3B"/>
    <w:rsid w:val="3B5729E1"/>
    <w:rsid w:val="3B5901B9"/>
    <w:rsid w:val="3B5A4C73"/>
    <w:rsid w:val="3B5A6158"/>
    <w:rsid w:val="3B5B53B5"/>
    <w:rsid w:val="3B5D17F4"/>
    <w:rsid w:val="3B5E3BDF"/>
    <w:rsid w:val="3B5F3424"/>
    <w:rsid w:val="3B6145CA"/>
    <w:rsid w:val="3B6266A2"/>
    <w:rsid w:val="3B626D1B"/>
    <w:rsid w:val="3B666BF4"/>
    <w:rsid w:val="3B674EDE"/>
    <w:rsid w:val="3B6771C7"/>
    <w:rsid w:val="3B681712"/>
    <w:rsid w:val="3B681B85"/>
    <w:rsid w:val="3B693DDF"/>
    <w:rsid w:val="3B6956B2"/>
    <w:rsid w:val="3B6B1382"/>
    <w:rsid w:val="3B6B48A9"/>
    <w:rsid w:val="3B6C24FA"/>
    <w:rsid w:val="3B6D3FDE"/>
    <w:rsid w:val="3B6E1F6C"/>
    <w:rsid w:val="3B734181"/>
    <w:rsid w:val="3B7473EA"/>
    <w:rsid w:val="3B787473"/>
    <w:rsid w:val="3B7A7116"/>
    <w:rsid w:val="3B7B30D9"/>
    <w:rsid w:val="3B7B605D"/>
    <w:rsid w:val="3B807367"/>
    <w:rsid w:val="3B822052"/>
    <w:rsid w:val="3B857FF9"/>
    <w:rsid w:val="3B8634AF"/>
    <w:rsid w:val="3B867B9E"/>
    <w:rsid w:val="3B870383"/>
    <w:rsid w:val="3B870C33"/>
    <w:rsid w:val="3B871594"/>
    <w:rsid w:val="3B8716A5"/>
    <w:rsid w:val="3B98152F"/>
    <w:rsid w:val="3B9B6CF8"/>
    <w:rsid w:val="3B9C0383"/>
    <w:rsid w:val="3B9C0F9C"/>
    <w:rsid w:val="3B9E3DFB"/>
    <w:rsid w:val="3BA114CD"/>
    <w:rsid w:val="3BA40581"/>
    <w:rsid w:val="3BA81D9E"/>
    <w:rsid w:val="3BA83654"/>
    <w:rsid w:val="3BA90D40"/>
    <w:rsid w:val="3BA96426"/>
    <w:rsid w:val="3BAD566E"/>
    <w:rsid w:val="3BAD7B15"/>
    <w:rsid w:val="3BAE30C8"/>
    <w:rsid w:val="3BB27966"/>
    <w:rsid w:val="3BB33995"/>
    <w:rsid w:val="3BB42D0D"/>
    <w:rsid w:val="3BB463A3"/>
    <w:rsid w:val="3BB85B1B"/>
    <w:rsid w:val="3BB903A5"/>
    <w:rsid w:val="3BBD0EEE"/>
    <w:rsid w:val="3BBE5504"/>
    <w:rsid w:val="3BC55437"/>
    <w:rsid w:val="3BC71893"/>
    <w:rsid w:val="3BC879CD"/>
    <w:rsid w:val="3BCC51F3"/>
    <w:rsid w:val="3BCF06A8"/>
    <w:rsid w:val="3BCF79DE"/>
    <w:rsid w:val="3BDC2F7C"/>
    <w:rsid w:val="3BDD20A9"/>
    <w:rsid w:val="3BDE0913"/>
    <w:rsid w:val="3BDE477C"/>
    <w:rsid w:val="3BDE52B9"/>
    <w:rsid w:val="3BDF36E1"/>
    <w:rsid w:val="3BE073B6"/>
    <w:rsid w:val="3BE24E25"/>
    <w:rsid w:val="3BE66ED1"/>
    <w:rsid w:val="3BE7431E"/>
    <w:rsid w:val="3BE83461"/>
    <w:rsid w:val="3BE93975"/>
    <w:rsid w:val="3BEC64A5"/>
    <w:rsid w:val="3BEE71F3"/>
    <w:rsid w:val="3BF0035F"/>
    <w:rsid w:val="3BF46696"/>
    <w:rsid w:val="3BF51C23"/>
    <w:rsid w:val="3BF906FB"/>
    <w:rsid w:val="3BFC4787"/>
    <w:rsid w:val="3BFD2C02"/>
    <w:rsid w:val="3BFE6745"/>
    <w:rsid w:val="3C043587"/>
    <w:rsid w:val="3C095BCF"/>
    <w:rsid w:val="3C0B6367"/>
    <w:rsid w:val="3C0D3776"/>
    <w:rsid w:val="3C0D77C4"/>
    <w:rsid w:val="3C101EBD"/>
    <w:rsid w:val="3C10473A"/>
    <w:rsid w:val="3C116B67"/>
    <w:rsid w:val="3C1508F8"/>
    <w:rsid w:val="3C1769FC"/>
    <w:rsid w:val="3C183747"/>
    <w:rsid w:val="3C1D32A1"/>
    <w:rsid w:val="3C1F3DC1"/>
    <w:rsid w:val="3C1F6B9F"/>
    <w:rsid w:val="3C2060F8"/>
    <w:rsid w:val="3C221508"/>
    <w:rsid w:val="3C224D08"/>
    <w:rsid w:val="3C2566FD"/>
    <w:rsid w:val="3C264171"/>
    <w:rsid w:val="3C266C01"/>
    <w:rsid w:val="3C29111C"/>
    <w:rsid w:val="3C2D43DD"/>
    <w:rsid w:val="3C301A09"/>
    <w:rsid w:val="3C302A5B"/>
    <w:rsid w:val="3C3326BF"/>
    <w:rsid w:val="3C3704FD"/>
    <w:rsid w:val="3C372E8A"/>
    <w:rsid w:val="3C3A2E85"/>
    <w:rsid w:val="3C3E13AE"/>
    <w:rsid w:val="3C3E3A0E"/>
    <w:rsid w:val="3C3E486A"/>
    <w:rsid w:val="3C436961"/>
    <w:rsid w:val="3C450A5E"/>
    <w:rsid w:val="3C4C0255"/>
    <w:rsid w:val="3C4C0B50"/>
    <w:rsid w:val="3C4C2451"/>
    <w:rsid w:val="3C4D757C"/>
    <w:rsid w:val="3C503B5B"/>
    <w:rsid w:val="3C506E6C"/>
    <w:rsid w:val="3C552F29"/>
    <w:rsid w:val="3C5560A3"/>
    <w:rsid w:val="3C582462"/>
    <w:rsid w:val="3C591F36"/>
    <w:rsid w:val="3C5A3A84"/>
    <w:rsid w:val="3C5B19B0"/>
    <w:rsid w:val="3C5E7186"/>
    <w:rsid w:val="3C625520"/>
    <w:rsid w:val="3C6324B2"/>
    <w:rsid w:val="3C644BF4"/>
    <w:rsid w:val="3C646B52"/>
    <w:rsid w:val="3C69569E"/>
    <w:rsid w:val="3C6B29E9"/>
    <w:rsid w:val="3C6C358B"/>
    <w:rsid w:val="3C6F126E"/>
    <w:rsid w:val="3C6F6BC9"/>
    <w:rsid w:val="3C701E05"/>
    <w:rsid w:val="3C714730"/>
    <w:rsid w:val="3C732675"/>
    <w:rsid w:val="3C77640D"/>
    <w:rsid w:val="3C78542B"/>
    <w:rsid w:val="3C7873BC"/>
    <w:rsid w:val="3C7A26D3"/>
    <w:rsid w:val="3C7E1CA4"/>
    <w:rsid w:val="3C802BF2"/>
    <w:rsid w:val="3C802ECA"/>
    <w:rsid w:val="3C817436"/>
    <w:rsid w:val="3C8433EA"/>
    <w:rsid w:val="3C85688C"/>
    <w:rsid w:val="3C8A26CB"/>
    <w:rsid w:val="3C8A7A73"/>
    <w:rsid w:val="3C8F000C"/>
    <w:rsid w:val="3C8F4C92"/>
    <w:rsid w:val="3C901B29"/>
    <w:rsid w:val="3C96230C"/>
    <w:rsid w:val="3C971246"/>
    <w:rsid w:val="3C9753A2"/>
    <w:rsid w:val="3C98311D"/>
    <w:rsid w:val="3C997208"/>
    <w:rsid w:val="3C9A1EE4"/>
    <w:rsid w:val="3C9B484D"/>
    <w:rsid w:val="3C9C095F"/>
    <w:rsid w:val="3C9C0CCF"/>
    <w:rsid w:val="3CA1283F"/>
    <w:rsid w:val="3CA5406E"/>
    <w:rsid w:val="3CA551F0"/>
    <w:rsid w:val="3CA61A02"/>
    <w:rsid w:val="3CA7388F"/>
    <w:rsid w:val="3CA91CB9"/>
    <w:rsid w:val="3CA94BE4"/>
    <w:rsid w:val="3CAA6066"/>
    <w:rsid w:val="3CAB4C9F"/>
    <w:rsid w:val="3CAC4E3F"/>
    <w:rsid w:val="3CAC5876"/>
    <w:rsid w:val="3CAD51CF"/>
    <w:rsid w:val="3CB00BE9"/>
    <w:rsid w:val="3CB21BE3"/>
    <w:rsid w:val="3CB74A0D"/>
    <w:rsid w:val="3CB84B35"/>
    <w:rsid w:val="3CB87EC1"/>
    <w:rsid w:val="3CC12F53"/>
    <w:rsid w:val="3CC17730"/>
    <w:rsid w:val="3CC2005C"/>
    <w:rsid w:val="3CC447FE"/>
    <w:rsid w:val="3CC714B6"/>
    <w:rsid w:val="3CC948E9"/>
    <w:rsid w:val="3CCB1A8D"/>
    <w:rsid w:val="3CCC3D04"/>
    <w:rsid w:val="3CCE0A7B"/>
    <w:rsid w:val="3CD20DD4"/>
    <w:rsid w:val="3CD3110B"/>
    <w:rsid w:val="3CD83F90"/>
    <w:rsid w:val="3CDA7611"/>
    <w:rsid w:val="3CDE3285"/>
    <w:rsid w:val="3CE00F94"/>
    <w:rsid w:val="3CE030C4"/>
    <w:rsid w:val="3CE80BE1"/>
    <w:rsid w:val="3CEE235D"/>
    <w:rsid w:val="3CEE5C70"/>
    <w:rsid w:val="3CF04713"/>
    <w:rsid w:val="3CF20086"/>
    <w:rsid w:val="3CF27CC7"/>
    <w:rsid w:val="3CF427E4"/>
    <w:rsid w:val="3CF7134B"/>
    <w:rsid w:val="3CFB35B2"/>
    <w:rsid w:val="3CFE1A56"/>
    <w:rsid w:val="3D0171BC"/>
    <w:rsid w:val="3D017F7C"/>
    <w:rsid w:val="3D0C26F0"/>
    <w:rsid w:val="3D0E4D44"/>
    <w:rsid w:val="3D1121FD"/>
    <w:rsid w:val="3D127E71"/>
    <w:rsid w:val="3D180C31"/>
    <w:rsid w:val="3D1A1419"/>
    <w:rsid w:val="3D1A5824"/>
    <w:rsid w:val="3D2165A2"/>
    <w:rsid w:val="3D226CC0"/>
    <w:rsid w:val="3D286716"/>
    <w:rsid w:val="3D2B3309"/>
    <w:rsid w:val="3D2D2A80"/>
    <w:rsid w:val="3D2E1D88"/>
    <w:rsid w:val="3D2E230C"/>
    <w:rsid w:val="3D3128F7"/>
    <w:rsid w:val="3D321232"/>
    <w:rsid w:val="3D3265E1"/>
    <w:rsid w:val="3D340242"/>
    <w:rsid w:val="3D3761F7"/>
    <w:rsid w:val="3D380B72"/>
    <w:rsid w:val="3D394640"/>
    <w:rsid w:val="3D411388"/>
    <w:rsid w:val="3D417D8C"/>
    <w:rsid w:val="3D443D10"/>
    <w:rsid w:val="3D4C0E82"/>
    <w:rsid w:val="3D4D0070"/>
    <w:rsid w:val="3D4E271A"/>
    <w:rsid w:val="3D4E4FA5"/>
    <w:rsid w:val="3D4F1085"/>
    <w:rsid w:val="3D506998"/>
    <w:rsid w:val="3D521D9F"/>
    <w:rsid w:val="3D533A43"/>
    <w:rsid w:val="3D5346CA"/>
    <w:rsid w:val="3D55186C"/>
    <w:rsid w:val="3D575D97"/>
    <w:rsid w:val="3D5815F8"/>
    <w:rsid w:val="3D585CBB"/>
    <w:rsid w:val="3D5C2E82"/>
    <w:rsid w:val="3D5D1365"/>
    <w:rsid w:val="3D621883"/>
    <w:rsid w:val="3D627844"/>
    <w:rsid w:val="3D64166F"/>
    <w:rsid w:val="3D665599"/>
    <w:rsid w:val="3D6C46A3"/>
    <w:rsid w:val="3D6E2C65"/>
    <w:rsid w:val="3D6E318D"/>
    <w:rsid w:val="3D6F29BE"/>
    <w:rsid w:val="3D707EE3"/>
    <w:rsid w:val="3D723815"/>
    <w:rsid w:val="3D757D21"/>
    <w:rsid w:val="3D774BB6"/>
    <w:rsid w:val="3D777509"/>
    <w:rsid w:val="3D7E4E1E"/>
    <w:rsid w:val="3D806C16"/>
    <w:rsid w:val="3D8218F6"/>
    <w:rsid w:val="3D830326"/>
    <w:rsid w:val="3D837DCB"/>
    <w:rsid w:val="3D860A62"/>
    <w:rsid w:val="3D861780"/>
    <w:rsid w:val="3D891955"/>
    <w:rsid w:val="3D8932F2"/>
    <w:rsid w:val="3D8D568B"/>
    <w:rsid w:val="3D91206B"/>
    <w:rsid w:val="3D9170A4"/>
    <w:rsid w:val="3D967495"/>
    <w:rsid w:val="3D9C57A3"/>
    <w:rsid w:val="3D9F722E"/>
    <w:rsid w:val="3DA03ADB"/>
    <w:rsid w:val="3DA419C1"/>
    <w:rsid w:val="3DA64906"/>
    <w:rsid w:val="3DA80F4B"/>
    <w:rsid w:val="3DA815AE"/>
    <w:rsid w:val="3DA9420A"/>
    <w:rsid w:val="3DAA285C"/>
    <w:rsid w:val="3DAC0961"/>
    <w:rsid w:val="3DAC2FF7"/>
    <w:rsid w:val="3DAE289D"/>
    <w:rsid w:val="3DB3447E"/>
    <w:rsid w:val="3DB62307"/>
    <w:rsid w:val="3DB65B73"/>
    <w:rsid w:val="3DB833A8"/>
    <w:rsid w:val="3DB95534"/>
    <w:rsid w:val="3DC14F2F"/>
    <w:rsid w:val="3DC67B54"/>
    <w:rsid w:val="3DC8751A"/>
    <w:rsid w:val="3DCA0258"/>
    <w:rsid w:val="3DCA1038"/>
    <w:rsid w:val="3DCC03D6"/>
    <w:rsid w:val="3DCC2AE9"/>
    <w:rsid w:val="3DCD6246"/>
    <w:rsid w:val="3DCF4B8E"/>
    <w:rsid w:val="3DD25D44"/>
    <w:rsid w:val="3DD6100D"/>
    <w:rsid w:val="3DD96976"/>
    <w:rsid w:val="3DDA6A9B"/>
    <w:rsid w:val="3DE43797"/>
    <w:rsid w:val="3DE537B4"/>
    <w:rsid w:val="3DE80B66"/>
    <w:rsid w:val="3DED187E"/>
    <w:rsid w:val="3DED4EB9"/>
    <w:rsid w:val="3DF06CAF"/>
    <w:rsid w:val="3DF47688"/>
    <w:rsid w:val="3DF57FD2"/>
    <w:rsid w:val="3DF63EBD"/>
    <w:rsid w:val="3DF927FE"/>
    <w:rsid w:val="3DFA6530"/>
    <w:rsid w:val="3DFC3BED"/>
    <w:rsid w:val="3DFF3656"/>
    <w:rsid w:val="3E016365"/>
    <w:rsid w:val="3E045B75"/>
    <w:rsid w:val="3E0724A2"/>
    <w:rsid w:val="3E0C171E"/>
    <w:rsid w:val="3E0D6BE0"/>
    <w:rsid w:val="3E0E1768"/>
    <w:rsid w:val="3E1223FD"/>
    <w:rsid w:val="3E136994"/>
    <w:rsid w:val="3E1523E8"/>
    <w:rsid w:val="3E160A00"/>
    <w:rsid w:val="3E170B85"/>
    <w:rsid w:val="3E1731DA"/>
    <w:rsid w:val="3E1809D5"/>
    <w:rsid w:val="3E181098"/>
    <w:rsid w:val="3E193909"/>
    <w:rsid w:val="3E1A1B18"/>
    <w:rsid w:val="3E1D195F"/>
    <w:rsid w:val="3E1F3EB2"/>
    <w:rsid w:val="3E215881"/>
    <w:rsid w:val="3E2365A0"/>
    <w:rsid w:val="3E26027E"/>
    <w:rsid w:val="3E273C45"/>
    <w:rsid w:val="3E274AC0"/>
    <w:rsid w:val="3E285AAD"/>
    <w:rsid w:val="3E2B4997"/>
    <w:rsid w:val="3E2D1345"/>
    <w:rsid w:val="3E311518"/>
    <w:rsid w:val="3E311CFC"/>
    <w:rsid w:val="3E342300"/>
    <w:rsid w:val="3E343548"/>
    <w:rsid w:val="3E361103"/>
    <w:rsid w:val="3E3807BC"/>
    <w:rsid w:val="3E3C0EB1"/>
    <w:rsid w:val="3E3C3C05"/>
    <w:rsid w:val="3E3E2344"/>
    <w:rsid w:val="3E3E4BBA"/>
    <w:rsid w:val="3E422F8C"/>
    <w:rsid w:val="3E442CBA"/>
    <w:rsid w:val="3E4A0A89"/>
    <w:rsid w:val="3E541E30"/>
    <w:rsid w:val="3E5901A0"/>
    <w:rsid w:val="3E59056E"/>
    <w:rsid w:val="3E5A4038"/>
    <w:rsid w:val="3E5D4211"/>
    <w:rsid w:val="3E5E1D09"/>
    <w:rsid w:val="3E6C5F8F"/>
    <w:rsid w:val="3E6F4CBB"/>
    <w:rsid w:val="3E735FAD"/>
    <w:rsid w:val="3E737781"/>
    <w:rsid w:val="3E743A96"/>
    <w:rsid w:val="3E76016E"/>
    <w:rsid w:val="3E7F5AE0"/>
    <w:rsid w:val="3E826948"/>
    <w:rsid w:val="3E863894"/>
    <w:rsid w:val="3E8846A0"/>
    <w:rsid w:val="3E895751"/>
    <w:rsid w:val="3E8A06F7"/>
    <w:rsid w:val="3E8B1319"/>
    <w:rsid w:val="3E8C0CA4"/>
    <w:rsid w:val="3E8D40AA"/>
    <w:rsid w:val="3E8E7365"/>
    <w:rsid w:val="3E8F733E"/>
    <w:rsid w:val="3E903055"/>
    <w:rsid w:val="3E91721A"/>
    <w:rsid w:val="3E93467C"/>
    <w:rsid w:val="3E964BB8"/>
    <w:rsid w:val="3E996F5D"/>
    <w:rsid w:val="3E997C57"/>
    <w:rsid w:val="3E9A46D9"/>
    <w:rsid w:val="3E9C5249"/>
    <w:rsid w:val="3EA00F2E"/>
    <w:rsid w:val="3EA26F62"/>
    <w:rsid w:val="3EA27584"/>
    <w:rsid w:val="3EA505A5"/>
    <w:rsid w:val="3EA73F83"/>
    <w:rsid w:val="3EA956D8"/>
    <w:rsid w:val="3EAA1FEF"/>
    <w:rsid w:val="3EB2264A"/>
    <w:rsid w:val="3EB233D1"/>
    <w:rsid w:val="3EB32A71"/>
    <w:rsid w:val="3EB74BC3"/>
    <w:rsid w:val="3EB75DE5"/>
    <w:rsid w:val="3EB95EE3"/>
    <w:rsid w:val="3EB96BC5"/>
    <w:rsid w:val="3EBE6AFB"/>
    <w:rsid w:val="3EBF41B2"/>
    <w:rsid w:val="3EC03E3B"/>
    <w:rsid w:val="3EC05D14"/>
    <w:rsid w:val="3EC91A3A"/>
    <w:rsid w:val="3ECA77FA"/>
    <w:rsid w:val="3ECC43DE"/>
    <w:rsid w:val="3ECF7332"/>
    <w:rsid w:val="3ECF78E9"/>
    <w:rsid w:val="3ED03E9B"/>
    <w:rsid w:val="3ED44264"/>
    <w:rsid w:val="3ED53BDF"/>
    <w:rsid w:val="3ED81669"/>
    <w:rsid w:val="3EDA2658"/>
    <w:rsid w:val="3EDB5609"/>
    <w:rsid w:val="3EDC59AA"/>
    <w:rsid w:val="3EE02DF8"/>
    <w:rsid w:val="3EE228EC"/>
    <w:rsid w:val="3EE41729"/>
    <w:rsid w:val="3EE70087"/>
    <w:rsid w:val="3EE856A2"/>
    <w:rsid w:val="3EE94856"/>
    <w:rsid w:val="3EEA3878"/>
    <w:rsid w:val="3EED3646"/>
    <w:rsid w:val="3EF01522"/>
    <w:rsid w:val="3EF01A2F"/>
    <w:rsid w:val="3EF11328"/>
    <w:rsid w:val="3EF124DD"/>
    <w:rsid w:val="3EF15E2A"/>
    <w:rsid w:val="3EF34637"/>
    <w:rsid w:val="3EF67CFD"/>
    <w:rsid w:val="3EFA1843"/>
    <w:rsid w:val="3EFB5FF0"/>
    <w:rsid w:val="3EFD2956"/>
    <w:rsid w:val="3EFF23A7"/>
    <w:rsid w:val="3F01010B"/>
    <w:rsid w:val="3F02109A"/>
    <w:rsid w:val="3F035585"/>
    <w:rsid w:val="3F064664"/>
    <w:rsid w:val="3F094FE8"/>
    <w:rsid w:val="3F0B26B4"/>
    <w:rsid w:val="3F0C31A3"/>
    <w:rsid w:val="3F0D2981"/>
    <w:rsid w:val="3F0D3083"/>
    <w:rsid w:val="3F111671"/>
    <w:rsid w:val="3F117D93"/>
    <w:rsid w:val="3F133BD2"/>
    <w:rsid w:val="3F153C47"/>
    <w:rsid w:val="3F16682E"/>
    <w:rsid w:val="3F185D0F"/>
    <w:rsid w:val="3F1B7823"/>
    <w:rsid w:val="3F1C21EF"/>
    <w:rsid w:val="3F1D13BD"/>
    <w:rsid w:val="3F201F9B"/>
    <w:rsid w:val="3F2248AF"/>
    <w:rsid w:val="3F230FD8"/>
    <w:rsid w:val="3F2509F8"/>
    <w:rsid w:val="3F255020"/>
    <w:rsid w:val="3F28164E"/>
    <w:rsid w:val="3F2B3761"/>
    <w:rsid w:val="3F2D1EF4"/>
    <w:rsid w:val="3F2D2298"/>
    <w:rsid w:val="3F2E32A3"/>
    <w:rsid w:val="3F2F1B7B"/>
    <w:rsid w:val="3F3170DC"/>
    <w:rsid w:val="3F317B01"/>
    <w:rsid w:val="3F34694B"/>
    <w:rsid w:val="3F38308B"/>
    <w:rsid w:val="3F3C5402"/>
    <w:rsid w:val="3F3D17A9"/>
    <w:rsid w:val="3F43284D"/>
    <w:rsid w:val="3F4549CB"/>
    <w:rsid w:val="3F457AF1"/>
    <w:rsid w:val="3F464640"/>
    <w:rsid w:val="3F473A7E"/>
    <w:rsid w:val="3F475CCC"/>
    <w:rsid w:val="3F4948DC"/>
    <w:rsid w:val="3F4A46DB"/>
    <w:rsid w:val="3F4B3647"/>
    <w:rsid w:val="3F4F3E6A"/>
    <w:rsid w:val="3F517183"/>
    <w:rsid w:val="3F54019B"/>
    <w:rsid w:val="3F557418"/>
    <w:rsid w:val="3F596F94"/>
    <w:rsid w:val="3F5A1ACB"/>
    <w:rsid w:val="3F5D0885"/>
    <w:rsid w:val="3F5F0242"/>
    <w:rsid w:val="3F5F6FB5"/>
    <w:rsid w:val="3F610B9C"/>
    <w:rsid w:val="3F631654"/>
    <w:rsid w:val="3F68368B"/>
    <w:rsid w:val="3F6F3CE0"/>
    <w:rsid w:val="3F6F56B4"/>
    <w:rsid w:val="3F6F5C91"/>
    <w:rsid w:val="3F716D8A"/>
    <w:rsid w:val="3F722042"/>
    <w:rsid w:val="3F730EEC"/>
    <w:rsid w:val="3F756403"/>
    <w:rsid w:val="3F770B92"/>
    <w:rsid w:val="3F785E38"/>
    <w:rsid w:val="3F7A6275"/>
    <w:rsid w:val="3F7B60A9"/>
    <w:rsid w:val="3F7D1998"/>
    <w:rsid w:val="3F7D64C9"/>
    <w:rsid w:val="3F815C9C"/>
    <w:rsid w:val="3F8215BB"/>
    <w:rsid w:val="3F8267DA"/>
    <w:rsid w:val="3F8440D9"/>
    <w:rsid w:val="3F847A77"/>
    <w:rsid w:val="3F875A0E"/>
    <w:rsid w:val="3F927A28"/>
    <w:rsid w:val="3F94771A"/>
    <w:rsid w:val="3F953ABF"/>
    <w:rsid w:val="3F9811A9"/>
    <w:rsid w:val="3F9A36C9"/>
    <w:rsid w:val="3F9A6AE7"/>
    <w:rsid w:val="3F9B0256"/>
    <w:rsid w:val="3FA25051"/>
    <w:rsid w:val="3FA360F6"/>
    <w:rsid w:val="3FA57CA6"/>
    <w:rsid w:val="3FA65030"/>
    <w:rsid w:val="3FAA26F4"/>
    <w:rsid w:val="3FAC3C58"/>
    <w:rsid w:val="3FAD1B0F"/>
    <w:rsid w:val="3FB26A02"/>
    <w:rsid w:val="3FB5037C"/>
    <w:rsid w:val="3FB53489"/>
    <w:rsid w:val="3FB575A8"/>
    <w:rsid w:val="3FBD0157"/>
    <w:rsid w:val="3FC11631"/>
    <w:rsid w:val="3FC33238"/>
    <w:rsid w:val="3FC63B20"/>
    <w:rsid w:val="3FC64B3A"/>
    <w:rsid w:val="3FC70164"/>
    <w:rsid w:val="3FC77227"/>
    <w:rsid w:val="3FC84220"/>
    <w:rsid w:val="3FCA45DF"/>
    <w:rsid w:val="3FCB1B3E"/>
    <w:rsid w:val="3FCC077D"/>
    <w:rsid w:val="3FD011CD"/>
    <w:rsid w:val="3FD068C0"/>
    <w:rsid w:val="3FD270F0"/>
    <w:rsid w:val="3FD92FA3"/>
    <w:rsid w:val="3FDA60FA"/>
    <w:rsid w:val="3FDB238A"/>
    <w:rsid w:val="3FDD6DA1"/>
    <w:rsid w:val="3FE02C63"/>
    <w:rsid w:val="3FE4434B"/>
    <w:rsid w:val="3FE4632D"/>
    <w:rsid w:val="3FE670A1"/>
    <w:rsid w:val="3FE73D8E"/>
    <w:rsid w:val="3FE74837"/>
    <w:rsid w:val="3FE87B32"/>
    <w:rsid w:val="3FEF4D7A"/>
    <w:rsid w:val="3FF1277C"/>
    <w:rsid w:val="3FF24B02"/>
    <w:rsid w:val="3FFD2AB3"/>
    <w:rsid w:val="3FFD2DEA"/>
    <w:rsid w:val="40006919"/>
    <w:rsid w:val="4001737F"/>
    <w:rsid w:val="40025742"/>
    <w:rsid w:val="400448A7"/>
    <w:rsid w:val="400C4096"/>
    <w:rsid w:val="40101D3C"/>
    <w:rsid w:val="401167DD"/>
    <w:rsid w:val="40145634"/>
    <w:rsid w:val="401528FB"/>
    <w:rsid w:val="4016187B"/>
    <w:rsid w:val="40163597"/>
    <w:rsid w:val="40172619"/>
    <w:rsid w:val="40173BA3"/>
    <w:rsid w:val="40173E9A"/>
    <w:rsid w:val="4017555C"/>
    <w:rsid w:val="401B3488"/>
    <w:rsid w:val="401D1C70"/>
    <w:rsid w:val="401E09B2"/>
    <w:rsid w:val="40220813"/>
    <w:rsid w:val="40226368"/>
    <w:rsid w:val="402921B2"/>
    <w:rsid w:val="402C70EB"/>
    <w:rsid w:val="402D1AC7"/>
    <w:rsid w:val="402D7739"/>
    <w:rsid w:val="40307FBB"/>
    <w:rsid w:val="40322A5A"/>
    <w:rsid w:val="40353150"/>
    <w:rsid w:val="40356E88"/>
    <w:rsid w:val="40367771"/>
    <w:rsid w:val="40384052"/>
    <w:rsid w:val="403A3C73"/>
    <w:rsid w:val="403C1F4B"/>
    <w:rsid w:val="403D156F"/>
    <w:rsid w:val="403E46C9"/>
    <w:rsid w:val="404220B1"/>
    <w:rsid w:val="40451A41"/>
    <w:rsid w:val="40451ED1"/>
    <w:rsid w:val="404A2837"/>
    <w:rsid w:val="404D4258"/>
    <w:rsid w:val="404E11AB"/>
    <w:rsid w:val="40507A0E"/>
    <w:rsid w:val="40513311"/>
    <w:rsid w:val="40521326"/>
    <w:rsid w:val="40530C6C"/>
    <w:rsid w:val="405335C5"/>
    <w:rsid w:val="40546DD1"/>
    <w:rsid w:val="4055118D"/>
    <w:rsid w:val="40555D87"/>
    <w:rsid w:val="40575103"/>
    <w:rsid w:val="405D5614"/>
    <w:rsid w:val="40602908"/>
    <w:rsid w:val="40645B71"/>
    <w:rsid w:val="406E7C0D"/>
    <w:rsid w:val="40766DB7"/>
    <w:rsid w:val="40775DD0"/>
    <w:rsid w:val="407922F7"/>
    <w:rsid w:val="407D6568"/>
    <w:rsid w:val="40802E88"/>
    <w:rsid w:val="40805AC3"/>
    <w:rsid w:val="40817415"/>
    <w:rsid w:val="4082722D"/>
    <w:rsid w:val="40871E6A"/>
    <w:rsid w:val="408A4140"/>
    <w:rsid w:val="408B69AB"/>
    <w:rsid w:val="408D5FEA"/>
    <w:rsid w:val="409252AD"/>
    <w:rsid w:val="40947E9B"/>
    <w:rsid w:val="40963D54"/>
    <w:rsid w:val="40982D0D"/>
    <w:rsid w:val="409873B3"/>
    <w:rsid w:val="409918F8"/>
    <w:rsid w:val="40996216"/>
    <w:rsid w:val="409A6AC3"/>
    <w:rsid w:val="40A51334"/>
    <w:rsid w:val="40AB2CE5"/>
    <w:rsid w:val="40AC6535"/>
    <w:rsid w:val="40AC7349"/>
    <w:rsid w:val="40BC0514"/>
    <w:rsid w:val="40BE6F0E"/>
    <w:rsid w:val="40C0088C"/>
    <w:rsid w:val="40C14FE2"/>
    <w:rsid w:val="40C161BE"/>
    <w:rsid w:val="40C3458C"/>
    <w:rsid w:val="40C4544B"/>
    <w:rsid w:val="40C6343A"/>
    <w:rsid w:val="40C765E9"/>
    <w:rsid w:val="40C840C5"/>
    <w:rsid w:val="40C87213"/>
    <w:rsid w:val="40C905F6"/>
    <w:rsid w:val="40C921F3"/>
    <w:rsid w:val="40CC161A"/>
    <w:rsid w:val="40CD7085"/>
    <w:rsid w:val="40D77C74"/>
    <w:rsid w:val="40DB3457"/>
    <w:rsid w:val="40DC602E"/>
    <w:rsid w:val="40DE13A9"/>
    <w:rsid w:val="40DE4534"/>
    <w:rsid w:val="40DE5817"/>
    <w:rsid w:val="40E17730"/>
    <w:rsid w:val="40E90716"/>
    <w:rsid w:val="40E90E25"/>
    <w:rsid w:val="40E979D1"/>
    <w:rsid w:val="40ED1586"/>
    <w:rsid w:val="40F6617E"/>
    <w:rsid w:val="40F9392F"/>
    <w:rsid w:val="40FB7C1F"/>
    <w:rsid w:val="40FC447F"/>
    <w:rsid w:val="41002A4B"/>
    <w:rsid w:val="410350D2"/>
    <w:rsid w:val="41046AF2"/>
    <w:rsid w:val="41065337"/>
    <w:rsid w:val="410950F9"/>
    <w:rsid w:val="41097A65"/>
    <w:rsid w:val="410A3DFC"/>
    <w:rsid w:val="410C5616"/>
    <w:rsid w:val="410D39E7"/>
    <w:rsid w:val="410E36A7"/>
    <w:rsid w:val="41142F62"/>
    <w:rsid w:val="4116556B"/>
    <w:rsid w:val="411813B5"/>
    <w:rsid w:val="411A0B51"/>
    <w:rsid w:val="411A170C"/>
    <w:rsid w:val="411C6FD4"/>
    <w:rsid w:val="411F305E"/>
    <w:rsid w:val="41207353"/>
    <w:rsid w:val="412163A2"/>
    <w:rsid w:val="412349D9"/>
    <w:rsid w:val="4124501E"/>
    <w:rsid w:val="4127078A"/>
    <w:rsid w:val="41286495"/>
    <w:rsid w:val="412B6920"/>
    <w:rsid w:val="412C74B0"/>
    <w:rsid w:val="41317BF3"/>
    <w:rsid w:val="4132689E"/>
    <w:rsid w:val="4135646A"/>
    <w:rsid w:val="41373E51"/>
    <w:rsid w:val="413B0C6E"/>
    <w:rsid w:val="413B5C50"/>
    <w:rsid w:val="413C4BDB"/>
    <w:rsid w:val="413D6E6E"/>
    <w:rsid w:val="413D7F99"/>
    <w:rsid w:val="4141735E"/>
    <w:rsid w:val="41432479"/>
    <w:rsid w:val="41432B7B"/>
    <w:rsid w:val="4143304D"/>
    <w:rsid w:val="414639CF"/>
    <w:rsid w:val="414656A0"/>
    <w:rsid w:val="414A1784"/>
    <w:rsid w:val="414E3AC4"/>
    <w:rsid w:val="41500B87"/>
    <w:rsid w:val="41502B0F"/>
    <w:rsid w:val="4151625A"/>
    <w:rsid w:val="415A215B"/>
    <w:rsid w:val="415B15D5"/>
    <w:rsid w:val="415E0720"/>
    <w:rsid w:val="4160628F"/>
    <w:rsid w:val="41622134"/>
    <w:rsid w:val="41624AF5"/>
    <w:rsid w:val="41643870"/>
    <w:rsid w:val="416506E5"/>
    <w:rsid w:val="41651E2A"/>
    <w:rsid w:val="416533DC"/>
    <w:rsid w:val="41696780"/>
    <w:rsid w:val="41697B8A"/>
    <w:rsid w:val="416A2286"/>
    <w:rsid w:val="416D0677"/>
    <w:rsid w:val="41700EDA"/>
    <w:rsid w:val="4170207B"/>
    <w:rsid w:val="417139E3"/>
    <w:rsid w:val="41757C66"/>
    <w:rsid w:val="417605A2"/>
    <w:rsid w:val="417A4AF1"/>
    <w:rsid w:val="417A63DB"/>
    <w:rsid w:val="417D12F5"/>
    <w:rsid w:val="418C1B9C"/>
    <w:rsid w:val="418D105D"/>
    <w:rsid w:val="418E7ED8"/>
    <w:rsid w:val="41903348"/>
    <w:rsid w:val="41911BCB"/>
    <w:rsid w:val="41941C2B"/>
    <w:rsid w:val="41946F2E"/>
    <w:rsid w:val="41962419"/>
    <w:rsid w:val="41970F82"/>
    <w:rsid w:val="41977145"/>
    <w:rsid w:val="419C5750"/>
    <w:rsid w:val="419F134B"/>
    <w:rsid w:val="419F52DB"/>
    <w:rsid w:val="41A02378"/>
    <w:rsid w:val="41A1677A"/>
    <w:rsid w:val="41A303A0"/>
    <w:rsid w:val="41A62109"/>
    <w:rsid w:val="41A87495"/>
    <w:rsid w:val="41A977DE"/>
    <w:rsid w:val="41AE64DA"/>
    <w:rsid w:val="41AF13C8"/>
    <w:rsid w:val="41AF689E"/>
    <w:rsid w:val="41B47F51"/>
    <w:rsid w:val="41B50FD8"/>
    <w:rsid w:val="41B8064C"/>
    <w:rsid w:val="41B96E01"/>
    <w:rsid w:val="41BD17EE"/>
    <w:rsid w:val="41BE1B6F"/>
    <w:rsid w:val="41BE1BC3"/>
    <w:rsid w:val="41BF20F9"/>
    <w:rsid w:val="41C0379F"/>
    <w:rsid w:val="41C25E6F"/>
    <w:rsid w:val="41C32E16"/>
    <w:rsid w:val="41C569AD"/>
    <w:rsid w:val="41C63BF7"/>
    <w:rsid w:val="41C6510A"/>
    <w:rsid w:val="41C72377"/>
    <w:rsid w:val="41CB33B3"/>
    <w:rsid w:val="41CC2F64"/>
    <w:rsid w:val="41CE00C6"/>
    <w:rsid w:val="41D21AC7"/>
    <w:rsid w:val="41D223EF"/>
    <w:rsid w:val="41D36382"/>
    <w:rsid w:val="41D67DDE"/>
    <w:rsid w:val="41D80C0E"/>
    <w:rsid w:val="41DA0919"/>
    <w:rsid w:val="41DC23C7"/>
    <w:rsid w:val="41DE26BD"/>
    <w:rsid w:val="41E01CA6"/>
    <w:rsid w:val="41E272F2"/>
    <w:rsid w:val="41E3294E"/>
    <w:rsid w:val="41E45718"/>
    <w:rsid w:val="41E61E05"/>
    <w:rsid w:val="41E861C6"/>
    <w:rsid w:val="41E91D24"/>
    <w:rsid w:val="41E94017"/>
    <w:rsid w:val="41ED0079"/>
    <w:rsid w:val="41EF3A9D"/>
    <w:rsid w:val="41F224AD"/>
    <w:rsid w:val="41F360EE"/>
    <w:rsid w:val="41F41653"/>
    <w:rsid w:val="41F52B5B"/>
    <w:rsid w:val="41F604EE"/>
    <w:rsid w:val="41F7755A"/>
    <w:rsid w:val="41F83C71"/>
    <w:rsid w:val="41F87FB7"/>
    <w:rsid w:val="41F91735"/>
    <w:rsid w:val="41F966D1"/>
    <w:rsid w:val="41FD19A5"/>
    <w:rsid w:val="420175E8"/>
    <w:rsid w:val="42040D18"/>
    <w:rsid w:val="42051646"/>
    <w:rsid w:val="42062A0D"/>
    <w:rsid w:val="42080E7D"/>
    <w:rsid w:val="42086CCB"/>
    <w:rsid w:val="42093571"/>
    <w:rsid w:val="42127DF8"/>
    <w:rsid w:val="42130E41"/>
    <w:rsid w:val="42132310"/>
    <w:rsid w:val="42164442"/>
    <w:rsid w:val="42170E07"/>
    <w:rsid w:val="421769EF"/>
    <w:rsid w:val="42180120"/>
    <w:rsid w:val="421820F1"/>
    <w:rsid w:val="421F6680"/>
    <w:rsid w:val="42221842"/>
    <w:rsid w:val="42223726"/>
    <w:rsid w:val="4222412E"/>
    <w:rsid w:val="42227BB1"/>
    <w:rsid w:val="4224796D"/>
    <w:rsid w:val="422501E8"/>
    <w:rsid w:val="4227629D"/>
    <w:rsid w:val="422A2C33"/>
    <w:rsid w:val="422C7919"/>
    <w:rsid w:val="422F119D"/>
    <w:rsid w:val="423063BD"/>
    <w:rsid w:val="4234070D"/>
    <w:rsid w:val="42361050"/>
    <w:rsid w:val="42376C1A"/>
    <w:rsid w:val="423846A2"/>
    <w:rsid w:val="42387B48"/>
    <w:rsid w:val="42393852"/>
    <w:rsid w:val="423A6C4B"/>
    <w:rsid w:val="423B0F25"/>
    <w:rsid w:val="423D4354"/>
    <w:rsid w:val="42400E7E"/>
    <w:rsid w:val="42405392"/>
    <w:rsid w:val="424226C3"/>
    <w:rsid w:val="42456A6B"/>
    <w:rsid w:val="4247034E"/>
    <w:rsid w:val="42483B6E"/>
    <w:rsid w:val="42496A48"/>
    <w:rsid w:val="424D2F2E"/>
    <w:rsid w:val="424F01F4"/>
    <w:rsid w:val="42527F35"/>
    <w:rsid w:val="42533EA1"/>
    <w:rsid w:val="42544038"/>
    <w:rsid w:val="42546422"/>
    <w:rsid w:val="425776C3"/>
    <w:rsid w:val="425852F6"/>
    <w:rsid w:val="425C7070"/>
    <w:rsid w:val="425D294B"/>
    <w:rsid w:val="425D3A01"/>
    <w:rsid w:val="425E1A8E"/>
    <w:rsid w:val="425E268A"/>
    <w:rsid w:val="425E5B05"/>
    <w:rsid w:val="425F5DDD"/>
    <w:rsid w:val="42604DB3"/>
    <w:rsid w:val="42681BBC"/>
    <w:rsid w:val="42686102"/>
    <w:rsid w:val="426A4F56"/>
    <w:rsid w:val="426C3706"/>
    <w:rsid w:val="426C4EDA"/>
    <w:rsid w:val="426D008A"/>
    <w:rsid w:val="427914F8"/>
    <w:rsid w:val="42795CBC"/>
    <w:rsid w:val="427F3C9D"/>
    <w:rsid w:val="42824BB8"/>
    <w:rsid w:val="42841B15"/>
    <w:rsid w:val="42861FDE"/>
    <w:rsid w:val="428A1305"/>
    <w:rsid w:val="428B0532"/>
    <w:rsid w:val="428C351F"/>
    <w:rsid w:val="428C7C82"/>
    <w:rsid w:val="428F5E16"/>
    <w:rsid w:val="42900320"/>
    <w:rsid w:val="4295668E"/>
    <w:rsid w:val="42964D15"/>
    <w:rsid w:val="429748B7"/>
    <w:rsid w:val="429A048A"/>
    <w:rsid w:val="429A40DF"/>
    <w:rsid w:val="429B5662"/>
    <w:rsid w:val="429C0FFB"/>
    <w:rsid w:val="429C1F4D"/>
    <w:rsid w:val="429D0A8E"/>
    <w:rsid w:val="42A01599"/>
    <w:rsid w:val="42A506C4"/>
    <w:rsid w:val="42AB540B"/>
    <w:rsid w:val="42B136D6"/>
    <w:rsid w:val="42B15CF9"/>
    <w:rsid w:val="42B25875"/>
    <w:rsid w:val="42B3351A"/>
    <w:rsid w:val="42B364AB"/>
    <w:rsid w:val="42B4581C"/>
    <w:rsid w:val="42B5538F"/>
    <w:rsid w:val="42B847B9"/>
    <w:rsid w:val="42B85BCE"/>
    <w:rsid w:val="42B912CA"/>
    <w:rsid w:val="42BC50DD"/>
    <w:rsid w:val="42BD7B55"/>
    <w:rsid w:val="42BF5EF5"/>
    <w:rsid w:val="42BF7474"/>
    <w:rsid w:val="42BF7FAF"/>
    <w:rsid w:val="42C07F97"/>
    <w:rsid w:val="42C3091B"/>
    <w:rsid w:val="42C55B4F"/>
    <w:rsid w:val="42C60ED2"/>
    <w:rsid w:val="42C75DDA"/>
    <w:rsid w:val="42C84439"/>
    <w:rsid w:val="42C935BE"/>
    <w:rsid w:val="42C94E4E"/>
    <w:rsid w:val="42CA4567"/>
    <w:rsid w:val="42CA481C"/>
    <w:rsid w:val="42CC5F62"/>
    <w:rsid w:val="42CE0DA0"/>
    <w:rsid w:val="42CF1E75"/>
    <w:rsid w:val="42D27F9B"/>
    <w:rsid w:val="42D35060"/>
    <w:rsid w:val="42D54F8F"/>
    <w:rsid w:val="42D73DEC"/>
    <w:rsid w:val="42D85791"/>
    <w:rsid w:val="42DA064C"/>
    <w:rsid w:val="42DB23CA"/>
    <w:rsid w:val="42DC7E7F"/>
    <w:rsid w:val="42E010DA"/>
    <w:rsid w:val="42E157FA"/>
    <w:rsid w:val="42E23092"/>
    <w:rsid w:val="42E50F92"/>
    <w:rsid w:val="42E56410"/>
    <w:rsid w:val="42E6558B"/>
    <w:rsid w:val="42EC03A6"/>
    <w:rsid w:val="42EF412E"/>
    <w:rsid w:val="42EF7FE5"/>
    <w:rsid w:val="42F179A4"/>
    <w:rsid w:val="42F524B4"/>
    <w:rsid w:val="42F62812"/>
    <w:rsid w:val="42F750B7"/>
    <w:rsid w:val="42FA347F"/>
    <w:rsid w:val="42FC18E4"/>
    <w:rsid w:val="42FC4B8F"/>
    <w:rsid w:val="42FD456E"/>
    <w:rsid w:val="43003B46"/>
    <w:rsid w:val="43053C72"/>
    <w:rsid w:val="43053F70"/>
    <w:rsid w:val="430850F3"/>
    <w:rsid w:val="4309438A"/>
    <w:rsid w:val="430C3D60"/>
    <w:rsid w:val="43164732"/>
    <w:rsid w:val="43173FD8"/>
    <w:rsid w:val="4318427F"/>
    <w:rsid w:val="431E7367"/>
    <w:rsid w:val="4320317D"/>
    <w:rsid w:val="4322073A"/>
    <w:rsid w:val="43232031"/>
    <w:rsid w:val="43260BF9"/>
    <w:rsid w:val="43272C97"/>
    <w:rsid w:val="43281CFF"/>
    <w:rsid w:val="432B0DBA"/>
    <w:rsid w:val="432F2AB5"/>
    <w:rsid w:val="43340539"/>
    <w:rsid w:val="43355AA5"/>
    <w:rsid w:val="433568CC"/>
    <w:rsid w:val="43390FA9"/>
    <w:rsid w:val="433A2CB0"/>
    <w:rsid w:val="433C7ABA"/>
    <w:rsid w:val="433E59AD"/>
    <w:rsid w:val="433F6D4C"/>
    <w:rsid w:val="43400D97"/>
    <w:rsid w:val="43407890"/>
    <w:rsid w:val="434437E7"/>
    <w:rsid w:val="4345553E"/>
    <w:rsid w:val="434E7BEF"/>
    <w:rsid w:val="434F6366"/>
    <w:rsid w:val="43502C60"/>
    <w:rsid w:val="43593065"/>
    <w:rsid w:val="43594397"/>
    <w:rsid w:val="435A48C1"/>
    <w:rsid w:val="436506E7"/>
    <w:rsid w:val="43665A0F"/>
    <w:rsid w:val="436D194A"/>
    <w:rsid w:val="436D68C4"/>
    <w:rsid w:val="437279C7"/>
    <w:rsid w:val="43742F6A"/>
    <w:rsid w:val="4374615A"/>
    <w:rsid w:val="43757063"/>
    <w:rsid w:val="43784BB5"/>
    <w:rsid w:val="43794140"/>
    <w:rsid w:val="437C6F1E"/>
    <w:rsid w:val="437E39E2"/>
    <w:rsid w:val="43813BAD"/>
    <w:rsid w:val="438363E1"/>
    <w:rsid w:val="43875DCD"/>
    <w:rsid w:val="43896465"/>
    <w:rsid w:val="438A45FE"/>
    <w:rsid w:val="438A6821"/>
    <w:rsid w:val="438A757E"/>
    <w:rsid w:val="438D1F78"/>
    <w:rsid w:val="438D37AC"/>
    <w:rsid w:val="43920577"/>
    <w:rsid w:val="43962DCC"/>
    <w:rsid w:val="43965158"/>
    <w:rsid w:val="43966977"/>
    <w:rsid w:val="439834DB"/>
    <w:rsid w:val="439A1DA6"/>
    <w:rsid w:val="439A2861"/>
    <w:rsid w:val="439B715D"/>
    <w:rsid w:val="439D0EA3"/>
    <w:rsid w:val="439D61DD"/>
    <w:rsid w:val="43A006CB"/>
    <w:rsid w:val="43A06005"/>
    <w:rsid w:val="43A82801"/>
    <w:rsid w:val="43A82A15"/>
    <w:rsid w:val="43A82AD0"/>
    <w:rsid w:val="43AA5E06"/>
    <w:rsid w:val="43AA7326"/>
    <w:rsid w:val="43AD1735"/>
    <w:rsid w:val="43AD6E5F"/>
    <w:rsid w:val="43B17008"/>
    <w:rsid w:val="43B214C8"/>
    <w:rsid w:val="43B51453"/>
    <w:rsid w:val="43B6133C"/>
    <w:rsid w:val="43B653C4"/>
    <w:rsid w:val="43B75274"/>
    <w:rsid w:val="43B94710"/>
    <w:rsid w:val="43BA2619"/>
    <w:rsid w:val="43BB58DC"/>
    <w:rsid w:val="43BC533D"/>
    <w:rsid w:val="43BD0371"/>
    <w:rsid w:val="43C14B99"/>
    <w:rsid w:val="43C27438"/>
    <w:rsid w:val="43C27BF6"/>
    <w:rsid w:val="43C36F3E"/>
    <w:rsid w:val="43C60E55"/>
    <w:rsid w:val="43C673C7"/>
    <w:rsid w:val="43C76084"/>
    <w:rsid w:val="43CC4302"/>
    <w:rsid w:val="43D83447"/>
    <w:rsid w:val="43DA1C63"/>
    <w:rsid w:val="43DD5384"/>
    <w:rsid w:val="43DE7464"/>
    <w:rsid w:val="43E21739"/>
    <w:rsid w:val="43E37AC6"/>
    <w:rsid w:val="43E7763B"/>
    <w:rsid w:val="43E9546A"/>
    <w:rsid w:val="43E97489"/>
    <w:rsid w:val="43EC2183"/>
    <w:rsid w:val="43F1443A"/>
    <w:rsid w:val="43F22415"/>
    <w:rsid w:val="43F24519"/>
    <w:rsid w:val="43F46EC4"/>
    <w:rsid w:val="43F5747B"/>
    <w:rsid w:val="43F6558E"/>
    <w:rsid w:val="43F66A78"/>
    <w:rsid w:val="43F873C6"/>
    <w:rsid w:val="43F90542"/>
    <w:rsid w:val="43F919B6"/>
    <w:rsid w:val="43FB4DC1"/>
    <w:rsid w:val="43FE31AD"/>
    <w:rsid w:val="44004C96"/>
    <w:rsid w:val="440228E8"/>
    <w:rsid w:val="44030D95"/>
    <w:rsid w:val="4403762E"/>
    <w:rsid w:val="440740E6"/>
    <w:rsid w:val="440B522D"/>
    <w:rsid w:val="441116CB"/>
    <w:rsid w:val="441C1F00"/>
    <w:rsid w:val="441E2D1A"/>
    <w:rsid w:val="441E7312"/>
    <w:rsid w:val="44211ECA"/>
    <w:rsid w:val="44220926"/>
    <w:rsid w:val="44231766"/>
    <w:rsid w:val="44264567"/>
    <w:rsid w:val="4427063D"/>
    <w:rsid w:val="442902B9"/>
    <w:rsid w:val="442E3D11"/>
    <w:rsid w:val="443139F8"/>
    <w:rsid w:val="4433260C"/>
    <w:rsid w:val="443465D9"/>
    <w:rsid w:val="44354256"/>
    <w:rsid w:val="443716A6"/>
    <w:rsid w:val="44390D78"/>
    <w:rsid w:val="443D4443"/>
    <w:rsid w:val="443D4800"/>
    <w:rsid w:val="44415863"/>
    <w:rsid w:val="444352DB"/>
    <w:rsid w:val="44443255"/>
    <w:rsid w:val="44444384"/>
    <w:rsid w:val="44451CAE"/>
    <w:rsid w:val="444961D5"/>
    <w:rsid w:val="444E39CF"/>
    <w:rsid w:val="445179ED"/>
    <w:rsid w:val="445739CB"/>
    <w:rsid w:val="44580ABB"/>
    <w:rsid w:val="44590508"/>
    <w:rsid w:val="4460581A"/>
    <w:rsid w:val="44631EF1"/>
    <w:rsid w:val="446330ED"/>
    <w:rsid w:val="44662291"/>
    <w:rsid w:val="446648A9"/>
    <w:rsid w:val="4466529E"/>
    <w:rsid w:val="44665C4A"/>
    <w:rsid w:val="4468334A"/>
    <w:rsid w:val="446931AF"/>
    <w:rsid w:val="446C0054"/>
    <w:rsid w:val="446E5036"/>
    <w:rsid w:val="44703E8E"/>
    <w:rsid w:val="44707490"/>
    <w:rsid w:val="44710E4B"/>
    <w:rsid w:val="44743736"/>
    <w:rsid w:val="44783973"/>
    <w:rsid w:val="447B45BE"/>
    <w:rsid w:val="447D59B5"/>
    <w:rsid w:val="447D6D78"/>
    <w:rsid w:val="447E47F3"/>
    <w:rsid w:val="44841F4A"/>
    <w:rsid w:val="44850D2D"/>
    <w:rsid w:val="44867F9E"/>
    <w:rsid w:val="448710EC"/>
    <w:rsid w:val="448801C8"/>
    <w:rsid w:val="448941CD"/>
    <w:rsid w:val="44894F17"/>
    <w:rsid w:val="448A29C0"/>
    <w:rsid w:val="448A7EC5"/>
    <w:rsid w:val="448D45E1"/>
    <w:rsid w:val="44944F98"/>
    <w:rsid w:val="44947B7D"/>
    <w:rsid w:val="449B00F0"/>
    <w:rsid w:val="449B1EBE"/>
    <w:rsid w:val="449B7A5B"/>
    <w:rsid w:val="449C5F19"/>
    <w:rsid w:val="449D242A"/>
    <w:rsid w:val="449F1BD1"/>
    <w:rsid w:val="44A006C3"/>
    <w:rsid w:val="44A06057"/>
    <w:rsid w:val="44A062C4"/>
    <w:rsid w:val="44A70035"/>
    <w:rsid w:val="44A7601C"/>
    <w:rsid w:val="44A92F54"/>
    <w:rsid w:val="44AA0382"/>
    <w:rsid w:val="44AD1A7B"/>
    <w:rsid w:val="44B36A4E"/>
    <w:rsid w:val="44B47BE6"/>
    <w:rsid w:val="44B717A6"/>
    <w:rsid w:val="44B8315E"/>
    <w:rsid w:val="44BB003F"/>
    <w:rsid w:val="44BB2A2F"/>
    <w:rsid w:val="44BC1BA8"/>
    <w:rsid w:val="44BC3DCE"/>
    <w:rsid w:val="44BC628B"/>
    <w:rsid w:val="44BD7EDD"/>
    <w:rsid w:val="44BE6FA3"/>
    <w:rsid w:val="44C21086"/>
    <w:rsid w:val="44C40A39"/>
    <w:rsid w:val="44C71024"/>
    <w:rsid w:val="44C71A3D"/>
    <w:rsid w:val="44C9575B"/>
    <w:rsid w:val="44C963DF"/>
    <w:rsid w:val="44CE0718"/>
    <w:rsid w:val="44CE255A"/>
    <w:rsid w:val="44D30886"/>
    <w:rsid w:val="44D42393"/>
    <w:rsid w:val="44D53B86"/>
    <w:rsid w:val="44D67819"/>
    <w:rsid w:val="44D77F8C"/>
    <w:rsid w:val="44D96527"/>
    <w:rsid w:val="44DF4C92"/>
    <w:rsid w:val="44E2605D"/>
    <w:rsid w:val="44E4612B"/>
    <w:rsid w:val="44E5071E"/>
    <w:rsid w:val="44EC5E91"/>
    <w:rsid w:val="44F22D32"/>
    <w:rsid w:val="44F378CA"/>
    <w:rsid w:val="44F5042B"/>
    <w:rsid w:val="44F67397"/>
    <w:rsid w:val="44F85FD2"/>
    <w:rsid w:val="44F86EB4"/>
    <w:rsid w:val="44FA5FBC"/>
    <w:rsid w:val="44FC01C4"/>
    <w:rsid w:val="44FC4FC2"/>
    <w:rsid w:val="44FE54A2"/>
    <w:rsid w:val="45000041"/>
    <w:rsid w:val="45016601"/>
    <w:rsid w:val="45032495"/>
    <w:rsid w:val="450404CC"/>
    <w:rsid w:val="45042040"/>
    <w:rsid w:val="45043960"/>
    <w:rsid w:val="4509606D"/>
    <w:rsid w:val="450B7F3F"/>
    <w:rsid w:val="450C1176"/>
    <w:rsid w:val="450C17B8"/>
    <w:rsid w:val="450D1D8A"/>
    <w:rsid w:val="450E03BB"/>
    <w:rsid w:val="4512111C"/>
    <w:rsid w:val="45162606"/>
    <w:rsid w:val="45172D26"/>
    <w:rsid w:val="45177E8C"/>
    <w:rsid w:val="45187906"/>
    <w:rsid w:val="451E70A0"/>
    <w:rsid w:val="451F54C1"/>
    <w:rsid w:val="452120A6"/>
    <w:rsid w:val="45215682"/>
    <w:rsid w:val="452166DC"/>
    <w:rsid w:val="452250DF"/>
    <w:rsid w:val="452443BA"/>
    <w:rsid w:val="45245369"/>
    <w:rsid w:val="45263E6F"/>
    <w:rsid w:val="45270784"/>
    <w:rsid w:val="45280943"/>
    <w:rsid w:val="452D2AB5"/>
    <w:rsid w:val="452D4D4F"/>
    <w:rsid w:val="452D553F"/>
    <w:rsid w:val="452E1C7B"/>
    <w:rsid w:val="452F1327"/>
    <w:rsid w:val="45305AC7"/>
    <w:rsid w:val="4535098F"/>
    <w:rsid w:val="453A02CE"/>
    <w:rsid w:val="453A2904"/>
    <w:rsid w:val="453B6E34"/>
    <w:rsid w:val="453F2AF3"/>
    <w:rsid w:val="454078E2"/>
    <w:rsid w:val="454138D0"/>
    <w:rsid w:val="454156F8"/>
    <w:rsid w:val="454271C1"/>
    <w:rsid w:val="454E0D0B"/>
    <w:rsid w:val="454E17EF"/>
    <w:rsid w:val="454E5E8B"/>
    <w:rsid w:val="455145BA"/>
    <w:rsid w:val="455318E5"/>
    <w:rsid w:val="45547555"/>
    <w:rsid w:val="45566DC8"/>
    <w:rsid w:val="45574172"/>
    <w:rsid w:val="455B383B"/>
    <w:rsid w:val="455D2F07"/>
    <w:rsid w:val="455F31DB"/>
    <w:rsid w:val="45625540"/>
    <w:rsid w:val="45626C77"/>
    <w:rsid w:val="456279D0"/>
    <w:rsid w:val="456828C7"/>
    <w:rsid w:val="456D4C0A"/>
    <w:rsid w:val="457034E0"/>
    <w:rsid w:val="45730AE4"/>
    <w:rsid w:val="457365AD"/>
    <w:rsid w:val="457514B9"/>
    <w:rsid w:val="45771087"/>
    <w:rsid w:val="45776ED2"/>
    <w:rsid w:val="45781732"/>
    <w:rsid w:val="457A0AEB"/>
    <w:rsid w:val="457C2011"/>
    <w:rsid w:val="457C2E87"/>
    <w:rsid w:val="457E4B8F"/>
    <w:rsid w:val="458030F7"/>
    <w:rsid w:val="45805AA8"/>
    <w:rsid w:val="45871625"/>
    <w:rsid w:val="458A1A8D"/>
    <w:rsid w:val="458D161B"/>
    <w:rsid w:val="458D1F42"/>
    <w:rsid w:val="458D305C"/>
    <w:rsid w:val="458E0B67"/>
    <w:rsid w:val="4592000F"/>
    <w:rsid w:val="459359BB"/>
    <w:rsid w:val="459607C4"/>
    <w:rsid w:val="459672E3"/>
    <w:rsid w:val="459B2F61"/>
    <w:rsid w:val="459E67E4"/>
    <w:rsid w:val="45A01D2B"/>
    <w:rsid w:val="45A250A0"/>
    <w:rsid w:val="45A256E4"/>
    <w:rsid w:val="45A31C53"/>
    <w:rsid w:val="45A92439"/>
    <w:rsid w:val="45A951BB"/>
    <w:rsid w:val="45A97795"/>
    <w:rsid w:val="45AA3DF9"/>
    <w:rsid w:val="45AA6B38"/>
    <w:rsid w:val="45AD2713"/>
    <w:rsid w:val="45AE5E1C"/>
    <w:rsid w:val="45B24193"/>
    <w:rsid w:val="45B24C82"/>
    <w:rsid w:val="45B24F7E"/>
    <w:rsid w:val="45B50E21"/>
    <w:rsid w:val="45BB3C4A"/>
    <w:rsid w:val="45BD6122"/>
    <w:rsid w:val="45BF5293"/>
    <w:rsid w:val="45C4266E"/>
    <w:rsid w:val="45C70CD3"/>
    <w:rsid w:val="45C85DCB"/>
    <w:rsid w:val="45C93AFF"/>
    <w:rsid w:val="45CC1DAB"/>
    <w:rsid w:val="45CD16B3"/>
    <w:rsid w:val="45D22984"/>
    <w:rsid w:val="45D64F39"/>
    <w:rsid w:val="45D871E5"/>
    <w:rsid w:val="45D97021"/>
    <w:rsid w:val="45DA56A0"/>
    <w:rsid w:val="45DA758E"/>
    <w:rsid w:val="45DD0844"/>
    <w:rsid w:val="45DE6F81"/>
    <w:rsid w:val="45DF386C"/>
    <w:rsid w:val="45E02B3F"/>
    <w:rsid w:val="45E2755D"/>
    <w:rsid w:val="45E8665C"/>
    <w:rsid w:val="45EF6FA0"/>
    <w:rsid w:val="45F14296"/>
    <w:rsid w:val="45F14BEE"/>
    <w:rsid w:val="45F43734"/>
    <w:rsid w:val="45F53C91"/>
    <w:rsid w:val="45F65A7B"/>
    <w:rsid w:val="45FB7E97"/>
    <w:rsid w:val="46017B3B"/>
    <w:rsid w:val="4603005A"/>
    <w:rsid w:val="46052A02"/>
    <w:rsid w:val="46066730"/>
    <w:rsid w:val="460804E6"/>
    <w:rsid w:val="460B6F6A"/>
    <w:rsid w:val="460B77AA"/>
    <w:rsid w:val="460E78E4"/>
    <w:rsid w:val="4611235F"/>
    <w:rsid w:val="46115BC0"/>
    <w:rsid w:val="46145C16"/>
    <w:rsid w:val="46147CFF"/>
    <w:rsid w:val="461A2198"/>
    <w:rsid w:val="461E3F7F"/>
    <w:rsid w:val="46295ADB"/>
    <w:rsid w:val="462A6F26"/>
    <w:rsid w:val="462C5CB6"/>
    <w:rsid w:val="462E0A1B"/>
    <w:rsid w:val="46374EAB"/>
    <w:rsid w:val="46387D40"/>
    <w:rsid w:val="46391FF5"/>
    <w:rsid w:val="463C5657"/>
    <w:rsid w:val="463D6314"/>
    <w:rsid w:val="463F5B7D"/>
    <w:rsid w:val="464068B5"/>
    <w:rsid w:val="46446343"/>
    <w:rsid w:val="46451BBF"/>
    <w:rsid w:val="4647072E"/>
    <w:rsid w:val="46480E3B"/>
    <w:rsid w:val="464D3520"/>
    <w:rsid w:val="464E3356"/>
    <w:rsid w:val="464E39DB"/>
    <w:rsid w:val="46562062"/>
    <w:rsid w:val="465C360D"/>
    <w:rsid w:val="465E7D69"/>
    <w:rsid w:val="466018D6"/>
    <w:rsid w:val="4665272C"/>
    <w:rsid w:val="466546C6"/>
    <w:rsid w:val="46677B5A"/>
    <w:rsid w:val="46682F3E"/>
    <w:rsid w:val="4672292F"/>
    <w:rsid w:val="467339EA"/>
    <w:rsid w:val="46735904"/>
    <w:rsid w:val="46737B36"/>
    <w:rsid w:val="46745528"/>
    <w:rsid w:val="467468EA"/>
    <w:rsid w:val="46750845"/>
    <w:rsid w:val="46794E01"/>
    <w:rsid w:val="46797BA3"/>
    <w:rsid w:val="467E71C7"/>
    <w:rsid w:val="467F26C8"/>
    <w:rsid w:val="468838CD"/>
    <w:rsid w:val="46884BC7"/>
    <w:rsid w:val="46886A22"/>
    <w:rsid w:val="468C047B"/>
    <w:rsid w:val="46933A87"/>
    <w:rsid w:val="46940E35"/>
    <w:rsid w:val="4696016E"/>
    <w:rsid w:val="4696287C"/>
    <w:rsid w:val="46987D22"/>
    <w:rsid w:val="46A17D7A"/>
    <w:rsid w:val="46A43A70"/>
    <w:rsid w:val="46A64BE7"/>
    <w:rsid w:val="46A716E2"/>
    <w:rsid w:val="46A724AF"/>
    <w:rsid w:val="46AA6112"/>
    <w:rsid w:val="46B56D71"/>
    <w:rsid w:val="46B6183C"/>
    <w:rsid w:val="46B9758B"/>
    <w:rsid w:val="46BE11B4"/>
    <w:rsid w:val="46C352E8"/>
    <w:rsid w:val="46C47098"/>
    <w:rsid w:val="46C82E21"/>
    <w:rsid w:val="46C955EE"/>
    <w:rsid w:val="46CA7448"/>
    <w:rsid w:val="46CB76D3"/>
    <w:rsid w:val="46D3792B"/>
    <w:rsid w:val="46D52D33"/>
    <w:rsid w:val="46D53D82"/>
    <w:rsid w:val="46D953D6"/>
    <w:rsid w:val="46DE33E9"/>
    <w:rsid w:val="46DF44F6"/>
    <w:rsid w:val="46E044D7"/>
    <w:rsid w:val="46E108D0"/>
    <w:rsid w:val="46E1640A"/>
    <w:rsid w:val="46E330C3"/>
    <w:rsid w:val="46E54E8E"/>
    <w:rsid w:val="46E62474"/>
    <w:rsid w:val="46E852D3"/>
    <w:rsid w:val="46EB2E78"/>
    <w:rsid w:val="46EC114E"/>
    <w:rsid w:val="46EC5506"/>
    <w:rsid w:val="46EC7DF9"/>
    <w:rsid w:val="46F04E3E"/>
    <w:rsid w:val="46F61EA0"/>
    <w:rsid w:val="46F63A3B"/>
    <w:rsid w:val="46F93B04"/>
    <w:rsid w:val="46FA3DEB"/>
    <w:rsid w:val="470133BB"/>
    <w:rsid w:val="47020437"/>
    <w:rsid w:val="470460BA"/>
    <w:rsid w:val="47061044"/>
    <w:rsid w:val="4706331B"/>
    <w:rsid w:val="47067634"/>
    <w:rsid w:val="470843F1"/>
    <w:rsid w:val="4709430A"/>
    <w:rsid w:val="470E25E2"/>
    <w:rsid w:val="470E3DDB"/>
    <w:rsid w:val="470E70F5"/>
    <w:rsid w:val="47105BCA"/>
    <w:rsid w:val="47107081"/>
    <w:rsid w:val="47127137"/>
    <w:rsid w:val="47132255"/>
    <w:rsid w:val="47171007"/>
    <w:rsid w:val="471A30FE"/>
    <w:rsid w:val="471B59FB"/>
    <w:rsid w:val="471B70E2"/>
    <w:rsid w:val="471C5220"/>
    <w:rsid w:val="471E66AD"/>
    <w:rsid w:val="47280066"/>
    <w:rsid w:val="47282274"/>
    <w:rsid w:val="472A10EF"/>
    <w:rsid w:val="472C7A96"/>
    <w:rsid w:val="472D6A4F"/>
    <w:rsid w:val="472E5B95"/>
    <w:rsid w:val="47332916"/>
    <w:rsid w:val="47342E38"/>
    <w:rsid w:val="4736006F"/>
    <w:rsid w:val="4736294C"/>
    <w:rsid w:val="473750E1"/>
    <w:rsid w:val="47384686"/>
    <w:rsid w:val="47384BC2"/>
    <w:rsid w:val="47385C13"/>
    <w:rsid w:val="47394823"/>
    <w:rsid w:val="473C2C5B"/>
    <w:rsid w:val="473C3B8B"/>
    <w:rsid w:val="473D4480"/>
    <w:rsid w:val="474123E1"/>
    <w:rsid w:val="4745395B"/>
    <w:rsid w:val="474902EE"/>
    <w:rsid w:val="474D7DFC"/>
    <w:rsid w:val="474E0030"/>
    <w:rsid w:val="474E7CAB"/>
    <w:rsid w:val="475009B8"/>
    <w:rsid w:val="47536A79"/>
    <w:rsid w:val="47551ADB"/>
    <w:rsid w:val="475631D3"/>
    <w:rsid w:val="47572594"/>
    <w:rsid w:val="47585320"/>
    <w:rsid w:val="47590EEE"/>
    <w:rsid w:val="475A4170"/>
    <w:rsid w:val="475B033D"/>
    <w:rsid w:val="475E1FD5"/>
    <w:rsid w:val="476005B7"/>
    <w:rsid w:val="47630036"/>
    <w:rsid w:val="47686E17"/>
    <w:rsid w:val="476A0BB0"/>
    <w:rsid w:val="476B3452"/>
    <w:rsid w:val="476B466E"/>
    <w:rsid w:val="476E278D"/>
    <w:rsid w:val="4771720D"/>
    <w:rsid w:val="47721AC0"/>
    <w:rsid w:val="4773671C"/>
    <w:rsid w:val="47781BE3"/>
    <w:rsid w:val="477961C1"/>
    <w:rsid w:val="477A060D"/>
    <w:rsid w:val="477A49B0"/>
    <w:rsid w:val="477B2BDF"/>
    <w:rsid w:val="477B53E2"/>
    <w:rsid w:val="477E0499"/>
    <w:rsid w:val="477E050D"/>
    <w:rsid w:val="477E39B8"/>
    <w:rsid w:val="478016B3"/>
    <w:rsid w:val="478435B0"/>
    <w:rsid w:val="4784607B"/>
    <w:rsid w:val="478748B0"/>
    <w:rsid w:val="47877C87"/>
    <w:rsid w:val="47883DA5"/>
    <w:rsid w:val="47895AC6"/>
    <w:rsid w:val="478A5DDE"/>
    <w:rsid w:val="478E7DAD"/>
    <w:rsid w:val="47920DB7"/>
    <w:rsid w:val="47942E38"/>
    <w:rsid w:val="47985124"/>
    <w:rsid w:val="479866BC"/>
    <w:rsid w:val="47987AE8"/>
    <w:rsid w:val="479A65B5"/>
    <w:rsid w:val="479D038E"/>
    <w:rsid w:val="479D2B69"/>
    <w:rsid w:val="479F672B"/>
    <w:rsid w:val="47A20E57"/>
    <w:rsid w:val="47A41230"/>
    <w:rsid w:val="47A517C2"/>
    <w:rsid w:val="47A65FC1"/>
    <w:rsid w:val="47A80E7C"/>
    <w:rsid w:val="47A97969"/>
    <w:rsid w:val="47AA1A91"/>
    <w:rsid w:val="47AB5A05"/>
    <w:rsid w:val="47AC3EF9"/>
    <w:rsid w:val="47AD54BB"/>
    <w:rsid w:val="47B11433"/>
    <w:rsid w:val="47B114E1"/>
    <w:rsid w:val="47B20ACF"/>
    <w:rsid w:val="47B36CDA"/>
    <w:rsid w:val="47B65BA3"/>
    <w:rsid w:val="47B66D04"/>
    <w:rsid w:val="47B81F78"/>
    <w:rsid w:val="47B820D0"/>
    <w:rsid w:val="47B82DCA"/>
    <w:rsid w:val="47B872E4"/>
    <w:rsid w:val="47B9666F"/>
    <w:rsid w:val="47BD4423"/>
    <w:rsid w:val="47BD6943"/>
    <w:rsid w:val="47BD70E3"/>
    <w:rsid w:val="47BE77BB"/>
    <w:rsid w:val="47C237FF"/>
    <w:rsid w:val="47C5385C"/>
    <w:rsid w:val="47C9639C"/>
    <w:rsid w:val="47CD1607"/>
    <w:rsid w:val="47CD7945"/>
    <w:rsid w:val="47D00235"/>
    <w:rsid w:val="47D20C78"/>
    <w:rsid w:val="47D3028A"/>
    <w:rsid w:val="47D35D02"/>
    <w:rsid w:val="47D70DA0"/>
    <w:rsid w:val="47D80236"/>
    <w:rsid w:val="47D84FBE"/>
    <w:rsid w:val="47DA4431"/>
    <w:rsid w:val="47DD3227"/>
    <w:rsid w:val="47DE00E1"/>
    <w:rsid w:val="47DF3EBC"/>
    <w:rsid w:val="47E07048"/>
    <w:rsid w:val="47E11033"/>
    <w:rsid w:val="47E51C25"/>
    <w:rsid w:val="47E57B17"/>
    <w:rsid w:val="47E84599"/>
    <w:rsid w:val="47E90AF7"/>
    <w:rsid w:val="47E935ED"/>
    <w:rsid w:val="47E93DD6"/>
    <w:rsid w:val="47EA3390"/>
    <w:rsid w:val="47EA4CC9"/>
    <w:rsid w:val="47EB5A3D"/>
    <w:rsid w:val="47EC477E"/>
    <w:rsid w:val="47EE182C"/>
    <w:rsid w:val="47EE45F7"/>
    <w:rsid w:val="47EF4BF4"/>
    <w:rsid w:val="47EF4D29"/>
    <w:rsid w:val="47F208DB"/>
    <w:rsid w:val="47F45DB7"/>
    <w:rsid w:val="47FA1C67"/>
    <w:rsid w:val="47FD0852"/>
    <w:rsid w:val="480048A0"/>
    <w:rsid w:val="48035AB7"/>
    <w:rsid w:val="480826B8"/>
    <w:rsid w:val="4808767F"/>
    <w:rsid w:val="480B14CF"/>
    <w:rsid w:val="480B54F0"/>
    <w:rsid w:val="480E7AB5"/>
    <w:rsid w:val="480F647B"/>
    <w:rsid w:val="481128E8"/>
    <w:rsid w:val="4811691C"/>
    <w:rsid w:val="48117E23"/>
    <w:rsid w:val="481223E5"/>
    <w:rsid w:val="48144F67"/>
    <w:rsid w:val="48192300"/>
    <w:rsid w:val="481A6705"/>
    <w:rsid w:val="481E5D14"/>
    <w:rsid w:val="481F03B1"/>
    <w:rsid w:val="4821038B"/>
    <w:rsid w:val="48236315"/>
    <w:rsid w:val="48276E50"/>
    <w:rsid w:val="482902C5"/>
    <w:rsid w:val="48290643"/>
    <w:rsid w:val="4829120A"/>
    <w:rsid w:val="482A4664"/>
    <w:rsid w:val="482C4519"/>
    <w:rsid w:val="482C5D75"/>
    <w:rsid w:val="482D45B7"/>
    <w:rsid w:val="48303072"/>
    <w:rsid w:val="483103E4"/>
    <w:rsid w:val="48317772"/>
    <w:rsid w:val="48365CDA"/>
    <w:rsid w:val="48365DEB"/>
    <w:rsid w:val="48387A5B"/>
    <w:rsid w:val="483F4A32"/>
    <w:rsid w:val="483F4A47"/>
    <w:rsid w:val="48401877"/>
    <w:rsid w:val="48405EDD"/>
    <w:rsid w:val="4841059A"/>
    <w:rsid w:val="48414F1E"/>
    <w:rsid w:val="48435590"/>
    <w:rsid w:val="484611DC"/>
    <w:rsid w:val="48484F1A"/>
    <w:rsid w:val="484A21D1"/>
    <w:rsid w:val="484E6426"/>
    <w:rsid w:val="48527DDE"/>
    <w:rsid w:val="48554E6D"/>
    <w:rsid w:val="48565C16"/>
    <w:rsid w:val="48580AC5"/>
    <w:rsid w:val="48586E0A"/>
    <w:rsid w:val="4858755E"/>
    <w:rsid w:val="485A2770"/>
    <w:rsid w:val="485A4FD3"/>
    <w:rsid w:val="485F38AD"/>
    <w:rsid w:val="48615F62"/>
    <w:rsid w:val="48636C46"/>
    <w:rsid w:val="48642971"/>
    <w:rsid w:val="486465F1"/>
    <w:rsid w:val="48667D91"/>
    <w:rsid w:val="486B7383"/>
    <w:rsid w:val="486E041A"/>
    <w:rsid w:val="48705CC5"/>
    <w:rsid w:val="48753AFE"/>
    <w:rsid w:val="487B1BBB"/>
    <w:rsid w:val="487C7EE5"/>
    <w:rsid w:val="488004F8"/>
    <w:rsid w:val="48814DC4"/>
    <w:rsid w:val="48821E0B"/>
    <w:rsid w:val="48844F0B"/>
    <w:rsid w:val="48867CF2"/>
    <w:rsid w:val="488C266F"/>
    <w:rsid w:val="488E01E5"/>
    <w:rsid w:val="488F1B26"/>
    <w:rsid w:val="488F5126"/>
    <w:rsid w:val="48914C76"/>
    <w:rsid w:val="48930B1E"/>
    <w:rsid w:val="489352E1"/>
    <w:rsid w:val="48935A0A"/>
    <w:rsid w:val="48946061"/>
    <w:rsid w:val="48946238"/>
    <w:rsid w:val="48954840"/>
    <w:rsid w:val="489A6920"/>
    <w:rsid w:val="489B4266"/>
    <w:rsid w:val="489C1143"/>
    <w:rsid w:val="48A147AC"/>
    <w:rsid w:val="48A24685"/>
    <w:rsid w:val="48A4793D"/>
    <w:rsid w:val="48A54414"/>
    <w:rsid w:val="48AB6B5E"/>
    <w:rsid w:val="48AB6EDE"/>
    <w:rsid w:val="48B0041A"/>
    <w:rsid w:val="48B506F2"/>
    <w:rsid w:val="48BC676B"/>
    <w:rsid w:val="48BF5F81"/>
    <w:rsid w:val="48C15FF6"/>
    <w:rsid w:val="48C2510D"/>
    <w:rsid w:val="48C36C46"/>
    <w:rsid w:val="48C528E8"/>
    <w:rsid w:val="48C76A71"/>
    <w:rsid w:val="48C82CC6"/>
    <w:rsid w:val="48CA283C"/>
    <w:rsid w:val="48CC6AC2"/>
    <w:rsid w:val="48CE5FC5"/>
    <w:rsid w:val="48CF018B"/>
    <w:rsid w:val="48CF43B2"/>
    <w:rsid w:val="48D0042E"/>
    <w:rsid w:val="48D017BB"/>
    <w:rsid w:val="48D37EA5"/>
    <w:rsid w:val="48D51E85"/>
    <w:rsid w:val="48DD5359"/>
    <w:rsid w:val="48DD658C"/>
    <w:rsid w:val="48E228DF"/>
    <w:rsid w:val="48E552FD"/>
    <w:rsid w:val="48E5781E"/>
    <w:rsid w:val="48E7561A"/>
    <w:rsid w:val="48E95BAA"/>
    <w:rsid w:val="48EA6192"/>
    <w:rsid w:val="48EB0BBE"/>
    <w:rsid w:val="48ED63F5"/>
    <w:rsid w:val="48EE521D"/>
    <w:rsid w:val="48EF2F7E"/>
    <w:rsid w:val="48F35023"/>
    <w:rsid w:val="48F63E3E"/>
    <w:rsid w:val="48F73F76"/>
    <w:rsid w:val="48F85CC0"/>
    <w:rsid w:val="48F92BEB"/>
    <w:rsid w:val="48FF12B7"/>
    <w:rsid w:val="4906060A"/>
    <w:rsid w:val="490A065A"/>
    <w:rsid w:val="490C0384"/>
    <w:rsid w:val="490D7B40"/>
    <w:rsid w:val="491011C4"/>
    <w:rsid w:val="49136EA6"/>
    <w:rsid w:val="49196B5F"/>
    <w:rsid w:val="491A2C58"/>
    <w:rsid w:val="491A6BB2"/>
    <w:rsid w:val="491D5FF9"/>
    <w:rsid w:val="491F3744"/>
    <w:rsid w:val="49231D4C"/>
    <w:rsid w:val="4923785D"/>
    <w:rsid w:val="492462FD"/>
    <w:rsid w:val="49253939"/>
    <w:rsid w:val="492842E1"/>
    <w:rsid w:val="49285A06"/>
    <w:rsid w:val="49287350"/>
    <w:rsid w:val="49304B14"/>
    <w:rsid w:val="49312044"/>
    <w:rsid w:val="49360B7F"/>
    <w:rsid w:val="493749DB"/>
    <w:rsid w:val="49381995"/>
    <w:rsid w:val="49381FB0"/>
    <w:rsid w:val="493967FB"/>
    <w:rsid w:val="493A0170"/>
    <w:rsid w:val="493B15FB"/>
    <w:rsid w:val="493B2279"/>
    <w:rsid w:val="493C118E"/>
    <w:rsid w:val="493E6DC9"/>
    <w:rsid w:val="493F05E5"/>
    <w:rsid w:val="493F621A"/>
    <w:rsid w:val="49404BD4"/>
    <w:rsid w:val="4941046E"/>
    <w:rsid w:val="49431DA9"/>
    <w:rsid w:val="49437B4A"/>
    <w:rsid w:val="49450608"/>
    <w:rsid w:val="4945236B"/>
    <w:rsid w:val="49452AB0"/>
    <w:rsid w:val="49456139"/>
    <w:rsid w:val="49474B26"/>
    <w:rsid w:val="494A3E59"/>
    <w:rsid w:val="494B3CD8"/>
    <w:rsid w:val="494C01F4"/>
    <w:rsid w:val="494C5FA5"/>
    <w:rsid w:val="494F3497"/>
    <w:rsid w:val="494F5446"/>
    <w:rsid w:val="49502000"/>
    <w:rsid w:val="49515BE3"/>
    <w:rsid w:val="49521489"/>
    <w:rsid w:val="49523D76"/>
    <w:rsid w:val="49533F7C"/>
    <w:rsid w:val="49536530"/>
    <w:rsid w:val="49556185"/>
    <w:rsid w:val="4956502A"/>
    <w:rsid w:val="4956504E"/>
    <w:rsid w:val="495A6619"/>
    <w:rsid w:val="495C55F7"/>
    <w:rsid w:val="495C5F99"/>
    <w:rsid w:val="495E490C"/>
    <w:rsid w:val="49624D1F"/>
    <w:rsid w:val="496633F9"/>
    <w:rsid w:val="49666D5A"/>
    <w:rsid w:val="49673CED"/>
    <w:rsid w:val="496B76EE"/>
    <w:rsid w:val="49710E16"/>
    <w:rsid w:val="49715C24"/>
    <w:rsid w:val="49731CA8"/>
    <w:rsid w:val="497403CF"/>
    <w:rsid w:val="49757D8D"/>
    <w:rsid w:val="4976248B"/>
    <w:rsid w:val="497B03D5"/>
    <w:rsid w:val="497B1B1E"/>
    <w:rsid w:val="497B6FE2"/>
    <w:rsid w:val="497C030E"/>
    <w:rsid w:val="49821E95"/>
    <w:rsid w:val="49826406"/>
    <w:rsid w:val="4986294A"/>
    <w:rsid w:val="498E418E"/>
    <w:rsid w:val="49901B7C"/>
    <w:rsid w:val="499208F0"/>
    <w:rsid w:val="499510A3"/>
    <w:rsid w:val="49961465"/>
    <w:rsid w:val="4996631A"/>
    <w:rsid w:val="49967D20"/>
    <w:rsid w:val="499C5637"/>
    <w:rsid w:val="499D3122"/>
    <w:rsid w:val="499D6261"/>
    <w:rsid w:val="499E2897"/>
    <w:rsid w:val="499F3A4D"/>
    <w:rsid w:val="49A41030"/>
    <w:rsid w:val="49A411A4"/>
    <w:rsid w:val="49A46552"/>
    <w:rsid w:val="49A725B7"/>
    <w:rsid w:val="49A92D08"/>
    <w:rsid w:val="49AB6250"/>
    <w:rsid w:val="49AD6557"/>
    <w:rsid w:val="49B25E47"/>
    <w:rsid w:val="49B45E25"/>
    <w:rsid w:val="49B6304A"/>
    <w:rsid w:val="49B635DA"/>
    <w:rsid w:val="49B81B1E"/>
    <w:rsid w:val="49B81CE2"/>
    <w:rsid w:val="49B934FD"/>
    <w:rsid w:val="49BA521F"/>
    <w:rsid w:val="49BB3DE4"/>
    <w:rsid w:val="49BC5C3D"/>
    <w:rsid w:val="49C00E11"/>
    <w:rsid w:val="49CA46B0"/>
    <w:rsid w:val="49CD4840"/>
    <w:rsid w:val="49D11542"/>
    <w:rsid w:val="49D165E3"/>
    <w:rsid w:val="49D23EA3"/>
    <w:rsid w:val="49D2619E"/>
    <w:rsid w:val="49D43796"/>
    <w:rsid w:val="49D715F1"/>
    <w:rsid w:val="49D905C9"/>
    <w:rsid w:val="49DB2B52"/>
    <w:rsid w:val="49DC6D36"/>
    <w:rsid w:val="49DD16C6"/>
    <w:rsid w:val="49E04726"/>
    <w:rsid w:val="49E052A6"/>
    <w:rsid w:val="49E50070"/>
    <w:rsid w:val="49E637B7"/>
    <w:rsid w:val="49E87EF4"/>
    <w:rsid w:val="49EB2C84"/>
    <w:rsid w:val="49ED3676"/>
    <w:rsid w:val="49ED62D4"/>
    <w:rsid w:val="49EE5943"/>
    <w:rsid w:val="49EE5F81"/>
    <w:rsid w:val="49EF3C4A"/>
    <w:rsid w:val="49F349B4"/>
    <w:rsid w:val="49F36265"/>
    <w:rsid w:val="49F37F1F"/>
    <w:rsid w:val="49F47569"/>
    <w:rsid w:val="49F61E2F"/>
    <w:rsid w:val="49F677A4"/>
    <w:rsid w:val="49F776F6"/>
    <w:rsid w:val="49F8152E"/>
    <w:rsid w:val="49F979E9"/>
    <w:rsid w:val="49FD0FD2"/>
    <w:rsid w:val="49FE76B6"/>
    <w:rsid w:val="4A032762"/>
    <w:rsid w:val="4A060EE2"/>
    <w:rsid w:val="4A063DBD"/>
    <w:rsid w:val="4A0D0DDD"/>
    <w:rsid w:val="4A0E31C7"/>
    <w:rsid w:val="4A0F36C7"/>
    <w:rsid w:val="4A0F62B6"/>
    <w:rsid w:val="4A127969"/>
    <w:rsid w:val="4A164931"/>
    <w:rsid w:val="4A177EBC"/>
    <w:rsid w:val="4A18669F"/>
    <w:rsid w:val="4A193EAD"/>
    <w:rsid w:val="4A195BAB"/>
    <w:rsid w:val="4A1A347E"/>
    <w:rsid w:val="4A1D5750"/>
    <w:rsid w:val="4A1E237F"/>
    <w:rsid w:val="4A1E4AA9"/>
    <w:rsid w:val="4A1F7157"/>
    <w:rsid w:val="4A2448FB"/>
    <w:rsid w:val="4A256D04"/>
    <w:rsid w:val="4A2634CE"/>
    <w:rsid w:val="4A26741A"/>
    <w:rsid w:val="4A27103A"/>
    <w:rsid w:val="4A3159DE"/>
    <w:rsid w:val="4A351EC8"/>
    <w:rsid w:val="4A357E75"/>
    <w:rsid w:val="4A36406F"/>
    <w:rsid w:val="4A366D93"/>
    <w:rsid w:val="4A3A5B46"/>
    <w:rsid w:val="4A3D26D8"/>
    <w:rsid w:val="4A3E5864"/>
    <w:rsid w:val="4A3E7A3A"/>
    <w:rsid w:val="4A3F1D5F"/>
    <w:rsid w:val="4A406432"/>
    <w:rsid w:val="4A42050B"/>
    <w:rsid w:val="4A4314D9"/>
    <w:rsid w:val="4A4354D3"/>
    <w:rsid w:val="4A436962"/>
    <w:rsid w:val="4A437982"/>
    <w:rsid w:val="4A45431D"/>
    <w:rsid w:val="4A470CEA"/>
    <w:rsid w:val="4A47624E"/>
    <w:rsid w:val="4A495B0A"/>
    <w:rsid w:val="4A4A3E1C"/>
    <w:rsid w:val="4A4B7F39"/>
    <w:rsid w:val="4A4E1283"/>
    <w:rsid w:val="4A4E5BFA"/>
    <w:rsid w:val="4A511A4B"/>
    <w:rsid w:val="4A522FF1"/>
    <w:rsid w:val="4A550207"/>
    <w:rsid w:val="4A5643B8"/>
    <w:rsid w:val="4A582B09"/>
    <w:rsid w:val="4A5C2657"/>
    <w:rsid w:val="4A5F7D5C"/>
    <w:rsid w:val="4A625270"/>
    <w:rsid w:val="4A62729C"/>
    <w:rsid w:val="4A66322C"/>
    <w:rsid w:val="4A6775D9"/>
    <w:rsid w:val="4A68514D"/>
    <w:rsid w:val="4A6922BE"/>
    <w:rsid w:val="4A6B16BC"/>
    <w:rsid w:val="4A6B767C"/>
    <w:rsid w:val="4A6E4D63"/>
    <w:rsid w:val="4A6F727C"/>
    <w:rsid w:val="4A7A49B0"/>
    <w:rsid w:val="4A7D144B"/>
    <w:rsid w:val="4A7D4CF5"/>
    <w:rsid w:val="4A800B23"/>
    <w:rsid w:val="4A816415"/>
    <w:rsid w:val="4A834CF9"/>
    <w:rsid w:val="4A85767B"/>
    <w:rsid w:val="4A890CF0"/>
    <w:rsid w:val="4A8D7FD7"/>
    <w:rsid w:val="4A8E0499"/>
    <w:rsid w:val="4A8F00A0"/>
    <w:rsid w:val="4A8F0B96"/>
    <w:rsid w:val="4A8F4C6F"/>
    <w:rsid w:val="4A9058DE"/>
    <w:rsid w:val="4A9155F7"/>
    <w:rsid w:val="4A931671"/>
    <w:rsid w:val="4A971003"/>
    <w:rsid w:val="4A98287F"/>
    <w:rsid w:val="4A98772B"/>
    <w:rsid w:val="4A991B2C"/>
    <w:rsid w:val="4A997264"/>
    <w:rsid w:val="4AA10418"/>
    <w:rsid w:val="4AA336BB"/>
    <w:rsid w:val="4AA966AD"/>
    <w:rsid w:val="4AAA2F90"/>
    <w:rsid w:val="4AAF3FBA"/>
    <w:rsid w:val="4AAF7B4E"/>
    <w:rsid w:val="4AB00B80"/>
    <w:rsid w:val="4AB171C1"/>
    <w:rsid w:val="4AB214AD"/>
    <w:rsid w:val="4AB3039F"/>
    <w:rsid w:val="4AB315D8"/>
    <w:rsid w:val="4AB34E56"/>
    <w:rsid w:val="4AB413AB"/>
    <w:rsid w:val="4AB80B3B"/>
    <w:rsid w:val="4ABA4454"/>
    <w:rsid w:val="4ABB15D7"/>
    <w:rsid w:val="4ABC2A9D"/>
    <w:rsid w:val="4AC07C19"/>
    <w:rsid w:val="4AC15D7F"/>
    <w:rsid w:val="4AC17995"/>
    <w:rsid w:val="4ACC4025"/>
    <w:rsid w:val="4ACE66B6"/>
    <w:rsid w:val="4ACF2C8F"/>
    <w:rsid w:val="4AD027BE"/>
    <w:rsid w:val="4AD14FCD"/>
    <w:rsid w:val="4AD16773"/>
    <w:rsid w:val="4AD4536B"/>
    <w:rsid w:val="4ADA6C58"/>
    <w:rsid w:val="4ADB06BD"/>
    <w:rsid w:val="4ADB5688"/>
    <w:rsid w:val="4ADB6709"/>
    <w:rsid w:val="4ADC2237"/>
    <w:rsid w:val="4ADE6DBF"/>
    <w:rsid w:val="4ADF6A1D"/>
    <w:rsid w:val="4ADF7370"/>
    <w:rsid w:val="4AE22508"/>
    <w:rsid w:val="4AE4652B"/>
    <w:rsid w:val="4AE577E9"/>
    <w:rsid w:val="4AE57A26"/>
    <w:rsid w:val="4AE62322"/>
    <w:rsid w:val="4AE663FE"/>
    <w:rsid w:val="4AE75E23"/>
    <w:rsid w:val="4AE76270"/>
    <w:rsid w:val="4AE942CF"/>
    <w:rsid w:val="4AEC1FC0"/>
    <w:rsid w:val="4AF00243"/>
    <w:rsid w:val="4AF15DC3"/>
    <w:rsid w:val="4AF23308"/>
    <w:rsid w:val="4AF50AF7"/>
    <w:rsid w:val="4AF76416"/>
    <w:rsid w:val="4AFB6920"/>
    <w:rsid w:val="4AFB72C2"/>
    <w:rsid w:val="4B000B0B"/>
    <w:rsid w:val="4B00105B"/>
    <w:rsid w:val="4B003320"/>
    <w:rsid w:val="4B022D80"/>
    <w:rsid w:val="4B032E74"/>
    <w:rsid w:val="4B045AAD"/>
    <w:rsid w:val="4B0563C6"/>
    <w:rsid w:val="4B0712CF"/>
    <w:rsid w:val="4B0878BF"/>
    <w:rsid w:val="4B0F3D3D"/>
    <w:rsid w:val="4B113A8F"/>
    <w:rsid w:val="4B1675B4"/>
    <w:rsid w:val="4B197D14"/>
    <w:rsid w:val="4B1A6607"/>
    <w:rsid w:val="4B1C7C82"/>
    <w:rsid w:val="4B1D1062"/>
    <w:rsid w:val="4B1D4A6C"/>
    <w:rsid w:val="4B1D4D77"/>
    <w:rsid w:val="4B1E0B45"/>
    <w:rsid w:val="4B1E1506"/>
    <w:rsid w:val="4B1F37BE"/>
    <w:rsid w:val="4B2053C9"/>
    <w:rsid w:val="4B205761"/>
    <w:rsid w:val="4B231DE9"/>
    <w:rsid w:val="4B262955"/>
    <w:rsid w:val="4B28647F"/>
    <w:rsid w:val="4B296AF7"/>
    <w:rsid w:val="4B2C1EF7"/>
    <w:rsid w:val="4B2C745B"/>
    <w:rsid w:val="4B2D3468"/>
    <w:rsid w:val="4B3549A0"/>
    <w:rsid w:val="4B397E5C"/>
    <w:rsid w:val="4B397F85"/>
    <w:rsid w:val="4B3D4D2D"/>
    <w:rsid w:val="4B41425D"/>
    <w:rsid w:val="4B4142A3"/>
    <w:rsid w:val="4B452ABF"/>
    <w:rsid w:val="4B4709C2"/>
    <w:rsid w:val="4B4741B3"/>
    <w:rsid w:val="4B484065"/>
    <w:rsid w:val="4B49709A"/>
    <w:rsid w:val="4B4A2289"/>
    <w:rsid w:val="4B4A4812"/>
    <w:rsid w:val="4B4C7A95"/>
    <w:rsid w:val="4B4E2425"/>
    <w:rsid w:val="4B4F0DA9"/>
    <w:rsid w:val="4B5646A3"/>
    <w:rsid w:val="4B5C0801"/>
    <w:rsid w:val="4B5C426D"/>
    <w:rsid w:val="4B5D0914"/>
    <w:rsid w:val="4B5E2719"/>
    <w:rsid w:val="4B602809"/>
    <w:rsid w:val="4B660B4C"/>
    <w:rsid w:val="4B664928"/>
    <w:rsid w:val="4B680A6C"/>
    <w:rsid w:val="4B710774"/>
    <w:rsid w:val="4B724E9A"/>
    <w:rsid w:val="4B740B70"/>
    <w:rsid w:val="4B7775C5"/>
    <w:rsid w:val="4B7842AB"/>
    <w:rsid w:val="4B786710"/>
    <w:rsid w:val="4B7953C4"/>
    <w:rsid w:val="4B7A4093"/>
    <w:rsid w:val="4B7D39E2"/>
    <w:rsid w:val="4B8257E3"/>
    <w:rsid w:val="4B863771"/>
    <w:rsid w:val="4B8703F5"/>
    <w:rsid w:val="4B8810B9"/>
    <w:rsid w:val="4B892DA4"/>
    <w:rsid w:val="4B894209"/>
    <w:rsid w:val="4B8B281E"/>
    <w:rsid w:val="4B8C6074"/>
    <w:rsid w:val="4B8C730E"/>
    <w:rsid w:val="4B8D0202"/>
    <w:rsid w:val="4B8D627A"/>
    <w:rsid w:val="4B900999"/>
    <w:rsid w:val="4B9032C5"/>
    <w:rsid w:val="4B9036CA"/>
    <w:rsid w:val="4B9128B6"/>
    <w:rsid w:val="4B9141F3"/>
    <w:rsid w:val="4B966204"/>
    <w:rsid w:val="4B9F3835"/>
    <w:rsid w:val="4BA03144"/>
    <w:rsid w:val="4BA064D2"/>
    <w:rsid w:val="4BA5392B"/>
    <w:rsid w:val="4BAE7978"/>
    <w:rsid w:val="4BAF14A2"/>
    <w:rsid w:val="4BB403D8"/>
    <w:rsid w:val="4BB746C5"/>
    <w:rsid w:val="4BBB1EF3"/>
    <w:rsid w:val="4BBB6B39"/>
    <w:rsid w:val="4BBB7380"/>
    <w:rsid w:val="4BBD16C5"/>
    <w:rsid w:val="4BC34B4F"/>
    <w:rsid w:val="4BC563D4"/>
    <w:rsid w:val="4BC62D51"/>
    <w:rsid w:val="4BCA2C7B"/>
    <w:rsid w:val="4BCB2953"/>
    <w:rsid w:val="4BCB7179"/>
    <w:rsid w:val="4BCF796C"/>
    <w:rsid w:val="4BD90F67"/>
    <w:rsid w:val="4BD91E3C"/>
    <w:rsid w:val="4BD91FE8"/>
    <w:rsid w:val="4BDB231C"/>
    <w:rsid w:val="4BDC1E49"/>
    <w:rsid w:val="4BDC2B26"/>
    <w:rsid w:val="4BDF6547"/>
    <w:rsid w:val="4BE01B0A"/>
    <w:rsid w:val="4BE44105"/>
    <w:rsid w:val="4BE46874"/>
    <w:rsid w:val="4BE931D6"/>
    <w:rsid w:val="4BEC475A"/>
    <w:rsid w:val="4BEE63D5"/>
    <w:rsid w:val="4BEE69AD"/>
    <w:rsid w:val="4BEE6C9A"/>
    <w:rsid w:val="4BF211C5"/>
    <w:rsid w:val="4BF23882"/>
    <w:rsid w:val="4BF622B8"/>
    <w:rsid w:val="4BFB06F2"/>
    <w:rsid w:val="4BFD4AFD"/>
    <w:rsid w:val="4BFF1FDC"/>
    <w:rsid w:val="4BFF64C2"/>
    <w:rsid w:val="4C056C1E"/>
    <w:rsid w:val="4C0711F2"/>
    <w:rsid w:val="4C0B2422"/>
    <w:rsid w:val="4C0E1CCB"/>
    <w:rsid w:val="4C104B97"/>
    <w:rsid w:val="4C17082E"/>
    <w:rsid w:val="4C1A1B5D"/>
    <w:rsid w:val="4C1B1E71"/>
    <w:rsid w:val="4C1D0538"/>
    <w:rsid w:val="4C1E2494"/>
    <w:rsid w:val="4C2007CE"/>
    <w:rsid w:val="4C224362"/>
    <w:rsid w:val="4C2411B3"/>
    <w:rsid w:val="4C250D06"/>
    <w:rsid w:val="4C256A3F"/>
    <w:rsid w:val="4C256FEE"/>
    <w:rsid w:val="4C2730DE"/>
    <w:rsid w:val="4C284F5F"/>
    <w:rsid w:val="4C2A543A"/>
    <w:rsid w:val="4C2E2F0A"/>
    <w:rsid w:val="4C306C18"/>
    <w:rsid w:val="4C325E9B"/>
    <w:rsid w:val="4C35005E"/>
    <w:rsid w:val="4C351F1A"/>
    <w:rsid w:val="4C366811"/>
    <w:rsid w:val="4C377CFB"/>
    <w:rsid w:val="4C394D7B"/>
    <w:rsid w:val="4C3A48EF"/>
    <w:rsid w:val="4C3C68F7"/>
    <w:rsid w:val="4C420EA0"/>
    <w:rsid w:val="4C4242C3"/>
    <w:rsid w:val="4C4326FB"/>
    <w:rsid w:val="4C436344"/>
    <w:rsid w:val="4C447C0B"/>
    <w:rsid w:val="4C4D21BB"/>
    <w:rsid w:val="4C50141E"/>
    <w:rsid w:val="4C505FA8"/>
    <w:rsid w:val="4C5222E8"/>
    <w:rsid w:val="4C522ABC"/>
    <w:rsid w:val="4C5268AB"/>
    <w:rsid w:val="4C565CAF"/>
    <w:rsid w:val="4C5A451D"/>
    <w:rsid w:val="4C5C18F9"/>
    <w:rsid w:val="4C5E75A5"/>
    <w:rsid w:val="4C5F1B6B"/>
    <w:rsid w:val="4C65127E"/>
    <w:rsid w:val="4C69219A"/>
    <w:rsid w:val="4C6C06A6"/>
    <w:rsid w:val="4C6E1547"/>
    <w:rsid w:val="4C6F12D1"/>
    <w:rsid w:val="4C720166"/>
    <w:rsid w:val="4C7205ED"/>
    <w:rsid w:val="4C740AAD"/>
    <w:rsid w:val="4C74111F"/>
    <w:rsid w:val="4C755D45"/>
    <w:rsid w:val="4C7619D4"/>
    <w:rsid w:val="4C7639BE"/>
    <w:rsid w:val="4C797703"/>
    <w:rsid w:val="4C7D587D"/>
    <w:rsid w:val="4C7E1CD5"/>
    <w:rsid w:val="4C817EA9"/>
    <w:rsid w:val="4C84796D"/>
    <w:rsid w:val="4C871F93"/>
    <w:rsid w:val="4C876F49"/>
    <w:rsid w:val="4C8850CC"/>
    <w:rsid w:val="4C8B1E53"/>
    <w:rsid w:val="4C8E63EA"/>
    <w:rsid w:val="4C8E74E8"/>
    <w:rsid w:val="4C8F5973"/>
    <w:rsid w:val="4C936DC2"/>
    <w:rsid w:val="4C947EFA"/>
    <w:rsid w:val="4C977E01"/>
    <w:rsid w:val="4C9A58EE"/>
    <w:rsid w:val="4C9B7A9B"/>
    <w:rsid w:val="4C9D1783"/>
    <w:rsid w:val="4C9F366D"/>
    <w:rsid w:val="4CA42117"/>
    <w:rsid w:val="4CA53FC1"/>
    <w:rsid w:val="4CA555F3"/>
    <w:rsid w:val="4CA86EAD"/>
    <w:rsid w:val="4CA93AC1"/>
    <w:rsid w:val="4CAC519C"/>
    <w:rsid w:val="4CAE7058"/>
    <w:rsid w:val="4CAF7323"/>
    <w:rsid w:val="4CB1515F"/>
    <w:rsid w:val="4CB26EB2"/>
    <w:rsid w:val="4CB30F62"/>
    <w:rsid w:val="4CB443BC"/>
    <w:rsid w:val="4CB567B9"/>
    <w:rsid w:val="4CB6179F"/>
    <w:rsid w:val="4CB741CA"/>
    <w:rsid w:val="4CB80363"/>
    <w:rsid w:val="4CB84C63"/>
    <w:rsid w:val="4CB95827"/>
    <w:rsid w:val="4CBA2556"/>
    <w:rsid w:val="4CBA4FB0"/>
    <w:rsid w:val="4CBC2A30"/>
    <w:rsid w:val="4CBD4382"/>
    <w:rsid w:val="4CBE5C32"/>
    <w:rsid w:val="4CC214E2"/>
    <w:rsid w:val="4CC45526"/>
    <w:rsid w:val="4CC51FF6"/>
    <w:rsid w:val="4CC52734"/>
    <w:rsid w:val="4CC75FC1"/>
    <w:rsid w:val="4CCA4B6B"/>
    <w:rsid w:val="4CCC5743"/>
    <w:rsid w:val="4CCE3A6D"/>
    <w:rsid w:val="4CD06279"/>
    <w:rsid w:val="4CD1623D"/>
    <w:rsid w:val="4CD218C1"/>
    <w:rsid w:val="4CD37C11"/>
    <w:rsid w:val="4CD519A5"/>
    <w:rsid w:val="4CD84B1B"/>
    <w:rsid w:val="4CDC3C7D"/>
    <w:rsid w:val="4CDC4E0C"/>
    <w:rsid w:val="4CE3228E"/>
    <w:rsid w:val="4CE45B1F"/>
    <w:rsid w:val="4CE569F6"/>
    <w:rsid w:val="4CE7559F"/>
    <w:rsid w:val="4CE83A49"/>
    <w:rsid w:val="4CEC7FC9"/>
    <w:rsid w:val="4CED207F"/>
    <w:rsid w:val="4CEF226D"/>
    <w:rsid w:val="4CF6478D"/>
    <w:rsid w:val="4CF67843"/>
    <w:rsid w:val="4CF70D30"/>
    <w:rsid w:val="4CFB426D"/>
    <w:rsid w:val="4CFC739D"/>
    <w:rsid w:val="4CFF3855"/>
    <w:rsid w:val="4D080AA5"/>
    <w:rsid w:val="4D0916F7"/>
    <w:rsid w:val="4D0B6C87"/>
    <w:rsid w:val="4D0D36DB"/>
    <w:rsid w:val="4D0F7445"/>
    <w:rsid w:val="4D127AFF"/>
    <w:rsid w:val="4D141361"/>
    <w:rsid w:val="4D1B2440"/>
    <w:rsid w:val="4D1D59F9"/>
    <w:rsid w:val="4D2141BE"/>
    <w:rsid w:val="4D221DFB"/>
    <w:rsid w:val="4D246183"/>
    <w:rsid w:val="4D246394"/>
    <w:rsid w:val="4D263176"/>
    <w:rsid w:val="4D264549"/>
    <w:rsid w:val="4D297A0E"/>
    <w:rsid w:val="4D2E582D"/>
    <w:rsid w:val="4D2F6E2F"/>
    <w:rsid w:val="4D320CA1"/>
    <w:rsid w:val="4D321B2B"/>
    <w:rsid w:val="4D366DE5"/>
    <w:rsid w:val="4D383B00"/>
    <w:rsid w:val="4D3C379C"/>
    <w:rsid w:val="4D3D5045"/>
    <w:rsid w:val="4D3E1652"/>
    <w:rsid w:val="4D41750D"/>
    <w:rsid w:val="4D4203DD"/>
    <w:rsid w:val="4D42268E"/>
    <w:rsid w:val="4D42324A"/>
    <w:rsid w:val="4D4459A6"/>
    <w:rsid w:val="4D446BB2"/>
    <w:rsid w:val="4D4507EA"/>
    <w:rsid w:val="4D4C0C32"/>
    <w:rsid w:val="4D4C678B"/>
    <w:rsid w:val="4D4D1194"/>
    <w:rsid w:val="4D502BC9"/>
    <w:rsid w:val="4D503FB2"/>
    <w:rsid w:val="4D505F89"/>
    <w:rsid w:val="4D524C11"/>
    <w:rsid w:val="4D532C7B"/>
    <w:rsid w:val="4D541363"/>
    <w:rsid w:val="4D595331"/>
    <w:rsid w:val="4D5B4FC7"/>
    <w:rsid w:val="4D5C5D9B"/>
    <w:rsid w:val="4D5D3925"/>
    <w:rsid w:val="4D5F3816"/>
    <w:rsid w:val="4D5F5E83"/>
    <w:rsid w:val="4D613AC6"/>
    <w:rsid w:val="4D630D32"/>
    <w:rsid w:val="4D647483"/>
    <w:rsid w:val="4D69634C"/>
    <w:rsid w:val="4D6965E0"/>
    <w:rsid w:val="4D6A4BC5"/>
    <w:rsid w:val="4D6F1A7E"/>
    <w:rsid w:val="4D7449F5"/>
    <w:rsid w:val="4D762103"/>
    <w:rsid w:val="4D782774"/>
    <w:rsid w:val="4D786665"/>
    <w:rsid w:val="4D7907FD"/>
    <w:rsid w:val="4D795F7A"/>
    <w:rsid w:val="4D7D251F"/>
    <w:rsid w:val="4D7E1C35"/>
    <w:rsid w:val="4D7F7679"/>
    <w:rsid w:val="4D8027FB"/>
    <w:rsid w:val="4D80317B"/>
    <w:rsid w:val="4D804877"/>
    <w:rsid w:val="4D8320A8"/>
    <w:rsid w:val="4D833513"/>
    <w:rsid w:val="4D840884"/>
    <w:rsid w:val="4D8641B0"/>
    <w:rsid w:val="4D8749E5"/>
    <w:rsid w:val="4D882815"/>
    <w:rsid w:val="4D8C475B"/>
    <w:rsid w:val="4D8E1BA9"/>
    <w:rsid w:val="4D942CE3"/>
    <w:rsid w:val="4D9712EB"/>
    <w:rsid w:val="4D98701C"/>
    <w:rsid w:val="4D98754B"/>
    <w:rsid w:val="4D9A3594"/>
    <w:rsid w:val="4D9B196D"/>
    <w:rsid w:val="4D9B50F1"/>
    <w:rsid w:val="4DA61220"/>
    <w:rsid w:val="4DA65D5C"/>
    <w:rsid w:val="4DA7291A"/>
    <w:rsid w:val="4DA72C79"/>
    <w:rsid w:val="4DA80502"/>
    <w:rsid w:val="4DAA283D"/>
    <w:rsid w:val="4DAB6958"/>
    <w:rsid w:val="4DAE21DC"/>
    <w:rsid w:val="4DAE7193"/>
    <w:rsid w:val="4DB069EA"/>
    <w:rsid w:val="4DB53F1E"/>
    <w:rsid w:val="4DB87952"/>
    <w:rsid w:val="4DBB1260"/>
    <w:rsid w:val="4DBC4AC8"/>
    <w:rsid w:val="4DBD7414"/>
    <w:rsid w:val="4DC4505B"/>
    <w:rsid w:val="4DC45FD6"/>
    <w:rsid w:val="4DC6633D"/>
    <w:rsid w:val="4DC75A6A"/>
    <w:rsid w:val="4DCC5180"/>
    <w:rsid w:val="4DCE4C3E"/>
    <w:rsid w:val="4DD253D5"/>
    <w:rsid w:val="4DD62F5A"/>
    <w:rsid w:val="4DD7032E"/>
    <w:rsid w:val="4DD74D96"/>
    <w:rsid w:val="4DD77B63"/>
    <w:rsid w:val="4DD80370"/>
    <w:rsid w:val="4DD860A1"/>
    <w:rsid w:val="4DDC2460"/>
    <w:rsid w:val="4DE4393A"/>
    <w:rsid w:val="4DE52A21"/>
    <w:rsid w:val="4DE5536C"/>
    <w:rsid w:val="4DE6213B"/>
    <w:rsid w:val="4DF043BC"/>
    <w:rsid w:val="4DF17F2A"/>
    <w:rsid w:val="4DF26149"/>
    <w:rsid w:val="4DF279BE"/>
    <w:rsid w:val="4DF7115A"/>
    <w:rsid w:val="4DF726C4"/>
    <w:rsid w:val="4DFA4EDB"/>
    <w:rsid w:val="4DFD18F6"/>
    <w:rsid w:val="4DFF3666"/>
    <w:rsid w:val="4E002BDE"/>
    <w:rsid w:val="4E024FC7"/>
    <w:rsid w:val="4E044857"/>
    <w:rsid w:val="4E047B3C"/>
    <w:rsid w:val="4E070998"/>
    <w:rsid w:val="4E0A61C8"/>
    <w:rsid w:val="4E0B29C6"/>
    <w:rsid w:val="4E0E5069"/>
    <w:rsid w:val="4E1003B3"/>
    <w:rsid w:val="4E16169D"/>
    <w:rsid w:val="4E163374"/>
    <w:rsid w:val="4E1648EA"/>
    <w:rsid w:val="4E1668D1"/>
    <w:rsid w:val="4E1A6C5E"/>
    <w:rsid w:val="4E1D5FAC"/>
    <w:rsid w:val="4E212F26"/>
    <w:rsid w:val="4E23439F"/>
    <w:rsid w:val="4E247AE8"/>
    <w:rsid w:val="4E2529E2"/>
    <w:rsid w:val="4E266078"/>
    <w:rsid w:val="4E281E68"/>
    <w:rsid w:val="4E2A199E"/>
    <w:rsid w:val="4E2B597D"/>
    <w:rsid w:val="4E2C5686"/>
    <w:rsid w:val="4E2C6450"/>
    <w:rsid w:val="4E2D576D"/>
    <w:rsid w:val="4E2F034C"/>
    <w:rsid w:val="4E2F48B7"/>
    <w:rsid w:val="4E3456D9"/>
    <w:rsid w:val="4E373A3F"/>
    <w:rsid w:val="4E392742"/>
    <w:rsid w:val="4E3D4652"/>
    <w:rsid w:val="4E3D7A60"/>
    <w:rsid w:val="4E3F309E"/>
    <w:rsid w:val="4E456596"/>
    <w:rsid w:val="4E4A54C4"/>
    <w:rsid w:val="4E4B2C02"/>
    <w:rsid w:val="4E4C21D4"/>
    <w:rsid w:val="4E4D5638"/>
    <w:rsid w:val="4E504478"/>
    <w:rsid w:val="4E50486C"/>
    <w:rsid w:val="4E517FEC"/>
    <w:rsid w:val="4E5332C8"/>
    <w:rsid w:val="4E5368A5"/>
    <w:rsid w:val="4E536A40"/>
    <w:rsid w:val="4E55206A"/>
    <w:rsid w:val="4E5531C1"/>
    <w:rsid w:val="4E554A49"/>
    <w:rsid w:val="4E58626B"/>
    <w:rsid w:val="4E5C0088"/>
    <w:rsid w:val="4E5D4F9E"/>
    <w:rsid w:val="4E5F5A0F"/>
    <w:rsid w:val="4E6158D6"/>
    <w:rsid w:val="4E630FA3"/>
    <w:rsid w:val="4E6717CA"/>
    <w:rsid w:val="4E6B23C4"/>
    <w:rsid w:val="4E6B4EA1"/>
    <w:rsid w:val="4E6B5413"/>
    <w:rsid w:val="4E6D3D2F"/>
    <w:rsid w:val="4E6F0345"/>
    <w:rsid w:val="4E7109D5"/>
    <w:rsid w:val="4E7145E5"/>
    <w:rsid w:val="4E732D2D"/>
    <w:rsid w:val="4E772A90"/>
    <w:rsid w:val="4E786893"/>
    <w:rsid w:val="4E7A0809"/>
    <w:rsid w:val="4E7B06AC"/>
    <w:rsid w:val="4E7B07F2"/>
    <w:rsid w:val="4E7C7A1C"/>
    <w:rsid w:val="4E817D2B"/>
    <w:rsid w:val="4E82283D"/>
    <w:rsid w:val="4E8250B0"/>
    <w:rsid w:val="4E827312"/>
    <w:rsid w:val="4E8416E4"/>
    <w:rsid w:val="4E8933A5"/>
    <w:rsid w:val="4E8A4386"/>
    <w:rsid w:val="4E8A5891"/>
    <w:rsid w:val="4E8B2D34"/>
    <w:rsid w:val="4E8D03EA"/>
    <w:rsid w:val="4E912A80"/>
    <w:rsid w:val="4E927301"/>
    <w:rsid w:val="4E9636C9"/>
    <w:rsid w:val="4EA92FEE"/>
    <w:rsid w:val="4EAB7757"/>
    <w:rsid w:val="4EAC2398"/>
    <w:rsid w:val="4EAC2514"/>
    <w:rsid w:val="4EAD394A"/>
    <w:rsid w:val="4EAF761D"/>
    <w:rsid w:val="4EB16F91"/>
    <w:rsid w:val="4EB17BB2"/>
    <w:rsid w:val="4EB5295B"/>
    <w:rsid w:val="4EB63529"/>
    <w:rsid w:val="4EB63590"/>
    <w:rsid w:val="4EB93127"/>
    <w:rsid w:val="4EBA3D05"/>
    <w:rsid w:val="4EBB205C"/>
    <w:rsid w:val="4EC30765"/>
    <w:rsid w:val="4ECC5220"/>
    <w:rsid w:val="4ECE65B4"/>
    <w:rsid w:val="4ED06123"/>
    <w:rsid w:val="4ED4559B"/>
    <w:rsid w:val="4ED50830"/>
    <w:rsid w:val="4ED86CFE"/>
    <w:rsid w:val="4EDC24BD"/>
    <w:rsid w:val="4EDD57A4"/>
    <w:rsid w:val="4EDF06B4"/>
    <w:rsid w:val="4EDF5AE8"/>
    <w:rsid w:val="4EE45285"/>
    <w:rsid w:val="4EE64E5A"/>
    <w:rsid w:val="4EE86126"/>
    <w:rsid w:val="4EE9126D"/>
    <w:rsid w:val="4EE92CF3"/>
    <w:rsid w:val="4EEA7BCF"/>
    <w:rsid w:val="4EEC22B0"/>
    <w:rsid w:val="4EF2061E"/>
    <w:rsid w:val="4EF75F85"/>
    <w:rsid w:val="4EF838D3"/>
    <w:rsid w:val="4EF83BDF"/>
    <w:rsid w:val="4EF8606E"/>
    <w:rsid w:val="4EF974AD"/>
    <w:rsid w:val="4EFA0021"/>
    <w:rsid w:val="4EFB2191"/>
    <w:rsid w:val="4EFB2495"/>
    <w:rsid w:val="4EFE2FC3"/>
    <w:rsid w:val="4EFF2A67"/>
    <w:rsid w:val="4EFF345D"/>
    <w:rsid w:val="4F0415BD"/>
    <w:rsid w:val="4F054AF5"/>
    <w:rsid w:val="4F067946"/>
    <w:rsid w:val="4F0A53F2"/>
    <w:rsid w:val="4F0B5464"/>
    <w:rsid w:val="4F0F1CA9"/>
    <w:rsid w:val="4F0F5408"/>
    <w:rsid w:val="4F10052A"/>
    <w:rsid w:val="4F1111EA"/>
    <w:rsid w:val="4F141A3B"/>
    <w:rsid w:val="4F15092A"/>
    <w:rsid w:val="4F1528D9"/>
    <w:rsid w:val="4F153984"/>
    <w:rsid w:val="4F1C6103"/>
    <w:rsid w:val="4F2317B7"/>
    <w:rsid w:val="4F237ECE"/>
    <w:rsid w:val="4F253625"/>
    <w:rsid w:val="4F285588"/>
    <w:rsid w:val="4F294A8B"/>
    <w:rsid w:val="4F2A48BB"/>
    <w:rsid w:val="4F2F1DE4"/>
    <w:rsid w:val="4F312D50"/>
    <w:rsid w:val="4F322C60"/>
    <w:rsid w:val="4F335526"/>
    <w:rsid w:val="4F3445AB"/>
    <w:rsid w:val="4F362EE3"/>
    <w:rsid w:val="4F381C14"/>
    <w:rsid w:val="4F396E30"/>
    <w:rsid w:val="4F397B2C"/>
    <w:rsid w:val="4F3F1475"/>
    <w:rsid w:val="4F4213C3"/>
    <w:rsid w:val="4F4379F2"/>
    <w:rsid w:val="4F455A78"/>
    <w:rsid w:val="4F463EA2"/>
    <w:rsid w:val="4F477874"/>
    <w:rsid w:val="4F480240"/>
    <w:rsid w:val="4F492AD0"/>
    <w:rsid w:val="4F4D15CB"/>
    <w:rsid w:val="4F4D6865"/>
    <w:rsid w:val="4F4F69ED"/>
    <w:rsid w:val="4F553264"/>
    <w:rsid w:val="4F565A76"/>
    <w:rsid w:val="4F570F02"/>
    <w:rsid w:val="4F5A74F7"/>
    <w:rsid w:val="4F5B0ED4"/>
    <w:rsid w:val="4F5B323A"/>
    <w:rsid w:val="4F5D11E4"/>
    <w:rsid w:val="4F6167BE"/>
    <w:rsid w:val="4F6221DF"/>
    <w:rsid w:val="4F634ED1"/>
    <w:rsid w:val="4F6418DF"/>
    <w:rsid w:val="4F6449A6"/>
    <w:rsid w:val="4F670878"/>
    <w:rsid w:val="4F690A29"/>
    <w:rsid w:val="4F6959A3"/>
    <w:rsid w:val="4F6A7140"/>
    <w:rsid w:val="4F6E1C8F"/>
    <w:rsid w:val="4F706429"/>
    <w:rsid w:val="4F711713"/>
    <w:rsid w:val="4F721586"/>
    <w:rsid w:val="4F750AC1"/>
    <w:rsid w:val="4F79174B"/>
    <w:rsid w:val="4F7A1F0B"/>
    <w:rsid w:val="4F7D7F5C"/>
    <w:rsid w:val="4F7E1FD4"/>
    <w:rsid w:val="4F86408A"/>
    <w:rsid w:val="4F87779D"/>
    <w:rsid w:val="4F880335"/>
    <w:rsid w:val="4F88720C"/>
    <w:rsid w:val="4F8E24C9"/>
    <w:rsid w:val="4F8F1E13"/>
    <w:rsid w:val="4F931380"/>
    <w:rsid w:val="4F941F5B"/>
    <w:rsid w:val="4F994049"/>
    <w:rsid w:val="4F995A40"/>
    <w:rsid w:val="4F9C27C9"/>
    <w:rsid w:val="4F9E3D9D"/>
    <w:rsid w:val="4FA00D73"/>
    <w:rsid w:val="4FA153CE"/>
    <w:rsid w:val="4FA76429"/>
    <w:rsid w:val="4FAA5FF7"/>
    <w:rsid w:val="4FAB7F6B"/>
    <w:rsid w:val="4FAF66AD"/>
    <w:rsid w:val="4FB13742"/>
    <w:rsid w:val="4FB410E0"/>
    <w:rsid w:val="4FB54D9B"/>
    <w:rsid w:val="4FBB2F24"/>
    <w:rsid w:val="4FBC506E"/>
    <w:rsid w:val="4FBF7E1C"/>
    <w:rsid w:val="4FC21D1C"/>
    <w:rsid w:val="4FC73F78"/>
    <w:rsid w:val="4FC740E0"/>
    <w:rsid w:val="4FC76A68"/>
    <w:rsid w:val="4FCC023D"/>
    <w:rsid w:val="4FD415B6"/>
    <w:rsid w:val="4FD84B99"/>
    <w:rsid w:val="4FDA2710"/>
    <w:rsid w:val="4FDB5087"/>
    <w:rsid w:val="4FDC26F7"/>
    <w:rsid w:val="4FDC757A"/>
    <w:rsid w:val="4FDD29B6"/>
    <w:rsid w:val="4FDD5238"/>
    <w:rsid w:val="4FE04711"/>
    <w:rsid w:val="4FE422DD"/>
    <w:rsid w:val="4FEC464E"/>
    <w:rsid w:val="4FEF1716"/>
    <w:rsid w:val="4FEF217B"/>
    <w:rsid w:val="4FF04F1F"/>
    <w:rsid w:val="4FF05C5C"/>
    <w:rsid w:val="4FF23677"/>
    <w:rsid w:val="4FF253B5"/>
    <w:rsid w:val="4FF42576"/>
    <w:rsid w:val="4FF44EBA"/>
    <w:rsid w:val="4FF96A6F"/>
    <w:rsid w:val="4FFC42A0"/>
    <w:rsid w:val="50001219"/>
    <w:rsid w:val="500169B6"/>
    <w:rsid w:val="50030580"/>
    <w:rsid w:val="5003129B"/>
    <w:rsid w:val="50042ACD"/>
    <w:rsid w:val="50067AE4"/>
    <w:rsid w:val="50083BF1"/>
    <w:rsid w:val="500B3183"/>
    <w:rsid w:val="500C72B8"/>
    <w:rsid w:val="50105FE4"/>
    <w:rsid w:val="50123F06"/>
    <w:rsid w:val="50154AB1"/>
    <w:rsid w:val="50160D04"/>
    <w:rsid w:val="50172670"/>
    <w:rsid w:val="501A6FFD"/>
    <w:rsid w:val="501B23F4"/>
    <w:rsid w:val="50221529"/>
    <w:rsid w:val="50244724"/>
    <w:rsid w:val="50245EBC"/>
    <w:rsid w:val="50262960"/>
    <w:rsid w:val="50273B55"/>
    <w:rsid w:val="502815DE"/>
    <w:rsid w:val="502B05A3"/>
    <w:rsid w:val="502E75A2"/>
    <w:rsid w:val="50362DAD"/>
    <w:rsid w:val="50364CF1"/>
    <w:rsid w:val="503A3313"/>
    <w:rsid w:val="503C3212"/>
    <w:rsid w:val="503E7416"/>
    <w:rsid w:val="503F3A62"/>
    <w:rsid w:val="503F7E5C"/>
    <w:rsid w:val="504121FE"/>
    <w:rsid w:val="50414184"/>
    <w:rsid w:val="50422F05"/>
    <w:rsid w:val="50436CE1"/>
    <w:rsid w:val="50461BF7"/>
    <w:rsid w:val="50463206"/>
    <w:rsid w:val="504841EF"/>
    <w:rsid w:val="504A3103"/>
    <w:rsid w:val="504C7D53"/>
    <w:rsid w:val="504E6AB9"/>
    <w:rsid w:val="504F4D38"/>
    <w:rsid w:val="504F7884"/>
    <w:rsid w:val="5050333A"/>
    <w:rsid w:val="50504C8F"/>
    <w:rsid w:val="50510E96"/>
    <w:rsid w:val="50544EB6"/>
    <w:rsid w:val="505677A7"/>
    <w:rsid w:val="505724AD"/>
    <w:rsid w:val="50581675"/>
    <w:rsid w:val="50587646"/>
    <w:rsid w:val="505B5691"/>
    <w:rsid w:val="505D0CDF"/>
    <w:rsid w:val="5064339F"/>
    <w:rsid w:val="50697A38"/>
    <w:rsid w:val="50697A88"/>
    <w:rsid w:val="506A48F9"/>
    <w:rsid w:val="506D1676"/>
    <w:rsid w:val="506F19D3"/>
    <w:rsid w:val="50704B8F"/>
    <w:rsid w:val="50714D79"/>
    <w:rsid w:val="50717FC4"/>
    <w:rsid w:val="507804CB"/>
    <w:rsid w:val="507A0BC3"/>
    <w:rsid w:val="507A3D3E"/>
    <w:rsid w:val="507C19FF"/>
    <w:rsid w:val="507F1D49"/>
    <w:rsid w:val="507F3BAB"/>
    <w:rsid w:val="507F4E38"/>
    <w:rsid w:val="508131F0"/>
    <w:rsid w:val="508161CB"/>
    <w:rsid w:val="508632B5"/>
    <w:rsid w:val="5088517D"/>
    <w:rsid w:val="508979FC"/>
    <w:rsid w:val="508B0D15"/>
    <w:rsid w:val="508E419A"/>
    <w:rsid w:val="508E696B"/>
    <w:rsid w:val="50905853"/>
    <w:rsid w:val="50916B5A"/>
    <w:rsid w:val="50944D8A"/>
    <w:rsid w:val="50956F7B"/>
    <w:rsid w:val="50991DE4"/>
    <w:rsid w:val="509C0DD1"/>
    <w:rsid w:val="509C3840"/>
    <w:rsid w:val="509D2506"/>
    <w:rsid w:val="509D433C"/>
    <w:rsid w:val="509E28CA"/>
    <w:rsid w:val="509F1F33"/>
    <w:rsid w:val="50A20CDC"/>
    <w:rsid w:val="50A42184"/>
    <w:rsid w:val="50A503CC"/>
    <w:rsid w:val="50AC0706"/>
    <w:rsid w:val="50AC2028"/>
    <w:rsid w:val="50AD0179"/>
    <w:rsid w:val="50AE50C8"/>
    <w:rsid w:val="50B06A0B"/>
    <w:rsid w:val="50BA1DEF"/>
    <w:rsid w:val="50BA736A"/>
    <w:rsid w:val="50BC45B2"/>
    <w:rsid w:val="50BE254A"/>
    <w:rsid w:val="50BF6CA5"/>
    <w:rsid w:val="50C153F8"/>
    <w:rsid w:val="50C23AEB"/>
    <w:rsid w:val="50C4464C"/>
    <w:rsid w:val="50C8424D"/>
    <w:rsid w:val="50CB2BF4"/>
    <w:rsid w:val="50CB7ABF"/>
    <w:rsid w:val="50CC6889"/>
    <w:rsid w:val="50CD238D"/>
    <w:rsid w:val="50CD364A"/>
    <w:rsid w:val="50CF5B34"/>
    <w:rsid w:val="50D1655A"/>
    <w:rsid w:val="50D2203F"/>
    <w:rsid w:val="50D34378"/>
    <w:rsid w:val="50D37F25"/>
    <w:rsid w:val="50D63107"/>
    <w:rsid w:val="50D9355D"/>
    <w:rsid w:val="50DA25E0"/>
    <w:rsid w:val="50DA2C82"/>
    <w:rsid w:val="50DC39C7"/>
    <w:rsid w:val="50DD69CF"/>
    <w:rsid w:val="50DE3F51"/>
    <w:rsid w:val="50E31814"/>
    <w:rsid w:val="50E71649"/>
    <w:rsid w:val="50E813F6"/>
    <w:rsid w:val="50E84E9A"/>
    <w:rsid w:val="50E95B02"/>
    <w:rsid w:val="50EB00EA"/>
    <w:rsid w:val="50EB5B9A"/>
    <w:rsid w:val="50ED1666"/>
    <w:rsid w:val="50ED4E8D"/>
    <w:rsid w:val="50EF257A"/>
    <w:rsid w:val="50F30DAF"/>
    <w:rsid w:val="50F50A59"/>
    <w:rsid w:val="50FA20AA"/>
    <w:rsid w:val="50FB07C7"/>
    <w:rsid w:val="50FF1567"/>
    <w:rsid w:val="50FF44E9"/>
    <w:rsid w:val="5101283C"/>
    <w:rsid w:val="51031973"/>
    <w:rsid w:val="51077DF1"/>
    <w:rsid w:val="510A0692"/>
    <w:rsid w:val="510A1221"/>
    <w:rsid w:val="510B1E96"/>
    <w:rsid w:val="510F4AC5"/>
    <w:rsid w:val="51103F05"/>
    <w:rsid w:val="51114AE8"/>
    <w:rsid w:val="51134897"/>
    <w:rsid w:val="51147CB8"/>
    <w:rsid w:val="51157DD2"/>
    <w:rsid w:val="5116497B"/>
    <w:rsid w:val="511D40E8"/>
    <w:rsid w:val="511F2477"/>
    <w:rsid w:val="512128BF"/>
    <w:rsid w:val="51245F00"/>
    <w:rsid w:val="51273FB6"/>
    <w:rsid w:val="512961E3"/>
    <w:rsid w:val="512B2DE6"/>
    <w:rsid w:val="512D46C5"/>
    <w:rsid w:val="51324FD6"/>
    <w:rsid w:val="51325AD6"/>
    <w:rsid w:val="513639D2"/>
    <w:rsid w:val="51366598"/>
    <w:rsid w:val="513759DF"/>
    <w:rsid w:val="5137601D"/>
    <w:rsid w:val="513C73FF"/>
    <w:rsid w:val="513D3852"/>
    <w:rsid w:val="513E42F0"/>
    <w:rsid w:val="513E5B90"/>
    <w:rsid w:val="513E5F1C"/>
    <w:rsid w:val="513F2462"/>
    <w:rsid w:val="514012B2"/>
    <w:rsid w:val="51413392"/>
    <w:rsid w:val="514151A3"/>
    <w:rsid w:val="51430275"/>
    <w:rsid w:val="51445F63"/>
    <w:rsid w:val="51453019"/>
    <w:rsid w:val="51485B39"/>
    <w:rsid w:val="51487D3B"/>
    <w:rsid w:val="514900B3"/>
    <w:rsid w:val="51496C54"/>
    <w:rsid w:val="51497250"/>
    <w:rsid w:val="51497A40"/>
    <w:rsid w:val="514A1AC9"/>
    <w:rsid w:val="514A3A6B"/>
    <w:rsid w:val="514A7CF5"/>
    <w:rsid w:val="514B6A1D"/>
    <w:rsid w:val="514D419A"/>
    <w:rsid w:val="51517D5F"/>
    <w:rsid w:val="515326DB"/>
    <w:rsid w:val="51543A5D"/>
    <w:rsid w:val="5155678B"/>
    <w:rsid w:val="5158789B"/>
    <w:rsid w:val="51591948"/>
    <w:rsid w:val="515B29FD"/>
    <w:rsid w:val="515B5F42"/>
    <w:rsid w:val="515C6FE5"/>
    <w:rsid w:val="515D5C74"/>
    <w:rsid w:val="5164126B"/>
    <w:rsid w:val="516460FE"/>
    <w:rsid w:val="516A6005"/>
    <w:rsid w:val="516B5FCE"/>
    <w:rsid w:val="516B78F5"/>
    <w:rsid w:val="516C43ED"/>
    <w:rsid w:val="516F53EB"/>
    <w:rsid w:val="51711516"/>
    <w:rsid w:val="51712AC5"/>
    <w:rsid w:val="51715867"/>
    <w:rsid w:val="51752157"/>
    <w:rsid w:val="517533C4"/>
    <w:rsid w:val="51770A85"/>
    <w:rsid w:val="51784930"/>
    <w:rsid w:val="517D29F5"/>
    <w:rsid w:val="518122AD"/>
    <w:rsid w:val="51845004"/>
    <w:rsid w:val="518917BB"/>
    <w:rsid w:val="518C021E"/>
    <w:rsid w:val="518C4CAD"/>
    <w:rsid w:val="518E029A"/>
    <w:rsid w:val="518E302C"/>
    <w:rsid w:val="518E7566"/>
    <w:rsid w:val="518F422B"/>
    <w:rsid w:val="51915AF5"/>
    <w:rsid w:val="51943304"/>
    <w:rsid w:val="519C2E49"/>
    <w:rsid w:val="519D6987"/>
    <w:rsid w:val="51A03986"/>
    <w:rsid w:val="51A06209"/>
    <w:rsid w:val="51A152CD"/>
    <w:rsid w:val="51A61A60"/>
    <w:rsid w:val="51A65509"/>
    <w:rsid w:val="51A74C66"/>
    <w:rsid w:val="51A81D79"/>
    <w:rsid w:val="51A94F7D"/>
    <w:rsid w:val="51AA1CA0"/>
    <w:rsid w:val="51B10AA4"/>
    <w:rsid w:val="51B818F0"/>
    <w:rsid w:val="51B93A22"/>
    <w:rsid w:val="51BB6F4B"/>
    <w:rsid w:val="51BD5D03"/>
    <w:rsid w:val="51C300C1"/>
    <w:rsid w:val="51C316BD"/>
    <w:rsid w:val="51C3493C"/>
    <w:rsid w:val="51C44439"/>
    <w:rsid w:val="51C677BC"/>
    <w:rsid w:val="51CB0A73"/>
    <w:rsid w:val="51CC4C63"/>
    <w:rsid w:val="51CE2DAD"/>
    <w:rsid w:val="51D172D4"/>
    <w:rsid w:val="51D626F6"/>
    <w:rsid w:val="51D65AB0"/>
    <w:rsid w:val="51D8053F"/>
    <w:rsid w:val="51D816CF"/>
    <w:rsid w:val="51DC5C67"/>
    <w:rsid w:val="51DE3C86"/>
    <w:rsid w:val="51E12483"/>
    <w:rsid w:val="51E34261"/>
    <w:rsid w:val="51E46463"/>
    <w:rsid w:val="51E557EF"/>
    <w:rsid w:val="51E71626"/>
    <w:rsid w:val="51E91298"/>
    <w:rsid w:val="51EB1046"/>
    <w:rsid w:val="51EF4942"/>
    <w:rsid w:val="51F06FC2"/>
    <w:rsid w:val="51FB1DFF"/>
    <w:rsid w:val="5201408E"/>
    <w:rsid w:val="52065070"/>
    <w:rsid w:val="520673EB"/>
    <w:rsid w:val="52072D4A"/>
    <w:rsid w:val="520D29B2"/>
    <w:rsid w:val="520D6723"/>
    <w:rsid w:val="520E4388"/>
    <w:rsid w:val="52116EF1"/>
    <w:rsid w:val="5211726D"/>
    <w:rsid w:val="52146013"/>
    <w:rsid w:val="52156429"/>
    <w:rsid w:val="521604DB"/>
    <w:rsid w:val="52170D2B"/>
    <w:rsid w:val="521713D8"/>
    <w:rsid w:val="521805A7"/>
    <w:rsid w:val="5219267E"/>
    <w:rsid w:val="52193C36"/>
    <w:rsid w:val="521C7BE5"/>
    <w:rsid w:val="521F38ED"/>
    <w:rsid w:val="521F611A"/>
    <w:rsid w:val="52244C90"/>
    <w:rsid w:val="522729E9"/>
    <w:rsid w:val="52272F2F"/>
    <w:rsid w:val="522A6341"/>
    <w:rsid w:val="522B5480"/>
    <w:rsid w:val="522C36F3"/>
    <w:rsid w:val="522F0625"/>
    <w:rsid w:val="522F3B14"/>
    <w:rsid w:val="5233544C"/>
    <w:rsid w:val="52366634"/>
    <w:rsid w:val="52366652"/>
    <w:rsid w:val="52386665"/>
    <w:rsid w:val="523A56B0"/>
    <w:rsid w:val="523A610F"/>
    <w:rsid w:val="523B3BAF"/>
    <w:rsid w:val="523B7BE4"/>
    <w:rsid w:val="523D36A8"/>
    <w:rsid w:val="523E36CD"/>
    <w:rsid w:val="523F60DA"/>
    <w:rsid w:val="52402249"/>
    <w:rsid w:val="524670C0"/>
    <w:rsid w:val="52483D77"/>
    <w:rsid w:val="524861F5"/>
    <w:rsid w:val="52491B77"/>
    <w:rsid w:val="524C595E"/>
    <w:rsid w:val="524D26E0"/>
    <w:rsid w:val="524D33CC"/>
    <w:rsid w:val="52503D23"/>
    <w:rsid w:val="52505299"/>
    <w:rsid w:val="5252008A"/>
    <w:rsid w:val="52554A3B"/>
    <w:rsid w:val="52556F20"/>
    <w:rsid w:val="52566408"/>
    <w:rsid w:val="525928A4"/>
    <w:rsid w:val="525B1F53"/>
    <w:rsid w:val="525C7981"/>
    <w:rsid w:val="525E667C"/>
    <w:rsid w:val="52602416"/>
    <w:rsid w:val="526175CE"/>
    <w:rsid w:val="52664F2E"/>
    <w:rsid w:val="5266509B"/>
    <w:rsid w:val="526902D7"/>
    <w:rsid w:val="52730BCB"/>
    <w:rsid w:val="52746626"/>
    <w:rsid w:val="52761B34"/>
    <w:rsid w:val="527753C7"/>
    <w:rsid w:val="527D72DB"/>
    <w:rsid w:val="527E5A86"/>
    <w:rsid w:val="52866633"/>
    <w:rsid w:val="52885390"/>
    <w:rsid w:val="52895BC9"/>
    <w:rsid w:val="52895C6F"/>
    <w:rsid w:val="528E4C3B"/>
    <w:rsid w:val="528F3AB9"/>
    <w:rsid w:val="528F7C39"/>
    <w:rsid w:val="5292399D"/>
    <w:rsid w:val="52935E3E"/>
    <w:rsid w:val="52945B79"/>
    <w:rsid w:val="529515EE"/>
    <w:rsid w:val="52951CB4"/>
    <w:rsid w:val="52956767"/>
    <w:rsid w:val="529748F1"/>
    <w:rsid w:val="52980789"/>
    <w:rsid w:val="529A5160"/>
    <w:rsid w:val="529D200B"/>
    <w:rsid w:val="529D22B8"/>
    <w:rsid w:val="529F527A"/>
    <w:rsid w:val="52A14BDF"/>
    <w:rsid w:val="52A60B18"/>
    <w:rsid w:val="52A9746C"/>
    <w:rsid w:val="52AB5A90"/>
    <w:rsid w:val="52AE7633"/>
    <w:rsid w:val="52B0074A"/>
    <w:rsid w:val="52B60430"/>
    <w:rsid w:val="52B674F5"/>
    <w:rsid w:val="52B857E9"/>
    <w:rsid w:val="52BD3FB7"/>
    <w:rsid w:val="52BD6E0A"/>
    <w:rsid w:val="52C00EB9"/>
    <w:rsid w:val="52C33A6D"/>
    <w:rsid w:val="52C628A9"/>
    <w:rsid w:val="52C739F9"/>
    <w:rsid w:val="52C806C0"/>
    <w:rsid w:val="52CA0B6D"/>
    <w:rsid w:val="52D037F8"/>
    <w:rsid w:val="52D603B0"/>
    <w:rsid w:val="52DE5D86"/>
    <w:rsid w:val="52DF7E3E"/>
    <w:rsid w:val="52E138A4"/>
    <w:rsid w:val="52E1624F"/>
    <w:rsid w:val="52E1635E"/>
    <w:rsid w:val="52E26AC5"/>
    <w:rsid w:val="52E422BE"/>
    <w:rsid w:val="52E44036"/>
    <w:rsid w:val="52E63BEB"/>
    <w:rsid w:val="52E85C21"/>
    <w:rsid w:val="52E92AE3"/>
    <w:rsid w:val="52EC31CC"/>
    <w:rsid w:val="52F05AB2"/>
    <w:rsid w:val="52F1068D"/>
    <w:rsid w:val="52F152F3"/>
    <w:rsid w:val="52F62669"/>
    <w:rsid w:val="52F7515D"/>
    <w:rsid w:val="52FA590D"/>
    <w:rsid w:val="52FD3C57"/>
    <w:rsid w:val="52FF564A"/>
    <w:rsid w:val="53006871"/>
    <w:rsid w:val="5302558E"/>
    <w:rsid w:val="5304596E"/>
    <w:rsid w:val="53073424"/>
    <w:rsid w:val="5308314F"/>
    <w:rsid w:val="53096DEE"/>
    <w:rsid w:val="530F1736"/>
    <w:rsid w:val="53113FE7"/>
    <w:rsid w:val="5314561F"/>
    <w:rsid w:val="531677D6"/>
    <w:rsid w:val="53174B0F"/>
    <w:rsid w:val="531B1F42"/>
    <w:rsid w:val="531D0E9A"/>
    <w:rsid w:val="531D6997"/>
    <w:rsid w:val="531E0205"/>
    <w:rsid w:val="5322409D"/>
    <w:rsid w:val="532505FD"/>
    <w:rsid w:val="532608EC"/>
    <w:rsid w:val="53261804"/>
    <w:rsid w:val="5329338E"/>
    <w:rsid w:val="53293931"/>
    <w:rsid w:val="532E58E7"/>
    <w:rsid w:val="532F7DA6"/>
    <w:rsid w:val="53386A5A"/>
    <w:rsid w:val="533B059A"/>
    <w:rsid w:val="533E15BE"/>
    <w:rsid w:val="533E4AA8"/>
    <w:rsid w:val="533F1107"/>
    <w:rsid w:val="533F2E14"/>
    <w:rsid w:val="534636EE"/>
    <w:rsid w:val="53465290"/>
    <w:rsid w:val="534712EC"/>
    <w:rsid w:val="534A7222"/>
    <w:rsid w:val="534C54F8"/>
    <w:rsid w:val="534D69F2"/>
    <w:rsid w:val="534E10F2"/>
    <w:rsid w:val="5351799C"/>
    <w:rsid w:val="53525286"/>
    <w:rsid w:val="53555E94"/>
    <w:rsid w:val="535815BB"/>
    <w:rsid w:val="535A3AE0"/>
    <w:rsid w:val="535C043E"/>
    <w:rsid w:val="535C7CFF"/>
    <w:rsid w:val="535D7B68"/>
    <w:rsid w:val="53613B24"/>
    <w:rsid w:val="536257B4"/>
    <w:rsid w:val="5363336E"/>
    <w:rsid w:val="53635D70"/>
    <w:rsid w:val="53636E3D"/>
    <w:rsid w:val="53652D0E"/>
    <w:rsid w:val="53665397"/>
    <w:rsid w:val="53685032"/>
    <w:rsid w:val="536D21D0"/>
    <w:rsid w:val="5370492B"/>
    <w:rsid w:val="537260E0"/>
    <w:rsid w:val="53750B49"/>
    <w:rsid w:val="53750BB2"/>
    <w:rsid w:val="53770277"/>
    <w:rsid w:val="53774D4B"/>
    <w:rsid w:val="53786DA3"/>
    <w:rsid w:val="53793A60"/>
    <w:rsid w:val="537A2898"/>
    <w:rsid w:val="537A405C"/>
    <w:rsid w:val="537C1A0C"/>
    <w:rsid w:val="537F67C4"/>
    <w:rsid w:val="53813D5E"/>
    <w:rsid w:val="538741AF"/>
    <w:rsid w:val="53874E7A"/>
    <w:rsid w:val="538C3D16"/>
    <w:rsid w:val="53976808"/>
    <w:rsid w:val="539D728E"/>
    <w:rsid w:val="539F532A"/>
    <w:rsid w:val="53A30F97"/>
    <w:rsid w:val="53A74D72"/>
    <w:rsid w:val="53AB689F"/>
    <w:rsid w:val="53AE38A5"/>
    <w:rsid w:val="53AE3ECE"/>
    <w:rsid w:val="53B119E3"/>
    <w:rsid w:val="53B31FB0"/>
    <w:rsid w:val="53B76BD0"/>
    <w:rsid w:val="53B86E21"/>
    <w:rsid w:val="53B95F04"/>
    <w:rsid w:val="53B97157"/>
    <w:rsid w:val="53BB0883"/>
    <w:rsid w:val="53BB6618"/>
    <w:rsid w:val="53BD09DD"/>
    <w:rsid w:val="53BE5032"/>
    <w:rsid w:val="53BF18C8"/>
    <w:rsid w:val="53BF3330"/>
    <w:rsid w:val="53C32D2E"/>
    <w:rsid w:val="53C3698C"/>
    <w:rsid w:val="53C62FBB"/>
    <w:rsid w:val="53C64506"/>
    <w:rsid w:val="53C86D4A"/>
    <w:rsid w:val="53C91F94"/>
    <w:rsid w:val="53CA39E9"/>
    <w:rsid w:val="53CB4EAF"/>
    <w:rsid w:val="53CD500F"/>
    <w:rsid w:val="53CF2768"/>
    <w:rsid w:val="53D26D4A"/>
    <w:rsid w:val="53D40A24"/>
    <w:rsid w:val="53D415A0"/>
    <w:rsid w:val="53D62B2C"/>
    <w:rsid w:val="53D90C9B"/>
    <w:rsid w:val="53DA24E4"/>
    <w:rsid w:val="53DB28EB"/>
    <w:rsid w:val="53DD27A6"/>
    <w:rsid w:val="53E141A3"/>
    <w:rsid w:val="53E321A3"/>
    <w:rsid w:val="53E57348"/>
    <w:rsid w:val="53E761F9"/>
    <w:rsid w:val="53E84243"/>
    <w:rsid w:val="53EA6411"/>
    <w:rsid w:val="53EB4505"/>
    <w:rsid w:val="53ED094D"/>
    <w:rsid w:val="53F15CFE"/>
    <w:rsid w:val="53F507D8"/>
    <w:rsid w:val="53F65B44"/>
    <w:rsid w:val="53FB4656"/>
    <w:rsid w:val="53FC15B2"/>
    <w:rsid w:val="53FE3AFE"/>
    <w:rsid w:val="54001E65"/>
    <w:rsid w:val="54016DE7"/>
    <w:rsid w:val="54065559"/>
    <w:rsid w:val="54066B69"/>
    <w:rsid w:val="540C28F3"/>
    <w:rsid w:val="540C513D"/>
    <w:rsid w:val="540C7775"/>
    <w:rsid w:val="540D0224"/>
    <w:rsid w:val="540F14CF"/>
    <w:rsid w:val="540F1DB7"/>
    <w:rsid w:val="54153291"/>
    <w:rsid w:val="54161A1D"/>
    <w:rsid w:val="541B0C39"/>
    <w:rsid w:val="541B7C39"/>
    <w:rsid w:val="54262DD4"/>
    <w:rsid w:val="54291319"/>
    <w:rsid w:val="542B1FAD"/>
    <w:rsid w:val="54300ABF"/>
    <w:rsid w:val="54301402"/>
    <w:rsid w:val="54312D4B"/>
    <w:rsid w:val="54315397"/>
    <w:rsid w:val="54347F0E"/>
    <w:rsid w:val="543537E6"/>
    <w:rsid w:val="54360389"/>
    <w:rsid w:val="54365DE4"/>
    <w:rsid w:val="54381EE5"/>
    <w:rsid w:val="543B5C4E"/>
    <w:rsid w:val="543C437B"/>
    <w:rsid w:val="543C6754"/>
    <w:rsid w:val="543D50AD"/>
    <w:rsid w:val="544255AE"/>
    <w:rsid w:val="5443585D"/>
    <w:rsid w:val="5444214D"/>
    <w:rsid w:val="54474E7B"/>
    <w:rsid w:val="5448695C"/>
    <w:rsid w:val="544A0455"/>
    <w:rsid w:val="544A64D6"/>
    <w:rsid w:val="544A7149"/>
    <w:rsid w:val="544B7F65"/>
    <w:rsid w:val="544D7DDE"/>
    <w:rsid w:val="54507EE5"/>
    <w:rsid w:val="54541AD2"/>
    <w:rsid w:val="54597567"/>
    <w:rsid w:val="5460052A"/>
    <w:rsid w:val="546143D5"/>
    <w:rsid w:val="54616235"/>
    <w:rsid w:val="54653D58"/>
    <w:rsid w:val="546548E5"/>
    <w:rsid w:val="54666AA4"/>
    <w:rsid w:val="54682E0A"/>
    <w:rsid w:val="54692D03"/>
    <w:rsid w:val="546A3821"/>
    <w:rsid w:val="546B2E71"/>
    <w:rsid w:val="546C2245"/>
    <w:rsid w:val="546C4F35"/>
    <w:rsid w:val="546E0735"/>
    <w:rsid w:val="547179B0"/>
    <w:rsid w:val="54732894"/>
    <w:rsid w:val="54735371"/>
    <w:rsid w:val="547370B3"/>
    <w:rsid w:val="54781F26"/>
    <w:rsid w:val="547E7DFE"/>
    <w:rsid w:val="54803D7F"/>
    <w:rsid w:val="548336FE"/>
    <w:rsid w:val="5484391B"/>
    <w:rsid w:val="5489061A"/>
    <w:rsid w:val="548975E0"/>
    <w:rsid w:val="548B5FB8"/>
    <w:rsid w:val="548C7EBE"/>
    <w:rsid w:val="54920229"/>
    <w:rsid w:val="54932129"/>
    <w:rsid w:val="54935FE9"/>
    <w:rsid w:val="54996FC9"/>
    <w:rsid w:val="549A5508"/>
    <w:rsid w:val="549C7699"/>
    <w:rsid w:val="549D7F86"/>
    <w:rsid w:val="54A07222"/>
    <w:rsid w:val="54A26044"/>
    <w:rsid w:val="54A74820"/>
    <w:rsid w:val="54A7794C"/>
    <w:rsid w:val="54A8279B"/>
    <w:rsid w:val="54A95439"/>
    <w:rsid w:val="54AA01C7"/>
    <w:rsid w:val="54AA41C9"/>
    <w:rsid w:val="54AA52D7"/>
    <w:rsid w:val="54AC59A0"/>
    <w:rsid w:val="54AE4813"/>
    <w:rsid w:val="54AE4DF4"/>
    <w:rsid w:val="54B1610B"/>
    <w:rsid w:val="54B21F83"/>
    <w:rsid w:val="54B43DF1"/>
    <w:rsid w:val="54B4618E"/>
    <w:rsid w:val="54B601A2"/>
    <w:rsid w:val="54B6124E"/>
    <w:rsid w:val="54B83651"/>
    <w:rsid w:val="54B95C36"/>
    <w:rsid w:val="54BC1A9C"/>
    <w:rsid w:val="54BC34CD"/>
    <w:rsid w:val="54BD4079"/>
    <w:rsid w:val="54C0164F"/>
    <w:rsid w:val="54C072C3"/>
    <w:rsid w:val="54C26A15"/>
    <w:rsid w:val="54C36101"/>
    <w:rsid w:val="54C44936"/>
    <w:rsid w:val="54C53D56"/>
    <w:rsid w:val="54C605DA"/>
    <w:rsid w:val="54C82E22"/>
    <w:rsid w:val="54CA77D0"/>
    <w:rsid w:val="54CC5442"/>
    <w:rsid w:val="54CD0236"/>
    <w:rsid w:val="54CE2164"/>
    <w:rsid w:val="54CE7BB2"/>
    <w:rsid w:val="54CF5BE9"/>
    <w:rsid w:val="54D17312"/>
    <w:rsid w:val="54D35938"/>
    <w:rsid w:val="54D44130"/>
    <w:rsid w:val="54D61896"/>
    <w:rsid w:val="54D711FC"/>
    <w:rsid w:val="54D761CE"/>
    <w:rsid w:val="54D83FA9"/>
    <w:rsid w:val="54DF3FE3"/>
    <w:rsid w:val="54DF6D73"/>
    <w:rsid w:val="54E462E9"/>
    <w:rsid w:val="54E8624B"/>
    <w:rsid w:val="54E91F54"/>
    <w:rsid w:val="54E92BF0"/>
    <w:rsid w:val="54EB5393"/>
    <w:rsid w:val="54EC3177"/>
    <w:rsid w:val="54EC4CDC"/>
    <w:rsid w:val="54F06319"/>
    <w:rsid w:val="54F13DEC"/>
    <w:rsid w:val="54F70D3A"/>
    <w:rsid w:val="54F914D7"/>
    <w:rsid w:val="54FB070A"/>
    <w:rsid w:val="54FE218D"/>
    <w:rsid w:val="54FE7EF0"/>
    <w:rsid w:val="54FF1EA5"/>
    <w:rsid w:val="55015CA6"/>
    <w:rsid w:val="55033492"/>
    <w:rsid w:val="55043AFD"/>
    <w:rsid w:val="55047799"/>
    <w:rsid w:val="550775DF"/>
    <w:rsid w:val="55096C71"/>
    <w:rsid w:val="550B606A"/>
    <w:rsid w:val="550D6B5E"/>
    <w:rsid w:val="550D7772"/>
    <w:rsid w:val="550E617B"/>
    <w:rsid w:val="5517198A"/>
    <w:rsid w:val="551F69AD"/>
    <w:rsid w:val="5524553A"/>
    <w:rsid w:val="55253CBB"/>
    <w:rsid w:val="5526127C"/>
    <w:rsid w:val="552C20DF"/>
    <w:rsid w:val="552C3D97"/>
    <w:rsid w:val="552C5736"/>
    <w:rsid w:val="552D24E8"/>
    <w:rsid w:val="552E1487"/>
    <w:rsid w:val="552E50D6"/>
    <w:rsid w:val="552F2AC7"/>
    <w:rsid w:val="552F2DD7"/>
    <w:rsid w:val="553122A2"/>
    <w:rsid w:val="5532484B"/>
    <w:rsid w:val="553367A2"/>
    <w:rsid w:val="55370093"/>
    <w:rsid w:val="55381ECB"/>
    <w:rsid w:val="5538599D"/>
    <w:rsid w:val="55390F36"/>
    <w:rsid w:val="553D3ED3"/>
    <w:rsid w:val="554177E8"/>
    <w:rsid w:val="55422C00"/>
    <w:rsid w:val="55441D4F"/>
    <w:rsid w:val="554546FC"/>
    <w:rsid w:val="55474128"/>
    <w:rsid w:val="554764FC"/>
    <w:rsid w:val="554779CB"/>
    <w:rsid w:val="554A112D"/>
    <w:rsid w:val="554B3A06"/>
    <w:rsid w:val="554B4C75"/>
    <w:rsid w:val="554E48E8"/>
    <w:rsid w:val="55524513"/>
    <w:rsid w:val="555311F8"/>
    <w:rsid w:val="555461DE"/>
    <w:rsid w:val="55577FBC"/>
    <w:rsid w:val="55597CB3"/>
    <w:rsid w:val="555A305D"/>
    <w:rsid w:val="555A3C4F"/>
    <w:rsid w:val="555A64D6"/>
    <w:rsid w:val="555F186B"/>
    <w:rsid w:val="55604E3F"/>
    <w:rsid w:val="55612C64"/>
    <w:rsid w:val="55616088"/>
    <w:rsid w:val="556701DF"/>
    <w:rsid w:val="55670BF6"/>
    <w:rsid w:val="55676D0A"/>
    <w:rsid w:val="556910EC"/>
    <w:rsid w:val="556A306E"/>
    <w:rsid w:val="556A73E1"/>
    <w:rsid w:val="556C4426"/>
    <w:rsid w:val="556D10B1"/>
    <w:rsid w:val="556F721E"/>
    <w:rsid w:val="55737C48"/>
    <w:rsid w:val="557574BF"/>
    <w:rsid w:val="55777EE8"/>
    <w:rsid w:val="557C2CBC"/>
    <w:rsid w:val="557D0491"/>
    <w:rsid w:val="557D127C"/>
    <w:rsid w:val="557D63DD"/>
    <w:rsid w:val="557E1696"/>
    <w:rsid w:val="55817489"/>
    <w:rsid w:val="55822122"/>
    <w:rsid w:val="558559E1"/>
    <w:rsid w:val="55864BAC"/>
    <w:rsid w:val="55883C9B"/>
    <w:rsid w:val="558C0952"/>
    <w:rsid w:val="558E026E"/>
    <w:rsid w:val="558E672A"/>
    <w:rsid w:val="558F5E77"/>
    <w:rsid w:val="559217B2"/>
    <w:rsid w:val="559262F7"/>
    <w:rsid w:val="55946A67"/>
    <w:rsid w:val="55980303"/>
    <w:rsid w:val="55990F0D"/>
    <w:rsid w:val="55992D81"/>
    <w:rsid w:val="55993A62"/>
    <w:rsid w:val="559E2510"/>
    <w:rsid w:val="55A41E5C"/>
    <w:rsid w:val="55A47D54"/>
    <w:rsid w:val="55A74554"/>
    <w:rsid w:val="55A74A0F"/>
    <w:rsid w:val="55AA3DDF"/>
    <w:rsid w:val="55AB50B6"/>
    <w:rsid w:val="55AC1E9B"/>
    <w:rsid w:val="55AD5E6C"/>
    <w:rsid w:val="55B479E2"/>
    <w:rsid w:val="55B81663"/>
    <w:rsid w:val="55BB300E"/>
    <w:rsid w:val="55BB47E6"/>
    <w:rsid w:val="55BC3024"/>
    <w:rsid w:val="55BD0EA4"/>
    <w:rsid w:val="55BD4199"/>
    <w:rsid w:val="55BE3D6C"/>
    <w:rsid w:val="55C24454"/>
    <w:rsid w:val="55C257CC"/>
    <w:rsid w:val="55C605CA"/>
    <w:rsid w:val="55C852A6"/>
    <w:rsid w:val="55CA2F28"/>
    <w:rsid w:val="55CA4CD5"/>
    <w:rsid w:val="55CB5537"/>
    <w:rsid w:val="55CF70D6"/>
    <w:rsid w:val="55D47ACC"/>
    <w:rsid w:val="55D510D7"/>
    <w:rsid w:val="55D7608E"/>
    <w:rsid w:val="55DC5442"/>
    <w:rsid w:val="55E55D83"/>
    <w:rsid w:val="55E771D4"/>
    <w:rsid w:val="55E81016"/>
    <w:rsid w:val="55EC5431"/>
    <w:rsid w:val="55ED1465"/>
    <w:rsid w:val="55ED54B2"/>
    <w:rsid w:val="55EE5A3D"/>
    <w:rsid w:val="55EE6D26"/>
    <w:rsid w:val="55EF71ED"/>
    <w:rsid w:val="55F026E1"/>
    <w:rsid w:val="55F1431B"/>
    <w:rsid w:val="55F54EC3"/>
    <w:rsid w:val="55F64F61"/>
    <w:rsid w:val="55F65682"/>
    <w:rsid w:val="55F80803"/>
    <w:rsid w:val="55F9751F"/>
    <w:rsid w:val="55FE678B"/>
    <w:rsid w:val="56007D94"/>
    <w:rsid w:val="560221CE"/>
    <w:rsid w:val="56027923"/>
    <w:rsid w:val="560512E6"/>
    <w:rsid w:val="56051D1C"/>
    <w:rsid w:val="560774E6"/>
    <w:rsid w:val="560B608B"/>
    <w:rsid w:val="56104628"/>
    <w:rsid w:val="561077A4"/>
    <w:rsid w:val="56110CAF"/>
    <w:rsid w:val="56115327"/>
    <w:rsid w:val="56116D94"/>
    <w:rsid w:val="56125617"/>
    <w:rsid w:val="5615539A"/>
    <w:rsid w:val="561653F0"/>
    <w:rsid w:val="5619073C"/>
    <w:rsid w:val="56196B2D"/>
    <w:rsid w:val="5619793B"/>
    <w:rsid w:val="561C552C"/>
    <w:rsid w:val="56207EDE"/>
    <w:rsid w:val="56211BB8"/>
    <w:rsid w:val="56264505"/>
    <w:rsid w:val="56282FF4"/>
    <w:rsid w:val="562B04BD"/>
    <w:rsid w:val="562D6478"/>
    <w:rsid w:val="56333359"/>
    <w:rsid w:val="56344C91"/>
    <w:rsid w:val="5635532E"/>
    <w:rsid w:val="56363104"/>
    <w:rsid w:val="563C5A53"/>
    <w:rsid w:val="563E0A55"/>
    <w:rsid w:val="563E6381"/>
    <w:rsid w:val="56402FDF"/>
    <w:rsid w:val="5640738C"/>
    <w:rsid w:val="56423F9D"/>
    <w:rsid w:val="56460C1B"/>
    <w:rsid w:val="56465AD5"/>
    <w:rsid w:val="56494149"/>
    <w:rsid w:val="564945D5"/>
    <w:rsid w:val="564A048C"/>
    <w:rsid w:val="564D5D0D"/>
    <w:rsid w:val="564D65E7"/>
    <w:rsid w:val="564E5374"/>
    <w:rsid w:val="564F08F8"/>
    <w:rsid w:val="564F3077"/>
    <w:rsid w:val="56511788"/>
    <w:rsid w:val="5657745B"/>
    <w:rsid w:val="565A3850"/>
    <w:rsid w:val="565A427A"/>
    <w:rsid w:val="565A53BC"/>
    <w:rsid w:val="565B03A3"/>
    <w:rsid w:val="565B1EE6"/>
    <w:rsid w:val="56603806"/>
    <w:rsid w:val="56614278"/>
    <w:rsid w:val="56627189"/>
    <w:rsid w:val="56655762"/>
    <w:rsid w:val="5665735B"/>
    <w:rsid w:val="56657DD9"/>
    <w:rsid w:val="566728B0"/>
    <w:rsid w:val="566752FD"/>
    <w:rsid w:val="56681755"/>
    <w:rsid w:val="566A4CCB"/>
    <w:rsid w:val="566C3ACE"/>
    <w:rsid w:val="566C7075"/>
    <w:rsid w:val="566F12E7"/>
    <w:rsid w:val="56724E73"/>
    <w:rsid w:val="56734223"/>
    <w:rsid w:val="56736422"/>
    <w:rsid w:val="56737103"/>
    <w:rsid w:val="567641B9"/>
    <w:rsid w:val="56786F1D"/>
    <w:rsid w:val="567A4F26"/>
    <w:rsid w:val="567C6D7A"/>
    <w:rsid w:val="567D3951"/>
    <w:rsid w:val="567F3930"/>
    <w:rsid w:val="56810FAE"/>
    <w:rsid w:val="56816FA7"/>
    <w:rsid w:val="56817A0D"/>
    <w:rsid w:val="56843997"/>
    <w:rsid w:val="56852715"/>
    <w:rsid w:val="5688218F"/>
    <w:rsid w:val="56882B4B"/>
    <w:rsid w:val="568B0800"/>
    <w:rsid w:val="568B6D51"/>
    <w:rsid w:val="568C549D"/>
    <w:rsid w:val="568D0FDC"/>
    <w:rsid w:val="5690118F"/>
    <w:rsid w:val="569060E4"/>
    <w:rsid w:val="569A1502"/>
    <w:rsid w:val="569C28D9"/>
    <w:rsid w:val="569C7D81"/>
    <w:rsid w:val="56A02273"/>
    <w:rsid w:val="56A121FD"/>
    <w:rsid w:val="56A13B83"/>
    <w:rsid w:val="56A21ACB"/>
    <w:rsid w:val="56A31455"/>
    <w:rsid w:val="56A841A0"/>
    <w:rsid w:val="56AA4577"/>
    <w:rsid w:val="56AD28EB"/>
    <w:rsid w:val="56AD64E5"/>
    <w:rsid w:val="56AE5371"/>
    <w:rsid w:val="56AE6B33"/>
    <w:rsid w:val="56AE7240"/>
    <w:rsid w:val="56AF17B6"/>
    <w:rsid w:val="56B1145E"/>
    <w:rsid w:val="56B365C2"/>
    <w:rsid w:val="56B53C95"/>
    <w:rsid w:val="56B553C7"/>
    <w:rsid w:val="56B64D73"/>
    <w:rsid w:val="56B71D3B"/>
    <w:rsid w:val="56BA562C"/>
    <w:rsid w:val="56BB64E0"/>
    <w:rsid w:val="56BE4149"/>
    <w:rsid w:val="56BF1AD2"/>
    <w:rsid w:val="56C13010"/>
    <w:rsid w:val="56C216EB"/>
    <w:rsid w:val="56C91F7B"/>
    <w:rsid w:val="56CA4C6E"/>
    <w:rsid w:val="56CA616B"/>
    <w:rsid w:val="56CB41F3"/>
    <w:rsid w:val="56CF0343"/>
    <w:rsid w:val="56D27BFE"/>
    <w:rsid w:val="56D4725D"/>
    <w:rsid w:val="56D51FAF"/>
    <w:rsid w:val="56D730D5"/>
    <w:rsid w:val="56DE6025"/>
    <w:rsid w:val="56DF03A9"/>
    <w:rsid w:val="56E10DDD"/>
    <w:rsid w:val="56E14AB3"/>
    <w:rsid w:val="56E20EB9"/>
    <w:rsid w:val="56E260C3"/>
    <w:rsid w:val="56E52CB1"/>
    <w:rsid w:val="56E72274"/>
    <w:rsid w:val="56EB0566"/>
    <w:rsid w:val="56EE7468"/>
    <w:rsid w:val="56F41E1C"/>
    <w:rsid w:val="56F47C16"/>
    <w:rsid w:val="56F543EF"/>
    <w:rsid w:val="56F72CC8"/>
    <w:rsid w:val="56F80355"/>
    <w:rsid w:val="56FA1E73"/>
    <w:rsid w:val="56FE4CBF"/>
    <w:rsid w:val="56FE73C2"/>
    <w:rsid w:val="57006083"/>
    <w:rsid w:val="57021393"/>
    <w:rsid w:val="57026664"/>
    <w:rsid w:val="57030D8B"/>
    <w:rsid w:val="57085DAD"/>
    <w:rsid w:val="57096518"/>
    <w:rsid w:val="57096B53"/>
    <w:rsid w:val="570971AA"/>
    <w:rsid w:val="570A5B52"/>
    <w:rsid w:val="570D012A"/>
    <w:rsid w:val="570E5DA3"/>
    <w:rsid w:val="571E39B9"/>
    <w:rsid w:val="57210AB8"/>
    <w:rsid w:val="572216B7"/>
    <w:rsid w:val="5722728D"/>
    <w:rsid w:val="57236342"/>
    <w:rsid w:val="57273F20"/>
    <w:rsid w:val="57291552"/>
    <w:rsid w:val="572A11DE"/>
    <w:rsid w:val="572D5895"/>
    <w:rsid w:val="572D6DF7"/>
    <w:rsid w:val="573237F5"/>
    <w:rsid w:val="573246CB"/>
    <w:rsid w:val="57325D87"/>
    <w:rsid w:val="57331ACF"/>
    <w:rsid w:val="57360C5F"/>
    <w:rsid w:val="573B62F5"/>
    <w:rsid w:val="573C1DB1"/>
    <w:rsid w:val="573D12D3"/>
    <w:rsid w:val="573D65D0"/>
    <w:rsid w:val="57415208"/>
    <w:rsid w:val="574335AE"/>
    <w:rsid w:val="5743452A"/>
    <w:rsid w:val="57470C84"/>
    <w:rsid w:val="57472A30"/>
    <w:rsid w:val="57486B0A"/>
    <w:rsid w:val="574B3C71"/>
    <w:rsid w:val="574C5751"/>
    <w:rsid w:val="574E2A85"/>
    <w:rsid w:val="574F1AB4"/>
    <w:rsid w:val="574F411C"/>
    <w:rsid w:val="574F55C6"/>
    <w:rsid w:val="57504825"/>
    <w:rsid w:val="5752165F"/>
    <w:rsid w:val="57530A45"/>
    <w:rsid w:val="57544F9D"/>
    <w:rsid w:val="57564F14"/>
    <w:rsid w:val="57570C45"/>
    <w:rsid w:val="575C1E9D"/>
    <w:rsid w:val="575E19CB"/>
    <w:rsid w:val="575E2092"/>
    <w:rsid w:val="576154CA"/>
    <w:rsid w:val="5762108B"/>
    <w:rsid w:val="57625B9F"/>
    <w:rsid w:val="57626852"/>
    <w:rsid w:val="57637A88"/>
    <w:rsid w:val="57641B5A"/>
    <w:rsid w:val="576544AD"/>
    <w:rsid w:val="576C1400"/>
    <w:rsid w:val="576F0F1D"/>
    <w:rsid w:val="57701E57"/>
    <w:rsid w:val="5777563E"/>
    <w:rsid w:val="577801D7"/>
    <w:rsid w:val="57786B46"/>
    <w:rsid w:val="577D30A6"/>
    <w:rsid w:val="577D3211"/>
    <w:rsid w:val="577E4D14"/>
    <w:rsid w:val="57814AA9"/>
    <w:rsid w:val="5781681F"/>
    <w:rsid w:val="57832700"/>
    <w:rsid w:val="57836689"/>
    <w:rsid w:val="578476A1"/>
    <w:rsid w:val="578526D6"/>
    <w:rsid w:val="578656CC"/>
    <w:rsid w:val="578818DC"/>
    <w:rsid w:val="57890ED5"/>
    <w:rsid w:val="57897EFC"/>
    <w:rsid w:val="578D7955"/>
    <w:rsid w:val="579334CB"/>
    <w:rsid w:val="57957428"/>
    <w:rsid w:val="57973C81"/>
    <w:rsid w:val="57975BC2"/>
    <w:rsid w:val="579B207A"/>
    <w:rsid w:val="579B607F"/>
    <w:rsid w:val="579C6DEF"/>
    <w:rsid w:val="579E00C0"/>
    <w:rsid w:val="57A445C1"/>
    <w:rsid w:val="57A56669"/>
    <w:rsid w:val="57AA7206"/>
    <w:rsid w:val="57AC4A69"/>
    <w:rsid w:val="57AC5932"/>
    <w:rsid w:val="57AC7077"/>
    <w:rsid w:val="57AD122B"/>
    <w:rsid w:val="57AD4B83"/>
    <w:rsid w:val="57B047BE"/>
    <w:rsid w:val="57B11BE5"/>
    <w:rsid w:val="57B31CD3"/>
    <w:rsid w:val="57B3575C"/>
    <w:rsid w:val="57B405FA"/>
    <w:rsid w:val="57B47793"/>
    <w:rsid w:val="57B93430"/>
    <w:rsid w:val="57BC1D76"/>
    <w:rsid w:val="57BD30E5"/>
    <w:rsid w:val="57BD5263"/>
    <w:rsid w:val="57BE5D2E"/>
    <w:rsid w:val="57C21F63"/>
    <w:rsid w:val="57C434C6"/>
    <w:rsid w:val="57C47A26"/>
    <w:rsid w:val="57C963CF"/>
    <w:rsid w:val="57CA260B"/>
    <w:rsid w:val="57D20226"/>
    <w:rsid w:val="57D61D6F"/>
    <w:rsid w:val="57D97780"/>
    <w:rsid w:val="57E13B23"/>
    <w:rsid w:val="57E17517"/>
    <w:rsid w:val="57E26FAB"/>
    <w:rsid w:val="57E30066"/>
    <w:rsid w:val="57E3713E"/>
    <w:rsid w:val="57E5140D"/>
    <w:rsid w:val="57E72E00"/>
    <w:rsid w:val="57E803F5"/>
    <w:rsid w:val="57E91D27"/>
    <w:rsid w:val="57E9447F"/>
    <w:rsid w:val="57E97765"/>
    <w:rsid w:val="57ED7EB0"/>
    <w:rsid w:val="57EE7DFF"/>
    <w:rsid w:val="57EF6012"/>
    <w:rsid w:val="57F079C8"/>
    <w:rsid w:val="57F26C79"/>
    <w:rsid w:val="57F35285"/>
    <w:rsid w:val="57F83C2B"/>
    <w:rsid w:val="57FB428F"/>
    <w:rsid w:val="57FB6087"/>
    <w:rsid w:val="57FB6A36"/>
    <w:rsid w:val="57FD47D7"/>
    <w:rsid w:val="57FE22FD"/>
    <w:rsid w:val="57FF60BE"/>
    <w:rsid w:val="57FF7E44"/>
    <w:rsid w:val="58006657"/>
    <w:rsid w:val="5802127A"/>
    <w:rsid w:val="58031DCF"/>
    <w:rsid w:val="58050CE0"/>
    <w:rsid w:val="5805517E"/>
    <w:rsid w:val="580A4C39"/>
    <w:rsid w:val="580B40BA"/>
    <w:rsid w:val="580D3567"/>
    <w:rsid w:val="580E4526"/>
    <w:rsid w:val="580F5010"/>
    <w:rsid w:val="58131B10"/>
    <w:rsid w:val="581412FF"/>
    <w:rsid w:val="581427A4"/>
    <w:rsid w:val="581464E1"/>
    <w:rsid w:val="58177068"/>
    <w:rsid w:val="581A02E9"/>
    <w:rsid w:val="581B75FD"/>
    <w:rsid w:val="581C294C"/>
    <w:rsid w:val="581D58D2"/>
    <w:rsid w:val="581D7870"/>
    <w:rsid w:val="581F4180"/>
    <w:rsid w:val="58204072"/>
    <w:rsid w:val="58212E11"/>
    <w:rsid w:val="58234655"/>
    <w:rsid w:val="58246202"/>
    <w:rsid w:val="58256811"/>
    <w:rsid w:val="58262A1D"/>
    <w:rsid w:val="58277DBD"/>
    <w:rsid w:val="582A7943"/>
    <w:rsid w:val="582C7A6B"/>
    <w:rsid w:val="58310FD2"/>
    <w:rsid w:val="583241A4"/>
    <w:rsid w:val="58327D41"/>
    <w:rsid w:val="583323A1"/>
    <w:rsid w:val="58346A15"/>
    <w:rsid w:val="583A53DE"/>
    <w:rsid w:val="583A796C"/>
    <w:rsid w:val="583C303F"/>
    <w:rsid w:val="583F5380"/>
    <w:rsid w:val="58410447"/>
    <w:rsid w:val="584136BE"/>
    <w:rsid w:val="5842674B"/>
    <w:rsid w:val="58450F7C"/>
    <w:rsid w:val="5848213E"/>
    <w:rsid w:val="58493711"/>
    <w:rsid w:val="584A12DB"/>
    <w:rsid w:val="584F1CBC"/>
    <w:rsid w:val="585320A8"/>
    <w:rsid w:val="585416CC"/>
    <w:rsid w:val="58543E06"/>
    <w:rsid w:val="58547566"/>
    <w:rsid w:val="58547EE7"/>
    <w:rsid w:val="58585CA5"/>
    <w:rsid w:val="585B092C"/>
    <w:rsid w:val="585B10B9"/>
    <w:rsid w:val="585C17A6"/>
    <w:rsid w:val="585E5116"/>
    <w:rsid w:val="58606B1A"/>
    <w:rsid w:val="586348A1"/>
    <w:rsid w:val="586430C3"/>
    <w:rsid w:val="58644142"/>
    <w:rsid w:val="58657930"/>
    <w:rsid w:val="58675A8F"/>
    <w:rsid w:val="5867617C"/>
    <w:rsid w:val="58687377"/>
    <w:rsid w:val="58690728"/>
    <w:rsid w:val="586E1419"/>
    <w:rsid w:val="58746CC5"/>
    <w:rsid w:val="587542B5"/>
    <w:rsid w:val="5876214F"/>
    <w:rsid w:val="587751CA"/>
    <w:rsid w:val="587809B8"/>
    <w:rsid w:val="587875FE"/>
    <w:rsid w:val="58791F38"/>
    <w:rsid w:val="587B0BFD"/>
    <w:rsid w:val="587D63B9"/>
    <w:rsid w:val="587F4380"/>
    <w:rsid w:val="58840CB3"/>
    <w:rsid w:val="58842497"/>
    <w:rsid w:val="5888108B"/>
    <w:rsid w:val="58883B75"/>
    <w:rsid w:val="588915CF"/>
    <w:rsid w:val="5889658F"/>
    <w:rsid w:val="588A1397"/>
    <w:rsid w:val="588B228E"/>
    <w:rsid w:val="588C3794"/>
    <w:rsid w:val="588D4B2A"/>
    <w:rsid w:val="588E1043"/>
    <w:rsid w:val="588E3D1E"/>
    <w:rsid w:val="588E684D"/>
    <w:rsid w:val="588F2569"/>
    <w:rsid w:val="588F4A94"/>
    <w:rsid w:val="589153DA"/>
    <w:rsid w:val="589574C1"/>
    <w:rsid w:val="58960427"/>
    <w:rsid w:val="58961777"/>
    <w:rsid w:val="58963B36"/>
    <w:rsid w:val="58975B76"/>
    <w:rsid w:val="589833CA"/>
    <w:rsid w:val="589A37C1"/>
    <w:rsid w:val="589C0F98"/>
    <w:rsid w:val="58A4027A"/>
    <w:rsid w:val="58AB6406"/>
    <w:rsid w:val="58B00A18"/>
    <w:rsid w:val="58B156F2"/>
    <w:rsid w:val="58B15FF9"/>
    <w:rsid w:val="58B26B42"/>
    <w:rsid w:val="58B4143D"/>
    <w:rsid w:val="58B6413C"/>
    <w:rsid w:val="58BA0358"/>
    <w:rsid w:val="58BA2478"/>
    <w:rsid w:val="58BA6E11"/>
    <w:rsid w:val="58BC17B8"/>
    <w:rsid w:val="58BC4D3D"/>
    <w:rsid w:val="58BC5933"/>
    <w:rsid w:val="58BF5DBF"/>
    <w:rsid w:val="58C02B69"/>
    <w:rsid w:val="58C064A1"/>
    <w:rsid w:val="58C079BE"/>
    <w:rsid w:val="58C12DF8"/>
    <w:rsid w:val="58C40805"/>
    <w:rsid w:val="58C642FA"/>
    <w:rsid w:val="58C71EE5"/>
    <w:rsid w:val="58C809CD"/>
    <w:rsid w:val="58C84D1F"/>
    <w:rsid w:val="58C91476"/>
    <w:rsid w:val="58CB31C6"/>
    <w:rsid w:val="58CB4AF5"/>
    <w:rsid w:val="58CD67A6"/>
    <w:rsid w:val="58CD77AB"/>
    <w:rsid w:val="58CE0740"/>
    <w:rsid w:val="58CF64D8"/>
    <w:rsid w:val="58D23A51"/>
    <w:rsid w:val="58D67AC9"/>
    <w:rsid w:val="58D87675"/>
    <w:rsid w:val="58D90B11"/>
    <w:rsid w:val="58D90E84"/>
    <w:rsid w:val="58D942B6"/>
    <w:rsid w:val="58D96A99"/>
    <w:rsid w:val="58D96D9B"/>
    <w:rsid w:val="58DB0AD7"/>
    <w:rsid w:val="58DB0B12"/>
    <w:rsid w:val="58DC5DEA"/>
    <w:rsid w:val="58DC5E4B"/>
    <w:rsid w:val="58DD0952"/>
    <w:rsid w:val="58DE04BA"/>
    <w:rsid w:val="58DE648A"/>
    <w:rsid w:val="58DF498B"/>
    <w:rsid w:val="58E00F1C"/>
    <w:rsid w:val="58E026AD"/>
    <w:rsid w:val="58E675C7"/>
    <w:rsid w:val="58E74C5E"/>
    <w:rsid w:val="58EA1D01"/>
    <w:rsid w:val="58EA7074"/>
    <w:rsid w:val="58ED53F9"/>
    <w:rsid w:val="58F44AD2"/>
    <w:rsid w:val="58F91A91"/>
    <w:rsid w:val="58FE6B08"/>
    <w:rsid w:val="59060A49"/>
    <w:rsid w:val="59062367"/>
    <w:rsid w:val="590F0709"/>
    <w:rsid w:val="59107E23"/>
    <w:rsid w:val="59127E55"/>
    <w:rsid w:val="59171529"/>
    <w:rsid w:val="5917418D"/>
    <w:rsid w:val="59176498"/>
    <w:rsid w:val="591B735E"/>
    <w:rsid w:val="591D0ECD"/>
    <w:rsid w:val="591D31DF"/>
    <w:rsid w:val="59216AB9"/>
    <w:rsid w:val="59231364"/>
    <w:rsid w:val="59247271"/>
    <w:rsid w:val="592976E2"/>
    <w:rsid w:val="592A19B2"/>
    <w:rsid w:val="592B7E5F"/>
    <w:rsid w:val="592F33A7"/>
    <w:rsid w:val="592F7583"/>
    <w:rsid w:val="59326FE4"/>
    <w:rsid w:val="593418DA"/>
    <w:rsid w:val="59362567"/>
    <w:rsid w:val="59364D14"/>
    <w:rsid w:val="59372AE8"/>
    <w:rsid w:val="593765A2"/>
    <w:rsid w:val="5938075B"/>
    <w:rsid w:val="593A4341"/>
    <w:rsid w:val="593B28DD"/>
    <w:rsid w:val="593B2D68"/>
    <w:rsid w:val="593C0FD4"/>
    <w:rsid w:val="593D21DE"/>
    <w:rsid w:val="593D4173"/>
    <w:rsid w:val="594165F1"/>
    <w:rsid w:val="59450A8A"/>
    <w:rsid w:val="59482AE8"/>
    <w:rsid w:val="59491353"/>
    <w:rsid w:val="594A659E"/>
    <w:rsid w:val="594B7109"/>
    <w:rsid w:val="594C2C3F"/>
    <w:rsid w:val="594C4503"/>
    <w:rsid w:val="594C4898"/>
    <w:rsid w:val="594E55F2"/>
    <w:rsid w:val="595010E8"/>
    <w:rsid w:val="59536A87"/>
    <w:rsid w:val="59544891"/>
    <w:rsid w:val="59550293"/>
    <w:rsid w:val="595751F0"/>
    <w:rsid w:val="595819E8"/>
    <w:rsid w:val="59584EFA"/>
    <w:rsid w:val="595C096B"/>
    <w:rsid w:val="595C0E43"/>
    <w:rsid w:val="595D4DC8"/>
    <w:rsid w:val="5962428C"/>
    <w:rsid w:val="59625642"/>
    <w:rsid w:val="59645AB3"/>
    <w:rsid w:val="59662CE0"/>
    <w:rsid w:val="59691D95"/>
    <w:rsid w:val="596B7035"/>
    <w:rsid w:val="596D17FB"/>
    <w:rsid w:val="596D7AB6"/>
    <w:rsid w:val="596E262F"/>
    <w:rsid w:val="596F23DA"/>
    <w:rsid w:val="597066F0"/>
    <w:rsid w:val="5971167F"/>
    <w:rsid w:val="597126CF"/>
    <w:rsid w:val="597211FB"/>
    <w:rsid w:val="5974717D"/>
    <w:rsid w:val="597865F1"/>
    <w:rsid w:val="597A17D1"/>
    <w:rsid w:val="597B1189"/>
    <w:rsid w:val="597D188C"/>
    <w:rsid w:val="597F1EA1"/>
    <w:rsid w:val="59805FDA"/>
    <w:rsid w:val="59816736"/>
    <w:rsid w:val="59834537"/>
    <w:rsid w:val="598350D8"/>
    <w:rsid w:val="59867623"/>
    <w:rsid w:val="598730F1"/>
    <w:rsid w:val="598B3DE6"/>
    <w:rsid w:val="598B6725"/>
    <w:rsid w:val="598C57B7"/>
    <w:rsid w:val="598E4321"/>
    <w:rsid w:val="59917859"/>
    <w:rsid w:val="599201D5"/>
    <w:rsid w:val="59982B07"/>
    <w:rsid w:val="599A5176"/>
    <w:rsid w:val="599F3CCB"/>
    <w:rsid w:val="599F3E99"/>
    <w:rsid w:val="59A27D1D"/>
    <w:rsid w:val="59A374EF"/>
    <w:rsid w:val="59A747E5"/>
    <w:rsid w:val="59A96A7B"/>
    <w:rsid w:val="59AA0CA4"/>
    <w:rsid w:val="59AA2FC7"/>
    <w:rsid w:val="59AB57DC"/>
    <w:rsid w:val="59AC653A"/>
    <w:rsid w:val="59AD735E"/>
    <w:rsid w:val="59B2155F"/>
    <w:rsid w:val="59B30086"/>
    <w:rsid w:val="59B8039F"/>
    <w:rsid w:val="59B9507B"/>
    <w:rsid w:val="59BB74F6"/>
    <w:rsid w:val="59BE19F6"/>
    <w:rsid w:val="59C203EA"/>
    <w:rsid w:val="59C2384F"/>
    <w:rsid w:val="59C24E20"/>
    <w:rsid w:val="59C25E67"/>
    <w:rsid w:val="59C27B4E"/>
    <w:rsid w:val="59C41665"/>
    <w:rsid w:val="59C74116"/>
    <w:rsid w:val="59CB53E6"/>
    <w:rsid w:val="59CC75E0"/>
    <w:rsid w:val="59CD4007"/>
    <w:rsid w:val="59D06620"/>
    <w:rsid w:val="59D3586F"/>
    <w:rsid w:val="59D82AE5"/>
    <w:rsid w:val="59D94F42"/>
    <w:rsid w:val="59DA3D8C"/>
    <w:rsid w:val="59DF3CD0"/>
    <w:rsid w:val="59DF3DA4"/>
    <w:rsid w:val="59E175A2"/>
    <w:rsid w:val="59E17D30"/>
    <w:rsid w:val="59E30464"/>
    <w:rsid w:val="59E55610"/>
    <w:rsid w:val="59E622D7"/>
    <w:rsid w:val="59EA69CB"/>
    <w:rsid w:val="59EC2473"/>
    <w:rsid w:val="59ED09A7"/>
    <w:rsid w:val="59EE23CC"/>
    <w:rsid w:val="59F31CF0"/>
    <w:rsid w:val="59F94CCA"/>
    <w:rsid w:val="59FA14C9"/>
    <w:rsid w:val="59FD5DEA"/>
    <w:rsid w:val="59FE6B0A"/>
    <w:rsid w:val="59FF26AC"/>
    <w:rsid w:val="5A000C4B"/>
    <w:rsid w:val="5A021A63"/>
    <w:rsid w:val="5A0661BD"/>
    <w:rsid w:val="5A091352"/>
    <w:rsid w:val="5A09698B"/>
    <w:rsid w:val="5A0C64CF"/>
    <w:rsid w:val="5A0C6E99"/>
    <w:rsid w:val="5A0F6186"/>
    <w:rsid w:val="5A100BB7"/>
    <w:rsid w:val="5A121E97"/>
    <w:rsid w:val="5A1378EE"/>
    <w:rsid w:val="5A141436"/>
    <w:rsid w:val="5A1453C5"/>
    <w:rsid w:val="5A15631D"/>
    <w:rsid w:val="5A157F54"/>
    <w:rsid w:val="5A1A798D"/>
    <w:rsid w:val="5A1E254C"/>
    <w:rsid w:val="5A1F0E73"/>
    <w:rsid w:val="5A2D7779"/>
    <w:rsid w:val="5A2E4D38"/>
    <w:rsid w:val="5A30605D"/>
    <w:rsid w:val="5A35266C"/>
    <w:rsid w:val="5A3754D9"/>
    <w:rsid w:val="5A393AF0"/>
    <w:rsid w:val="5A3A34A2"/>
    <w:rsid w:val="5A3D308F"/>
    <w:rsid w:val="5A4268CB"/>
    <w:rsid w:val="5A4313A0"/>
    <w:rsid w:val="5A462801"/>
    <w:rsid w:val="5A471557"/>
    <w:rsid w:val="5A4C38D5"/>
    <w:rsid w:val="5A4D3802"/>
    <w:rsid w:val="5A4D4075"/>
    <w:rsid w:val="5A4E6231"/>
    <w:rsid w:val="5A5038FC"/>
    <w:rsid w:val="5A5128A9"/>
    <w:rsid w:val="5A522005"/>
    <w:rsid w:val="5A536478"/>
    <w:rsid w:val="5A5370F0"/>
    <w:rsid w:val="5A540E43"/>
    <w:rsid w:val="5A545109"/>
    <w:rsid w:val="5A5D157C"/>
    <w:rsid w:val="5A5E3E87"/>
    <w:rsid w:val="5A5F1ADC"/>
    <w:rsid w:val="5A62167F"/>
    <w:rsid w:val="5A62182E"/>
    <w:rsid w:val="5A624585"/>
    <w:rsid w:val="5A644196"/>
    <w:rsid w:val="5A6551DD"/>
    <w:rsid w:val="5A656FCB"/>
    <w:rsid w:val="5A65797E"/>
    <w:rsid w:val="5A660595"/>
    <w:rsid w:val="5A661CFF"/>
    <w:rsid w:val="5A690B12"/>
    <w:rsid w:val="5A6B3E75"/>
    <w:rsid w:val="5A6B600A"/>
    <w:rsid w:val="5A72698C"/>
    <w:rsid w:val="5A741B09"/>
    <w:rsid w:val="5A7432F6"/>
    <w:rsid w:val="5A743726"/>
    <w:rsid w:val="5A7644F3"/>
    <w:rsid w:val="5A7A3C90"/>
    <w:rsid w:val="5A7E1D69"/>
    <w:rsid w:val="5A7E6698"/>
    <w:rsid w:val="5A83091B"/>
    <w:rsid w:val="5A8452A0"/>
    <w:rsid w:val="5A8460E7"/>
    <w:rsid w:val="5A871FE0"/>
    <w:rsid w:val="5A88145D"/>
    <w:rsid w:val="5A8A688E"/>
    <w:rsid w:val="5A8C337D"/>
    <w:rsid w:val="5A8D53AB"/>
    <w:rsid w:val="5A8D5AEE"/>
    <w:rsid w:val="5A9417EC"/>
    <w:rsid w:val="5A971325"/>
    <w:rsid w:val="5A97346F"/>
    <w:rsid w:val="5A991373"/>
    <w:rsid w:val="5A995479"/>
    <w:rsid w:val="5A9A2F7E"/>
    <w:rsid w:val="5A9B2E39"/>
    <w:rsid w:val="5AA11FAF"/>
    <w:rsid w:val="5AA51013"/>
    <w:rsid w:val="5AA85C54"/>
    <w:rsid w:val="5AA950CC"/>
    <w:rsid w:val="5AAD6B5B"/>
    <w:rsid w:val="5AAE2500"/>
    <w:rsid w:val="5AB006C8"/>
    <w:rsid w:val="5AB55388"/>
    <w:rsid w:val="5AB63E46"/>
    <w:rsid w:val="5AB730E6"/>
    <w:rsid w:val="5AB920BC"/>
    <w:rsid w:val="5AB97304"/>
    <w:rsid w:val="5ABD2348"/>
    <w:rsid w:val="5AC037F3"/>
    <w:rsid w:val="5AC343D7"/>
    <w:rsid w:val="5AC52957"/>
    <w:rsid w:val="5AC55787"/>
    <w:rsid w:val="5AC87628"/>
    <w:rsid w:val="5AC96836"/>
    <w:rsid w:val="5ACA0214"/>
    <w:rsid w:val="5ACA3163"/>
    <w:rsid w:val="5ACC0C41"/>
    <w:rsid w:val="5ACC6C50"/>
    <w:rsid w:val="5ACD3453"/>
    <w:rsid w:val="5ACF4D73"/>
    <w:rsid w:val="5AD36A95"/>
    <w:rsid w:val="5AD514A2"/>
    <w:rsid w:val="5AD55A05"/>
    <w:rsid w:val="5AD659E2"/>
    <w:rsid w:val="5AD677E1"/>
    <w:rsid w:val="5AD93DF2"/>
    <w:rsid w:val="5AD94131"/>
    <w:rsid w:val="5ADA5E6C"/>
    <w:rsid w:val="5ADA742D"/>
    <w:rsid w:val="5ADB165C"/>
    <w:rsid w:val="5ADD5ACF"/>
    <w:rsid w:val="5ADE211F"/>
    <w:rsid w:val="5AE12345"/>
    <w:rsid w:val="5AE3528E"/>
    <w:rsid w:val="5AE530F8"/>
    <w:rsid w:val="5AE723D0"/>
    <w:rsid w:val="5AEA76B7"/>
    <w:rsid w:val="5AEE1756"/>
    <w:rsid w:val="5AEE54F1"/>
    <w:rsid w:val="5AEF593E"/>
    <w:rsid w:val="5AF132F8"/>
    <w:rsid w:val="5AF35BA3"/>
    <w:rsid w:val="5AF40149"/>
    <w:rsid w:val="5AF553E0"/>
    <w:rsid w:val="5AF5600B"/>
    <w:rsid w:val="5AF64F4A"/>
    <w:rsid w:val="5AF90F61"/>
    <w:rsid w:val="5AFE5D4C"/>
    <w:rsid w:val="5AFF5FAF"/>
    <w:rsid w:val="5AFF7E90"/>
    <w:rsid w:val="5B040056"/>
    <w:rsid w:val="5B04792D"/>
    <w:rsid w:val="5B047D0B"/>
    <w:rsid w:val="5B0534A4"/>
    <w:rsid w:val="5B060351"/>
    <w:rsid w:val="5B067126"/>
    <w:rsid w:val="5B0861FB"/>
    <w:rsid w:val="5B097928"/>
    <w:rsid w:val="5B0A0562"/>
    <w:rsid w:val="5B111B4C"/>
    <w:rsid w:val="5B133E50"/>
    <w:rsid w:val="5B1376DB"/>
    <w:rsid w:val="5B1533BE"/>
    <w:rsid w:val="5B1B015A"/>
    <w:rsid w:val="5B2051A6"/>
    <w:rsid w:val="5B20774A"/>
    <w:rsid w:val="5B225E21"/>
    <w:rsid w:val="5B2337D4"/>
    <w:rsid w:val="5B251321"/>
    <w:rsid w:val="5B257855"/>
    <w:rsid w:val="5B265915"/>
    <w:rsid w:val="5B2764A7"/>
    <w:rsid w:val="5B287077"/>
    <w:rsid w:val="5B2A0327"/>
    <w:rsid w:val="5B2F34D6"/>
    <w:rsid w:val="5B310AB4"/>
    <w:rsid w:val="5B317EAF"/>
    <w:rsid w:val="5B3234E8"/>
    <w:rsid w:val="5B3A707D"/>
    <w:rsid w:val="5B3D2687"/>
    <w:rsid w:val="5B3E47B5"/>
    <w:rsid w:val="5B3E7E0F"/>
    <w:rsid w:val="5B425E06"/>
    <w:rsid w:val="5B44372D"/>
    <w:rsid w:val="5B444D99"/>
    <w:rsid w:val="5B4531FB"/>
    <w:rsid w:val="5B4B023C"/>
    <w:rsid w:val="5B4B5496"/>
    <w:rsid w:val="5B4C3709"/>
    <w:rsid w:val="5B4D4D14"/>
    <w:rsid w:val="5B502236"/>
    <w:rsid w:val="5B503490"/>
    <w:rsid w:val="5B506671"/>
    <w:rsid w:val="5B566955"/>
    <w:rsid w:val="5B591525"/>
    <w:rsid w:val="5B5E0ADF"/>
    <w:rsid w:val="5B6150E0"/>
    <w:rsid w:val="5B633D8B"/>
    <w:rsid w:val="5B6A7C39"/>
    <w:rsid w:val="5B6A7D1A"/>
    <w:rsid w:val="5B6D7571"/>
    <w:rsid w:val="5B6E4D90"/>
    <w:rsid w:val="5B6E56BA"/>
    <w:rsid w:val="5B6F3C0F"/>
    <w:rsid w:val="5B702B8A"/>
    <w:rsid w:val="5B7127E0"/>
    <w:rsid w:val="5B7135A6"/>
    <w:rsid w:val="5B723DC6"/>
    <w:rsid w:val="5B731ECC"/>
    <w:rsid w:val="5B793A11"/>
    <w:rsid w:val="5B79724A"/>
    <w:rsid w:val="5B7B6B3E"/>
    <w:rsid w:val="5B7D0302"/>
    <w:rsid w:val="5B7D22BC"/>
    <w:rsid w:val="5B806293"/>
    <w:rsid w:val="5B8571F1"/>
    <w:rsid w:val="5B865BF5"/>
    <w:rsid w:val="5B870C00"/>
    <w:rsid w:val="5B8B4A47"/>
    <w:rsid w:val="5B8B7D42"/>
    <w:rsid w:val="5B8C2D38"/>
    <w:rsid w:val="5B8D0530"/>
    <w:rsid w:val="5B9212F6"/>
    <w:rsid w:val="5B932CAC"/>
    <w:rsid w:val="5B933B3B"/>
    <w:rsid w:val="5B934A7D"/>
    <w:rsid w:val="5B965DB4"/>
    <w:rsid w:val="5B970112"/>
    <w:rsid w:val="5B98135F"/>
    <w:rsid w:val="5B987488"/>
    <w:rsid w:val="5B9B0924"/>
    <w:rsid w:val="5B9E6F6A"/>
    <w:rsid w:val="5B9F168B"/>
    <w:rsid w:val="5BA10257"/>
    <w:rsid w:val="5BA243FF"/>
    <w:rsid w:val="5BAC0BDE"/>
    <w:rsid w:val="5BAE38DE"/>
    <w:rsid w:val="5BAF7652"/>
    <w:rsid w:val="5BB1295C"/>
    <w:rsid w:val="5BB17767"/>
    <w:rsid w:val="5BB65052"/>
    <w:rsid w:val="5BB71F8A"/>
    <w:rsid w:val="5BB955B6"/>
    <w:rsid w:val="5BBC75B4"/>
    <w:rsid w:val="5BBE2C9B"/>
    <w:rsid w:val="5BC353BF"/>
    <w:rsid w:val="5BC4681E"/>
    <w:rsid w:val="5BC53902"/>
    <w:rsid w:val="5BC82406"/>
    <w:rsid w:val="5BCA1A0B"/>
    <w:rsid w:val="5BCA392B"/>
    <w:rsid w:val="5BCB5A31"/>
    <w:rsid w:val="5BCF7D80"/>
    <w:rsid w:val="5BD032F8"/>
    <w:rsid w:val="5BD23287"/>
    <w:rsid w:val="5BD26D5A"/>
    <w:rsid w:val="5BD46836"/>
    <w:rsid w:val="5BD53302"/>
    <w:rsid w:val="5BD81491"/>
    <w:rsid w:val="5BD81B60"/>
    <w:rsid w:val="5BD9470A"/>
    <w:rsid w:val="5BDC0D95"/>
    <w:rsid w:val="5BDD6CD2"/>
    <w:rsid w:val="5BDF0EE9"/>
    <w:rsid w:val="5BDF61B4"/>
    <w:rsid w:val="5BE573D0"/>
    <w:rsid w:val="5BE63FCF"/>
    <w:rsid w:val="5BE87DE5"/>
    <w:rsid w:val="5BEB2A17"/>
    <w:rsid w:val="5BEB5F7F"/>
    <w:rsid w:val="5BEE5CAC"/>
    <w:rsid w:val="5BEE6727"/>
    <w:rsid w:val="5BEF5BEA"/>
    <w:rsid w:val="5BF200A9"/>
    <w:rsid w:val="5BF40B9F"/>
    <w:rsid w:val="5BF4693F"/>
    <w:rsid w:val="5BF63DBB"/>
    <w:rsid w:val="5BF83E34"/>
    <w:rsid w:val="5BF929B5"/>
    <w:rsid w:val="5BFB69F9"/>
    <w:rsid w:val="5BFF0A3B"/>
    <w:rsid w:val="5C010012"/>
    <w:rsid w:val="5C013C90"/>
    <w:rsid w:val="5C033A2D"/>
    <w:rsid w:val="5C0B0969"/>
    <w:rsid w:val="5C0D1AC2"/>
    <w:rsid w:val="5C0F5604"/>
    <w:rsid w:val="5C120174"/>
    <w:rsid w:val="5C1438F1"/>
    <w:rsid w:val="5C15214A"/>
    <w:rsid w:val="5C1A4BF2"/>
    <w:rsid w:val="5C1C3DE0"/>
    <w:rsid w:val="5C1D3757"/>
    <w:rsid w:val="5C1E6809"/>
    <w:rsid w:val="5C233BF1"/>
    <w:rsid w:val="5C2342C6"/>
    <w:rsid w:val="5C235C5A"/>
    <w:rsid w:val="5C237DE2"/>
    <w:rsid w:val="5C24449D"/>
    <w:rsid w:val="5C2514A9"/>
    <w:rsid w:val="5C25720B"/>
    <w:rsid w:val="5C2B0DE8"/>
    <w:rsid w:val="5C2B23A0"/>
    <w:rsid w:val="5C2D470C"/>
    <w:rsid w:val="5C2E39E6"/>
    <w:rsid w:val="5C2E7CE4"/>
    <w:rsid w:val="5C3E3143"/>
    <w:rsid w:val="5C3F37CF"/>
    <w:rsid w:val="5C3F4FF1"/>
    <w:rsid w:val="5C4005B2"/>
    <w:rsid w:val="5C404116"/>
    <w:rsid w:val="5C474393"/>
    <w:rsid w:val="5C477F20"/>
    <w:rsid w:val="5C4B4652"/>
    <w:rsid w:val="5C4B4A7C"/>
    <w:rsid w:val="5C4B6B2D"/>
    <w:rsid w:val="5C4D55B5"/>
    <w:rsid w:val="5C4D7125"/>
    <w:rsid w:val="5C51664D"/>
    <w:rsid w:val="5C591B1B"/>
    <w:rsid w:val="5C596DD2"/>
    <w:rsid w:val="5C5A245F"/>
    <w:rsid w:val="5C5A7E51"/>
    <w:rsid w:val="5C5F0F13"/>
    <w:rsid w:val="5C614B0C"/>
    <w:rsid w:val="5C62083A"/>
    <w:rsid w:val="5C6618CB"/>
    <w:rsid w:val="5C677FDA"/>
    <w:rsid w:val="5C6A0E21"/>
    <w:rsid w:val="5C6D0C79"/>
    <w:rsid w:val="5C712549"/>
    <w:rsid w:val="5C72070A"/>
    <w:rsid w:val="5C722CE7"/>
    <w:rsid w:val="5C727A6F"/>
    <w:rsid w:val="5C736E5B"/>
    <w:rsid w:val="5C746F72"/>
    <w:rsid w:val="5C761E4E"/>
    <w:rsid w:val="5C76390A"/>
    <w:rsid w:val="5C775EDA"/>
    <w:rsid w:val="5C7B72EA"/>
    <w:rsid w:val="5C7C6304"/>
    <w:rsid w:val="5C803754"/>
    <w:rsid w:val="5C847F58"/>
    <w:rsid w:val="5C8667D0"/>
    <w:rsid w:val="5C867D54"/>
    <w:rsid w:val="5C8816E0"/>
    <w:rsid w:val="5C8900B3"/>
    <w:rsid w:val="5C8A1D4B"/>
    <w:rsid w:val="5C8C4C23"/>
    <w:rsid w:val="5C8D0A94"/>
    <w:rsid w:val="5C917733"/>
    <w:rsid w:val="5C937982"/>
    <w:rsid w:val="5C947B8C"/>
    <w:rsid w:val="5C964909"/>
    <w:rsid w:val="5C965684"/>
    <w:rsid w:val="5C977B1A"/>
    <w:rsid w:val="5C9B645D"/>
    <w:rsid w:val="5C9C40B8"/>
    <w:rsid w:val="5CA11F39"/>
    <w:rsid w:val="5CA17519"/>
    <w:rsid w:val="5CA22477"/>
    <w:rsid w:val="5CA23391"/>
    <w:rsid w:val="5CA45F84"/>
    <w:rsid w:val="5CA53724"/>
    <w:rsid w:val="5CAB1EFE"/>
    <w:rsid w:val="5CAE4BAF"/>
    <w:rsid w:val="5CB22C3D"/>
    <w:rsid w:val="5CB57FAC"/>
    <w:rsid w:val="5CB677AC"/>
    <w:rsid w:val="5CB802A3"/>
    <w:rsid w:val="5CB935E6"/>
    <w:rsid w:val="5CBA6792"/>
    <w:rsid w:val="5CBB4468"/>
    <w:rsid w:val="5CC019E0"/>
    <w:rsid w:val="5CC01AE3"/>
    <w:rsid w:val="5CC2096B"/>
    <w:rsid w:val="5CC6654D"/>
    <w:rsid w:val="5CC7152A"/>
    <w:rsid w:val="5CC973FC"/>
    <w:rsid w:val="5CCB2BD1"/>
    <w:rsid w:val="5CCC4531"/>
    <w:rsid w:val="5CCE53B7"/>
    <w:rsid w:val="5CD579A7"/>
    <w:rsid w:val="5CD84DF2"/>
    <w:rsid w:val="5CD87667"/>
    <w:rsid w:val="5CDA01F8"/>
    <w:rsid w:val="5CDB6D19"/>
    <w:rsid w:val="5CE0450D"/>
    <w:rsid w:val="5CE12E67"/>
    <w:rsid w:val="5CE135A0"/>
    <w:rsid w:val="5CE63555"/>
    <w:rsid w:val="5CE740BC"/>
    <w:rsid w:val="5CEA53EC"/>
    <w:rsid w:val="5CED1EC3"/>
    <w:rsid w:val="5CEE1E29"/>
    <w:rsid w:val="5CF21B59"/>
    <w:rsid w:val="5CF3021A"/>
    <w:rsid w:val="5CF72016"/>
    <w:rsid w:val="5CF747EB"/>
    <w:rsid w:val="5CFE0313"/>
    <w:rsid w:val="5CFF53F5"/>
    <w:rsid w:val="5D016336"/>
    <w:rsid w:val="5D037570"/>
    <w:rsid w:val="5D042D16"/>
    <w:rsid w:val="5D050C35"/>
    <w:rsid w:val="5D0752EB"/>
    <w:rsid w:val="5D094CFE"/>
    <w:rsid w:val="5D0A2885"/>
    <w:rsid w:val="5D124BEB"/>
    <w:rsid w:val="5D172EEC"/>
    <w:rsid w:val="5D192D21"/>
    <w:rsid w:val="5D196EE0"/>
    <w:rsid w:val="5D1C20D9"/>
    <w:rsid w:val="5D1D3580"/>
    <w:rsid w:val="5D2027C1"/>
    <w:rsid w:val="5D225CD1"/>
    <w:rsid w:val="5D22694D"/>
    <w:rsid w:val="5D251608"/>
    <w:rsid w:val="5D273FFF"/>
    <w:rsid w:val="5D28424E"/>
    <w:rsid w:val="5D2A101E"/>
    <w:rsid w:val="5D2E4548"/>
    <w:rsid w:val="5D2F6C41"/>
    <w:rsid w:val="5D327F02"/>
    <w:rsid w:val="5D3354F7"/>
    <w:rsid w:val="5D35389F"/>
    <w:rsid w:val="5D376D55"/>
    <w:rsid w:val="5D3B2DCD"/>
    <w:rsid w:val="5D3C30C3"/>
    <w:rsid w:val="5D3D2F90"/>
    <w:rsid w:val="5D3E7D59"/>
    <w:rsid w:val="5D3E7EAB"/>
    <w:rsid w:val="5D403C15"/>
    <w:rsid w:val="5D42417E"/>
    <w:rsid w:val="5D450769"/>
    <w:rsid w:val="5D4B6725"/>
    <w:rsid w:val="5D4D038B"/>
    <w:rsid w:val="5D4E0D31"/>
    <w:rsid w:val="5D4F51DD"/>
    <w:rsid w:val="5D5054BD"/>
    <w:rsid w:val="5D517A19"/>
    <w:rsid w:val="5D536821"/>
    <w:rsid w:val="5D574B37"/>
    <w:rsid w:val="5D586713"/>
    <w:rsid w:val="5D587A0D"/>
    <w:rsid w:val="5D5A2901"/>
    <w:rsid w:val="5D5C1DE1"/>
    <w:rsid w:val="5D600CE1"/>
    <w:rsid w:val="5D6015CC"/>
    <w:rsid w:val="5D631509"/>
    <w:rsid w:val="5D67011C"/>
    <w:rsid w:val="5D6A64B8"/>
    <w:rsid w:val="5D6C2AB5"/>
    <w:rsid w:val="5D6C4542"/>
    <w:rsid w:val="5D6F53D2"/>
    <w:rsid w:val="5D7534E7"/>
    <w:rsid w:val="5D785A88"/>
    <w:rsid w:val="5D7A3086"/>
    <w:rsid w:val="5D7B46DF"/>
    <w:rsid w:val="5D8651D3"/>
    <w:rsid w:val="5D865DEC"/>
    <w:rsid w:val="5D8C6422"/>
    <w:rsid w:val="5D8F1FDF"/>
    <w:rsid w:val="5D90648D"/>
    <w:rsid w:val="5D9679B9"/>
    <w:rsid w:val="5D970010"/>
    <w:rsid w:val="5D9859BE"/>
    <w:rsid w:val="5D9872FD"/>
    <w:rsid w:val="5D9C52C3"/>
    <w:rsid w:val="5D9D30A7"/>
    <w:rsid w:val="5DAA00DD"/>
    <w:rsid w:val="5DAF3678"/>
    <w:rsid w:val="5DB75EF7"/>
    <w:rsid w:val="5DB82D21"/>
    <w:rsid w:val="5DB8375B"/>
    <w:rsid w:val="5DBA5CB8"/>
    <w:rsid w:val="5DBB168A"/>
    <w:rsid w:val="5DBD1C0D"/>
    <w:rsid w:val="5DBF5977"/>
    <w:rsid w:val="5DC01CF9"/>
    <w:rsid w:val="5DC14F74"/>
    <w:rsid w:val="5DC157B2"/>
    <w:rsid w:val="5DC66756"/>
    <w:rsid w:val="5DC87742"/>
    <w:rsid w:val="5DC97322"/>
    <w:rsid w:val="5DCB56BD"/>
    <w:rsid w:val="5DCC6649"/>
    <w:rsid w:val="5DCC7224"/>
    <w:rsid w:val="5DCD6DE5"/>
    <w:rsid w:val="5DCE53E7"/>
    <w:rsid w:val="5DD34D9F"/>
    <w:rsid w:val="5DD42ECE"/>
    <w:rsid w:val="5DD62418"/>
    <w:rsid w:val="5DD82F99"/>
    <w:rsid w:val="5DD91312"/>
    <w:rsid w:val="5DE04B98"/>
    <w:rsid w:val="5DE267D8"/>
    <w:rsid w:val="5DE33C47"/>
    <w:rsid w:val="5DE34407"/>
    <w:rsid w:val="5DE7550F"/>
    <w:rsid w:val="5DE9338E"/>
    <w:rsid w:val="5DE97577"/>
    <w:rsid w:val="5DEA7B16"/>
    <w:rsid w:val="5DEB3C1A"/>
    <w:rsid w:val="5DEB4B19"/>
    <w:rsid w:val="5DEC67FB"/>
    <w:rsid w:val="5DF013CB"/>
    <w:rsid w:val="5DF42AC2"/>
    <w:rsid w:val="5DF51BFD"/>
    <w:rsid w:val="5DF60225"/>
    <w:rsid w:val="5DF91D16"/>
    <w:rsid w:val="5DF922D9"/>
    <w:rsid w:val="5DFC7565"/>
    <w:rsid w:val="5DFE42FA"/>
    <w:rsid w:val="5DFE766A"/>
    <w:rsid w:val="5DFF1731"/>
    <w:rsid w:val="5DFF20C0"/>
    <w:rsid w:val="5E01119B"/>
    <w:rsid w:val="5E012FB9"/>
    <w:rsid w:val="5E036C4A"/>
    <w:rsid w:val="5E0458F8"/>
    <w:rsid w:val="5E052788"/>
    <w:rsid w:val="5E0570A6"/>
    <w:rsid w:val="5E0663F1"/>
    <w:rsid w:val="5E0C1A23"/>
    <w:rsid w:val="5E0F3503"/>
    <w:rsid w:val="5E112AC0"/>
    <w:rsid w:val="5E1504D1"/>
    <w:rsid w:val="5E162827"/>
    <w:rsid w:val="5E172118"/>
    <w:rsid w:val="5E183CE7"/>
    <w:rsid w:val="5E1E79C2"/>
    <w:rsid w:val="5E20188C"/>
    <w:rsid w:val="5E27242C"/>
    <w:rsid w:val="5E294791"/>
    <w:rsid w:val="5E2B6773"/>
    <w:rsid w:val="5E2F3774"/>
    <w:rsid w:val="5E300783"/>
    <w:rsid w:val="5E3301EB"/>
    <w:rsid w:val="5E332DA4"/>
    <w:rsid w:val="5E333D84"/>
    <w:rsid w:val="5E3357E7"/>
    <w:rsid w:val="5E343465"/>
    <w:rsid w:val="5E3747F4"/>
    <w:rsid w:val="5E384239"/>
    <w:rsid w:val="5E387611"/>
    <w:rsid w:val="5E394A8F"/>
    <w:rsid w:val="5E3A5925"/>
    <w:rsid w:val="5E3C00B7"/>
    <w:rsid w:val="5E3D0CCE"/>
    <w:rsid w:val="5E3D1C27"/>
    <w:rsid w:val="5E3E68F7"/>
    <w:rsid w:val="5E3E7DC4"/>
    <w:rsid w:val="5E424EE1"/>
    <w:rsid w:val="5E4572D8"/>
    <w:rsid w:val="5E457787"/>
    <w:rsid w:val="5E470CD4"/>
    <w:rsid w:val="5E471FDC"/>
    <w:rsid w:val="5E48765B"/>
    <w:rsid w:val="5E4A0ACF"/>
    <w:rsid w:val="5E4E0FA2"/>
    <w:rsid w:val="5E4F368A"/>
    <w:rsid w:val="5E503C0C"/>
    <w:rsid w:val="5E510267"/>
    <w:rsid w:val="5E51174B"/>
    <w:rsid w:val="5E520BAB"/>
    <w:rsid w:val="5E524256"/>
    <w:rsid w:val="5E550F56"/>
    <w:rsid w:val="5E5C07E5"/>
    <w:rsid w:val="5E5D2B8C"/>
    <w:rsid w:val="5E5F6DFD"/>
    <w:rsid w:val="5E6160F2"/>
    <w:rsid w:val="5E61711A"/>
    <w:rsid w:val="5E624E68"/>
    <w:rsid w:val="5E635431"/>
    <w:rsid w:val="5E643BEA"/>
    <w:rsid w:val="5E6864D2"/>
    <w:rsid w:val="5E690FB1"/>
    <w:rsid w:val="5E696A63"/>
    <w:rsid w:val="5E6C6E33"/>
    <w:rsid w:val="5E715A73"/>
    <w:rsid w:val="5E71628E"/>
    <w:rsid w:val="5E720FBD"/>
    <w:rsid w:val="5E723F2F"/>
    <w:rsid w:val="5E741F67"/>
    <w:rsid w:val="5E763715"/>
    <w:rsid w:val="5E78255B"/>
    <w:rsid w:val="5E795BD2"/>
    <w:rsid w:val="5E795F6F"/>
    <w:rsid w:val="5E7E0853"/>
    <w:rsid w:val="5E7F2317"/>
    <w:rsid w:val="5E80522C"/>
    <w:rsid w:val="5E814D12"/>
    <w:rsid w:val="5E8260AA"/>
    <w:rsid w:val="5E837886"/>
    <w:rsid w:val="5E850A44"/>
    <w:rsid w:val="5E873AED"/>
    <w:rsid w:val="5E8D3E94"/>
    <w:rsid w:val="5E90017F"/>
    <w:rsid w:val="5E91052D"/>
    <w:rsid w:val="5E936C31"/>
    <w:rsid w:val="5E943CE8"/>
    <w:rsid w:val="5E950E07"/>
    <w:rsid w:val="5E952419"/>
    <w:rsid w:val="5E956ACA"/>
    <w:rsid w:val="5E9824FF"/>
    <w:rsid w:val="5E9974E9"/>
    <w:rsid w:val="5E9C77E8"/>
    <w:rsid w:val="5EA652C9"/>
    <w:rsid w:val="5EAD6870"/>
    <w:rsid w:val="5EAE2E20"/>
    <w:rsid w:val="5EB000FF"/>
    <w:rsid w:val="5EB10289"/>
    <w:rsid w:val="5EB10EEC"/>
    <w:rsid w:val="5EB1120F"/>
    <w:rsid w:val="5EB13296"/>
    <w:rsid w:val="5EB26D3E"/>
    <w:rsid w:val="5EB27A00"/>
    <w:rsid w:val="5EB33D23"/>
    <w:rsid w:val="5EB679FA"/>
    <w:rsid w:val="5EB92701"/>
    <w:rsid w:val="5EBA46D4"/>
    <w:rsid w:val="5EBE7479"/>
    <w:rsid w:val="5EC311DC"/>
    <w:rsid w:val="5EC833C6"/>
    <w:rsid w:val="5EC8718D"/>
    <w:rsid w:val="5ECB6DF4"/>
    <w:rsid w:val="5ECF368C"/>
    <w:rsid w:val="5ED021CB"/>
    <w:rsid w:val="5ED91EEE"/>
    <w:rsid w:val="5EDA19CB"/>
    <w:rsid w:val="5EDA5920"/>
    <w:rsid w:val="5EDB375A"/>
    <w:rsid w:val="5EDF63A6"/>
    <w:rsid w:val="5EE02253"/>
    <w:rsid w:val="5EE36027"/>
    <w:rsid w:val="5EE8064E"/>
    <w:rsid w:val="5EE83875"/>
    <w:rsid w:val="5EE857F5"/>
    <w:rsid w:val="5EE87DA1"/>
    <w:rsid w:val="5EEB62B8"/>
    <w:rsid w:val="5EEC031C"/>
    <w:rsid w:val="5EED06C8"/>
    <w:rsid w:val="5EEE6B93"/>
    <w:rsid w:val="5EF0133A"/>
    <w:rsid w:val="5EF05BF8"/>
    <w:rsid w:val="5EF25D8D"/>
    <w:rsid w:val="5EF36B81"/>
    <w:rsid w:val="5EF37F34"/>
    <w:rsid w:val="5EF6539E"/>
    <w:rsid w:val="5EF871C9"/>
    <w:rsid w:val="5EFA110A"/>
    <w:rsid w:val="5EFC04F2"/>
    <w:rsid w:val="5EFD3EFE"/>
    <w:rsid w:val="5EFE3EB5"/>
    <w:rsid w:val="5EFF6143"/>
    <w:rsid w:val="5F010C1E"/>
    <w:rsid w:val="5F020303"/>
    <w:rsid w:val="5F0456B2"/>
    <w:rsid w:val="5F045772"/>
    <w:rsid w:val="5F0557D1"/>
    <w:rsid w:val="5F055EB4"/>
    <w:rsid w:val="5F0623C0"/>
    <w:rsid w:val="5F081751"/>
    <w:rsid w:val="5F082A70"/>
    <w:rsid w:val="5F086C76"/>
    <w:rsid w:val="5F0911F3"/>
    <w:rsid w:val="5F097073"/>
    <w:rsid w:val="5F166187"/>
    <w:rsid w:val="5F173750"/>
    <w:rsid w:val="5F176CAD"/>
    <w:rsid w:val="5F180CD6"/>
    <w:rsid w:val="5F1864F3"/>
    <w:rsid w:val="5F197D0B"/>
    <w:rsid w:val="5F1A5E0A"/>
    <w:rsid w:val="5F204CF0"/>
    <w:rsid w:val="5F261EE2"/>
    <w:rsid w:val="5F291B5F"/>
    <w:rsid w:val="5F2A0A25"/>
    <w:rsid w:val="5F2B78E7"/>
    <w:rsid w:val="5F38092F"/>
    <w:rsid w:val="5F381D85"/>
    <w:rsid w:val="5F3969B3"/>
    <w:rsid w:val="5F3A2D47"/>
    <w:rsid w:val="5F3D2EDF"/>
    <w:rsid w:val="5F3F78AE"/>
    <w:rsid w:val="5F401B7E"/>
    <w:rsid w:val="5F44288C"/>
    <w:rsid w:val="5F455CCD"/>
    <w:rsid w:val="5F491993"/>
    <w:rsid w:val="5F4A0782"/>
    <w:rsid w:val="5F4C479B"/>
    <w:rsid w:val="5F506935"/>
    <w:rsid w:val="5F510FF5"/>
    <w:rsid w:val="5F5342C3"/>
    <w:rsid w:val="5F562561"/>
    <w:rsid w:val="5F584EE2"/>
    <w:rsid w:val="5F5876A2"/>
    <w:rsid w:val="5F5920BF"/>
    <w:rsid w:val="5F5B3A8B"/>
    <w:rsid w:val="5F5D429B"/>
    <w:rsid w:val="5F5D7712"/>
    <w:rsid w:val="5F5E34D3"/>
    <w:rsid w:val="5F62237E"/>
    <w:rsid w:val="5F631336"/>
    <w:rsid w:val="5F6536C8"/>
    <w:rsid w:val="5F664222"/>
    <w:rsid w:val="5F6B0911"/>
    <w:rsid w:val="5F6D67A0"/>
    <w:rsid w:val="5F6F5C68"/>
    <w:rsid w:val="5F6F74A5"/>
    <w:rsid w:val="5F726E03"/>
    <w:rsid w:val="5F736075"/>
    <w:rsid w:val="5F77335D"/>
    <w:rsid w:val="5F785A85"/>
    <w:rsid w:val="5F7B5DCF"/>
    <w:rsid w:val="5F8056F5"/>
    <w:rsid w:val="5F833CED"/>
    <w:rsid w:val="5F847C18"/>
    <w:rsid w:val="5F883E0C"/>
    <w:rsid w:val="5F89415A"/>
    <w:rsid w:val="5F8B719C"/>
    <w:rsid w:val="5F935334"/>
    <w:rsid w:val="5F9C194E"/>
    <w:rsid w:val="5F9F4F16"/>
    <w:rsid w:val="5FA06145"/>
    <w:rsid w:val="5FA309CF"/>
    <w:rsid w:val="5FA31251"/>
    <w:rsid w:val="5FA3265D"/>
    <w:rsid w:val="5FA64E6E"/>
    <w:rsid w:val="5FA8417B"/>
    <w:rsid w:val="5FAA73CA"/>
    <w:rsid w:val="5FAD4DEC"/>
    <w:rsid w:val="5FAD6692"/>
    <w:rsid w:val="5FAE3AF0"/>
    <w:rsid w:val="5FAE50D9"/>
    <w:rsid w:val="5FAE799B"/>
    <w:rsid w:val="5FB11171"/>
    <w:rsid w:val="5FB43D3C"/>
    <w:rsid w:val="5FC27575"/>
    <w:rsid w:val="5FC65A6C"/>
    <w:rsid w:val="5FC77434"/>
    <w:rsid w:val="5FC9156B"/>
    <w:rsid w:val="5FCB7A8E"/>
    <w:rsid w:val="5FCC5B24"/>
    <w:rsid w:val="5FCF089A"/>
    <w:rsid w:val="5FD1241B"/>
    <w:rsid w:val="5FD1267F"/>
    <w:rsid w:val="5FD351C9"/>
    <w:rsid w:val="5FD4171D"/>
    <w:rsid w:val="5FD70D3A"/>
    <w:rsid w:val="5FD819FA"/>
    <w:rsid w:val="5FDB1A95"/>
    <w:rsid w:val="5FE4635F"/>
    <w:rsid w:val="5FEA050D"/>
    <w:rsid w:val="5FEC5EA3"/>
    <w:rsid w:val="5FED1FA9"/>
    <w:rsid w:val="5FEF4B14"/>
    <w:rsid w:val="5FF02C3B"/>
    <w:rsid w:val="5FF13F16"/>
    <w:rsid w:val="5FF6168B"/>
    <w:rsid w:val="5FF97D21"/>
    <w:rsid w:val="5FFA5AF0"/>
    <w:rsid w:val="5FFB133E"/>
    <w:rsid w:val="60011BE6"/>
    <w:rsid w:val="6001683D"/>
    <w:rsid w:val="60025B37"/>
    <w:rsid w:val="60041494"/>
    <w:rsid w:val="600C47D1"/>
    <w:rsid w:val="600F0236"/>
    <w:rsid w:val="601340B3"/>
    <w:rsid w:val="601344BF"/>
    <w:rsid w:val="601372B6"/>
    <w:rsid w:val="601451A1"/>
    <w:rsid w:val="60145DD0"/>
    <w:rsid w:val="601663AC"/>
    <w:rsid w:val="601A1ED2"/>
    <w:rsid w:val="601A5ED0"/>
    <w:rsid w:val="601B765E"/>
    <w:rsid w:val="601E0467"/>
    <w:rsid w:val="601E5669"/>
    <w:rsid w:val="60204ED0"/>
    <w:rsid w:val="60206BFF"/>
    <w:rsid w:val="602370C5"/>
    <w:rsid w:val="60260DA2"/>
    <w:rsid w:val="60274F0A"/>
    <w:rsid w:val="602905AC"/>
    <w:rsid w:val="60295011"/>
    <w:rsid w:val="602A322A"/>
    <w:rsid w:val="602A6195"/>
    <w:rsid w:val="602B063D"/>
    <w:rsid w:val="602E3D53"/>
    <w:rsid w:val="602E4B62"/>
    <w:rsid w:val="602F6218"/>
    <w:rsid w:val="603762FD"/>
    <w:rsid w:val="60390AA5"/>
    <w:rsid w:val="603954CB"/>
    <w:rsid w:val="603D0B34"/>
    <w:rsid w:val="60403079"/>
    <w:rsid w:val="6042281E"/>
    <w:rsid w:val="60423513"/>
    <w:rsid w:val="604368A3"/>
    <w:rsid w:val="604547BB"/>
    <w:rsid w:val="60491E34"/>
    <w:rsid w:val="60494A5D"/>
    <w:rsid w:val="604F54D7"/>
    <w:rsid w:val="605117E1"/>
    <w:rsid w:val="60524BDA"/>
    <w:rsid w:val="60551E3D"/>
    <w:rsid w:val="605855C3"/>
    <w:rsid w:val="60593B26"/>
    <w:rsid w:val="605B7DA2"/>
    <w:rsid w:val="605D5C3C"/>
    <w:rsid w:val="605E7727"/>
    <w:rsid w:val="60633AE9"/>
    <w:rsid w:val="6065094F"/>
    <w:rsid w:val="606605E2"/>
    <w:rsid w:val="606656E1"/>
    <w:rsid w:val="606A6607"/>
    <w:rsid w:val="606F4C83"/>
    <w:rsid w:val="60705A83"/>
    <w:rsid w:val="60716273"/>
    <w:rsid w:val="60793960"/>
    <w:rsid w:val="6079614A"/>
    <w:rsid w:val="607B14B1"/>
    <w:rsid w:val="607C67CE"/>
    <w:rsid w:val="607D1483"/>
    <w:rsid w:val="607D30C5"/>
    <w:rsid w:val="607E253A"/>
    <w:rsid w:val="607F14A8"/>
    <w:rsid w:val="607F3F51"/>
    <w:rsid w:val="6082086B"/>
    <w:rsid w:val="608352A5"/>
    <w:rsid w:val="608565BD"/>
    <w:rsid w:val="60885783"/>
    <w:rsid w:val="60892C01"/>
    <w:rsid w:val="60893FE8"/>
    <w:rsid w:val="6089440B"/>
    <w:rsid w:val="60896C4A"/>
    <w:rsid w:val="608F1A75"/>
    <w:rsid w:val="60902249"/>
    <w:rsid w:val="609324B7"/>
    <w:rsid w:val="60934C1D"/>
    <w:rsid w:val="60940FC4"/>
    <w:rsid w:val="609475AF"/>
    <w:rsid w:val="6097313A"/>
    <w:rsid w:val="609A0BE6"/>
    <w:rsid w:val="609A6376"/>
    <w:rsid w:val="60A330C9"/>
    <w:rsid w:val="60A405FC"/>
    <w:rsid w:val="60A507DC"/>
    <w:rsid w:val="60A518C9"/>
    <w:rsid w:val="60A643EB"/>
    <w:rsid w:val="60A6530F"/>
    <w:rsid w:val="60A66756"/>
    <w:rsid w:val="60A822E5"/>
    <w:rsid w:val="60A928E9"/>
    <w:rsid w:val="60AE30BC"/>
    <w:rsid w:val="60B0682B"/>
    <w:rsid w:val="60B306C5"/>
    <w:rsid w:val="60B63BBF"/>
    <w:rsid w:val="60B67C72"/>
    <w:rsid w:val="60B81AFB"/>
    <w:rsid w:val="60BC21A0"/>
    <w:rsid w:val="60BD399B"/>
    <w:rsid w:val="60BE6301"/>
    <w:rsid w:val="60BF75FF"/>
    <w:rsid w:val="60C019A5"/>
    <w:rsid w:val="60C2149A"/>
    <w:rsid w:val="60C217F4"/>
    <w:rsid w:val="60C41405"/>
    <w:rsid w:val="60C46124"/>
    <w:rsid w:val="60C54681"/>
    <w:rsid w:val="60C72D30"/>
    <w:rsid w:val="60C76CCB"/>
    <w:rsid w:val="60CA68FF"/>
    <w:rsid w:val="60CA6909"/>
    <w:rsid w:val="60CA713C"/>
    <w:rsid w:val="60CB445A"/>
    <w:rsid w:val="60CC5640"/>
    <w:rsid w:val="60CD62AD"/>
    <w:rsid w:val="60CF52C0"/>
    <w:rsid w:val="60D2139F"/>
    <w:rsid w:val="60D5703B"/>
    <w:rsid w:val="60D72266"/>
    <w:rsid w:val="60D77DBF"/>
    <w:rsid w:val="60D91EBC"/>
    <w:rsid w:val="60DA05DF"/>
    <w:rsid w:val="60DB48C0"/>
    <w:rsid w:val="60E10F25"/>
    <w:rsid w:val="60E51446"/>
    <w:rsid w:val="60E55C98"/>
    <w:rsid w:val="60EB0A29"/>
    <w:rsid w:val="60EB73F6"/>
    <w:rsid w:val="60EC4FE2"/>
    <w:rsid w:val="60EC643A"/>
    <w:rsid w:val="60ED4A50"/>
    <w:rsid w:val="60EF4293"/>
    <w:rsid w:val="60F00ADD"/>
    <w:rsid w:val="60F123D3"/>
    <w:rsid w:val="60F2225B"/>
    <w:rsid w:val="60F478EA"/>
    <w:rsid w:val="60F66066"/>
    <w:rsid w:val="60FB132A"/>
    <w:rsid w:val="60FB283B"/>
    <w:rsid w:val="60FB3F84"/>
    <w:rsid w:val="60FC5969"/>
    <w:rsid w:val="61010827"/>
    <w:rsid w:val="610272FF"/>
    <w:rsid w:val="61030589"/>
    <w:rsid w:val="61062E3C"/>
    <w:rsid w:val="61064708"/>
    <w:rsid w:val="610C0954"/>
    <w:rsid w:val="610D09BE"/>
    <w:rsid w:val="610D3E88"/>
    <w:rsid w:val="611201F2"/>
    <w:rsid w:val="6114057F"/>
    <w:rsid w:val="61162BF9"/>
    <w:rsid w:val="61163B0A"/>
    <w:rsid w:val="61165DB6"/>
    <w:rsid w:val="611A3950"/>
    <w:rsid w:val="611B13E9"/>
    <w:rsid w:val="611B1F07"/>
    <w:rsid w:val="611D7F8A"/>
    <w:rsid w:val="61202A70"/>
    <w:rsid w:val="61202FB5"/>
    <w:rsid w:val="61204EFB"/>
    <w:rsid w:val="612639AF"/>
    <w:rsid w:val="61282A15"/>
    <w:rsid w:val="6129558E"/>
    <w:rsid w:val="612B4BE0"/>
    <w:rsid w:val="612D713E"/>
    <w:rsid w:val="612E58FF"/>
    <w:rsid w:val="61300527"/>
    <w:rsid w:val="61310F25"/>
    <w:rsid w:val="6131393E"/>
    <w:rsid w:val="61344A9C"/>
    <w:rsid w:val="61391317"/>
    <w:rsid w:val="613962CB"/>
    <w:rsid w:val="613D0AE5"/>
    <w:rsid w:val="613D5D6D"/>
    <w:rsid w:val="613E1AD5"/>
    <w:rsid w:val="613F5AF6"/>
    <w:rsid w:val="613F6A7C"/>
    <w:rsid w:val="6142103F"/>
    <w:rsid w:val="614330D3"/>
    <w:rsid w:val="6144546E"/>
    <w:rsid w:val="61461A5A"/>
    <w:rsid w:val="61470F8B"/>
    <w:rsid w:val="61475598"/>
    <w:rsid w:val="614A24B4"/>
    <w:rsid w:val="614A6F6C"/>
    <w:rsid w:val="614B12C0"/>
    <w:rsid w:val="614E218B"/>
    <w:rsid w:val="61505AB3"/>
    <w:rsid w:val="61514439"/>
    <w:rsid w:val="61537649"/>
    <w:rsid w:val="61564020"/>
    <w:rsid w:val="6158143C"/>
    <w:rsid w:val="615928BB"/>
    <w:rsid w:val="615D26BE"/>
    <w:rsid w:val="615F3BE4"/>
    <w:rsid w:val="61601D30"/>
    <w:rsid w:val="6160382F"/>
    <w:rsid w:val="61606CFD"/>
    <w:rsid w:val="61655842"/>
    <w:rsid w:val="61662FD5"/>
    <w:rsid w:val="61673BDA"/>
    <w:rsid w:val="616845A4"/>
    <w:rsid w:val="61712959"/>
    <w:rsid w:val="617A3DDF"/>
    <w:rsid w:val="617A47A1"/>
    <w:rsid w:val="617D1A67"/>
    <w:rsid w:val="618020B7"/>
    <w:rsid w:val="61842625"/>
    <w:rsid w:val="618B4869"/>
    <w:rsid w:val="618C0D0F"/>
    <w:rsid w:val="619058FD"/>
    <w:rsid w:val="61926A75"/>
    <w:rsid w:val="619363F3"/>
    <w:rsid w:val="619516E1"/>
    <w:rsid w:val="61953B9A"/>
    <w:rsid w:val="61977B82"/>
    <w:rsid w:val="61995597"/>
    <w:rsid w:val="619B1E0F"/>
    <w:rsid w:val="619B67CA"/>
    <w:rsid w:val="619D448F"/>
    <w:rsid w:val="61A322CC"/>
    <w:rsid w:val="61A50001"/>
    <w:rsid w:val="61AA16CF"/>
    <w:rsid w:val="61B32D43"/>
    <w:rsid w:val="61B369B6"/>
    <w:rsid w:val="61B55147"/>
    <w:rsid w:val="61BA067D"/>
    <w:rsid w:val="61BA41DA"/>
    <w:rsid w:val="61BA5322"/>
    <w:rsid w:val="61C047C4"/>
    <w:rsid w:val="61C215FD"/>
    <w:rsid w:val="61C64399"/>
    <w:rsid w:val="61C7168F"/>
    <w:rsid w:val="61CB2539"/>
    <w:rsid w:val="61CC4772"/>
    <w:rsid w:val="61CD600C"/>
    <w:rsid w:val="61CD65CB"/>
    <w:rsid w:val="61CE0081"/>
    <w:rsid w:val="61CF7258"/>
    <w:rsid w:val="61D21587"/>
    <w:rsid w:val="61D97FAB"/>
    <w:rsid w:val="61DB4BCF"/>
    <w:rsid w:val="61DB6C49"/>
    <w:rsid w:val="61DC0265"/>
    <w:rsid w:val="61DC16FE"/>
    <w:rsid w:val="61DC4456"/>
    <w:rsid w:val="61DE56CA"/>
    <w:rsid w:val="61DF5DE9"/>
    <w:rsid w:val="61E012FE"/>
    <w:rsid w:val="61E21314"/>
    <w:rsid w:val="61E81E82"/>
    <w:rsid w:val="61E860B9"/>
    <w:rsid w:val="61E90316"/>
    <w:rsid w:val="61EF069D"/>
    <w:rsid w:val="61F05B73"/>
    <w:rsid w:val="61F14F53"/>
    <w:rsid w:val="61F23863"/>
    <w:rsid w:val="61F44199"/>
    <w:rsid w:val="61F47970"/>
    <w:rsid w:val="61F5198E"/>
    <w:rsid w:val="61F57E95"/>
    <w:rsid w:val="61FA15BE"/>
    <w:rsid w:val="61FB0288"/>
    <w:rsid w:val="61FB50EE"/>
    <w:rsid w:val="61FC494C"/>
    <w:rsid w:val="62020FB7"/>
    <w:rsid w:val="62043801"/>
    <w:rsid w:val="62085CB6"/>
    <w:rsid w:val="620C0C63"/>
    <w:rsid w:val="620C2630"/>
    <w:rsid w:val="620C71FB"/>
    <w:rsid w:val="62110B60"/>
    <w:rsid w:val="62126F7D"/>
    <w:rsid w:val="62143780"/>
    <w:rsid w:val="621978C4"/>
    <w:rsid w:val="621A3251"/>
    <w:rsid w:val="621B376B"/>
    <w:rsid w:val="62201BC9"/>
    <w:rsid w:val="62251674"/>
    <w:rsid w:val="622614E7"/>
    <w:rsid w:val="622942F4"/>
    <w:rsid w:val="622A0833"/>
    <w:rsid w:val="622B0D2F"/>
    <w:rsid w:val="622C56EE"/>
    <w:rsid w:val="622D779B"/>
    <w:rsid w:val="62307442"/>
    <w:rsid w:val="62334ED4"/>
    <w:rsid w:val="62335218"/>
    <w:rsid w:val="623374FF"/>
    <w:rsid w:val="623510D8"/>
    <w:rsid w:val="62360E03"/>
    <w:rsid w:val="6239682E"/>
    <w:rsid w:val="623B5938"/>
    <w:rsid w:val="623C6764"/>
    <w:rsid w:val="623C67BD"/>
    <w:rsid w:val="62405163"/>
    <w:rsid w:val="62416071"/>
    <w:rsid w:val="62434969"/>
    <w:rsid w:val="624448E6"/>
    <w:rsid w:val="62447B8C"/>
    <w:rsid w:val="62473D28"/>
    <w:rsid w:val="624859F7"/>
    <w:rsid w:val="624D5527"/>
    <w:rsid w:val="624F241B"/>
    <w:rsid w:val="62507B6B"/>
    <w:rsid w:val="625352A2"/>
    <w:rsid w:val="625507CA"/>
    <w:rsid w:val="62556220"/>
    <w:rsid w:val="62575D8E"/>
    <w:rsid w:val="625828AD"/>
    <w:rsid w:val="62592D3B"/>
    <w:rsid w:val="625A2526"/>
    <w:rsid w:val="625C2DD3"/>
    <w:rsid w:val="625C3306"/>
    <w:rsid w:val="625D5022"/>
    <w:rsid w:val="626059DE"/>
    <w:rsid w:val="62651A64"/>
    <w:rsid w:val="6267213A"/>
    <w:rsid w:val="62694325"/>
    <w:rsid w:val="626A19DC"/>
    <w:rsid w:val="626A4F6C"/>
    <w:rsid w:val="626D0924"/>
    <w:rsid w:val="626D09A1"/>
    <w:rsid w:val="626D2548"/>
    <w:rsid w:val="626D56F3"/>
    <w:rsid w:val="626E20DD"/>
    <w:rsid w:val="626F1DC4"/>
    <w:rsid w:val="62710526"/>
    <w:rsid w:val="6272395E"/>
    <w:rsid w:val="62765296"/>
    <w:rsid w:val="62774E37"/>
    <w:rsid w:val="62795E5A"/>
    <w:rsid w:val="627C6FA1"/>
    <w:rsid w:val="627E0716"/>
    <w:rsid w:val="62803F3B"/>
    <w:rsid w:val="62805CDC"/>
    <w:rsid w:val="62812A7F"/>
    <w:rsid w:val="62824504"/>
    <w:rsid w:val="62837C7E"/>
    <w:rsid w:val="628860B0"/>
    <w:rsid w:val="62891C55"/>
    <w:rsid w:val="628A0361"/>
    <w:rsid w:val="628C2103"/>
    <w:rsid w:val="628D4562"/>
    <w:rsid w:val="628D4E55"/>
    <w:rsid w:val="628F534B"/>
    <w:rsid w:val="629341C2"/>
    <w:rsid w:val="62952138"/>
    <w:rsid w:val="62954672"/>
    <w:rsid w:val="62985F32"/>
    <w:rsid w:val="629A0C58"/>
    <w:rsid w:val="629A5169"/>
    <w:rsid w:val="629D18DE"/>
    <w:rsid w:val="629D606E"/>
    <w:rsid w:val="62A13C03"/>
    <w:rsid w:val="62A30A65"/>
    <w:rsid w:val="62A949F9"/>
    <w:rsid w:val="62AE2AF9"/>
    <w:rsid w:val="62B1271F"/>
    <w:rsid w:val="62B147D5"/>
    <w:rsid w:val="62B501DD"/>
    <w:rsid w:val="62B64B1F"/>
    <w:rsid w:val="62BC0463"/>
    <w:rsid w:val="62BD0248"/>
    <w:rsid w:val="62BF6E08"/>
    <w:rsid w:val="62C16AE7"/>
    <w:rsid w:val="62C17468"/>
    <w:rsid w:val="62C368DE"/>
    <w:rsid w:val="62C60718"/>
    <w:rsid w:val="62C74372"/>
    <w:rsid w:val="62C80EEC"/>
    <w:rsid w:val="62C83B01"/>
    <w:rsid w:val="62C95D0E"/>
    <w:rsid w:val="62CC598E"/>
    <w:rsid w:val="62CC5FCF"/>
    <w:rsid w:val="62D13D63"/>
    <w:rsid w:val="62D14716"/>
    <w:rsid w:val="62D6554C"/>
    <w:rsid w:val="62DA5004"/>
    <w:rsid w:val="62DB1A62"/>
    <w:rsid w:val="62DC6BB3"/>
    <w:rsid w:val="62DD3D91"/>
    <w:rsid w:val="62E44812"/>
    <w:rsid w:val="62E501E1"/>
    <w:rsid w:val="62E63D52"/>
    <w:rsid w:val="62E70424"/>
    <w:rsid w:val="62E711F6"/>
    <w:rsid w:val="62E94EA9"/>
    <w:rsid w:val="62E95840"/>
    <w:rsid w:val="62EC42DB"/>
    <w:rsid w:val="62ED44FD"/>
    <w:rsid w:val="62ED4F4B"/>
    <w:rsid w:val="62F07443"/>
    <w:rsid w:val="62F40F16"/>
    <w:rsid w:val="62F46BD3"/>
    <w:rsid w:val="62F510E3"/>
    <w:rsid w:val="62F6303D"/>
    <w:rsid w:val="62F91C6D"/>
    <w:rsid w:val="62FA1F1D"/>
    <w:rsid w:val="62FA7D3F"/>
    <w:rsid w:val="62FC7CFD"/>
    <w:rsid w:val="62FE2C9D"/>
    <w:rsid w:val="63001AB0"/>
    <w:rsid w:val="6300448D"/>
    <w:rsid w:val="63047903"/>
    <w:rsid w:val="63053D17"/>
    <w:rsid w:val="63063C18"/>
    <w:rsid w:val="630668A6"/>
    <w:rsid w:val="63067ACE"/>
    <w:rsid w:val="630A2C50"/>
    <w:rsid w:val="630C7F18"/>
    <w:rsid w:val="630D4AD4"/>
    <w:rsid w:val="630E004F"/>
    <w:rsid w:val="630E455C"/>
    <w:rsid w:val="630F7A11"/>
    <w:rsid w:val="63105FEB"/>
    <w:rsid w:val="631247E9"/>
    <w:rsid w:val="63161CE3"/>
    <w:rsid w:val="63162E97"/>
    <w:rsid w:val="63177B85"/>
    <w:rsid w:val="631A04BA"/>
    <w:rsid w:val="631A4EC1"/>
    <w:rsid w:val="631F4F7C"/>
    <w:rsid w:val="631F6BFF"/>
    <w:rsid w:val="631F7DFB"/>
    <w:rsid w:val="63200257"/>
    <w:rsid w:val="63245177"/>
    <w:rsid w:val="63251788"/>
    <w:rsid w:val="63256919"/>
    <w:rsid w:val="63274AC6"/>
    <w:rsid w:val="632B1016"/>
    <w:rsid w:val="6334585D"/>
    <w:rsid w:val="6334743B"/>
    <w:rsid w:val="633651FB"/>
    <w:rsid w:val="63370C0A"/>
    <w:rsid w:val="63371B2C"/>
    <w:rsid w:val="63382DC2"/>
    <w:rsid w:val="633B56EC"/>
    <w:rsid w:val="633C6D7B"/>
    <w:rsid w:val="63405A62"/>
    <w:rsid w:val="6342716C"/>
    <w:rsid w:val="63433785"/>
    <w:rsid w:val="634533CE"/>
    <w:rsid w:val="634958B0"/>
    <w:rsid w:val="634C49DB"/>
    <w:rsid w:val="634C6DBE"/>
    <w:rsid w:val="634D3AFB"/>
    <w:rsid w:val="634D61E4"/>
    <w:rsid w:val="63560AA7"/>
    <w:rsid w:val="63561D13"/>
    <w:rsid w:val="63595C6A"/>
    <w:rsid w:val="635B3F17"/>
    <w:rsid w:val="635C435A"/>
    <w:rsid w:val="635C7997"/>
    <w:rsid w:val="635D0437"/>
    <w:rsid w:val="6360528D"/>
    <w:rsid w:val="636134E9"/>
    <w:rsid w:val="63617271"/>
    <w:rsid w:val="636327AB"/>
    <w:rsid w:val="636424FD"/>
    <w:rsid w:val="6365098D"/>
    <w:rsid w:val="6367771F"/>
    <w:rsid w:val="636A43D9"/>
    <w:rsid w:val="636E2E11"/>
    <w:rsid w:val="636F0201"/>
    <w:rsid w:val="63713E7A"/>
    <w:rsid w:val="637162A3"/>
    <w:rsid w:val="637214D2"/>
    <w:rsid w:val="6372627A"/>
    <w:rsid w:val="637352E7"/>
    <w:rsid w:val="63753010"/>
    <w:rsid w:val="6376781C"/>
    <w:rsid w:val="63772511"/>
    <w:rsid w:val="637868B9"/>
    <w:rsid w:val="63790B4D"/>
    <w:rsid w:val="637B34EA"/>
    <w:rsid w:val="637D6293"/>
    <w:rsid w:val="637E0305"/>
    <w:rsid w:val="637E38DE"/>
    <w:rsid w:val="637F2103"/>
    <w:rsid w:val="637F437D"/>
    <w:rsid w:val="638057B6"/>
    <w:rsid w:val="63825F60"/>
    <w:rsid w:val="638452E6"/>
    <w:rsid w:val="63860B2F"/>
    <w:rsid w:val="63865A8E"/>
    <w:rsid w:val="638F1D60"/>
    <w:rsid w:val="638F783C"/>
    <w:rsid w:val="63904037"/>
    <w:rsid w:val="639164D8"/>
    <w:rsid w:val="639428CB"/>
    <w:rsid w:val="63947260"/>
    <w:rsid w:val="639B0625"/>
    <w:rsid w:val="63A26008"/>
    <w:rsid w:val="63A46A9D"/>
    <w:rsid w:val="63A53AE1"/>
    <w:rsid w:val="63A67EDD"/>
    <w:rsid w:val="63A73B5B"/>
    <w:rsid w:val="63AB022F"/>
    <w:rsid w:val="63AD68B3"/>
    <w:rsid w:val="63AE48A3"/>
    <w:rsid w:val="63AF2F90"/>
    <w:rsid w:val="63B11204"/>
    <w:rsid w:val="63BB4B8D"/>
    <w:rsid w:val="63BC4BD4"/>
    <w:rsid w:val="63C30F2F"/>
    <w:rsid w:val="63C35F4F"/>
    <w:rsid w:val="63C45EA4"/>
    <w:rsid w:val="63C60241"/>
    <w:rsid w:val="63C9112B"/>
    <w:rsid w:val="63C94641"/>
    <w:rsid w:val="63CA2F40"/>
    <w:rsid w:val="63CD3A74"/>
    <w:rsid w:val="63D06E28"/>
    <w:rsid w:val="63D1456A"/>
    <w:rsid w:val="63D35BD9"/>
    <w:rsid w:val="63D36A07"/>
    <w:rsid w:val="63D52EE0"/>
    <w:rsid w:val="63D54750"/>
    <w:rsid w:val="63D70D17"/>
    <w:rsid w:val="63D823B1"/>
    <w:rsid w:val="63D83A5E"/>
    <w:rsid w:val="63DA0BA6"/>
    <w:rsid w:val="63DD11CE"/>
    <w:rsid w:val="63DD6A25"/>
    <w:rsid w:val="63DF5C9F"/>
    <w:rsid w:val="63E60501"/>
    <w:rsid w:val="63E963D1"/>
    <w:rsid w:val="63EA6705"/>
    <w:rsid w:val="63EF0703"/>
    <w:rsid w:val="63EF40DE"/>
    <w:rsid w:val="63EF55BD"/>
    <w:rsid w:val="63F10FDB"/>
    <w:rsid w:val="63F26FD9"/>
    <w:rsid w:val="63F502F7"/>
    <w:rsid w:val="63F54758"/>
    <w:rsid w:val="63F60B5C"/>
    <w:rsid w:val="63F71428"/>
    <w:rsid w:val="63F92525"/>
    <w:rsid w:val="63FA3268"/>
    <w:rsid w:val="63FD42BE"/>
    <w:rsid w:val="6405236D"/>
    <w:rsid w:val="64072FEA"/>
    <w:rsid w:val="64087695"/>
    <w:rsid w:val="64091930"/>
    <w:rsid w:val="640E1E12"/>
    <w:rsid w:val="640F40D3"/>
    <w:rsid w:val="64105E70"/>
    <w:rsid w:val="641101CC"/>
    <w:rsid w:val="64195901"/>
    <w:rsid w:val="641E35EF"/>
    <w:rsid w:val="64211CB3"/>
    <w:rsid w:val="64236AB2"/>
    <w:rsid w:val="642576AD"/>
    <w:rsid w:val="6426097D"/>
    <w:rsid w:val="64260D7B"/>
    <w:rsid w:val="64265CF7"/>
    <w:rsid w:val="64290EA7"/>
    <w:rsid w:val="642B12CA"/>
    <w:rsid w:val="642E66F3"/>
    <w:rsid w:val="643005D1"/>
    <w:rsid w:val="643039C7"/>
    <w:rsid w:val="6432682D"/>
    <w:rsid w:val="64331022"/>
    <w:rsid w:val="64334A7B"/>
    <w:rsid w:val="64352226"/>
    <w:rsid w:val="643804F2"/>
    <w:rsid w:val="64391247"/>
    <w:rsid w:val="643F1A24"/>
    <w:rsid w:val="64400675"/>
    <w:rsid w:val="64404BC3"/>
    <w:rsid w:val="644065EF"/>
    <w:rsid w:val="64407A54"/>
    <w:rsid w:val="64421FFE"/>
    <w:rsid w:val="64445368"/>
    <w:rsid w:val="64482379"/>
    <w:rsid w:val="644A2027"/>
    <w:rsid w:val="644B6231"/>
    <w:rsid w:val="644D006B"/>
    <w:rsid w:val="644D6171"/>
    <w:rsid w:val="64507B56"/>
    <w:rsid w:val="645314DD"/>
    <w:rsid w:val="64555B1D"/>
    <w:rsid w:val="64586B28"/>
    <w:rsid w:val="64586ED6"/>
    <w:rsid w:val="645D5143"/>
    <w:rsid w:val="645F0B0F"/>
    <w:rsid w:val="64604BD1"/>
    <w:rsid w:val="646075EC"/>
    <w:rsid w:val="64667CBF"/>
    <w:rsid w:val="64681AC4"/>
    <w:rsid w:val="646857D4"/>
    <w:rsid w:val="646A3C69"/>
    <w:rsid w:val="646A7BD0"/>
    <w:rsid w:val="646B5020"/>
    <w:rsid w:val="646E0589"/>
    <w:rsid w:val="646F24F1"/>
    <w:rsid w:val="646F774B"/>
    <w:rsid w:val="64704A2D"/>
    <w:rsid w:val="64710DA9"/>
    <w:rsid w:val="647117E6"/>
    <w:rsid w:val="64732B91"/>
    <w:rsid w:val="64735E6F"/>
    <w:rsid w:val="64742217"/>
    <w:rsid w:val="6474564F"/>
    <w:rsid w:val="64761181"/>
    <w:rsid w:val="64775654"/>
    <w:rsid w:val="647B7007"/>
    <w:rsid w:val="647F2FAC"/>
    <w:rsid w:val="647F482D"/>
    <w:rsid w:val="647F5A1A"/>
    <w:rsid w:val="64821C2B"/>
    <w:rsid w:val="64850DC0"/>
    <w:rsid w:val="648C644C"/>
    <w:rsid w:val="648D23AE"/>
    <w:rsid w:val="648F5BFC"/>
    <w:rsid w:val="648F7AAB"/>
    <w:rsid w:val="6492690F"/>
    <w:rsid w:val="64961FCD"/>
    <w:rsid w:val="64997E4A"/>
    <w:rsid w:val="64A0456F"/>
    <w:rsid w:val="64A56481"/>
    <w:rsid w:val="64A87800"/>
    <w:rsid w:val="64A944F1"/>
    <w:rsid w:val="64AA2BCD"/>
    <w:rsid w:val="64B202BA"/>
    <w:rsid w:val="64B21326"/>
    <w:rsid w:val="64B23FE1"/>
    <w:rsid w:val="64B45B2E"/>
    <w:rsid w:val="64B515E2"/>
    <w:rsid w:val="64B701A5"/>
    <w:rsid w:val="64B75F11"/>
    <w:rsid w:val="64BA23F9"/>
    <w:rsid w:val="64BA4B87"/>
    <w:rsid w:val="64BC2174"/>
    <w:rsid w:val="64BD55DA"/>
    <w:rsid w:val="64BE381D"/>
    <w:rsid w:val="64BE38AD"/>
    <w:rsid w:val="64C01BF3"/>
    <w:rsid w:val="64C055DA"/>
    <w:rsid w:val="64C10C99"/>
    <w:rsid w:val="64C20D96"/>
    <w:rsid w:val="64C24B34"/>
    <w:rsid w:val="64C345BA"/>
    <w:rsid w:val="64C6607C"/>
    <w:rsid w:val="64C829CF"/>
    <w:rsid w:val="64CB55C6"/>
    <w:rsid w:val="64CE1FFC"/>
    <w:rsid w:val="64D10DA9"/>
    <w:rsid w:val="64D26E85"/>
    <w:rsid w:val="64D37680"/>
    <w:rsid w:val="64D41369"/>
    <w:rsid w:val="64D546D9"/>
    <w:rsid w:val="64DC2A5C"/>
    <w:rsid w:val="64E111F2"/>
    <w:rsid w:val="64E26132"/>
    <w:rsid w:val="64EC0174"/>
    <w:rsid w:val="64ED4046"/>
    <w:rsid w:val="64EE08BD"/>
    <w:rsid w:val="64EF050F"/>
    <w:rsid w:val="64F00D2B"/>
    <w:rsid w:val="64F06BE6"/>
    <w:rsid w:val="64F54C14"/>
    <w:rsid w:val="64F85334"/>
    <w:rsid w:val="64FA4B83"/>
    <w:rsid w:val="64FB1343"/>
    <w:rsid w:val="64FE6E21"/>
    <w:rsid w:val="64FF73B0"/>
    <w:rsid w:val="6500696D"/>
    <w:rsid w:val="650148D7"/>
    <w:rsid w:val="65040F60"/>
    <w:rsid w:val="65080613"/>
    <w:rsid w:val="65083AD4"/>
    <w:rsid w:val="65083C13"/>
    <w:rsid w:val="650E7B1B"/>
    <w:rsid w:val="650F5BF6"/>
    <w:rsid w:val="65152124"/>
    <w:rsid w:val="65170E3C"/>
    <w:rsid w:val="65171F21"/>
    <w:rsid w:val="6518258B"/>
    <w:rsid w:val="651F7285"/>
    <w:rsid w:val="652104EA"/>
    <w:rsid w:val="65213C7D"/>
    <w:rsid w:val="6522379E"/>
    <w:rsid w:val="6523391A"/>
    <w:rsid w:val="65272119"/>
    <w:rsid w:val="652C2120"/>
    <w:rsid w:val="6530199E"/>
    <w:rsid w:val="65333696"/>
    <w:rsid w:val="65351416"/>
    <w:rsid w:val="65351D0F"/>
    <w:rsid w:val="65367E1B"/>
    <w:rsid w:val="653A7E3A"/>
    <w:rsid w:val="653D34A4"/>
    <w:rsid w:val="65403473"/>
    <w:rsid w:val="65440A07"/>
    <w:rsid w:val="65444FF7"/>
    <w:rsid w:val="65445A10"/>
    <w:rsid w:val="65463C23"/>
    <w:rsid w:val="65464F97"/>
    <w:rsid w:val="65476AC4"/>
    <w:rsid w:val="65481B71"/>
    <w:rsid w:val="6548495A"/>
    <w:rsid w:val="65494006"/>
    <w:rsid w:val="654C3A9D"/>
    <w:rsid w:val="654C6BDA"/>
    <w:rsid w:val="654E4448"/>
    <w:rsid w:val="65513176"/>
    <w:rsid w:val="65571266"/>
    <w:rsid w:val="65571331"/>
    <w:rsid w:val="65586C91"/>
    <w:rsid w:val="65593F4E"/>
    <w:rsid w:val="655A5738"/>
    <w:rsid w:val="655B0FDA"/>
    <w:rsid w:val="655D4866"/>
    <w:rsid w:val="65615D31"/>
    <w:rsid w:val="65666628"/>
    <w:rsid w:val="6566675A"/>
    <w:rsid w:val="65682A2B"/>
    <w:rsid w:val="656C2E12"/>
    <w:rsid w:val="656E070D"/>
    <w:rsid w:val="656E1D4D"/>
    <w:rsid w:val="65717859"/>
    <w:rsid w:val="65720C0A"/>
    <w:rsid w:val="657812C2"/>
    <w:rsid w:val="65784D4B"/>
    <w:rsid w:val="657B32F0"/>
    <w:rsid w:val="657E0D5A"/>
    <w:rsid w:val="65865EB6"/>
    <w:rsid w:val="65872CDE"/>
    <w:rsid w:val="6588051E"/>
    <w:rsid w:val="65890619"/>
    <w:rsid w:val="658B4B03"/>
    <w:rsid w:val="658D2B68"/>
    <w:rsid w:val="658E1659"/>
    <w:rsid w:val="659010BB"/>
    <w:rsid w:val="659113B9"/>
    <w:rsid w:val="659302E5"/>
    <w:rsid w:val="6593171C"/>
    <w:rsid w:val="65961EB1"/>
    <w:rsid w:val="6596741A"/>
    <w:rsid w:val="6598330B"/>
    <w:rsid w:val="659A4CEE"/>
    <w:rsid w:val="659B4714"/>
    <w:rsid w:val="659C412D"/>
    <w:rsid w:val="659C75AE"/>
    <w:rsid w:val="659E0C31"/>
    <w:rsid w:val="659E32E8"/>
    <w:rsid w:val="659F65D8"/>
    <w:rsid w:val="65A03FA7"/>
    <w:rsid w:val="65A13C10"/>
    <w:rsid w:val="65A35818"/>
    <w:rsid w:val="65A62E93"/>
    <w:rsid w:val="65A70F54"/>
    <w:rsid w:val="65A95874"/>
    <w:rsid w:val="65AA6518"/>
    <w:rsid w:val="65AC5685"/>
    <w:rsid w:val="65B03FF1"/>
    <w:rsid w:val="65B21330"/>
    <w:rsid w:val="65B735B5"/>
    <w:rsid w:val="65B80F55"/>
    <w:rsid w:val="65B934E4"/>
    <w:rsid w:val="65BA52D6"/>
    <w:rsid w:val="65BE5529"/>
    <w:rsid w:val="65C217C0"/>
    <w:rsid w:val="65C6782F"/>
    <w:rsid w:val="65C7407F"/>
    <w:rsid w:val="65C94700"/>
    <w:rsid w:val="65CC016C"/>
    <w:rsid w:val="65CE4CFD"/>
    <w:rsid w:val="65D2172C"/>
    <w:rsid w:val="65D35C22"/>
    <w:rsid w:val="65D41CDE"/>
    <w:rsid w:val="65D50BAE"/>
    <w:rsid w:val="65D54F6E"/>
    <w:rsid w:val="65D64E4B"/>
    <w:rsid w:val="65D93768"/>
    <w:rsid w:val="65DA32FF"/>
    <w:rsid w:val="65DD5050"/>
    <w:rsid w:val="65E067F9"/>
    <w:rsid w:val="65E147D0"/>
    <w:rsid w:val="65E217DD"/>
    <w:rsid w:val="65E509D2"/>
    <w:rsid w:val="65E71CD0"/>
    <w:rsid w:val="65EA379A"/>
    <w:rsid w:val="65EC071F"/>
    <w:rsid w:val="65ED3489"/>
    <w:rsid w:val="65ED5231"/>
    <w:rsid w:val="65EE1F90"/>
    <w:rsid w:val="65EF0A40"/>
    <w:rsid w:val="65F13FC4"/>
    <w:rsid w:val="65F345F1"/>
    <w:rsid w:val="65F43B2D"/>
    <w:rsid w:val="65F7341F"/>
    <w:rsid w:val="65F95895"/>
    <w:rsid w:val="65F96429"/>
    <w:rsid w:val="65FA0ABC"/>
    <w:rsid w:val="65FA1020"/>
    <w:rsid w:val="65FC48F1"/>
    <w:rsid w:val="65FC5263"/>
    <w:rsid w:val="65FE6983"/>
    <w:rsid w:val="66006071"/>
    <w:rsid w:val="66023B62"/>
    <w:rsid w:val="66041FDC"/>
    <w:rsid w:val="660A2030"/>
    <w:rsid w:val="660D387B"/>
    <w:rsid w:val="660F5B3A"/>
    <w:rsid w:val="66120424"/>
    <w:rsid w:val="6612170A"/>
    <w:rsid w:val="661266E1"/>
    <w:rsid w:val="661371D9"/>
    <w:rsid w:val="6615526B"/>
    <w:rsid w:val="661F55E3"/>
    <w:rsid w:val="661F5F8D"/>
    <w:rsid w:val="66221EE2"/>
    <w:rsid w:val="66247526"/>
    <w:rsid w:val="66250EEA"/>
    <w:rsid w:val="66296224"/>
    <w:rsid w:val="662B6E69"/>
    <w:rsid w:val="662C4398"/>
    <w:rsid w:val="662E36EE"/>
    <w:rsid w:val="66304DF1"/>
    <w:rsid w:val="66331EC7"/>
    <w:rsid w:val="66363C9D"/>
    <w:rsid w:val="663D22C9"/>
    <w:rsid w:val="663E50FF"/>
    <w:rsid w:val="66430AC9"/>
    <w:rsid w:val="664537B7"/>
    <w:rsid w:val="664A2380"/>
    <w:rsid w:val="664D0174"/>
    <w:rsid w:val="664E6866"/>
    <w:rsid w:val="66506BAF"/>
    <w:rsid w:val="665074F0"/>
    <w:rsid w:val="66510708"/>
    <w:rsid w:val="6652784E"/>
    <w:rsid w:val="665311F1"/>
    <w:rsid w:val="66554F55"/>
    <w:rsid w:val="665578D4"/>
    <w:rsid w:val="66574DEA"/>
    <w:rsid w:val="665A3723"/>
    <w:rsid w:val="665A763B"/>
    <w:rsid w:val="665C3E64"/>
    <w:rsid w:val="66600696"/>
    <w:rsid w:val="66673328"/>
    <w:rsid w:val="66676DE6"/>
    <w:rsid w:val="666779CA"/>
    <w:rsid w:val="666D0FB9"/>
    <w:rsid w:val="666E1720"/>
    <w:rsid w:val="666F16E5"/>
    <w:rsid w:val="6670053F"/>
    <w:rsid w:val="66735DA1"/>
    <w:rsid w:val="66781AB8"/>
    <w:rsid w:val="66795B33"/>
    <w:rsid w:val="667A626C"/>
    <w:rsid w:val="667C4A68"/>
    <w:rsid w:val="667C5BC1"/>
    <w:rsid w:val="667D57A1"/>
    <w:rsid w:val="667E3454"/>
    <w:rsid w:val="668014A7"/>
    <w:rsid w:val="66806AEA"/>
    <w:rsid w:val="66827742"/>
    <w:rsid w:val="66830F3D"/>
    <w:rsid w:val="66832417"/>
    <w:rsid w:val="66842EE2"/>
    <w:rsid w:val="668440F9"/>
    <w:rsid w:val="668767A7"/>
    <w:rsid w:val="668F22AF"/>
    <w:rsid w:val="66920CB7"/>
    <w:rsid w:val="66944383"/>
    <w:rsid w:val="66955C00"/>
    <w:rsid w:val="66972750"/>
    <w:rsid w:val="66991A4D"/>
    <w:rsid w:val="669D6333"/>
    <w:rsid w:val="669E716E"/>
    <w:rsid w:val="66A30835"/>
    <w:rsid w:val="66A71175"/>
    <w:rsid w:val="66A96E5A"/>
    <w:rsid w:val="66AD4903"/>
    <w:rsid w:val="66AD5166"/>
    <w:rsid w:val="66AD6A71"/>
    <w:rsid w:val="66AE21B6"/>
    <w:rsid w:val="66B152CC"/>
    <w:rsid w:val="66B45DE4"/>
    <w:rsid w:val="66BB0725"/>
    <w:rsid w:val="66BF0A0C"/>
    <w:rsid w:val="66BF3D61"/>
    <w:rsid w:val="66C04BBB"/>
    <w:rsid w:val="66C06E1A"/>
    <w:rsid w:val="66C13FCA"/>
    <w:rsid w:val="66C16019"/>
    <w:rsid w:val="66C4132B"/>
    <w:rsid w:val="66CD4161"/>
    <w:rsid w:val="66CD6DBE"/>
    <w:rsid w:val="66CE2DCB"/>
    <w:rsid w:val="66CF4495"/>
    <w:rsid w:val="66CF4B2B"/>
    <w:rsid w:val="66CF7259"/>
    <w:rsid w:val="66D3516A"/>
    <w:rsid w:val="66D4396B"/>
    <w:rsid w:val="66D72824"/>
    <w:rsid w:val="66D83458"/>
    <w:rsid w:val="66DA25BB"/>
    <w:rsid w:val="66DC3248"/>
    <w:rsid w:val="66DE19D6"/>
    <w:rsid w:val="66DF0824"/>
    <w:rsid w:val="66E27CAD"/>
    <w:rsid w:val="66E66EFA"/>
    <w:rsid w:val="66E960B1"/>
    <w:rsid w:val="66EA7603"/>
    <w:rsid w:val="66EC7E97"/>
    <w:rsid w:val="66EF04B9"/>
    <w:rsid w:val="66EF55F6"/>
    <w:rsid w:val="66EF74AA"/>
    <w:rsid w:val="66F012A3"/>
    <w:rsid w:val="66F05CD2"/>
    <w:rsid w:val="66F40D7E"/>
    <w:rsid w:val="66F74ECC"/>
    <w:rsid w:val="66F85179"/>
    <w:rsid w:val="66F92445"/>
    <w:rsid w:val="66FB507F"/>
    <w:rsid w:val="66FC0763"/>
    <w:rsid w:val="66FF4C40"/>
    <w:rsid w:val="67045BA1"/>
    <w:rsid w:val="67055321"/>
    <w:rsid w:val="670D37E3"/>
    <w:rsid w:val="670E0845"/>
    <w:rsid w:val="6710114A"/>
    <w:rsid w:val="67155688"/>
    <w:rsid w:val="67156655"/>
    <w:rsid w:val="67185EC5"/>
    <w:rsid w:val="671915E0"/>
    <w:rsid w:val="671A5D88"/>
    <w:rsid w:val="67222A74"/>
    <w:rsid w:val="67235C07"/>
    <w:rsid w:val="67273B88"/>
    <w:rsid w:val="673157B7"/>
    <w:rsid w:val="67321AF4"/>
    <w:rsid w:val="6733335F"/>
    <w:rsid w:val="673379C9"/>
    <w:rsid w:val="67344405"/>
    <w:rsid w:val="67357963"/>
    <w:rsid w:val="673839EF"/>
    <w:rsid w:val="67397F7E"/>
    <w:rsid w:val="673A403C"/>
    <w:rsid w:val="673B0C52"/>
    <w:rsid w:val="673D3BEB"/>
    <w:rsid w:val="673F761B"/>
    <w:rsid w:val="67473664"/>
    <w:rsid w:val="674B737C"/>
    <w:rsid w:val="674F0FFB"/>
    <w:rsid w:val="674F6551"/>
    <w:rsid w:val="6751396C"/>
    <w:rsid w:val="67534BC8"/>
    <w:rsid w:val="67552805"/>
    <w:rsid w:val="675602DA"/>
    <w:rsid w:val="675A7D1A"/>
    <w:rsid w:val="675B0C3A"/>
    <w:rsid w:val="675C56A9"/>
    <w:rsid w:val="676118C2"/>
    <w:rsid w:val="6761472E"/>
    <w:rsid w:val="67624539"/>
    <w:rsid w:val="67646778"/>
    <w:rsid w:val="676519B8"/>
    <w:rsid w:val="676531E6"/>
    <w:rsid w:val="67666517"/>
    <w:rsid w:val="676A09DA"/>
    <w:rsid w:val="676D7404"/>
    <w:rsid w:val="676F10A9"/>
    <w:rsid w:val="676F5FA5"/>
    <w:rsid w:val="676F7D09"/>
    <w:rsid w:val="67722A94"/>
    <w:rsid w:val="67760611"/>
    <w:rsid w:val="6776170B"/>
    <w:rsid w:val="67791485"/>
    <w:rsid w:val="677A585F"/>
    <w:rsid w:val="677A6001"/>
    <w:rsid w:val="677B685A"/>
    <w:rsid w:val="677B6C66"/>
    <w:rsid w:val="677E1518"/>
    <w:rsid w:val="678006E4"/>
    <w:rsid w:val="67815282"/>
    <w:rsid w:val="67822C71"/>
    <w:rsid w:val="678A3689"/>
    <w:rsid w:val="678E6A5C"/>
    <w:rsid w:val="67903DC6"/>
    <w:rsid w:val="6792362B"/>
    <w:rsid w:val="679247E4"/>
    <w:rsid w:val="6794077B"/>
    <w:rsid w:val="67965199"/>
    <w:rsid w:val="679721DC"/>
    <w:rsid w:val="679743BF"/>
    <w:rsid w:val="67985467"/>
    <w:rsid w:val="67986202"/>
    <w:rsid w:val="67991EA4"/>
    <w:rsid w:val="679C0CBB"/>
    <w:rsid w:val="679C3220"/>
    <w:rsid w:val="67A0495B"/>
    <w:rsid w:val="67A2681B"/>
    <w:rsid w:val="67A56874"/>
    <w:rsid w:val="67A97EB6"/>
    <w:rsid w:val="67AC22F8"/>
    <w:rsid w:val="67AF612F"/>
    <w:rsid w:val="67B209E9"/>
    <w:rsid w:val="67B6475E"/>
    <w:rsid w:val="67BD2121"/>
    <w:rsid w:val="67BF361D"/>
    <w:rsid w:val="67C233DB"/>
    <w:rsid w:val="67C83EC9"/>
    <w:rsid w:val="67CD59C8"/>
    <w:rsid w:val="67D16189"/>
    <w:rsid w:val="67D32F6C"/>
    <w:rsid w:val="67D63DD3"/>
    <w:rsid w:val="67D759B1"/>
    <w:rsid w:val="67D968FF"/>
    <w:rsid w:val="67DC5B93"/>
    <w:rsid w:val="67DD2D71"/>
    <w:rsid w:val="67DE16B8"/>
    <w:rsid w:val="67E328DF"/>
    <w:rsid w:val="67E60B98"/>
    <w:rsid w:val="67E86F0A"/>
    <w:rsid w:val="67ED3C19"/>
    <w:rsid w:val="67F22C23"/>
    <w:rsid w:val="67F3434C"/>
    <w:rsid w:val="67FB0816"/>
    <w:rsid w:val="68014679"/>
    <w:rsid w:val="68020467"/>
    <w:rsid w:val="680537E5"/>
    <w:rsid w:val="68067FC9"/>
    <w:rsid w:val="68087A7F"/>
    <w:rsid w:val="680B5E82"/>
    <w:rsid w:val="680C3566"/>
    <w:rsid w:val="680E3EE6"/>
    <w:rsid w:val="681055FD"/>
    <w:rsid w:val="6812739E"/>
    <w:rsid w:val="68131982"/>
    <w:rsid w:val="68133590"/>
    <w:rsid w:val="68150619"/>
    <w:rsid w:val="6816281F"/>
    <w:rsid w:val="68162A66"/>
    <w:rsid w:val="681933D7"/>
    <w:rsid w:val="68197510"/>
    <w:rsid w:val="681A3F09"/>
    <w:rsid w:val="681B2737"/>
    <w:rsid w:val="681C3F55"/>
    <w:rsid w:val="681F54E4"/>
    <w:rsid w:val="68262F85"/>
    <w:rsid w:val="6827539B"/>
    <w:rsid w:val="682C0AA5"/>
    <w:rsid w:val="68330925"/>
    <w:rsid w:val="683542F5"/>
    <w:rsid w:val="68367B00"/>
    <w:rsid w:val="68367FE2"/>
    <w:rsid w:val="68387ACB"/>
    <w:rsid w:val="68392F74"/>
    <w:rsid w:val="683F7743"/>
    <w:rsid w:val="68403D80"/>
    <w:rsid w:val="68422543"/>
    <w:rsid w:val="68425423"/>
    <w:rsid w:val="684272EA"/>
    <w:rsid w:val="68436CBE"/>
    <w:rsid w:val="68461CD7"/>
    <w:rsid w:val="68481CBC"/>
    <w:rsid w:val="684862ED"/>
    <w:rsid w:val="684A3C38"/>
    <w:rsid w:val="684C3DCF"/>
    <w:rsid w:val="684D4AE6"/>
    <w:rsid w:val="684E184A"/>
    <w:rsid w:val="68507494"/>
    <w:rsid w:val="685A04EF"/>
    <w:rsid w:val="685D64C0"/>
    <w:rsid w:val="68626350"/>
    <w:rsid w:val="68641A17"/>
    <w:rsid w:val="686A57FD"/>
    <w:rsid w:val="686C3E7A"/>
    <w:rsid w:val="686F247B"/>
    <w:rsid w:val="687240AD"/>
    <w:rsid w:val="68752ED8"/>
    <w:rsid w:val="68756DE8"/>
    <w:rsid w:val="68765D23"/>
    <w:rsid w:val="68785A10"/>
    <w:rsid w:val="687B1B10"/>
    <w:rsid w:val="687B3B5C"/>
    <w:rsid w:val="687C07E0"/>
    <w:rsid w:val="687D1E52"/>
    <w:rsid w:val="687D6F8B"/>
    <w:rsid w:val="687F44DD"/>
    <w:rsid w:val="68820131"/>
    <w:rsid w:val="68822FD2"/>
    <w:rsid w:val="688635B1"/>
    <w:rsid w:val="68867DCB"/>
    <w:rsid w:val="688863C5"/>
    <w:rsid w:val="688B3881"/>
    <w:rsid w:val="688D2DAE"/>
    <w:rsid w:val="688E3CD0"/>
    <w:rsid w:val="688E79F6"/>
    <w:rsid w:val="6891171A"/>
    <w:rsid w:val="689345EC"/>
    <w:rsid w:val="68945A5A"/>
    <w:rsid w:val="6897118A"/>
    <w:rsid w:val="689B2F56"/>
    <w:rsid w:val="689D2417"/>
    <w:rsid w:val="68A14464"/>
    <w:rsid w:val="68A15284"/>
    <w:rsid w:val="68A21D15"/>
    <w:rsid w:val="68A2431B"/>
    <w:rsid w:val="68A52500"/>
    <w:rsid w:val="68A87FC6"/>
    <w:rsid w:val="68AA664D"/>
    <w:rsid w:val="68AC6463"/>
    <w:rsid w:val="68AD5DCD"/>
    <w:rsid w:val="68AF3307"/>
    <w:rsid w:val="68B12AF2"/>
    <w:rsid w:val="68B37F49"/>
    <w:rsid w:val="68B92704"/>
    <w:rsid w:val="68B97B33"/>
    <w:rsid w:val="68BB057A"/>
    <w:rsid w:val="68C22E7E"/>
    <w:rsid w:val="68C27235"/>
    <w:rsid w:val="68C47BB5"/>
    <w:rsid w:val="68C548D3"/>
    <w:rsid w:val="68C81776"/>
    <w:rsid w:val="68D00DB2"/>
    <w:rsid w:val="68D03B64"/>
    <w:rsid w:val="68D32FF5"/>
    <w:rsid w:val="68D426D7"/>
    <w:rsid w:val="68D44807"/>
    <w:rsid w:val="68D828F4"/>
    <w:rsid w:val="68DB424C"/>
    <w:rsid w:val="68DC2F15"/>
    <w:rsid w:val="68DC3F97"/>
    <w:rsid w:val="68DC4DFB"/>
    <w:rsid w:val="68DF69B3"/>
    <w:rsid w:val="68E00794"/>
    <w:rsid w:val="68E22487"/>
    <w:rsid w:val="68E766E1"/>
    <w:rsid w:val="68E772C3"/>
    <w:rsid w:val="68EB39F3"/>
    <w:rsid w:val="68F30C17"/>
    <w:rsid w:val="68F51A6C"/>
    <w:rsid w:val="68F560F6"/>
    <w:rsid w:val="68FA376C"/>
    <w:rsid w:val="68FB2F29"/>
    <w:rsid w:val="68FE5456"/>
    <w:rsid w:val="69004916"/>
    <w:rsid w:val="6901654F"/>
    <w:rsid w:val="69021D25"/>
    <w:rsid w:val="69027E47"/>
    <w:rsid w:val="690423AA"/>
    <w:rsid w:val="690449CC"/>
    <w:rsid w:val="690543C4"/>
    <w:rsid w:val="690543D7"/>
    <w:rsid w:val="690577E5"/>
    <w:rsid w:val="6908663E"/>
    <w:rsid w:val="690A2541"/>
    <w:rsid w:val="690A47E3"/>
    <w:rsid w:val="690E42E9"/>
    <w:rsid w:val="69111AB3"/>
    <w:rsid w:val="6912557D"/>
    <w:rsid w:val="691317B9"/>
    <w:rsid w:val="69160352"/>
    <w:rsid w:val="6916227C"/>
    <w:rsid w:val="691656A7"/>
    <w:rsid w:val="69171DD4"/>
    <w:rsid w:val="69182C5E"/>
    <w:rsid w:val="691A194C"/>
    <w:rsid w:val="691B2199"/>
    <w:rsid w:val="691E17CD"/>
    <w:rsid w:val="691F1A50"/>
    <w:rsid w:val="691F34BD"/>
    <w:rsid w:val="69202D0D"/>
    <w:rsid w:val="69204B81"/>
    <w:rsid w:val="69210FF6"/>
    <w:rsid w:val="69233BA1"/>
    <w:rsid w:val="69257605"/>
    <w:rsid w:val="6927428D"/>
    <w:rsid w:val="69291251"/>
    <w:rsid w:val="692956C8"/>
    <w:rsid w:val="692A3F5C"/>
    <w:rsid w:val="692D1C19"/>
    <w:rsid w:val="692F79CF"/>
    <w:rsid w:val="6932014E"/>
    <w:rsid w:val="69334F27"/>
    <w:rsid w:val="693805E2"/>
    <w:rsid w:val="69385E38"/>
    <w:rsid w:val="69394160"/>
    <w:rsid w:val="693A2AC6"/>
    <w:rsid w:val="693C0411"/>
    <w:rsid w:val="693D5399"/>
    <w:rsid w:val="694147B1"/>
    <w:rsid w:val="69463751"/>
    <w:rsid w:val="69465E3F"/>
    <w:rsid w:val="69475561"/>
    <w:rsid w:val="69490AA0"/>
    <w:rsid w:val="69493ECB"/>
    <w:rsid w:val="694C7CED"/>
    <w:rsid w:val="69501E95"/>
    <w:rsid w:val="6954032F"/>
    <w:rsid w:val="69547223"/>
    <w:rsid w:val="6956293E"/>
    <w:rsid w:val="6957305B"/>
    <w:rsid w:val="695A1D40"/>
    <w:rsid w:val="695A26C9"/>
    <w:rsid w:val="695C1233"/>
    <w:rsid w:val="695C4016"/>
    <w:rsid w:val="695F05EA"/>
    <w:rsid w:val="69624EC8"/>
    <w:rsid w:val="69630DA7"/>
    <w:rsid w:val="6963383C"/>
    <w:rsid w:val="69662FAA"/>
    <w:rsid w:val="69674375"/>
    <w:rsid w:val="69694943"/>
    <w:rsid w:val="69727E34"/>
    <w:rsid w:val="697851E5"/>
    <w:rsid w:val="69796DA5"/>
    <w:rsid w:val="697B3DFD"/>
    <w:rsid w:val="697C19A0"/>
    <w:rsid w:val="697D6266"/>
    <w:rsid w:val="697E198F"/>
    <w:rsid w:val="698151DC"/>
    <w:rsid w:val="69823D63"/>
    <w:rsid w:val="69831338"/>
    <w:rsid w:val="69846D93"/>
    <w:rsid w:val="69850902"/>
    <w:rsid w:val="69853E68"/>
    <w:rsid w:val="698621FF"/>
    <w:rsid w:val="698626D4"/>
    <w:rsid w:val="698773B4"/>
    <w:rsid w:val="698B6427"/>
    <w:rsid w:val="698B6C67"/>
    <w:rsid w:val="698C5F77"/>
    <w:rsid w:val="698D75B1"/>
    <w:rsid w:val="69906382"/>
    <w:rsid w:val="69912554"/>
    <w:rsid w:val="6991614C"/>
    <w:rsid w:val="69917516"/>
    <w:rsid w:val="69932F92"/>
    <w:rsid w:val="699526E2"/>
    <w:rsid w:val="699605EB"/>
    <w:rsid w:val="699661C2"/>
    <w:rsid w:val="69976DF3"/>
    <w:rsid w:val="69990879"/>
    <w:rsid w:val="699B0582"/>
    <w:rsid w:val="699C52D8"/>
    <w:rsid w:val="699D180A"/>
    <w:rsid w:val="699F1BCF"/>
    <w:rsid w:val="69A03043"/>
    <w:rsid w:val="69A15AD7"/>
    <w:rsid w:val="69A27535"/>
    <w:rsid w:val="69A41238"/>
    <w:rsid w:val="69A60C30"/>
    <w:rsid w:val="69AA05E5"/>
    <w:rsid w:val="69AD7047"/>
    <w:rsid w:val="69B04A94"/>
    <w:rsid w:val="69B64E5B"/>
    <w:rsid w:val="69BA492B"/>
    <w:rsid w:val="69CD62BA"/>
    <w:rsid w:val="69CE335D"/>
    <w:rsid w:val="69CE6942"/>
    <w:rsid w:val="69D420B7"/>
    <w:rsid w:val="69D6467A"/>
    <w:rsid w:val="69D64CDD"/>
    <w:rsid w:val="69D84F0E"/>
    <w:rsid w:val="69D92D97"/>
    <w:rsid w:val="69DB4991"/>
    <w:rsid w:val="69DB74BF"/>
    <w:rsid w:val="69DD6868"/>
    <w:rsid w:val="69E12EF5"/>
    <w:rsid w:val="69E240E1"/>
    <w:rsid w:val="69E403F5"/>
    <w:rsid w:val="69E76BB7"/>
    <w:rsid w:val="69E84DCE"/>
    <w:rsid w:val="69EA52E0"/>
    <w:rsid w:val="69EB6DD8"/>
    <w:rsid w:val="69EC399E"/>
    <w:rsid w:val="69F2407B"/>
    <w:rsid w:val="69F3268D"/>
    <w:rsid w:val="69F709A2"/>
    <w:rsid w:val="69F75787"/>
    <w:rsid w:val="69F8274D"/>
    <w:rsid w:val="69F85318"/>
    <w:rsid w:val="69F93443"/>
    <w:rsid w:val="69F97931"/>
    <w:rsid w:val="69FA145A"/>
    <w:rsid w:val="69FB3151"/>
    <w:rsid w:val="69FC117E"/>
    <w:rsid w:val="6A001F9B"/>
    <w:rsid w:val="6A037233"/>
    <w:rsid w:val="6A040CE9"/>
    <w:rsid w:val="6A041BC5"/>
    <w:rsid w:val="6A064B0E"/>
    <w:rsid w:val="6A0D5489"/>
    <w:rsid w:val="6A0E3914"/>
    <w:rsid w:val="6A0E5E62"/>
    <w:rsid w:val="6A101B68"/>
    <w:rsid w:val="6A117FA3"/>
    <w:rsid w:val="6A1278D3"/>
    <w:rsid w:val="6A145BF1"/>
    <w:rsid w:val="6A1C3631"/>
    <w:rsid w:val="6A1E6343"/>
    <w:rsid w:val="6A1E63C7"/>
    <w:rsid w:val="6A1F3FEE"/>
    <w:rsid w:val="6A231840"/>
    <w:rsid w:val="6A247C97"/>
    <w:rsid w:val="6A266011"/>
    <w:rsid w:val="6A2850C9"/>
    <w:rsid w:val="6A2868BD"/>
    <w:rsid w:val="6A300D2C"/>
    <w:rsid w:val="6A34016E"/>
    <w:rsid w:val="6A34080F"/>
    <w:rsid w:val="6A34255D"/>
    <w:rsid w:val="6A373436"/>
    <w:rsid w:val="6A3B04F0"/>
    <w:rsid w:val="6A3C1FEA"/>
    <w:rsid w:val="6A3D672E"/>
    <w:rsid w:val="6A3F5013"/>
    <w:rsid w:val="6A412D62"/>
    <w:rsid w:val="6A41364A"/>
    <w:rsid w:val="6A414B57"/>
    <w:rsid w:val="6A414FAC"/>
    <w:rsid w:val="6A416CED"/>
    <w:rsid w:val="6A443495"/>
    <w:rsid w:val="6A464489"/>
    <w:rsid w:val="6A4644F3"/>
    <w:rsid w:val="6A46558A"/>
    <w:rsid w:val="6A5276C2"/>
    <w:rsid w:val="6A565CE0"/>
    <w:rsid w:val="6A567F97"/>
    <w:rsid w:val="6A582971"/>
    <w:rsid w:val="6A582B7C"/>
    <w:rsid w:val="6A594016"/>
    <w:rsid w:val="6A5A20CC"/>
    <w:rsid w:val="6A5C2F50"/>
    <w:rsid w:val="6A5E3E0A"/>
    <w:rsid w:val="6A616DAF"/>
    <w:rsid w:val="6A63273D"/>
    <w:rsid w:val="6A641673"/>
    <w:rsid w:val="6A643929"/>
    <w:rsid w:val="6A672814"/>
    <w:rsid w:val="6A6807D0"/>
    <w:rsid w:val="6A685AA5"/>
    <w:rsid w:val="6A690FEF"/>
    <w:rsid w:val="6A6B6AB5"/>
    <w:rsid w:val="6A6D26D1"/>
    <w:rsid w:val="6A6D6350"/>
    <w:rsid w:val="6A76657C"/>
    <w:rsid w:val="6A78788D"/>
    <w:rsid w:val="6A7C4826"/>
    <w:rsid w:val="6A7F33D6"/>
    <w:rsid w:val="6A7F346B"/>
    <w:rsid w:val="6A802AFE"/>
    <w:rsid w:val="6A81392A"/>
    <w:rsid w:val="6A813CD1"/>
    <w:rsid w:val="6A851E1C"/>
    <w:rsid w:val="6A856A3E"/>
    <w:rsid w:val="6A863CA3"/>
    <w:rsid w:val="6A874C18"/>
    <w:rsid w:val="6A875C96"/>
    <w:rsid w:val="6A8B07AA"/>
    <w:rsid w:val="6A8B0F6A"/>
    <w:rsid w:val="6A8B6541"/>
    <w:rsid w:val="6A8D008C"/>
    <w:rsid w:val="6A9108F4"/>
    <w:rsid w:val="6A93005E"/>
    <w:rsid w:val="6A973502"/>
    <w:rsid w:val="6A9E6EB5"/>
    <w:rsid w:val="6AA34A53"/>
    <w:rsid w:val="6AA42677"/>
    <w:rsid w:val="6AA73AA5"/>
    <w:rsid w:val="6AA81E75"/>
    <w:rsid w:val="6AAB7BEE"/>
    <w:rsid w:val="6AAC0BB8"/>
    <w:rsid w:val="6AAC5529"/>
    <w:rsid w:val="6AAE7E7F"/>
    <w:rsid w:val="6AB44EFC"/>
    <w:rsid w:val="6AB57C84"/>
    <w:rsid w:val="6AB97542"/>
    <w:rsid w:val="6ABA1A9D"/>
    <w:rsid w:val="6ABC1F66"/>
    <w:rsid w:val="6ABD2068"/>
    <w:rsid w:val="6ABE23FD"/>
    <w:rsid w:val="6ABE510B"/>
    <w:rsid w:val="6ABF693D"/>
    <w:rsid w:val="6AC31424"/>
    <w:rsid w:val="6AC80B97"/>
    <w:rsid w:val="6AD32D35"/>
    <w:rsid w:val="6AD36FFE"/>
    <w:rsid w:val="6AD76C51"/>
    <w:rsid w:val="6AD77D50"/>
    <w:rsid w:val="6AD9341D"/>
    <w:rsid w:val="6AD94981"/>
    <w:rsid w:val="6AD96AE4"/>
    <w:rsid w:val="6ADB0C7B"/>
    <w:rsid w:val="6ADE12AB"/>
    <w:rsid w:val="6AE14F0D"/>
    <w:rsid w:val="6AE24831"/>
    <w:rsid w:val="6AE276C3"/>
    <w:rsid w:val="6AE40C09"/>
    <w:rsid w:val="6AE7420E"/>
    <w:rsid w:val="6AEA24AF"/>
    <w:rsid w:val="6AEB4EA0"/>
    <w:rsid w:val="6AEE4471"/>
    <w:rsid w:val="6AEE7DC8"/>
    <w:rsid w:val="6AF05974"/>
    <w:rsid w:val="6AF27AD6"/>
    <w:rsid w:val="6AF678D5"/>
    <w:rsid w:val="6AFA4AD1"/>
    <w:rsid w:val="6AFB4808"/>
    <w:rsid w:val="6AFE4A9F"/>
    <w:rsid w:val="6B005152"/>
    <w:rsid w:val="6B011409"/>
    <w:rsid w:val="6B045775"/>
    <w:rsid w:val="6B07783A"/>
    <w:rsid w:val="6B095AEB"/>
    <w:rsid w:val="6B0D5B49"/>
    <w:rsid w:val="6B0F1FB9"/>
    <w:rsid w:val="6B124EC3"/>
    <w:rsid w:val="6B1534C1"/>
    <w:rsid w:val="6B1561C9"/>
    <w:rsid w:val="6B166817"/>
    <w:rsid w:val="6B17026E"/>
    <w:rsid w:val="6B1869AF"/>
    <w:rsid w:val="6B191848"/>
    <w:rsid w:val="6B1A055E"/>
    <w:rsid w:val="6B1A20FE"/>
    <w:rsid w:val="6B1A5293"/>
    <w:rsid w:val="6B1C594F"/>
    <w:rsid w:val="6B204C6D"/>
    <w:rsid w:val="6B235A50"/>
    <w:rsid w:val="6B273512"/>
    <w:rsid w:val="6B29050F"/>
    <w:rsid w:val="6B2D4AF1"/>
    <w:rsid w:val="6B2D758E"/>
    <w:rsid w:val="6B302FA7"/>
    <w:rsid w:val="6B345AEF"/>
    <w:rsid w:val="6B3A512B"/>
    <w:rsid w:val="6B3D0F84"/>
    <w:rsid w:val="6B3D6CB4"/>
    <w:rsid w:val="6B413668"/>
    <w:rsid w:val="6B43613A"/>
    <w:rsid w:val="6B4433EC"/>
    <w:rsid w:val="6B493334"/>
    <w:rsid w:val="6B4E0225"/>
    <w:rsid w:val="6B4E63DF"/>
    <w:rsid w:val="6B503B46"/>
    <w:rsid w:val="6B506836"/>
    <w:rsid w:val="6B5326CC"/>
    <w:rsid w:val="6B53446A"/>
    <w:rsid w:val="6B564C73"/>
    <w:rsid w:val="6B5650E9"/>
    <w:rsid w:val="6B59682B"/>
    <w:rsid w:val="6B5B5E1D"/>
    <w:rsid w:val="6B5C6417"/>
    <w:rsid w:val="6B5D2BC3"/>
    <w:rsid w:val="6B6370F5"/>
    <w:rsid w:val="6B660F7C"/>
    <w:rsid w:val="6B695C43"/>
    <w:rsid w:val="6B6A18B0"/>
    <w:rsid w:val="6B6B58DC"/>
    <w:rsid w:val="6B7057E5"/>
    <w:rsid w:val="6B7408F7"/>
    <w:rsid w:val="6B7A0999"/>
    <w:rsid w:val="6B7D4612"/>
    <w:rsid w:val="6B7F628A"/>
    <w:rsid w:val="6B836668"/>
    <w:rsid w:val="6B8C7FC9"/>
    <w:rsid w:val="6B8D3B7B"/>
    <w:rsid w:val="6B9245C6"/>
    <w:rsid w:val="6B92626C"/>
    <w:rsid w:val="6B960A42"/>
    <w:rsid w:val="6B9932BD"/>
    <w:rsid w:val="6B9A5228"/>
    <w:rsid w:val="6BA052BE"/>
    <w:rsid w:val="6BA13C82"/>
    <w:rsid w:val="6BA13F80"/>
    <w:rsid w:val="6BA472F0"/>
    <w:rsid w:val="6BA54B47"/>
    <w:rsid w:val="6BA851C5"/>
    <w:rsid w:val="6BAA2729"/>
    <w:rsid w:val="6BAC0910"/>
    <w:rsid w:val="6BAF7EB0"/>
    <w:rsid w:val="6BB16264"/>
    <w:rsid w:val="6BB41C6C"/>
    <w:rsid w:val="6BBB17CD"/>
    <w:rsid w:val="6BBC70B9"/>
    <w:rsid w:val="6BC12B16"/>
    <w:rsid w:val="6BC32985"/>
    <w:rsid w:val="6BC44B60"/>
    <w:rsid w:val="6BC84486"/>
    <w:rsid w:val="6BCB25B4"/>
    <w:rsid w:val="6BCB376C"/>
    <w:rsid w:val="6BCC18F1"/>
    <w:rsid w:val="6BCD376E"/>
    <w:rsid w:val="6BCD55A1"/>
    <w:rsid w:val="6BD0707F"/>
    <w:rsid w:val="6BD21CC2"/>
    <w:rsid w:val="6BD334DA"/>
    <w:rsid w:val="6BD84467"/>
    <w:rsid w:val="6BD85B34"/>
    <w:rsid w:val="6BD87DAE"/>
    <w:rsid w:val="6BDC3A60"/>
    <w:rsid w:val="6BE2278A"/>
    <w:rsid w:val="6BE45B39"/>
    <w:rsid w:val="6BE61EB2"/>
    <w:rsid w:val="6BE729E2"/>
    <w:rsid w:val="6BE73363"/>
    <w:rsid w:val="6BE80964"/>
    <w:rsid w:val="6BEB47A4"/>
    <w:rsid w:val="6BED0409"/>
    <w:rsid w:val="6BED0FD7"/>
    <w:rsid w:val="6BED2C5E"/>
    <w:rsid w:val="6BED67A1"/>
    <w:rsid w:val="6BF04589"/>
    <w:rsid w:val="6BF24DD0"/>
    <w:rsid w:val="6BF32746"/>
    <w:rsid w:val="6BF47091"/>
    <w:rsid w:val="6BF70AF2"/>
    <w:rsid w:val="6BF962BC"/>
    <w:rsid w:val="6BFD6987"/>
    <w:rsid w:val="6BFE5CE9"/>
    <w:rsid w:val="6BFF3C94"/>
    <w:rsid w:val="6C0145F7"/>
    <w:rsid w:val="6C024607"/>
    <w:rsid w:val="6C03210E"/>
    <w:rsid w:val="6C033306"/>
    <w:rsid w:val="6C050B4B"/>
    <w:rsid w:val="6C056264"/>
    <w:rsid w:val="6C061B6D"/>
    <w:rsid w:val="6C0638BA"/>
    <w:rsid w:val="6C0677AD"/>
    <w:rsid w:val="6C086F33"/>
    <w:rsid w:val="6C0A1D17"/>
    <w:rsid w:val="6C0C1963"/>
    <w:rsid w:val="6C0C7A65"/>
    <w:rsid w:val="6C0D57AF"/>
    <w:rsid w:val="6C0E48DA"/>
    <w:rsid w:val="6C105BF1"/>
    <w:rsid w:val="6C120E52"/>
    <w:rsid w:val="6C182BCE"/>
    <w:rsid w:val="6C197449"/>
    <w:rsid w:val="6C1C68DA"/>
    <w:rsid w:val="6C1D4C0F"/>
    <w:rsid w:val="6C1F272F"/>
    <w:rsid w:val="6C204521"/>
    <w:rsid w:val="6C207FB0"/>
    <w:rsid w:val="6C2151FD"/>
    <w:rsid w:val="6C26429C"/>
    <w:rsid w:val="6C29617C"/>
    <w:rsid w:val="6C296ADC"/>
    <w:rsid w:val="6C2C7EAB"/>
    <w:rsid w:val="6C2D01BB"/>
    <w:rsid w:val="6C2D4E72"/>
    <w:rsid w:val="6C2E1B63"/>
    <w:rsid w:val="6C321EF4"/>
    <w:rsid w:val="6C344E63"/>
    <w:rsid w:val="6C34761E"/>
    <w:rsid w:val="6C373A57"/>
    <w:rsid w:val="6C3829DF"/>
    <w:rsid w:val="6C383460"/>
    <w:rsid w:val="6C3840E4"/>
    <w:rsid w:val="6C3C6E1C"/>
    <w:rsid w:val="6C3D2FDA"/>
    <w:rsid w:val="6C3F095C"/>
    <w:rsid w:val="6C446EB6"/>
    <w:rsid w:val="6C454BE7"/>
    <w:rsid w:val="6C4926D1"/>
    <w:rsid w:val="6C4A386D"/>
    <w:rsid w:val="6C4E29DE"/>
    <w:rsid w:val="6C4F61E3"/>
    <w:rsid w:val="6C51516A"/>
    <w:rsid w:val="6C53199D"/>
    <w:rsid w:val="6C5847CB"/>
    <w:rsid w:val="6C5A15A7"/>
    <w:rsid w:val="6C604223"/>
    <w:rsid w:val="6C613367"/>
    <w:rsid w:val="6C62702B"/>
    <w:rsid w:val="6C6A4062"/>
    <w:rsid w:val="6C6A5587"/>
    <w:rsid w:val="6C6D1C3C"/>
    <w:rsid w:val="6C6E45A8"/>
    <w:rsid w:val="6C742538"/>
    <w:rsid w:val="6C756447"/>
    <w:rsid w:val="6C7875E1"/>
    <w:rsid w:val="6C792F8D"/>
    <w:rsid w:val="6C7942D9"/>
    <w:rsid w:val="6C7E46EE"/>
    <w:rsid w:val="6C7F0A89"/>
    <w:rsid w:val="6C81531C"/>
    <w:rsid w:val="6C8554C5"/>
    <w:rsid w:val="6C856133"/>
    <w:rsid w:val="6C87678A"/>
    <w:rsid w:val="6C8B4116"/>
    <w:rsid w:val="6C8E5967"/>
    <w:rsid w:val="6C923CD9"/>
    <w:rsid w:val="6C927A03"/>
    <w:rsid w:val="6C963A35"/>
    <w:rsid w:val="6C99343A"/>
    <w:rsid w:val="6CA52385"/>
    <w:rsid w:val="6CAA0979"/>
    <w:rsid w:val="6CAA11AA"/>
    <w:rsid w:val="6CAA3E8D"/>
    <w:rsid w:val="6CAC5926"/>
    <w:rsid w:val="6CAF63F9"/>
    <w:rsid w:val="6CB06F40"/>
    <w:rsid w:val="6CB11B20"/>
    <w:rsid w:val="6CB86F0E"/>
    <w:rsid w:val="6CBA5312"/>
    <w:rsid w:val="6CBB2EED"/>
    <w:rsid w:val="6CBB325D"/>
    <w:rsid w:val="6CBD4173"/>
    <w:rsid w:val="6CBF6EA5"/>
    <w:rsid w:val="6CC15492"/>
    <w:rsid w:val="6CC22287"/>
    <w:rsid w:val="6CC44323"/>
    <w:rsid w:val="6CC46CA0"/>
    <w:rsid w:val="6CC60275"/>
    <w:rsid w:val="6CC72C75"/>
    <w:rsid w:val="6CC7639C"/>
    <w:rsid w:val="6CC87C97"/>
    <w:rsid w:val="6CC9493A"/>
    <w:rsid w:val="6CCB2CE8"/>
    <w:rsid w:val="6CCB773D"/>
    <w:rsid w:val="6CCC2353"/>
    <w:rsid w:val="6CCD31B6"/>
    <w:rsid w:val="6CD12FE7"/>
    <w:rsid w:val="6CD36707"/>
    <w:rsid w:val="6CD52EC5"/>
    <w:rsid w:val="6CD56ADD"/>
    <w:rsid w:val="6CD72188"/>
    <w:rsid w:val="6CD827D6"/>
    <w:rsid w:val="6CD92CE7"/>
    <w:rsid w:val="6CDA38AB"/>
    <w:rsid w:val="6CDA4F46"/>
    <w:rsid w:val="6CDA614F"/>
    <w:rsid w:val="6CDE1F89"/>
    <w:rsid w:val="6CE14876"/>
    <w:rsid w:val="6CE24ABB"/>
    <w:rsid w:val="6CE3564D"/>
    <w:rsid w:val="6CE45FE9"/>
    <w:rsid w:val="6CE6262D"/>
    <w:rsid w:val="6CE6593A"/>
    <w:rsid w:val="6CE67A7E"/>
    <w:rsid w:val="6CE70946"/>
    <w:rsid w:val="6CE7672D"/>
    <w:rsid w:val="6CEE6E8E"/>
    <w:rsid w:val="6CEF0F7F"/>
    <w:rsid w:val="6CF131C3"/>
    <w:rsid w:val="6CF224FF"/>
    <w:rsid w:val="6CF43B06"/>
    <w:rsid w:val="6CF54233"/>
    <w:rsid w:val="6CF73D11"/>
    <w:rsid w:val="6CF85178"/>
    <w:rsid w:val="6CFE05C5"/>
    <w:rsid w:val="6CFE0BF5"/>
    <w:rsid w:val="6D0514FC"/>
    <w:rsid w:val="6D07690D"/>
    <w:rsid w:val="6D090B9F"/>
    <w:rsid w:val="6D09288C"/>
    <w:rsid w:val="6D121BD9"/>
    <w:rsid w:val="6D135598"/>
    <w:rsid w:val="6D145DEB"/>
    <w:rsid w:val="6D166B78"/>
    <w:rsid w:val="6D1676F2"/>
    <w:rsid w:val="6D213FA6"/>
    <w:rsid w:val="6D216A4E"/>
    <w:rsid w:val="6D223497"/>
    <w:rsid w:val="6D241090"/>
    <w:rsid w:val="6D2422AE"/>
    <w:rsid w:val="6D28269F"/>
    <w:rsid w:val="6D283BCA"/>
    <w:rsid w:val="6D2A1385"/>
    <w:rsid w:val="6D2B2E93"/>
    <w:rsid w:val="6D2B6E99"/>
    <w:rsid w:val="6D2D0969"/>
    <w:rsid w:val="6D2D6FCB"/>
    <w:rsid w:val="6D300D78"/>
    <w:rsid w:val="6D316582"/>
    <w:rsid w:val="6D33427E"/>
    <w:rsid w:val="6D346619"/>
    <w:rsid w:val="6D37584D"/>
    <w:rsid w:val="6D381453"/>
    <w:rsid w:val="6D3A0752"/>
    <w:rsid w:val="6D3C43C9"/>
    <w:rsid w:val="6D3E74E3"/>
    <w:rsid w:val="6D3E7FC5"/>
    <w:rsid w:val="6D405D9A"/>
    <w:rsid w:val="6D4941D4"/>
    <w:rsid w:val="6D4A42B0"/>
    <w:rsid w:val="6D4B0858"/>
    <w:rsid w:val="6D4B40F0"/>
    <w:rsid w:val="6D4B657E"/>
    <w:rsid w:val="6D4C45DE"/>
    <w:rsid w:val="6D4E3668"/>
    <w:rsid w:val="6D4E59BE"/>
    <w:rsid w:val="6D4E621C"/>
    <w:rsid w:val="6D4E744B"/>
    <w:rsid w:val="6D511D14"/>
    <w:rsid w:val="6D551B51"/>
    <w:rsid w:val="6D585ECC"/>
    <w:rsid w:val="6D592633"/>
    <w:rsid w:val="6D592E86"/>
    <w:rsid w:val="6D5A196F"/>
    <w:rsid w:val="6D5D11B4"/>
    <w:rsid w:val="6D5D3025"/>
    <w:rsid w:val="6D5F415C"/>
    <w:rsid w:val="6D5F4306"/>
    <w:rsid w:val="6D662DE1"/>
    <w:rsid w:val="6D663424"/>
    <w:rsid w:val="6D672BED"/>
    <w:rsid w:val="6D682D9D"/>
    <w:rsid w:val="6D6A1FE7"/>
    <w:rsid w:val="6D6C177F"/>
    <w:rsid w:val="6D707813"/>
    <w:rsid w:val="6D741619"/>
    <w:rsid w:val="6D762016"/>
    <w:rsid w:val="6D776C82"/>
    <w:rsid w:val="6D786CCF"/>
    <w:rsid w:val="6D796ECD"/>
    <w:rsid w:val="6D7D5325"/>
    <w:rsid w:val="6D7E1A1B"/>
    <w:rsid w:val="6D813EE6"/>
    <w:rsid w:val="6D83087A"/>
    <w:rsid w:val="6D84264D"/>
    <w:rsid w:val="6D85411C"/>
    <w:rsid w:val="6D880F57"/>
    <w:rsid w:val="6D8B2FDE"/>
    <w:rsid w:val="6D8D17D7"/>
    <w:rsid w:val="6D911E7D"/>
    <w:rsid w:val="6D9544CC"/>
    <w:rsid w:val="6D9A3084"/>
    <w:rsid w:val="6D9A463B"/>
    <w:rsid w:val="6D9A7018"/>
    <w:rsid w:val="6D9A7D6F"/>
    <w:rsid w:val="6D9E0787"/>
    <w:rsid w:val="6DA00017"/>
    <w:rsid w:val="6DA0533F"/>
    <w:rsid w:val="6DA3178B"/>
    <w:rsid w:val="6DA45877"/>
    <w:rsid w:val="6DA527C7"/>
    <w:rsid w:val="6DA60689"/>
    <w:rsid w:val="6DAA2D4C"/>
    <w:rsid w:val="6DAA376A"/>
    <w:rsid w:val="6DAC6DAA"/>
    <w:rsid w:val="6DAC6DD0"/>
    <w:rsid w:val="6DB01254"/>
    <w:rsid w:val="6DB12B63"/>
    <w:rsid w:val="6DB2072D"/>
    <w:rsid w:val="6DB34BD9"/>
    <w:rsid w:val="6DB4163A"/>
    <w:rsid w:val="6DC52790"/>
    <w:rsid w:val="6DC60F6E"/>
    <w:rsid w:val="6DC741FB"/>
    <w:rsid w:val="6DC93245"/>
    <w:rsid w:val="6DCA2D81"/>
    <w:rsid w:val="6DCE5484"/>
    <w:rsid w:val="6DD5114C"/>
    <w:rsid w:val="6DD54D0D"/>
    <w:rsid w:val="6DD65218"/>
    <w:rsid w:val="6DD76AC7"/>
    <w:rsid w:val="6DD90B15"/>
    <w:rsid w:val="6DD95523"/>
    <w:rsid w:val="6DDC5F09"/>
    <w:rsid w:val="6DDC645F"/>
    <w:rsid w:val="6DE13567"/>
    <w:rsid w:val="6DE22485"/>
    <w:rsid w:val="6DE75AC8"/>
    <w:rsid w:val="6DE766FC"/>
    <w:rsid w:val="6DE96052"/>
    <w:rsid w:val="6DEB28CF"/>
    <w:rsid w:val="6DEB33CC"/>
    <w:rsid w:val="6DED5519"/>
    <w:rsid w:val="6DEE4375"/>
    <w:rsid w:val="6DEF7846"/>
    <w:rsid w:val="6DF26C15"/>
    <w:rsid w:val="6DF36BD9"/>
    <w:rsid w:val="6DF86319"/>
    <w:rsid w:val="6DFA443D"/>
    <w:rsid w:val="6DFB3F5F"/>
    <w:rsid w:val="6DFB7459"/>
    <w:rsid w:val="6DFD02FC"/>
    <w:rsid w:val="6E032989"/>
    <w:rsid w:val="6E070858"/>
    <w:rsid w:val="6E081DA6"/>
    <w:rsid w:val="6E094F61"/>
    <w:rsid w:val="6E0C381D"/>
    <w:rsid w:val="6E0E524D"/>
    <w:rsid w:val="6E0F023C"/>
    <w:rsid w:val="6E121622"/>
    <w:rsid w:val="6E1230EA"/>
    <w:rsid w:val="6E1261B4"/>
    <w:rsid w:val="6E145C82"/>
    <w:rsid w:val="6E152537"/>
    <w:rsid w:val="6E1D6986"/>
    <w:rsid w:val="6E1E21C8"/>
    <w:rsid w:val="6E230EFC"/>
    <w:rsid w:val="6E25596D"/>
    <w:rsid w:val="6E274785"/>
    <w:rsid w:val="6E276015"/>
    <w:rsid w:val="6E2764C0"/>
    <w:rsid w:val="6E2B12C7"/>
    <w:rsid w:val="6E2B66B3"/>
    <w:rsid w:val="6E2B6F5C"/>
    <w:rsid w:val="6E2E40EC"/>
    <w:rsid w:val="6E3251EF"/>
    <w:rsid w:val="6E330946"/>
    <w:rsid w:val="6E341E5D"/>
    <w:rsid w:val="6E350EC2"/>
    <w:rsid w:val="6E35797A"/>
    <w:rsid w:val="6E3A6785"/>
    <w:rsid w:val="6E3C1193"/>
    <w:rsid w:val="6E3D0447"/>
    <w:rsid w:val="6E3D28CB"/>
    <w:rsid w:val="6E3F2126"/>
    <w:rsid w:val="6E40413A"/>
    <w:rsid w:val="6E40679F"/>
    <w:rsid w:val="6E4102C0"/>
    <w:rsid w:val="6E423EEC"/>
    <w:rsid w:val="6E434934"/>
    <w:rsid w:val="6E4410B6"/>
    <w:rsid w:val="6E44544F"/>
    <w:rsid w:val="6E464552"/>
    <w:rsid w:val="6E4B1982"/>
    <w:rsid w:val="6E4C484F"/>
    <w:rsid w:val="6E524B81"/>
    <w:rsid w:val="6E533B03"/>
    <w:rsid w:val="6E5521D5"/>
    <w:rsid w:val="6E5678D6"/>
    <w:rsid w:val="6E5A4660"/>
    <w:rsid w:val="6E5B67CB"/>
    <w:rsid w:val="6E6202B9"/>
    <w:rsid w:val="6E631601"/>
    <w:rsid w:val="6E6322F3"/>
    <w:rsid w:val="6E633F38"/>
    <w:rsid w:val="6E660247"/>
    <w:rsid w:val="6E6801A2"/>
    <w:rsid w:val="6E6C1D15"/>
    <w:rsid w:val="6E6E6C05"/>
    <w:rsid w:val="6E6F4D55"/>
    <w:rsid w:val="6E701049"/>
    <w:rsid w:val="6E736B49"/>
    <w:rsid w:val="6E747987"/>
    <w:rsid w:val="6E75515A"/>
    <w:rsid w:val="6E7619F0"/>
    <w:rsid w:val="6E764F2D"/>
    <w:rsid w:val="6E764FF6"/>
    <w:rsid w:val="6E7703F7"/>
    <w:rsid w:val="6E790FD9"/>
    <w:rsid w:val="6E7D45B2"/>
    <w:rsid w:val="6E812EEE"/>
    <w:rsid w:val="6E817445"/>
    <w:rsid w:val="6E832E67"/>
    <w:rsid w:val="6E83734A"/>
    <w:rsid w:val="6E841B49"/>
    <w:rsid w:val="6E845067"/>
    <w:rsid w:val="6E861404"/>
    <w:rsid w:val="6E8701E7"/>
    <w:rsid w:val="6E875795"/>
    <w:rsid w:val="6E8A710F"/>
    <w:rsid w:val="6E8A7954"/>
    <w:rsid w:val="6E8D2225"/>
    <w:rsid w:val="6E8D225F"/>
    <w:rsid w:val="6E8E3891"/>
    <w:rsid w:val="6E8F07FA"/>
    <w:rsid w:val="6E937310"/>
    <w:rsid w:val="6E955A82"/>
    <w:rsid w:val="6E986283"/>
    <w:rsid w:val="6E9B55DD"/>
    <w:rsid w:val="6E9E1023"/>
    <w:rsid w:val="6E9E7B3A"/>
    <w:rsid w:val="6E9F2718"/>
    <w:rsid w:val="6E9F6D41"/>
    <w:rsid w:val="6EA52E07"/>
    <w:rsid w:val="6EA55D76"/>
    <w:rsid w:val="6EA61A1B"/>
    <w:rsid w:val="6EA856A6"/>
    <w:rsid w:val="6EAD50C1"/>
    <w:rsid w:val="6EAF04EB"/>
    <w:rsid w:val="6EAF72F6"/>
    <w:rsid w:val="6EB0170C"/>
    <w:rsid w:val="6EB122AD"/>
    <w:rsid w:val="6EB40034"/>
    <w:rsid w:val="6EB461A1"/>
    <w:rsid w:val="6EB57F93"/>
    <w:rsid w:val="6EB72617"/>
    <w:rsid w:val="6EB73FEA"/>
    <w:rsid w:val="6EB96494"/>
    <w:rsid w:val="6EBF530D"/>
    <w:rsid w:val="6EC000B0"/>
    <w:rsid w:val="6EC230F4"/>
    <w:rsid w:val="6EC3449E"/>
    <w:rsid w:val="6EC70C8A"/>
    <w:rsid w:val="6EC74819"/>
    <w:rsid w:val="6EC852A1"/>
    <w:rsid w:val="6EC92D97"/>
    <w:rsid w:val="6ECA3EC9"/>
    <w:rsid w:val="6ECC016A"/>
    <w:rsid w:val="6ECC1B5B"/>
    <w:rsid w:val="6ECC65CE"/>
    <w:rsid w:val="6ECC7C27"/>
    <w:rsid w:val="6ED03723"/>
    <w:rsid w:val="6ED26025"/>
    <w:rsid w:val="6ED5083E"/>
    <w:rsid w:val="6ED759F2"/>
    <w:rsid w:val="6ED7774B"/>
    <w:rsid w:val="6ED94C0C"/>
    <w:rsid w:val="6ED975DE"/>
    <w:rsid w:val="6EDB7A45"/>
    <w:rsid w:val="6EDC7596"/>
    <w:rsid w:val="6EDD7500"/>
    <w:rsid w:val="6EE158A5"/>
    <w:rsid w:val="6EE55626"/>
    <w:rsid w:val="6EE6503C"/>
    <w:rsid w:val="6EE77724"/>
    <w:rsid w:val="6EE8151F"/>
    <w:rsid w:val="6EEE1E7D"/>
    <w:rsid w:val="6EF01A6D"/>
    <w:rsid w:val="6EF272CB"/>
    <w:rsid w:val="6EF469FB"/>
    <w:rsid w:val="6EF57B1C"/>
    <w:rsid w:val="6EF94E98"/>
    <w:rsid w:val="6EF97752"/>
    <w:rsid w:val="6EFA6562"/>
    <w:rsid w:val="6EFD682A"/>
    <w:rsid w:val="6EFF6376"/>
    <w:rsid w:val="6F0018B1"/>
    <w:rsid w:val="6F006A65"/>
    <w:rsid w:val="6F0561F9"/>
    <w:rsid w:val="6F076F37"/>
    <w:rsid w:val="6F077183"/>
    <w:rsid w:val="6F087F46"/>
    <w:rsid w:val="6F092F3C"/>
    <w:rsid w:val="6F0C3E00"/>
    <w:rsid w:val="6F0E13A9"/>
    <w:rsid w:val="6F0F2D59"/>
    <w:rsid w:val="6F126D82"/>
    <w:rsid w:val="6F13382F"/>
    <w:rsid w:val="6F18281A"/>
    <w:rsid w:val="6F1923B3"/>
    <w:rsid w:val="6F1C6FCF"/>
    <w:rsid w:val="6F1F2AB0"/>
    <w:rsid w:val="6F205E0F"/>
    <w:rsid w:val="6F2153FF"/>
    <w:rsid w:val="6F227BFB"/>
    <w:rsid w:val="6F23419A"/>
    <w:rsid w:val="6F24638E"/>
    <w:rsid w:val="6F286EAD"/>
    <w:rsid w:val="6F2A2CDF"/>
    <w:rsid w:val="6F2A570F"/>
    <w:rsid w:val="6F2D7B2D"/>
    <w:rsid w:val="6F2E28D6"/>
    <w:rsid w:val="6F2F0AE5"/>
    <w:rsid w:val="6F30316D"/>
    <w:rsid w:val="6F32288C"/>
    <w:rsid w:val="6F3712E2"/>
    <w:rsid w:val="6F3A2F1F"/>
    <w:rsid w:val="6F3B1BBE"/>
    <w:rsid w:val="6F3D125E"/>
    <w:rsid w:val="6F3D5638"/>
    <w:rsid w:val="6F3E1AE0"/>
    <w:rsid w:val="6F402179"/>
    <w:rsid w:val="6F41267A"/>
    <w:rsid w:val="6F486298"/>
    <w:rsid w:val="6F4F3FD4"/>
    <w:rsid w:val="6F54471D"/>
    <w:rsid w:val="6F565ED9"/>
    <w:rsid w:val="6F5A3B51"/>
    <w:rsid w:val="6F5E65FC"/>
    <w:rsid w:val="6F607CF3"/>
    <w:rsid w:val="6F63416A"/>
    <w:rsid w:val="6F681492"/>
    <w:rsid w:val="6F685E9D"/>
    <w:rsid w:val="6F6A031F"/>
    <w:rsid w:val="6F6A0AA1"/>
    <w:rsid w:val="6F6A792E"/>
    <w:rsid w:val="6F6E2B9D"/>
    <w:rsid w:val="6F704372"/>
    <w:rsid w:val="6F722584"/>
    <w:rsid w:val="6F77527C"/>
    <w:rsid w:val="6F7A1D60"/>
    <w:rsid w:val="6F7A230B"/>
    <w:rsid w:val="6F7D057A"/>
    <w:rsid w:val="6F820EFC"/>
    <w:rsid w:val="6F8327D5"/>
    <w:rsid w:val="6F8343AD"/>
    <w:rsid w:val="6F834FE3"/>
    <w:rsid w:val="6F836281"/>
    <w:rsid w:val="6F870CFC"/>
    <w:rsid w:val="6F8932B7"/>
    <w:rsid w:val="6F8F74AB"/>
    <w:rsid w:val="6F906782"/>
    <w:rsid w:val="6F91358F"/>
    <w:rsid w:val="6F926EB7"/>
    <w:rsid w:val="6F947BD4"/>
    <w:rsid w:val="6F9622D5"/>
    <w:rsid w:val="6F964903"/>
    <w:rsid w:val="6F964A68"/>
    <w:rsid w:val="6F977458"/>
    <w:rsid w:val="6F9A0993"/>
    <w:rsid w:val="6F9C2706"/>
    <w:rsid w:val="6F9D0C6B"/>
    <w:rsid w:val="6F9D5EFF"/>
    <w:rsid w:val="6F9F6390"/>
    <w:rsid w:val="6F9F7F22"/>
    <w:rsid w:val="6FA05486"/>
    <w:rsid w:val="6FA07A20"/>
    <w:rsid w:val="6FA33243"/>
    <w:rsid w:val="6FA42EC6"/>
    <w:rsid w:val="6FA4609D"/>
    <w:rsid w:val="6FA83A62"/>
    <w:rsid w:val="6FA90E99"/>
    <w:rsid w:val="6FAE36B3"/>
    <w:rsid w:val="6FAF1FDA"/>
    <w:rsid w:val="6FB00D9B"/>
    <w:rsid w:val="6FB47134"/>
    <w:rsid w:val="6FB50B0D"/>
    <w:rsid w:val="6FB7242A"/>
    <w:rsid w:val="6FB77802"/>
    <w:rsid w:val="6FB860BB"/>
    <w:rsid w:val="6FB95F88"/>
    <w:rsid w:val="6FC04869"/>
    <w:rsid w:val="6FC13F17"/>
    <w:rsid w:val="6FC16A00"/>
    <w:rsid w:val="6FC23306"/>
    <w:rsid w:val="6FC2664A"/>
    <w:rsid w:val="6FC4417E"/>
    <w:rsid w:val="6FC919C8"/>
    <w:rsid w:val="6FCB4823"/>
    <w:rsid w:val="6FCB4B9F"/>
    <w:rsid w:val="6FCC276B"/>
    <w:rsid w:val="6FCD15EE"/>
    <w:rsid w:val="6FCF08AE"/>
    <w:rsid w:val="6FD12CC9"/>
    <w:rsid w:val="6FD33D85"/>
    <w:rsid w:val="6FD417C7"/>
    <w:rsid w:val="6FD52C43"/>
    <w:rsid w:val="6FD74855"/>
    <w:rsid w:val="6FD97182"/>
    <w:rsid w:val="6FE0458B"/>
    <w:rsid w:val="6FE30532"/>
    <w:rsid w:val="6FE36511"/>
    <w:rsid w:val="6FE55FBC"/>
    <w:rsid w:val="6FE564BE"/>
    <w:rsid w:val="6FE74394"/>
    <w:rsid w:val="6FE766C7"/>
    <w:rsid w:val="6FE96C2C"/>
    <w:rsid w:val="6FEA5A8A"/>
    <w:rsid w:val="6FEB015C"/>
    <w:rsid w:val="6FEC6A5A"/>
    <w:rsid w:val="6FEE60F6"/>
    <w:rsid w:val="6FF54BFB"/>
    <w:rsid w:val="6FF80D15"/>
    <w:rsid w:val="6FF94EB7"/>
    <w:rsid w:val="6FFA4E6D"/>
    <w:rsid w:val="6FFA6E68"/>
    <w:rsid w:val="6FFB47B6"/>
    <w:rsid w:val="6FFC7935"/>
    <w:rsid w:val="6FFD7ED7"/>
    <w:rsid w:val="6FFF728A"/>
    <w:rsid w:val="70070A10"/>
    <w:rsid w:val="700811A0"/>
    <w:rsid w:val="700B13BE"/>
    <w:rsid w:val="700B67B1"/>
    <w:rsid w:val="700D769D"/>
    <w:rsid w:val="70115E66"/>
    <w:rsid w:val="70134046"/>
    <w:rsid w:val="70153F02"/>
    <w:rsid w:val="70164C0B"/>
    <w:rsid w:val="70170E07"/>
    <w:rsid w:val="70196574"/>
    <w:rsid w:val="701D68FC"/>
    <w:rsid w:val="702264BC"/>
    <w:rsid w:val="70262A5B"/>
    <w:rsid w:val="70267DCF"/>
    <w:rsid w:val="70282158"/>
    <w:rsid w:val="702B1945"/>
    <w:rsid w:val="702C239F"/>
    <w:rsid w:val="702F152A"/>
    <w:rsid w:val="70313319"/>
    <w:rsid w:val="70321FA8"/>
    <w:rsid w:val="703256F6"/>
    <w:rsid w:val="70372A68"/>
    <w:rsid w:val="70393F4D"/>
    <w:rsid w:val="703F1C14"/>
    <w:rsid w:val="7043096B"/>
    <w:rsid w:val="70464EBF"/>
    <w:rsid w:val="704700E3"/>
    <w:rsid w:val="704C5885"/>
    <w:rsid w:val="7051539A"/>
    <w:rsid w:val="70522A0B"/>
    <w:rsid w:val="70560478"/>
    <w:rsid w:val="7058320D"/>
    <w:rsid w:val="705F769A"/>
    <w:rsid w:val="7061127C"/>
    <w:rsid w:val="706208E1"/>
    <w:rsid w:val="70644D44"/>
    <w:rsid w:val="706644E6"/>
    <w:rsid w:val="706811E4"/>
    <w:rsid w:val="706E5215"/>
    <w:rsid w:val="706E6993"/>
    <w:rsid w:val="706F65E5"/>
    <w:rsid w:val="70722E14"/>
    <w:rsid w:val="70753836"/>
    <w:rsid w:val="707565EB"/>
    <w:rsid w:val="7078270F"/>
    <w:rsid w:val="707A08A7"/>
    <w:rsid w:val="707A7FC2"/>
    <w:rsid w:val="707E7C02"/>
    <w:rsid w:val="707E7DCA"/>
    <w:rsid w:val="707F167B"/>
    <w:rsid w:val="708402BB"/>
    <w:rsid w:val="70856319"/>
    <w:rsid w:val="708563ED"/>
    <w:rsid w:val="708B703A"/>
    <w:rsid w:val="7090050F"/>
    <w:rsid w:val="70924E66"/>
    <w:rsid w:val="70942E3D"/>
    <w:rsid w:val="70961F4D"/>
    <w:rsid w:val="70971436"/>
    <w:rsid w:val="709806CB"/>
    <w:rsid w:val="70980ED7"/>
    <w:rsid w:val="709B0252"/>
    <w:rsid w:val="709B4408"/>
    <w:rsid w:val="70A35E67"/>
    <w:rsid w:val="70A5164F"/>
    <w:rsid w:val="70A63A51"/>
    <w:rsid w:val="70A72287"/>
    <w:rsid w:val="70A855F0"/>
    <w:rsid w:val="70AC3C04"/>
    <w:rsid w:val="70B02ECB"/>
    <w:rsid w:val="70B05CB3"/>
    <w:rsid w:val="70B701C3"/>
    <w:rsid w:val="70B771C0"/>
    <w:rsid w:val="70B863E4"/>
    <w:rsid w:val="70B869BC"/>
    <w:rsid w:val="70B92E47"/>
    <w:rsid w:val="70BA5EFE"/>
    <w:rsid w:val="70BB79B0"/>
    <w:rsid w:val="70BD25BD"/>
    <w:rsid w:val="70BF006A"/>
    <w:rsid w:val="70C05E92"/>
    <w:rsid w:val="70C25D5F"/>
    <w:rsid w:val="70C3025C"/>
    <w:rsid w:val="70C47CF3"/>
    <w:rsid w:val="70C63A91"/>
    <w:rsid w:val="70C65500"/>
    <w:rsid w:val="70C778F5"/>
    <w:rsid w:val="70CC1133"/>
    <w:rsid w:val="70CD3029"/>
    <w:rsid w:val="70CF777B"/>
    <w:rsid w:val="70D21EAF"/>
    <w:rsid w:val="70D23561"/>
    <w:rsid w:val="70D31C69"/>
    <w:rsid w:val="70D4603A"/>
    <w:rsid w:val="70DD37F3"/>
    <w:rsid w:val="70DD4A9E"/>
    <w:rsid w:val="70DD5221"/>
    <w:rsid w:val="70DE4AFA"/>
    <w:rsid w:val="70DE7F0F"/>
    <w:rsid w:val="70E008D5"/>
    <w:rsid w:val="70E2627D"/>
    <w:rsid w:val="70E741A6"/>
    <w:rsid w:val="70E9514F"/>
    <w:rsid w:val="70E97D3F"/>
    <w:rsid w:val="70F17B54"/>
    <w:rsid w:val="70F32559"/>
    <w:rsid w:val="70F50AD8"/>
    <w:rsid w:val="70F52978"/>
    <w:rsid w:val="70F52EE5"/>
    <w:rsid w:val="70F72E0B"/>
    <w:rsid w:val="70F95248"/>
    <w:rsid w:val="70FC781B"/>
    <w:rsid w:val="70FD1347"/>
    <w:rsid w:val="710202F2"/>
    <w:rsid w:val="71057D7C"/>
    <w:rsid w:val="71061227"/>
    <w:rsid w:val="710717D2"/>
    <w:rsid w:val="710B41BC"/>
    <w:rsid w:val="710C3B14"/>
    <w:rsid w:val="710E389C"/>
    <w:rsid w:val="71134780"/>
    <w:rsid w:val="71140F5E"/>
    <w:rsid w:val="711572F0"/>
    <w:rsid w:val="71215D79"/>
    <w:rsid w:val="71222AD5"/>
    <w:rsid w:val="71223C2F"/>
    <w:rsid w:val="71233F74"/>
    <w:rsid w:val="71243235"/>
    <w:rsid w:val="71250B17"/>
    <w:rsid w:val="71254FD4"/>
    <w:rsid w:val="71255EF7"/>
    <w:rsid w:val="71260AA6"/>
    <w:rsid w:val="7128709A"/>
    <w:rsid w:val="71290B49"/>
    <w:rsid w:val="712F62BA"/>
    <w:rsid w:val="7130758B"/>
    <w:rsid w:val="71310A02"/>
    <w:rsid w:val="7131139E"/>
    <w:rsid w:val="71322195"/>
    <w:rsid w:val="71360256"/>
    <w:rsid w:val="713663A8"/>
    <w:rsid w:val="71394C5F"/>
    <w:rsid w:val="713E16C4"/>
    <w:rsid w:val="71405AA1"/>
    <w:rsid w:val="7147396C"/>
    <w:rsid w:val="714973C4"/>
    <w:rsid w:val="714A059E"/>
    <w:rsid w:val="714E031A"/>
    <w:rsid w:val="714F54A1"/>
    <w:rsid w:val="715038F3"/>
    <w:rsid w:val="71527A55"/>
    <w:rsid w:val="715450E0"/>
    <w:rsid w:val="715505AF"/>
    <w:rsid w:val="71551C18"/>
    <w:rsid w:val="71552D0D"/>
    <w:rsid w:val="71556E80"/>
    <w:rsid w:val="71581D2E"/>
    <w:rsid w:val="715C6E9A"/>
    <w:rsid w:val="71604FE0"/>
    <w:rsid w:val="71610C25"/>
    <w:rsid w:val="7167341D"/>
    <w:rsid w:val="716A7D28"/>
    <w:rsid w:val="716D18E9"/>
    <w:rsid w:val="716E089C"/>
    <w:rsid w:val="71740418"/>
    <w:rsid w:val="7177693F"/>
    <w:rsid w:val="717B77D0"/>
    <w:rsid w:val="717C6F5B"/>
    <w:rsid w:val="717C7FCE"/>
    <w:rsid w:val="71810539"/>
    <w:rsid w:val="718237AE"/>
    <w:rsid w:val="71837535"/>
    <w:rsid w:val="71856B14"/>
    <w:rsid w:val="71877579"/>
    <w:rsid w:val="718854BE"/>
    <w:rsid w:val="71891F5C"/>
    <w:rsid w:val="718939E1"/>
    <w:rsid w:val="718B1522"/>
    <w:rsid w:val="718C5723"/>
    <w:rsid w:val="718D6281"/>
    <w:rsid w:val="718F5954"/>
    <w:rsid w:val="719341FD"/>
    <w:rsid w:val="719355AA"/>
    <w:rsid w:val="719504B1"/>
    <w:rsid w:val="71962863"/>
    <w:rsid w:val="719A5F86"/>
    <w:rsid w:val="719C10CC"/>
    <w:rsid w:val="719C3ACA"/>
    <w:rsid w:val="719C4A84"/>
    <w:rsid w:val="719E24E2"/>
    <w:rsid w:val="719F37F5"/>
    <w:rsid w:val="71A620C2"/>
    <w:rsid w:val="71AB7F26"/>
    <w:rsid w:val="71B11C9C"/>
    <w:rsid w:val="71B135C7"/>
    <w:rsid w:val="71B257CC"/>
    <w:rsid w:val="71B436E2"/>
    <w:rsid w:val="71B4448A"/>
    <w:rsid w:val="71B76536"/>
    <w:rsid w:val="71BB73D9"/>
    <w:rsid w:val="71BF1CB6"/>
    <w:rsid w:val="71C235FC"/>
    <w:rsid w:val="71C42FFF"/>
    <w:rsid w:val="71C623BB"/>
    <w:rsid w:val="71C70E66"/>
    <w:rsid w:val="71C72915"/>
    <w:rsid w:val="71C8253B"/>
    <w:rsid w:val="71CB75AC"/>
    <w:rsid w:val="71CC1900"/>
    <w:rsid w:val="71CC3F95"/>
    <w:rsid w:val="71CC4672"/>
    <w:rsid w:val="71CD1C2F"/>
    <w:rsid w:val="71CD778D"/>
    <w:rsid w:val="71CF42A7"/>
    <w:rsid w:val="71D11F9E"/>
    <w:rsid w:val="71D306E0"/>
    <w:rsid w:val="71D31129"/>
    <w:rsid w:val="71D55A03"/>
    <w:rsid w:val="71D60993"/>
    <w:rsid w:val="71D660C0"/>
    <w:rsid w:val="71DA4201"/>
    <w:rsid w:val="71DD0194"/>
    <w:rsid w:val="71DD6C27"/>
    <w:rsid w:val="71DF0233"/>
    <w:rsid w:val="71E03846"/>
    <w:rsid w:val="71E051FC"/>
    <w:rsid w:val="71E1422A"/>
    <w:rsid w:val="71E33A5B"/>
    <w:rsid w:val="71E34BF8"/>
    <w:rsid w:val="71E445E2"/>
    <w:rsid w:val="71E450EB"/>
    <w:rsid w:val="71E538EE"/>
    <w:rsid w:val="71E60D6C"/>
    <w:rsid w:val="71E86087"/>
    <w:rsid w:val="71EA50B0"/>
    <w:rsid w:val="71EC4A0F"/>
    <w:rsid w:val="71EE4A5F"/>
    <w:rsid w:val="71F34D13"/>
    <w:rsid w:val="71F4490B"/>
    <w:rsid w:val="71F67310"/>
    <w:rsid w:val="71F73B87"/>
    <w:rsid w:val="71FA20E7"/>
    <w:rsid w:val="71FA6CE5"/>
    <w:rsid w:val="71FC6229"/>
    <w:rsid w:val="71FC7F52"/>
    <w:rsid w:val="71FE311E"/>
    <w:rsid w:val="71FF268E"/>
    <w:rsid w:val="72013F5F"/>
    <w:rsid w:val="72021829"/>
    <w:rsid w:val="72032DE5"/>
    <w:rsid w:val="72034442"/>
    <w:rsid w:val="720459C3"/>
    <w:rsid w:val="72094B62"/>
    <w:rsid w:val="720C0BED"/>
    <w:rsid w:val="720E57F3"/>
    <w:rsid w:val="721002ED"/>
    <w:rsid w:val="72117E1A"/>
    <w:rsid w:val="72170A95"/>
    <w:rsid w:val="72187F2C"/>
    <w:rsid w:val="721A2139"/>
    <w:rsid w:val="721A64FA"/>
    <w:rsid w:val="721B1607"/>
    <w:rsid w:val="721B720D"/>
    <w:rsid w:val="721C7145"/>
    <w:rsid w:val="721D1228"/>
    <w:rsid w:val="721E4822"/>
    <w:rsid w:val="72207739"/>
    <w:rsid w:val="722170BB"/>
    <w:rsid w:val="72284558"/>
    <w:rsid w:val="72285AE6"/>
    <w:rsid w:val="722A3D3A"/>
    <w:rsid w:val="722C0349"/>
    <w:rsid w:val="723131CA"/>
    <w:rsid w:val="72331E6D"/>
    <w:rsid w:val="72343312"/>
    <w:rsid w:val="72346956"/>
    <w:rsid w:val="72351347"/>
    <w:rsid w:val="723559AC"/>
    <w:rsid w:val="723A02BD"/>
    <w:rsid w:val="723A28BF"/>
    <w:rsid w:val="723C02F0"/>
    <w:rsid w:val="723E1BB5"/>
    <w:rsid w:val="723E50FE"/>
    <w:rsid w:val="7240739C"/>
    <w:rsid w:val="724235C0"/>
    <w:rsid w:val="724474DE"/>
    <w:rsid w:val="7245518F"/>
    <w:rsid w:val="7248306E"/>
    <w:rsid w:val="724918C1"/>
    <w:rsid w:val="724A5D61"/>
    <w:rsid w:val="72545370"/>
    <w:rsid w:val="72545474"/>
    <w:rsid w:val="72564A63"/>
    <w:rsid w:val="725726EE"/>
    <w:rsid w:val="72574999"/>
    <w:rsid w:val="725B6193"/>
    <w:rsid w:val="725C4634"/>
    <w:rsid w:val="725C7093"/>
    <w:rsid w:val="725F3679"/>
    <w:rsid w:val="7267572A"/>
    <w:rsid w:val="72686F9A"/>
    <w:rsid w:val="726913F6"/>
    <w:rsid w:val="726C6704"/>
    <w:rsid w:val="726D62F3"/>
    <w:rsid w:val="726F7BBF"/>
    <w:rsid w:val="72705A90"/>
    <w:rsid w:val="72707F06"/>
    <w:rsid w:val="72732635"/>
    <w:rsid w:val="72745B3E"/>
    <w:rsid w:val="72751A06"/>
    <w:rsid w:val="7275254A"/>
    <w:rsid w:val="72760FBF"/>
    <w:rsid w:val="727922AC"/>
    <w:rsid w:val="72794AC1"/>
    <w:rsid w:val="727D57FC"/>
    <w:rsid w:val="727D7424"/>
    <w:rsid w:val="728141FE"/>
    <w:rsid w:val="72822F1E"/>
    <w:rsid w:val="72846D99"/>
    <w:rsid w:val="72874E74"/>
    <w:rsid w:val="728A02EC"/>
    <w:rsid w:val="728B2DFE"/>
    <w:rsid w:val="728C2B6C"/>
    <w:rsid w:val="7290342B"/>
    <w:rsid w:val="72925FC7"/>
    <w:rsid w:val="72945DCC"/>
    <w:rsid w:val="729554B8"/>
    <w:rsid w:val="729804C8"/>
    <w:rsid w:val="729A0DFB"/>
    <w:rsid w:val="729A2200"/>
    <w:rsid w:val="729B26A1"/>
    <w:rsid w:val="729D3061"/>
    <w:rsid w:val="729D4B0F"/>
    <w:rsid w:val="729D6766"/>
    <w:rsid w:val="72A03BEB"/>
    <w:rsid w:val="72A07109"/>
    <w:rsid w:val="72A22AB4"/>
    <w:rsid w:val="72A73CF3"/>
    <w:rsid w:val="72AA51C7"/>
    <w:rsid w:val="72AD6C35"/>
    <w:rsid w:val="72AD74F4"/>
    <w:rsid w:val="72B13C50"/>
    <w:rsid w:val="72B31A7C"/>
    <w:rsid w:val="72B530FF"/>
    <w:rsid w:val="72B905D2"/>
    <w:rsid w:val="72BB08ED"/>
    <w:rsid w:val="72BD45AD"/>
    <w:rsid w:val="72BE1E4E"/>
    <w:rsid w:val="72BE46F2"/>
    <w:rsid w:val="72C03304"/>
    <w:rsid w:val="72C21799"/>
    <w:rsid w:val="72C646E6"/>
    <w:rsid w:val="72C65F69"/>
    <w:rsid w:val="72C97FF6"/>
    <w:rsid w:val="72CC514A"/>
    <w:rsid w:val="72D102DB"/>
    <w:rsid w:val="72D13DF3"/>
    <w:rsid w:val="72D210F3"/>
    <w:rsid w:val="72D42EC3"/>
    <w:rsid w:val="72D5601D"/>
    <w:rsid w:val="72DA28AB"/>
    <w:rsid w:val="72DB1D99"/>
    <w:rsid w:val="72DE47B8"/>
    <w:rsid w:val="72DE6FA5"/>
    <w:rsid w:val="72E000D5"/>
    <w:rsid w:val="72E123A1"/>
    <w:rsid w:val="72E91FA1"/>
    <w:rsid w:val="72EA0AA0"/>
    <w:rsid w:val="72EB5EBB"/>
    <w:rsid w:val="72F135C8"/>
    <w:rsid w:val="72F36EF5"/>
    <w:rsid w:val="72F45814"/>
    <w:rsid w:val="72F80DDB"/>
    <w:rsid w:val="72FB10BB"/>
    <w:rsid w:val="73007023"/>
    <w:rsid w:val="73016380"/>
    <w:rsid w:val="73056495"/>
    <w:rsid w:val="730A3147"/>
    <w:rsid w:val="730B685D"/>
    <w:rsid w:val="730E0D55"/>
    <w:rsid w:val="730E664A"/>
    <w:rsid w:val="730E6FE8"/>
    <w:rsid w:val="73102BC6"/>
    <w:rsid w:val="73147919"/>
    <w:rsid w:val="731534A8"/>
    <w:rsid w:val="73153E94"/>
    <w:rsid w:val="73180A64"/>
    <w:rsid w:val="73183748"/>
    <w:rsid w:val="731B631E"/>
    <w:rsid w:val="731D2EA4"/>
    <w:rsid w:val="732071ED"/>
    <w:rsid w:val="73235AE8"/>
    <w:rsid w:val="73280FF7"/>
    <w:rsid w:val="73281DC1"/>
    <w:rsid w:val="73287DA2"/>
    <w:rsid w:val="732A79C6"/>
    <w:rsid w:val="732C7615"/>
    <w:rsid w:val="732D6025"/>
    <w:rsid w:val="732E6072"/>
    <w:rsid w:val="733157FC"/>
    <w:rsid w:val="733175D6"/>
    <w:rsid w:val="73326760"/>
    <w:rsid w:val="73352C45"/>
    <w:rsid w:val="733D05F6"/>
    <w:rsid w:val="733D4239"/>
    <w:rsid w:val="733F6BE0"/>
    <w:rsid w:val="73423376"/>
    <w:rsid w:val="73436C23"/>
    <w:rsid w:val="73451A51"/>
    <w:rsid w:val="73455201"/>
    <w:rsid w:val="73456B7E"/>
    <w:rsid w:val="734746E1"/>
    <w:rsid w:val="734908E9"/>
    <w:rsid w:val="734A2D53"/>
    <w:rsid w:val="734C6845"/>
    <w:rsid w:val="734D04BD"/>
    <w:rsid w:val="735076C7"/>
    <w:rsid w:val="735454F1"/>
    <w:rsid w:val="73566B7F"/>
    <w:rsid w:val="735C0E59"/>
    <w:rsid w:val="73640606"/>
    <w:rsid w:val="73684F10"/>
    <w:rsid w:val="736C5C37"/>
    <w:rsid w:val="736D0F24"/>
    <w:rsid w:val="736F3BD1"/>
    <w:rsid w:val="736F5E70"/>
    <w:rsid w:val="73712247"/>
    <w:rsid w:val="73727064"/>
    <w:rsid w:val="73730C6F"/>
    <w:rsid w:val="73752254"/>
    <w:rsid w:val="73754584"/>
    <w:rsid w:val="73762984"/>
    <w:rsid w:val="73773E25"/>
    <w:rsid w:val="73776B57"/>
    <w:rsid w:val="737B0CE5"/>
    <w:rsid w:val="737E2770"/>
    <w:rsid w:val="73800464"/>
    <w:rsid w:val="73800636"/>
    <w:rsid w:val="73834E71"/>
    <w:rsid w:val="73842A7D"/>
    <w:rsid w:val="73855DFB"/>
    <w:rsid w:val="73883477"/>
    <w:rsid w:val="73883D36"/>
    <w:rsid w:val="73886B89"/>
    <w:rsid w:val="738B59F7"/>
    <w:rsid w:val="738D0B5D"/>
    <w:rsid w:val="738D306B"/>
    <w:rsid w:val="739427D9"/>
    <w:rsid w:val="7394627F"/>
    <w:rsid w:val="739623B3"/>
    <w:rsid w:val="73963210"/>
    <w:rsid w:val="73982B0B"/>
    <w:rsid w:val="73991B13"/>
    <w:rsid w:val="73994DE0"/>
    <w:rsid w:val="739D7928"/>
    <w:rsid w:val="739F1608"/>
    <w:rsid w:val="73A21957"/>
    <w:rsid w:val="73A51E5B"/>
    <w:rsid w:val="73A7579C"/>
    <w:rsid w:val="73AA1CFE"/>
    <w:rsid w:val="73AC23AB"/>
    <w:rsid w:val="73AC29CC"/>
    <w:rsid w:val="73AD1CD0"/>
    <w:rsid w:val="73B341C4"/>
    <w:rsid w:val="73B813FB"/>
    <w:rsid w:val="73B81B5C"/>
    <w:rsid w:val="73BB43BC"/>
    <w:rsid w:val="73BD23E6"/>
    <w:rsid w:val="73BE6EDE"/>
    <w:rsid w:val="73BE7BAA"/>
    <w:rsid w:val="73BF5EB5"/>
    <w:rsid w:val="73C027F9"/>
    <w:rsid w:val="73C60F20"/>
    <w:rsid w:val="73CB3102"/>
    <w:rsid w:val="73CE4C6E"/>
    <w:rsid w:val="73D11AEC"/>
    <w:rsid w:val="73D34D26"/>
    <w:rsid w:val="73D36949"/>
    <w:rsid w:val="73D90817"/>
    <w:rsid w:val="73DA526E"/>
    <w:rsid w:val="73DD74D5"/>
    <w:rsid w:val="73E02555"/>
    <w:rsid w:val="73E0270F"/>
    <w:rsid w:val="73E133AD"/>
    <w:rsid w:val="73E16890"/>
    <w:rsid w:val="73E20584"/>
    <w:rsid w:val="73E373D5"/>
    <w:rsid w:val="73E801B7"/>
    <w:rsid w:val="73EE533C"/>
    <w:rsid w:val="73EE5CBE"/>
    <w:rsid w:val="73EE78C4"/>
    <w:rsid w:val="73F016C6"/>
    <w:rsid w:val="73F15689"/>
    <w:rsid w:val="73F46A96"/>
    <w:rsid w:val="73F5243F"/>
    <w:rsid w:val="73F6788A"/>
    <w:rsid w:val="73FA37C6"/>
    <w:rsid w:val="73FB2917"/>
    <w:rsid w:val="73FD2953"/>
    <w:rsid w:val="73FD4BB7"/>
    <w:rsid w:val="73FD74C0"/>
    <w:rsid w:val="73FE1C57"/>
    <w:rsid w:val="74015DB5"/>
    <w:rsid w:val="74054803"/>
    <w:rsid w:val="74077FFF"/>
    <w:rsid w:val="740E77CC"/>
    <w:rsid w:val="740F490A"/>
    <w:rsid w:val="74111848"/>
    <w:rsid w:val="74114085"/>
    <w:rsid w:val="7414441A"/>
    <w:rsid w:val="74190B55"/>
    <w:rsid w:val="741B656F"/>
    <w:rsid w:val="741E2F5E"/>
    <w:rsid w:val="741F189B"/>
    <w:rsid w:val="74235BCC"/>
    <w:rsid w:val="74243BCA"/>
    <w:rsid w:val="74272B32"/>
    <w:rsid w:val="74272CD1"/>
    <w:rsid w:val="74297CD3"/>
    <w:rsid w:val="742C4AE8"/>
    <w:rsid w:val="74307B1B"/>
    <w:rsid w:val="743173BA"/>
    <w:rsid w:val="743232A3"/>
    <w:rsid w:val="743813B1"/>
    <w:rsid w:val="743A1B0E"/>
    <w:rsid w:val="743B377F"/>
    <w:rsid w:val="743B6239"/>
    <w:rsid w:val="743C31EC"/>
    <w:rsid w:val="743F152D"/>
    <w:rsid w:val="74406B91"/>
    <w:rsid w:val="74481289"/>
    <w:rsid w:val="74497C86"/>
    <w:rsid w:val="744A6810"/>
    <w:rsid w:val="744B4033"/>
    <w:rsid w:val="744D69CE"/>
    <w:rsid w:val="744E0B16"/>
    <w:rsid w:val="74533DEA"/>
    <w:rsid w:val="74571D4D"/>
    <w:rsid w:val="745B0574"/>
    <w:rsid w:val="745B147A"/>
    <w:rsid w:val="745D7725"/>
    <w:rsid w:val="745F41B0"/>
    <w:rsid w:val="74622AAC"/>
    <w:rsid w:val="746A44A8"/>
    <w:rsid w:val="746D09C4"/>
    <w:rsid w:val="747006B4"/>
    <w:rsid w:val="74713A17"/>
    <w:rsid w:val="74713FFE"/>
    <w:rsid w:val="74727542"/>
    <w:rsid w:val="747659CF"/>
    <w:rsid w:val="74777ACD"/>
    <w:rsid w:val="747A14B9"/>
    <w:rsid w:val="747C47E4"/>
    <w:rsid w:val="747D63EB"/>
    <w:rsid w:val="74800D21"/>
    <w:rsid w:val="748B5A44"/>
    <w:rsid w:val="748D52F1"/>
    <w:rsid w:val="748D5DDE"/>
    <w:rsid w:val="749443EC"/>
    <w:rsid w:val="7495353B"/>
    <w:rsid w:val="74965901"/>
    <w:rsid w:val="749A5382"/>
    <w:rsid w:val="749B741D"/>
    <w:rsid w:val="749C4004"/>
    <w:rsid w:val="749F32C3"/>
    <w:rsid w:val="749F76CD"/>
    <w:rsid w:val="74A07CDA"/>
    <w:rsid w:val="74A431AC"/>
    <w:rsid w:val="74A54806"/>
    <w:rsid w:val="74A77EED"/>
    <w:rsid w:val="74AB07F6"/>
    <w:rsid w:val="74AC55DD"/>
    <w:rsid w:val="74AD0344"/>
    <w:rsid w:val="74AE393C"/>
    <w:rsid w:val="74AF0532"/>
    <w:rsid w:val="74B27642"/>
    <w:rsid w:val="74B34BE9"/>
    <w:rsid w:val="74B36BB4"/>
    <w:rsid w:val="74B85F54"/>
    <w:rsid w:val="74BA4616"/>
    <w:rsid w:val="74BC2D43"/>
    <w:rsid w:val="74BD0142"/>
    <w:rsid w:val="74C0349E"/>
    <w:rsid w:val="74C45CF9"/>
    <w:rsid w:val="74C76B68"/>
    <w:rsid w:val="74CC0759"/>
    <w:rsid w:val="74CC1C7D"/>
    <w:rsid w:val="74CD36F9"/>
    <w:rsid w:val="74CE3E99"/>
    <w:rsid w:val="74D5461C"/>
    <w:rsid w:val="74D7311A"/>
    <w:rsid w:val="74DC3740"/>
    <w:rsid w:val="74DE544B"/>
    <w:rsid w:val="74DF118F"/>
    <w:rsid w:val="74E0171F"/>
    <w:rsid w:val="74E16309"/>
    <w:rsid w:val="74E45AC8"/>
    <w:rsid w:val="74E73A85"/>
    <w:rsid w:val="74EA2620"/>
    <w:rsid w:val="74ED214C"/>
    <w:rsid w:val="74ED73DC"/>
    <w:rsid w:val="74EE5368"/>
    <w:rsid w:val="74F149AE"/>
    <w:rsid w:val="74F60D8E"/>
    <w:rsid w:val="74F75CB7"/>
    <w:rsid w:val="74F809B0"/>
    <w:rsid w:val="74F865C0"/>
    <w:rsid w:val="74FA52FE"/>
    <w:rsid w:val="74FC2FA0"/>
    <w:rsid w:val="74FE5B3A"/>
    <w:rsid w:val="75006226"/>
    <w:rsid w:val="7501451E"/>
    <w:rsid w:val="75014D2D"/>
    <w:rsid w:val="750221FA"/>
    <w:rsid w:val="75092DAF"/>
    <w:rsid w:val="750C174F"/>
    <w:rsid w:val="750C26D8"/>
    <w:rsid w:val="750E7B4F"/>
    <w:rsid w:val="750F7BDC"/>
    <w:rsid w:val="751075C0"/>
    <w:rsid w:val="75117821"/>
    <w:rsid w:val="751313AA"/>
    <w:rsid w:val="75154DA8"/>
    <w:rsid w:val="751876ED"/>
    <w:rsid w:val="751E54DF"/>
    <w:rsid w:val="751F0BFA"/>
    <w:rsid w:val="75203DCB"/>
    <w:rsid w:val="75207B06"/>
    <w:rsid w:val="75212C28"/>
    <w:rsid w:val="75264AE2"/>
    <w:rsid w:val="75282443"/>
    <w:rsid w:val="7528328D"/>
    <w:rsid w:val="75283BEB"/>
    <w:rsid w:val="752916BB"/>
    <w:rsid w:val="752A2F0D"/>
    <w:rsid w:val="752C0BF1"/>
    <w:rsid w:val="752E6989"/>
    <w:rsid w:val="752F0A34"/>
    <w:rsid w:val="752F36AD"/>
    <w:rsid w:val="75310B0B"/>
    <w:rsid w:val="75335AAB"/>
    <w:rsid w:val="7538207F"/>
    <w:rsid w:val="753A223E"/>
    <w:rsid w:val="753C38A3"/>
    <w:rsid w:val="753C4FAA"/>
    <w:rsid w:val="753C7477"/>
    <w:rsid w:val="753F607A"/>
    <w:rsid w:val="75432C2E"/>
    <w:rsid w:val="75450721"/>
    <w:rsid w:val="754807E7"/>
    <w:rsid w:val="754812A0"/>
    <w:rsid w:val="75483754"/>
    <w:rsid w:val="754B19A7"/>
    <w:rsid w:val="754C5FF5"/>
    <w:rsid w:val="754D6645"/>
    <w:rsid w:val="75513118"/>
    <w:rsid w:val="755249C4"/>
    <w:rsid w:val="75590604"/>
    <w:rsid w:val="755B1743"/>
    <w:rsid w:val="755F63D0"/>
    <w:rsid w:val="75616932"/>
    <w:rsid w:val="756220FB"/>
    <w:rsid w:val="7564450C"/>
    <w:rsid w:val="7565132C"/>
    <w:rsid w:val="75662890"/>
    <w:rsid w:val="756A7D9A"/>
    <w:rsid w:val="756B7055"/>
    <w:rsid w:val="75707B56"/>
    <w:rsid w:val="75726013"/>
    <w:rsid w:val="7572669A"/>
    <w:rsid w:val="757571B7"/>
    <w:rsid w:val="75786DA3"/>
    <w:rsid w:val="757D0A23"/>
    <w:rsid w:val="757E4260"/>
    <w:rsid w:val="757E687A"/>
    <w:rsid w:val="757F190F"/>
    <w:rsid w:val="75820070"/>
    <w:rsid w:val="758B7AAC"/>
    <w:rsid w:val="758C7411"/>
    <w:rsid w:val="758F58EF"/>
    <w:rsid w:val="75902BC8"/>
    <w:rsid w:val="75932CAB"/>
    <w:rsid w:val="759435C3"/>
    <w:rsid w:val="75954ADF"/>
    <w:rsid w:val="75957C6A"/>
    <w:rsid w:val="75995590"/>
    <w:rsid w:val="759B1991"/>
    <w:rsid w:val="759F118B"/>
    <w:rsid w:val="75A07C89"/>
    <w:rsid w:val="75A3700D"/>
    <w:rsid w:val="75A4757D"/>
    <w:rsid w:val="75A53CED"/>
    <w:rsid w:val="75A62F39"/>
    <w:rsid w:val="75A72C52"/>
    <w:rsid w:val="75A838E7"/>
    <w:rsid w:val="75A85338"/>
    <w:rsid w:val="75A91424"/>
    <w:rsid w:val="75AA7350"/>
    <w:rsid w:val="75AB2B50"/>
    <w:rsid w:val="75AC18FD"/>
    <w:rsid w:val="75AD1508"/>
    <w:rsid w:val="75AD7A50"/>
    <w:rsid w:val="75B001BD"/>
    <w:rsid w:val="75B20562"/>
    <w:rsid w:val="75B60CFA"/>
    <w:rsid w:val="75B6119C"/>
    <w:rsid w:val="75B71A6D"/>
    <w:rsid w:val="75B9328B"/>
    <w:rsid w:val="75BC0FB3"/>
    <w:rsid w:val="75BE5A35"/>
    <w:rsid w:val="75C37C0D"/>
    <w:rsid w:val="75C452F0"/>
    <w:rsid w:val="75C812DC"/>
    <w:rsid w:val="75CB755F"/>
    <w:rsid w:val="75CE2E24"/>
    <w:rsid w:val="75CE4B05"/>
    <w:rsid w:val="75D1636D"/>
    <w:rsid w:val="75D1691A"/>
    <w:rsid w:val="75D17938"/>
    <w:rsid w:val="75D3355B"/>
    <w:rsid w:val="75D459AF"/>
    <w:rsid w:val="75D60E68"/>
    <w:rsid w:val="75D80CA4"/>
    <w:rsid w:val="75D823B8"/>
    <w:rsid w:val="75D86141"/>
    <w:rsid w:val="75DB5199"/>
    <w:rsid w:val="75DC3DB4"/>
    <w:rsid w:val="75DC728A"/>
    <w:rsid w:val="75DF1A8D"/>
    <w:rsid w:val="75E12736"/>
    <w:rsid w:val="75E17383"/>
    <w:rsid w:val="75E40F40"/>
    <w:rsid w:val="75E42060"/>
    <w:rsid w:val="75E468C5"/>
    <w:rsid w:val="75E47898"/>
    <w:rsid w:val="75E8769F"/>
    <w:rsid w:val="75E95D91"/>
    <w:rsid w:val="75EA67E3"/>
    <w:rsid w:val="75EC4AF9"/>
    <w:rsid w:val="75EC77FD"/>
    <w:rsid w:val="75F4471C"/>
    <w:rsid w:val="75F600E5"/>
    <w:rsid w:val="75F71CB6"/>
    <w:rsid w:val="75FC4A76"/>
    <w:rsid w:val="75FF2C9A"/>
    <w:rsid w:val="75FF35C0"/>
    <w:rsid w:val="760117F1"/>
    <w:rsid w:val="76041A06"/>
    <w:rsid w:val="76046CA1"/>
    <w:rsid w:val="76062015"/>
    <w:rsid w:val="76077B61"/>
    <w:rsid w:val="76077F5A"/>
    <w:rsid w:val="760C43BA"/>
    <w:rsid w:val="760E64D8"/>
    <w:rsid w:val="76180110"/>
    <w:rsid w:val="761F5441"/>
    <w:rsid w:val="76203147"/>
    <w:rsid w:val="76203373"/>
    <w:rsid w:val="76214034"/>
    <w:rsid w:val="76261294"/>
    <w:rsid w:val="76262E48"/>
    <w:rsid w:val="7627292E"/>
    <w:rsid w:val="76272C5F"/>
    <w:rsid w:val="76272E5F"/>
    <w:rsid w:val="76290B2B"/>
    <w:rsid w:val="763133E2"/>
    <w:rsid w:val="7633514C"/>
    <w:rsid w:val="76341DA4"/>
    <w:rsid w:val="76360F0A"/>
    <w:rsid w:val="763611CA"/>
    <w:rsid w:val="76364EAF"/>
    <w:rsid w:val="763654DC"/>
    <w:rsid w:val="763A5A0E"/>
    <w:rsid w:val="763B119A"/>
    <w:rsid w:val="763B5DF4"/>
    <w:rsid w:val="763C0C19"/>
    <w:rsid w:val="763C58B9"/>
    <w:rsid w:val="763E728F"/>
    <w:rsid w:val="76433DFD"/>
    <w:rsid w:val="76445F76"/>
    <w:rsid w:val="764A00AE"/>
    <w:rsid w:val="764D4BAD"/>
    <w:rsid w:val="76502FC2"/>
    <w:rsid w:val="76503EE9"/>
    <w:rsid w:val="765431D6"/>
    <w:rsid w:val="765443F4"/>
    <w:rsid w:val="765576D4"/>
    <w:rsid w:val="7656290D"/>
    <w:rsid w:val="765C496C"/>
    <w:rsid w:val="765E2F29"/>
    <w:rsid w:val="765E6E63"/>
    <w:rsid w:val="765F1B90"/>
    <w:rsid w:val="76605FB4"/>
    <w:rsid w:val="76614C24"/>
    <w:rsid w:val="766166B3"/>
    <w:rsid w:val="76617FD5"/>
    <w:rsid w:val="766300B4"/>
    <w:rsid w:val="76662B3F"/>
    <w:rsid w:val="76674B66"/>
    <w:rsid w:val="766A0459"/>
    <w:rsid w:val="766A5DB6"/>
    <w:rsid w:val="766B4806"/>
    <w:rsid w:val="766B4F20"/>
    <w:rsid w:val="766D5C57"/>
    <w:rsid w:val="76707112"/>
    <w:rsid w:val="76723F42"/>
    <w:rsid w:val="76726766"/>
    <w:rsid w:val="76732CAB"/>
    <w:rsid w:val="767477B6"/>
    <w:rsid w:val="767932ED"/>
    <w:rsid w:val="767D4895"/>
    <w:rsid w:val="767E065A"/>
    <w:rsid w:val="768356A2"/>
    <w:rsid w:val="768A54F9"/>
    <w:rsid w:val="768D133B"/>
    <w:rsid w:val="768E5649"/>
    <w:rsid w:val="76937AEC"/>
    <w:rsid w:val="76961157"/>
    <w:rsid w:val="76997BF8"/>
    <w:rsid w:val="769D7223"/>
    <w:rsid w:val="769E43D7"/>
    <w:rsid w:val="769F1D27"/>
    <w:rsid w:val="769F3A0E"/>
    <w:rsid w:val="76A352EB"/>
    <w:rsid w:val="76A53EA0"/>
    <w:rsid w:val="76A54D32"/>
    <w:rsid w:val="76A65DE9"/>
    <w:rsid w:val="76AB1CA3"/>
    <w:rsid w:val="76AE0676"/>
    <w:rsid w:val="76AF3734"/>
    <w:rsid w:val="76B2695B"/>
    <w:rsid w:val="76B36528"/>
    <w:rsid w:val="76B74403"/>
    <w:rsid w:val="76B760A3"/>
    <w:rsid w:val="76C810C5"/>
    <w:rsid w:val="76CC5022"/>
    <w:rsid w:val="76CC7192"/>
    <w:rsid w:val="76D025C0"/>
    <w:rsid w:val="76D24774"/>
    <w:rsid w:val="76D44E09"/>
    <w:rsid w:val="76D55D85"/>
    <w:rsid w:val="76D85B2C"/>
    <w:rsid w:val="76D92F50"/>
    <w:rsid w:val="76DC1BDC"/>
    <w:rsid w:val="76DC5884"/>
    <w:rsid w:val="76E17638"/>
    <w:rsid w:val="76E3494F"/>
    <w:rsid w:val="76E55A12"/>
    <w:rsid w:val="76E93E2F"/>
    <w:rsid w:val="76EA32AB"/>
    <w:rsid w:val="76EB68FB"/>
    <w:rsid w:val="76ED752D"/>
    <w:rsid w:val="76EE62B0"/>
    <w:rsid w:val="76F235B0"/>
    <w:rsid w:val="76F263A7"/>
    <w:rsid w:val="76F31852"/>
    <w:rsid w:val="76F356B0"/>
    <w:rsid w:val="76F509DF"/>
    <w:rsid w:val="76F65988"/>
    <w:rsid w:val="76F66D0D"/>
    <w:rsid w:val="76F90260"/>
    <w:rsid w:val="76FA2D47"/>
    <w:rsid w:val="76FC00B7"/>
    <w:rsid w:val="76FF3C99"/>
    <w:rsid w:val="76FF689E"/>
    <w:rsid w:val="770071ED"/>
    <w:rsid w:val="77084496"/>
    <w:rsid w:val="77094348"/>
    <w:rsid w:val="770E0071"/>
    <w:rsid w:val="770F0B8E"/>
    <w:rsid w:val="770F33A8"/>
    <w:rsid w:val="77112825"/>
    <w:rsid w:val="77113055"/>
    <w:rsid w:val="7715377E"/>
    <w:rsid w:val="77155C92"/>
    <w:rsid w:val="77173A63"/>
    <w:rsid w:val="77175A5A"/>
    <w:rsid w:val="77184A6E"/>
    <w:rsid w:val="771E0230"/>
    <w:rsid w:val="771F4C1D"/>
    <w:rsid w:val="772172B4"/>
    <w:rsid w:val="772210F8"/>
    <w:rsid w:val="77230029"/>
    <w:rsid w:val="772301C8"/>
    <w:rsid w:val="772373E9"/>
    <w:rsid w:val="77282B04"/>
    <w:rsid w:val="772F275F"/>
    <w:rsid w:val="77323573"/>
    <w:rsid w:val="77341E92"/>
    <w:rsid w:val="7734400A"/>
    <w:rsid w:val="77350C93"/>
    <w:rsid w:val="773A0BC4"/>
    <w:rsid w:val="773E174C"/>
    <w:rsid w:val="773E71FD"/>
    <w:rsid w:val="774129EC"/>
    <w:rsid w:val="7741682B"/>
    <w:rsid w:val="77446B97"/>
    <w:rsid w:val="774522F2"/>
    <w:rsid w:val="774A1752"/>
    <w:rsid w:val="774A5565"/>
    <w:rsid w:val="774E62EE"/>
    <w:rsid w:val="774F40EC"/>
    <w:rsid w:val="774F6D67"/>
    <w:rsid w:val="77522AAE"/>
    <w:rsid w:val="7754266E"/>
    <w:rsid w:val="77552652"/>
    <w:rsid w:val="7757444C"/>
    <w:rsid w:val="77576A70"/>
    <w:rsid w:val="77582298"/>
    <w:rsid w:val="775A22FA"/>
    <w:rsid w:val="775B5197"/>
    <w:rsid w:val="775C06C9"/>
    <w:rsid w:val="775C7EA0"/>
    <w:rsid w:val="77601FE7"/>
    <w:rsid w:val="77602272"/>
    <w:rsid w:val="77606362"/>
    <w:rsid w:val="77654057"/>
    <w:rsid w:val="77655BB5"/>
    <w:rsid w:val="77655C97"/>
    <w:rsid w:val="77656DB2"/>
    <w:rsid w:val="77672DF3"/>
    <w:rsid w:val="776754FD"/>
    <w:rsid w:val="776A0E13"/>
    <w:rsid w:val="776D3186"/>
    <w:rsid w:val="776D5296"/>
    <w:rsid w:val="776F51E7"/>
    <w:rsid w:val="777151F5"/>
    <w:rsid w:val="77744CB5"/>
    <w:rsid w:val="77745E23"/>
    <w:rsid w:val="77783116"/>
    <w:rsid w:val="777879A6"/>
    <w:rsid w:val="777B6E81"/>
    <w:rsid w:val="777C2DE3"/>
    <w:rsid w:val="777E3F53"/>
    <w:rsid w:val="777F401D"/>
    <w:rsid w:val="77816C87"/>
    <w:rsid w:val="778172B8"/>
    <w:rsid w:val="77857743"/>
    <w:rsid w:val="778753D4"/>
    <w:rsid w:val="7787609A"/>
    <w:rsid w:val="778A7A4A"/>
    <w:rsid w:val="778F0662"/>
    <w:rsid w:val="77953569"/>
    <w:rsid w:val="77957E91"/>
    <w:rsid w:val="77994AA5"/>
    <w:rsid w:val="779963B4"/>
    <w:rsid w:val="77996CA3"/>
    <w:rsid w:val="77997924"/>
    <w:rsid w:val="779E10FF"/>
    <w:rsid w:val="779F46C4"/>
    <w:rsid w:val="77A43248"/>
    <w:rsid w:val="77A63988"/>
    <w:rsid w:val="77A8268E"/>
    <w:rsid w:val="77AA2BD8"/>
    <w:rsid w:val="77AB0FA5"/>
    <w:rsid w:val="77AE7E95"/>
    <w:rsid w:val="77AF3BB7"/>
    <w:rsid w:val="77AF4E33"/>
    <w:rsid w:val="77B1046C"/>
    <w:rsid w:val="77B15B0D"/>
    <w:rsid w:val="77B23263"/>
    <w:rsid w:val="77B33E58"/>
    <w:rsid w:val="77B71422"/>
    <w:rsid w:val="77B746EE"/>
    <w:rsid w:val="77B853E2"/>
    <w:rsid w:val="77B93490"/>
    <w:rsid w:val="77B96D97"/>
    <w:rsid w:val="77BA05F4"/>
    <w:rsid w:val="77BE6DF4"/>
    <w:rsid w:val="77C15DAB"/>
    <w:rsid w:val="77C75DC5"/>
    <w:rsid w:val="77C76F4B"/>
    <w:rsid w:val="77CC7B1F"/>
    <w:rsid w:val="77CD0C89"/>
    <w:rsid w:val="77D45174"/>
    <w:rsid w:val="77D522EF"/>
    <w:rsid w:val="77DA61C4"/>
    <w:rsid w:val="77DA7E98"/>
    <w:rsid w:val="77DC37C3"/>
    <w:rsid w:val="77DC562D"/>
    <w:rsid w:val="77DF663B"/>
    <w:rsid w:val="77E34951"/>
    <w:rsid w:val="77E514A8"/>
    <w:rsid w:val="77EA3901"/>
    <w:rsid w:val="77EB5207"/>
    <w:rsid w:val="77EF4FB3"/>
    <w:rsid w:val="77F315DF"/>
    <w:rsid w:val="77FB4F1F"/>
    <w:rsid w:val="77FE0A2A"/>
    <w:rsid w:val="77FE22EC"/>
    <w:rsid w:val="77FF3FE5"/>
    <w:rsid w:val="780273CA"/>
    <w:rsid w:val="78034035"/>
    <w:rsid w:val="780539BD"/>
    <w:rsid w:val="780703FD"/>
    <w:rsid w:val="780762DB"/>
    <w:rsid w:val="780811C2"/>
    <w:rsid w:val="780860AF"/>
    <w:rsid w:val="780B12E8"/>
    <w:rsid w:val="780D0AFE"/>
    <w:rsid w:val="780F1CC3"/>
    <w:rsid w:val="781008F2"/>
    <w:rsid w:val="78153AF2"/>
    <w:rsid w:val="78170190"/>
    <w:rsid w:val="78177F83"/>
    <w:rsid w:val="7818223B"/>
    <w:rsid w:val="78183A93"/>
    <w:rsid w:val="78186468"/>
    <w:rsid w:val="78195C4D"/>
    <w:rsid w:val="781B7ED4"/>
    <w:rsid w:val="781D79DE"/>
    <w:rsid w:val="78200E17"/>
    <w:rsid w:val="78202B37"/>
    <w:rsid w:val="782045CF"/>
    <w:rsid w:val="78237BA8"/>
    <w:rsid w:val="78263D9D"/>
    <w:rsid w:val="78273370"/>
    <w:rsid w:val="782A0180"/>
    <w:rsid w:val="782B7AF6"/>
    <w:rsid w:val="782E2557"/>
    <w:rsid w:val="78353A02"/>
    <w:rsid w:val="78357B6E"/>
    <w:rsid w:val="783A3BEB"/>
    <w:rsid w:val="783B3B60"/>
    <w:rsid w:val="783E095B"/>
    <w:rsid w:val="78406EA3"/>
    <w:rsid w:val="78414254"/>
    <w:rsid w:val="78423CCD"/>
    <w:rsid w:val="784467DA"/>
    <w:rsid w:val="784547DF"/>
    <w:rsid w:val="78485B0F"/>
    <w:rsid w:val="78497E53"/>
    <w:rsid w:val="78497F03"/>
    <w:rsid w:val="784A09CA"/>
    <w:rsid w:val="784B68B3"/>
    <w:rsid w:val="784C19F9"/>
    <w:rsid w:val="785433BF"/>
    <w:rsid w:val="78553366"/>
    <w:rsid w:val="78555AB6"/>
    <w:rsid w:val="785629B7"/>
    <w:rsid w:val="78570B2D"/>
    <w:rsid w:val="7859302D"/>
    <w:rsid w:val="785C1385"/>
    <w:rsid w:val="785D0768"/>
    <w:rsid w:val="785F5423"/>
    <w:rsid w:val="7861065D"/>
    <w:rsid w:val="78620A69"/>
    <w:rsid w:val="78624AA3"/>
    <w:rsid w:val="78653D08"/>
    <w:rsid w:val="786633F2"/>
    <w:rsid w:val="78664DA2"/>
    <w:rsid w:val="786A05B2"/>
    <w:rsid w:val="786A4C50"/>
    <w:rsid w:val="78734D9D"/>
    <w:rsid w:val="787537BF"/>
    <w:rsid w:val="78791021"/>
    <w:rsid w:val="78804A1B"/>
    <w:rsid w:val="788059D5"/>
    <w:rsid w:val="788374C0"/>
    <w:rsid w:val="78854AB2"/>
    <w:rsid w:val="788619B4"/>
    <w:rsid w:val="78873CA8"/>
    <w:rsid w:val="78883EB3"/>
    <w:rsid w:val="78887BB3"/>
    <w:rsid w:val="7889293E"/>
    <w:rsid w:val="7889678C"/>
    <w:rsid w:val="788C0046"/>
    <w:rsid w:val="788C3529"/>
    <w:rsid w:val="7895449B"/>
    <w:rsid w:val="7895613C"/>
    <w:rsid w:val="7896289A"/>
    <w:rsid w:val="78967901"/>
    <w:rsid w:val="789C142B"/>
    <w:rsid w:val="789D5CEA"/>
    <w:rsid w:val="789D6ED1"/>
    <w:rsid w:val="789F5C81"/>
    <w:rsid w:val="78A167D4"/>
    <w:rsid w:val="78A22BA6"/>
    <w:rsid w:val="78A254FC"/>
    <w:rsid w:val="78A47EA2"/>
    <w:rsid w:val="78A50FCD"/>
    <w:rsid w:val="78A64636"/>
    <w:rsid w:val="78A91B13"/>
    <w:rsid w:val="78AA683B"/>
    <w:rsid w:val="78AF35ED"/>
    <w:rsid w:val="78B00153"/>
    <w:rsid w:val="78B03EFA"/>
    <w:rsid w:val="78B333B4"/>
    <w:rsid w:val="78B537C9"/>
    <w:rsid w:val="78B71198"/>
    <w:rsid w:val="78BD2AE2"/>
    <w:rsid w:val="78BE3534"/>
    <w:rsid w:val="78BF45D9"/>
    <w:rsid w:val="78C1650B"/>
    <w:rsid w:val="78C23109"/>
    <w:rsid w:val="78C61E7B"/>
    <w:rsid w:val="78C93B37"/>
    <w:rsid w:val="78CD72A3"/>
    <w:rsid w:val="78CE0C22"/>
    <w:rsid w:val="78CE3549"/>
    <w:rsid w:val="78CE3718"/>
    <w:rsid w:val="78D0168A"/>
    <w:rsid w:val="78D1280A"/>
    <w:rsid w:val="78D2090D"/>
    <w:rsid w:val="78D2713F"/>
    <w:rsid w:val="78D31C4B"/>
    <w:rsid w:val="78D35A10"/>
    <w:rsid w:val="78D72104"/>
    <w:rsid w:val="78D87FED"/>
    <w:rsid w:val="78D9409E"/>
    <w:rsid w:val="78D952F0"/>
    <w:rsid w:val="78D95575"/>
    <w:rsid w:val="78DC2527"/>
    <w:rsid w:val="78DD4999"/>
    <w:rsid w:val="78DD6355"/>
    <w:rsid w:val="78DE08A9"/>
    <w:rsid w:val="78DF510F"/>
    <w:rsid w:val="78E06445"/>
    <w:rsid w:val="78E13044"/>
    <w:rsid w:val="78E23A8A"/>
    <w:rsid w:val="78E42EC4"/>
    <w:rsid w:val="78E50580"/>
    <w:rsid w:val="78E96E50"/>
    <w:rsid w:val="78EA6E9A"/>
    <w:rsid w:val="78EB4D42"/>
    <w:rsid w:val="78ED4CE2"/>
    <w:rsid w:val="78ED70F2"/>
    <w:rsid w:val="78F1251F"/>
    <w:rsid w:val="78F208C7"/>
    <w:rsid w:val="78F4355E"/>
    <w:rsid w:val="78F53EEC"/>
    <w:rsid w:val="78F87FA0"/>
    <w:rsid w:val="78FC5428"/>
    <w:rsid w:val="78FE72D4"/>
    <w:rsid w:val="79042055"/>
    <w:rsid w:val="79050E06"/>
    <w:rsid w:val="790563A2"/>
    <w:rsid w:val="790B2C3B"/>
    <w:rsid w:val="790F69D1"/>
    <w:rsid w:val="79113126"/>
    <w:rsid w:val="79125429"/>
    <w:rsid w:val="7913153C"/>
    <w:rsid w:val="79146646"/>
    <w:rsid w:val="79197211"/>
    <w:rsid w:val="791B10C8"/>
    <w:rsid w:val="791B2801"/>
    <w:rsid w:val="792169F8"/>
    <w:rsid w:val="79224FAA"/>
    <w:rsid w:val="79225A5B"/>
    <w:rsid w:val="792745F7"/>
    <w:rsid w:val="79297472"/>
    <w:rsid w:val="792A6229"/>
    <w:rsid w:val="792C2661"/>
    <w:rsid w:val="792C3918"/>
    <w:rsid w:val="792D4947"/>
    <w:rsid w:val="792E4CF3"/>
    <w:rsid w:val="792E5B91"/>
    <w:rsid w:val="792F2339"/>
    <w:rsid w:val="79306A4F"/>
    <w:rsid w:val="79362B04"/>
    <w:rsid w:val="79397490"/>
    <w:rsid w:val="793A122A"/>
    <w:rsid w:val="793F3E6E"/>
    <w:rsid w:val="793F55DC"/>
    <w:rsid w:val="794000FA"/>
    <w:rsid w:val="794119F1"/>
    <w:rsid w:val="7941250E"/>
    <w:rsid w:val="79423484"/>
    <w:rsid w:val="79423B30"/>
    <w:rsid w:val="794768A8"/>
    <w:rsid w:val="794C2EB9"/>
    <w:rsid w:val="794E282A"/>
    <w:rsid w:val="79504E05"/>
    <w:rsid w:val="79507D43"/>
    <w:rsid w:val="795256BF"/>
    <w:rsid w:val="79552257"/>
    <w:rsid w:val="79553F79"/>
    <w:rsid w:val="795A05C2"/>
    <w:rsid w:val="795C18A9"/>
    <w:rsid w:val="795E645E"/>
    <w:rsid w:val="795E6DD5"/>
    <w:rsid w:val="795F4FA6"/>
    <w:rsid w:val="79602DFC"/>
    <w:rsid w:val="79621568"/>
    <w:rsid w:val="79663E40"/>
    <w:rsid w:val="796E1C50"/>
    <w:rsid w:val="796E44E2"/>
    <w:rsid w:val="79723427"/>
    <w:rsid w:val="7973156F"/>
    <w:rsid w:val="7978077F"/>
    <w:rsid w:val="797A61C1"/>
    <w:rsid w:val="797E21F1"/>
    <w:rsid w:val="79804131"/>
    <w:rsid w:val="79813A69"/>
    <w:rsid w:val="79846DEC"/>
    <w:rsid w:val="79850D6A"/>
    <w:rsid w:val="79871266"/>
    <w:rsid w:val="79872075"/>
    <w:rsid w:val="79874864"/>
    <w:rsid w:val="79877CC3"/>
    <w:rsid w:val="798B28E0"/>
    <w:rsid w:val="798B3B25"/>
    <w:rsid w:val="798C46A3"/>
    <w:rsid w:val="798F52AF"/>
    <w:rsid w:val="79921F97"/>
    <w:rsid w:val="7993404B"/>
    <w:rsid w:val="79943E92"/>
    <w:rsid w:val="79950830"/>
    <w:rsid w:val="799543CE"/>
    <w:rsid w:val="799553FD"/>
    <w:rsid w:val="79961C3C"/>
    <w:rsid w:val="79985D6A"/>
    <w:rsid w:val="799B12E4"/>
    <w:rsid w:val="799E3E52"/>
    <w:rsid w:val="79A10318"/>
    <w:rsid w:val="79A21A13"/>
    <w:rsid w:val="79A23B2A"/>
    <w:rsid w:val="79A320A6"/>
    <w:rsid w:val="79A41FDB"/>
    <w:rsid w:val="79A71D0B"/>
    <w:rsid w:val="79A96D41"/>
    <w:rsid w:val="79AC21C2"/>
    <w:rsid w:val="79AC6D73"/>
    <w:rsid w:val="79AD59A3"/>
    <w:rsid w:val="79B13D49"/>
    <w:rsid w:val="79B310D6"/>
    <w:rsid w:val="79B33433"/>
    <w:rsid w:val="79B92277"/>
    <w:rsid w:val="79BC5940"/>
    <w:rsid w:val="79BC794C"/>
    <w:rsid w:val="79BD6BBD"/>
    <w:rsid w:val="79C0440B"/>
    <w:rsid w:val="79C358BD"/>
    <w:rsid w:val="79C840D5"/>
    <w:rsid w:val="79C86FC1"/>
    <w:rsid w:val="79CC0B74"/>
    <w:rsid w:val="79CC5948"/>
    <w:rsid w:val="79CE16BD"/>
    <w:rsid w:val="79D03C9B"/>
    <w:rsid w:val="79D24090"/>
    <w:rsid w:val="79D912C0"/>
    <w:rsid w:val="79DC6FF8"/>
    <w:rsid w:val="79DE3928"/>
    <w:rsid w:val="79DE7811"/>
    <w:rsid w:val="79DF0188"/>
    <w:rsid w:val="79E20993"/>
    <w:rsid w:val="79E50F15"/>
    <w:rsid w:val="79E713C3"/>
    <w:rsid w:val="79F023A5"/>
    <w:rsid w:val="79F101D0"/>
    <w:rsid w:val="79F1756B"/>
    <w:rsid w:val="79F34C98"/>
    <w:rsid w:val="79F54771"/>
    <w:rsid w:val="79F64502"/>
    <w:rsid w:val="79F730A2"/>
    <w:rsid w:val="79F74295"/>
    <w:rsid w:val="79FA7C15"/>
    <w:rsid w:val="79FE5690"/>
    <w:rsid w:val="7A03566C"/>
    <w:rsid w:val="7A0744E5"/>
    <w:rsid w:val="7A08015E"/>
    <w:rsid w:val="7A083A96"/>
    <w:rsid w:val="7A087CAB"/>
    <w:rsid w:val="7A0A0A10"/>
    <w:rsid w:val="7A0C5249"/>
    <w:rsid w:val="7A107EDC"/>
    <w:rsid w:val="7A112B6D"/>
    <w:rsid w:val="7A124D1D"/>
    <w:rsid w:val="7A165009"/>
    <w:rsid w:val="7A171574"/>
    <w:rsid w:val="7A1B06F7"/>
    <w:rsid w:val="7A1B3994"/>
    <w:rsid w:val="7A1C1501"/>
    <w:rsid w:val="7A1C7103"/>
    <w:rsid w:val="7A1E3EB6"/>
    <w:rsid w:val="7A205C26"/>
    <w:rsid w:val="7A230A9E"/>
    <w:rsid w:val="7A240189"/>
    <w:rsid w:val="7A240598"/>
    <w:rsid w:val="7A2E35EE"/>
    <w:rsid w:val="7A30069B"/>
    <w:rsid w:val="7A302D06"/>
    <w:rsid w:val="7A312327"/>
    <w:rsid w:val="7A34272B"/>
    <w:rsid w:val="7A396533"/>
    <w:rsid w:val="7A413BD8"/>
    <w:rsid w:val="7A4160C2"/>
    <w:rsid w:val="7A4167AE"/>
    <w:rsid w:val="7A480AA5"/>
    <w:rsid w:val="7A48110B"/>
    <w:rsid w:val="7A4A1C3B"/>
    <w:rsid w:val="7A4A3098"/>
    <w:rsid w:val="7A4B2452"/>
    <w:rsid w:val="7A4C57AD"/>
    <w:rsid w:val="7A591354"/>
    <w:rsid w:val="7A591D0C"/>
    <w:rsid w:val="7A5922E7"/>
    <w:rsid w:val="7A5A24EE"/>
    <w:rsid w:val="7A5D12BB"/>
    <w:rsid w:val="7A5E7256"/>
    <w:rsid w:val="7A5F658F"/>
    <w:rsid w:val="7A6209DE"/>
    <w:rsid w:val="7A6471C5"/>
    <w:rsid w:val="7A653B5C"/>
    <w:rsid w:val="7A67018B"/>
    <w:rsid w:val="7A677061"/>
    <w:rsid w:val="7A680D01"/>
    <w:rsid w:val="7A6C0B41"/>
    <w:rsid w:val="7A6D3713"/>
    <w:rsid w:val="7A70515E"/>
    <w:rsid w:val="7A715C09"/>
    <w:rsid w:val="7A73153A"/>
    <w:rsid w:val="7A73281A"/>
    <w:rsid w:val="7A743189"/>
    <w:rsid w:val="7A785914"/>
    <w:rsid w:val="7A7A1EAC"/>
    <w:rsid w:val="7A7A3835"/>
    <w:rsid w:val="7A7D7337"/>
    <w:rsid w:val="7A852E9B"/>
    <w:rsid w:val="7A89433A"/>
    <w:rsid w:val="7A8B7313"/>
    <w:rsid w:val="7A8C240B"/>
    <w:rsid w:val="7A8C2D50"/>
    <w:rsid w:val="7A8E4022"/>
    <w:rsid w:val="7A8F19A9"/>
    <w:rsid w:val="7A9150DF"/>
    <w:rsid w:val="7A922441"/>
    <w:rsid w:val="7A955CFF"/>
    <w:rsid w:val="7A963296"/>
    <w:rsid w:val="7A974293"/>
    <w:rsid w:val="7A9855DA"/>
    <w:rsid w:val="7A9A4988"/>
    <w:rsid w:val="7A9D1F2F"/>
    <w:rsid w:val="7A9F5EAB"/>
    <w:rsid w:val="7AA16709"/>
    <w:rsid w:val="7AA525FD"/>
    <w:rsid w:val="7AA54D7A"/>
    <w:rsid w:val="7AA5578C"/>
    <w:rsid w:val="7AAF7936"/>
    <w:rsid w:val="7AB60396"/>
    <w:rsid w:val="7AB62F9F"/>
    <w:rsid w:val="7AB651CD"/>
    <w:rsid w:val="7AB77284"/>
    <w:rsid w:val="7ABA65B5"/>
    <w:rsid w:val="7ABB0D9E"/>
    <w:rsid w:val="7ABC36C3"/>
    <w:rsid w:val="7AC11583"/>
    <w:rsid w:val="7AC15B67"/>
    <w:rsid w:val="7AC362A6"/>
    <w:rsid w:val="7AC37546"/>
    <w:rsid w:val="7AC7468B"/>
    <w:rsid w:val="7AC82EBE"/>
    <w:rsid w:val="7AC8614F"/>
    <w:rsid w:val="7AC96278"/>
    <w:rsid w:val="7AC9652E"/>
    <w:rsid w:val="7ACB00DA"/>
    <w:rsid w:val="7ACC57E6"/>
    <w:rsid w:val="7AD00253"/>
    <w:rsid w:val="7AD02B24"/>
    <w:rsid w:val="7AD34ED7"/>
    <w:rsid w:val="7AD4731F"/>
    <w:rsid w:val="7AD61EE4"/>
    <w:rsid w:val="7AD72AE5"/>
    <w:rsid w:val="7AD76646"/>
    <w:rsid w:val="7AD919E0"/>
    <w:rsid w:val="7AD963E9"/>
    <w:rsid w:val="7AE127AA"/>
    <w:rsid w:val="7AE56009"/>
    <w:rsid w:val="7AE6384B"/>
    <w:rsid w:val="7AE85C4B"/>
    <w:rsid w:val="7AEA3E0D"/>
    <w:rsid w:val="7AEC1BF5"/>
    <w:rsid w:val="7AED3314"/>
    <w:rsid w:val="7AED7218"/>
    <w:rsid w:val="7AEE75CE"/>
    <w:rsid w:val="7AEF06D4"/>
    <w:rsid w:val="7AF05F24"/>
    <w:rsid w:val="7AF06882"/>
    <w:rsid w:val="7AF116DC"/>
    <w:rsid w:val="7AF12E0A"/>
    <w:rsid w:val="7AF36473"/>
    <w:rsid w:val="7AF55278"/>
    <w:rsid w:val="7AF61E93"/>
    <w:rsid w:val="7AFB26C9"/>
    <w:rsid w:val="7AFE5589"/>
    <w:rsid w:val="7AFF5686"/>
    <w:rsid w:val="7B027E25"/>
    <w:rsid w:val="7B0609B2"/>
    <w:rsid w:val="7B077B65"/>
    <w:rsid w:val="7B081F0C"/>
    <w:rsid w:val="7B083678"/>
    <w:rsid w:val="7B0A1DEA"/>
    <w:rsid w:val="7B0A3DBF"/>
    <w:rsid w:val="7B0B5893"/>
    <w:rsid w:val="7B0C01F4"/>
    <w:rsid w:val="7B0E00BA"/>
    <w:rsid w:val="7B0E209A"/>
    <w:rsid w:val="7B0F3310"/>
    <w:rsid w:val="7B136324"/>
    <w:rsid w:val="7B192476"/>
    <w:rsid w:val="7B194BB1"/>
    <w:rsid w:val="7B1B624A"/>
    <w:rsid w:val="7B1D51E2"/>
    <w:rsid w:val="7B1E7C1F"/>
    <w:rsid w:val="7B1F3DFA"/>
    <w:rsid w:val="7B203B06"/>
    <w:rsid w:val="7B2057A7"/>
    <w:rsid w:val="7B2068A2"/>
    <w:rsid w:val="7B270F2F"/>
    <w:rsid w:val="7B273C16"/>
    <w:rsid w:val="7B2B0964"/>
    <w:rsid w:val="7B2B2A19"/>
    <w:rsid w:val="7B2C429A"/>
    <w:rsid w:val="7B2E34D3"/>
    <w:rsid w:val="7B34202D"/>
    <w:rsid w:val="7B342A2D"/>
    <w:rsid w:val="7B34651F"/>
    <w:rsid w:val="7B355694"/>
    <w:rsid w:val="7B360606"/>
    <w:rsid w:val="7B392B5E"/>
    <w:rsid w:val="7B3B7DDD"/>
    <w:rsid w:val="7B3D16B9"/>
    <w:rsid w:val="7B3D50DC"/>
    <w:rsid w:val="7B3D6AAF"/>
    <w:rsid w:val="7B3F08AB"/>
    <w:rsid w:val="7B3F76E9"/>
    <w:rsid w:val="7B445219"/>
    <w:rsid w:val="7B454249"/>
    <w:rsid w:val="7B460284"/>
    <w:rsid w:val="7B4D782A"/>
    <w:rsid w:val="7B4E36AF"/>
    <w:rsid w:val="7B5143F5"/>
    <w:rsid w:val="7B52020E"/>
    <w:rsid w:val="7B527C99"/>
    <w:rsid w:val="7B536521"/>
    <w:rsid w:val="7B556DAE"/>
    <w:rsid w:val="7B566A2C"/>
    <w:rsid w:val="7B5B1BEC"/>
    <w:rsid w:val="7B5B785E"/>
    <w:rsid w:val="7B5C66DB"/>
    <w:rsid w:val="7B5F02D9"/>
    <w:rsid w:val="7B5F4EC6"/>
    <w:rsid w:val="7B60003B"/>
    <w:rsid w:val="7B613B1A"/>
    <w:rsid w:val="7B616D86"/>
    <w:rsid w:val="7B6244D1"/>
    <w:rsid w:val="7B645547"/>
    <w:rsid w:val="7B650ABB"/>
    <w:rsid w:val="7B666832"/>
    <w:rsid w:val="7B687B32"/>
    <w:rsid w:val="7B6A1C56"/>
    <w:rsid w:val="7B6E2A2B"/>
    <w:rsid w:val="7B6E6B2B"/>
    <w:rsid w:val="7B6E6DD2"/>
    <w:rsid w:val="7B743249"/>
    <w:rsid w:val="7B782B9A"/>
    <w:rsid w:val="7B783A77"/>
    <w:rsid w:val="7B78787F"/>
    <w:rsid w:val="7B7A34BB"/>
    <w:rsid w:val="7B7D3E27"/>
    <w:rsid w:val="7B7F674D"/>
    <w:rsid w:val="7B81316D"/>
    <w:rsid w:val="7B8345CD"/>
    <w:rsid w:val="7B850705"/>
    <w:rsid w:val="7B861268"/>
    <w:rsid w:val="7B862A90"/>
    <w:rsid w:val="7B87338A"/>
    <w:rsid w:val="7B874EE3"/>
    <w:rsid w:val="7B887580"/>
    <w:rsid w:val="7B8A5607"/>
    <w:rsid w:val="7B8D01A7"/>
    <w:rsid w:val="7B8F4049"/>
    <w:rsid w:val="7B930DE8"/>
    <w:rsid w:val="7B954039"/>
    <w:rsid w:val="7B985DD7"/>
    <w:rsid w:val="7B991D96"/>
    <w:rsid w:val="7B993882"/>
    <w:rsid w:val="7B9C5331"/>
    <w:rsid w:val="7B9E41D9"/>
    <w:rsid w:val="7B9F7F7E"/>
    <w:rsid w:val="7BA10C3F"/>
    <w:rsid w:val="7BA56CCD"/>
    <w:rsid w:val="7BA62B27"/>
    <w:rsid w:val="7BA956C5"/>
    <w:rsid w:val="7BAC7F07"/>
    <w:rsid w:val="7BB07556"/>
    <w:rsid w:val="7BB07715"/>
    <w:rsid w:val="7BB55730"/>
    <w:rsid w:val="7BB56E3F"/>
    <w:rsid w:val="7BB62B89"/>
    <w:rsid w:val="7BB773BE"/>
    <w:rsid w:val="7BB80F6F"/>
    <w:rsid w:val="7BB82147"/>
    <w:rsid w:val="7BB92C0B"/>
    <w:rsid w:val="7BBC7903"/>
    <w:rsid w:val="7BBE2A92"/>
    <w:rsid w:val="7BBE7B23"/>
    <w:rsid w:val="7BBF104A"/>
    <w:rsid w:val="7BC044EB"/>
    <w:rsid w:val="7BC82BDF"/>
    <w:rsid w:val="7BC84DA9"/>
    <w:rsid w:val="7BC86B73"/>
    <w:rsid w:val="7BC90C51"/>
    <w:rsid w:val="7BCC5133"/>
    <w:rsid w:val="7BCE4EAC"/>
    <w:rsid w:val="7BD149C5"/>
    <w:rsid w:val="7BD2080F"/>
    <w:rsid w:val="7BD437F7"/>
    <w:rsid w:val="7BD84361"/>
    <w:rsid w:val="7BD968B2"/>
    <w:rsid w:val="7BDB35AA"/>
    <w:rsid w:val="7BDC368F"/>
    <w:rsid w:val="7BDC3CD1"/>
    <w:rsid w:val="7BE32097"/>
    <w:rsid w:val="7BE355C0"/>
    <w:rsid w:val="7BE60993"/>
    <w:rsid w:val="7BE674C4"/>
    <w:rsid w:val="7BE941A6"/>
    <w:rsid w:val="7BEA6265"/>
    <w:rsid w:val="7BEC7C1F"/>
    <w:rsid w:val="7BED1B93"/>
    <w:rsid w:val="7BED66D1"/>
    <w:rsid w:val="7BEF4500"/>
    <w:rsid w:val="7BF143B7"/>
    <w:rsid w:val="7BF51311"/>
    <w:rsid w:val="7BF6012D"/>
    <w:rsid w:val="7BF77E75"/>
    <w:rsid w:val="7BF86DC2"/>
    <w:rsid w:val="7BF93B44"/>
    <w:rsid w:val="7BF94A2B"/>
    <w:rsid w:val="7BFC1282"/>
    <w:rsid w:val="7BFE399A"/>
    <w:rsid w:val="7C010F6F"/>
    <w:rsid w:val="7C063ED4"/>
    <w:rsid w:val="7C0670F3"/>
    <w:rsid w:val="7C0B4B69"/>
    <w:rsid w:val="7C0D57F5"/>
    <w:rsid w:val="7C0F6784"/>
    <w:rsid w:val="7C104092"/>
    <w:rsid w:val="7C104845"/>
    <w:rsid w:val="7C111F99"/>
    <w:rsid w:val="7C140894"/>
    <w:rsid w:val="7C140A06"/>
    <w:rsid w:val="7C153C7B"/>
    <w:rsid w:val="7C18107A"/>
    <w:rsid w:val="7C1E7CF8"/>
    <w:rsid w:val="7C1F44FA"/>
    <w:rsid w:val="7C1F5DC3"/>
    <w:rsid w:val="7C23326D"/>
    <w:rsid w:val="7C256E40"/>
    <w:rsid w:val="7C26347C"/>
    <w:rsid w:val="7C2B56E7"/>
    <w:rsid w:val="7C310F57"/>
    <w:rsid w:val="7C312E65"/>
    <w:rsid w:val="7C323A5B"/>
    <w:rsid w:val="7C327D3C"/>
    <w:rsid w:val="7C3514E7"/>
    <w:rsid w:val="7C366662"/>
    <w:rsid w:val="7C3A0713"/>
    <w:rsid w:val="7C3C1B22"/>
    <w:rsid w:val="7C3D5C34"/>
    <w:rsid w:val="7C404739"/>
    <w:rsid w:val="7C405BCF"/>
    <w:rsid w:val="7C415004"/>
    <w:rsid w:val="7C4178BD"/>
    <w:rsid w:val="7C425476"/>
    <w:rsid w:val="7C466420"/>
    <w:rsid w:val="7C4D5A4C"/>
    <w:rsid w:val="7C4E13DA"/>
    <w:rsid w:val="7C4E338E"/>
    <w:rsid w:val="7C4E601F"/>
    <w:rsid w:val="7C4E780A"/>
    <w:rsid w:val="7C4F479E"/>
    <w:rsid w:val="7C4F6E90"/>
    <w:rsid w:val="7C507506"/>
    <w:rsid w:val="7C57001B"/>
    <w:rsid w:val="7C582C66"/>
    <w:rsid w:val="7C590168"/>
    <w:rsid w:val="7C590A33"/>
    <w:rsid w:val="7C593A95"/>
    <w:rsid w:val="7C5C26EB"/>
    <w:rsid w:val="7C5C3D5E"/>
    <w:rsid w:val="7C5E5976"/>
    <w:rsid w:val="7C631E22"/>
    <w:rsid w:val="7C64390B"/>
    <w:rsid w:val="7C655129"/>
    <w:rsid w:val="7C655376"/>
    <w:rsid w:val="7C675F58"/>
    <w:rsid w:val="7C680BEF"/>
    <w:rsid w:val="7C6904F0"/>
    <w:rsid w:val="7C713AE5"/>
    <w:rsid w:val="7C751CE4"/>
    <w:rsid w:val="7C7A22C4"/>
    <w:rsid w:val="7C7E1A1F"/>
    <w:rsid w:val="7C8555F1"/>
    <w:rsid w:val="7C887F58"/>
    <w:rsid w:val="7C8A1B5C"/>
    <w:rsid w:val="7C8A6B62"/>
    <w:rsid w:val="7C8B2B01"/>
    <w:rsid w:val="7C8B3FAF"/>
    <w:rsid w:val="7C8F1E2D"/>
    <w:rsid w:val="7C8F37B9"/>
    <w:rsid w:val="7C92678C"/>
    <w:rsid w:val="7C9516D3"/>
    <w:rsid w:val="7C952A4F"/>
    <w:rsid w:val="7C996673"/>
    <w:rsid w:val="7CA1533F"/>
    <w:rsid w:val="7CA225DF"/>
    <w:rsid w:val="7CA623FC"/>
    <w:rsid w:val="7CA82B30"/>
    <w:rsid w:val="7CA8369C"/>
    <w:rsid w:val="7CA9151E"/>
    <w:rsid w:val="7CA957A1"/>
    <w:rsid w:val="7CAE3405"/>
    <w:rsid w:val="7CAF65B1"/>
    <w:rsid w:val="7CB16315"/>
    <w:rsid w:val="7CB25DB8"/>
    <w:rsid w:val="7CB32B5F"/>
    <w:rsid w:val="7CB408FB"/>
    <w:rsid w:val="7CB451B9"/>
    <w:rsid w:val="7CB4739C"/>
    <w:rsid w:val="7CB575D7"/>
    <w:rsid w:val="7CB71A02"/>
    <w:rsid w:val="7CB8433E"/>
    <w:rsid w:val="7CB85733"/>
    <w:rsid w:val="7CBA2875"/>
    <w:rsid w:val="7CBA73D4"/>
    <w:rsid w:val="7CBB27FC"/>
    <w:rsid w:val="7CBB4D77"/>
    <w:rsid w:val="7CBB5217"/>
    <w:rsid w:val="7CBB7DF4"/>
    <w:rsid w:val="7CBF59FA"/>
    <w:rsid w:val="7CC01F63"/>
    <w:rsid w:val="7CC732F8"/>
    <w:rsid w:val="7CC752F5"/>
    <w:rsid w:val="7CC77552"/>
    <w:rsid w:val="7CC851AE"/>
    <w:rsid w:val="7CCC1653"/>
    <w:rsid w:val="7CCC4E24"/>
    <w:rsid w:val="7CD208DE"/>
    <w:rsid w:val="7CD40495"/>
    <w:rsid w:val="7CD67017"/>
    <w:rsid w:val="7CDA0EA8"/>
    <w:rsid w:val="7CDA69CE"/>
    <w:rsid w:val="7CDB166D"/>
    <w:rsid w:val="7CE40B9F"/>
    <w:rsid w:val="7CE4433D"/>
    <w:rsid w:val="7CE61A28"/>
    <w:rsid w:val="7CE8536E"/>
    <w:rsid w:val="7CEA4229"/>
    <w:rsid w:val="7CED57BC"/>
    <w:rsid w:val="7CEE3703"/>
    <w:rsid w:val="7CF03537"/>
    <w:rsid w:val="7CF1660D"/>
    <w:rsid w:val="7CF2456F"/>
    <w:rsid w:val="7CF424BD"/>
    <w:rsid w:val="7CF53F0D"/>
    <w:rsid w:val="7CF72E7C"/>
    <w:rsid w:val="7CF76BDC"/>
    <w:rsid w:val="7CF8778D"/>
    <w:rsid w:val="7CF9142A"/>
    <w:rsid w:val="7CFC29B3"/>
    <w:rsid w:val="7D051502"/>
    <w:rsid w:val="7D081CF8"/>
    <w:rsid w:val="7D08408B"/>
    <w:rsid w:val="7D0850F0"/>
    <w:rsid w:val="7D0864AB"/>
    <w:rsid w:val="7D0A1DDA"/>
    <w:rsid w:val="7D0B7FB0"/>
    <w:rsid w:val="7D0D12E5"/>
    <w:rsid w:val="7D161E43"/>
    <w:rsid w:val="7D162312"/>
    <w:rsid w:val="7D16235E"/>
    <w:rsid w:val="7D1732F2"/>
    <w:rsid w:val="7D196431"/>
    <w:rsid w:val="7D1A6F13"/>
    <w:rsid w:val="7D2036E6"/>
    <w:rsid w:val="7D2145AB"/>
    <w:rsid w:val="7D21515C"/>
    <w:rsid w:val="7D216A1B"/>
    <w:rsid w:val="7D242F1E"/>
    <w:rsid w:val="7D267307"/>
    <w:rsid w:val="7D280304"/>
    <w:rsid w:val="7D28319C"/>
    <w:rsid w:val="7D292DBE"/>
    <w:rsid w:val="7D2B69B6"/>
    <w:rsid w:val="7D2D0178"/>
    <w:rsid w:val="7D2D5B3C"/>
    <w:rsid w:val="7D2E06B5"/>
    <w:rsid w:val="7D2E2F84"/>
    <w:rsid w:val="7D2E3EC8"/>
    <w:rsid w:val="7D2E40FA"/>
    <w:rsid w:val="7D2E6DFA"/>
    <w:rsid w:val="7D34711E"/>
    <w:rsid w:val="7D357E35"/>
    <w:rsid w:val="7D362E02"/>
    <w:rsid w:val="7D3834D8"/>
    <w:rsid w:val="7D3876AC"/>
    <w:rsid w:val="7D3B0633"/>
    <w:rsid w:val="7D3F53B2"/>
    <w:rsid w:val="7D456AE2"/>
    <w:rsid w:val="7D4C2F75"/>
    <w:rsid w:val="7D4E49C8"/>
    <w:rsid w:val="7D5878F1"/>
    <w:rsid w:val="7D5A5B2C"/>
    <w:rsid w:val="7D5B55FC"/>
    <w:rsid w:val="7D5C3DA0"/>
    <w:rsid w:val="7D5F032D"/>
    <w:rsid w:val="7D657B20"/>
    <w:rsid w:val="7D6B45B7"/>
    <w:rsid w:val="7D6B6B92"/>
    <w:rsid w:val="7D6C6CBC"/>
    <w:rsid w:val="7D6E0E2C"/>
    <w:rsid w:val="7D6F3C3B"/>
    <w:rsid w:val="7D702CA6"/>
    <w:rsid w:val="7D7329AE"/>
    <w:rsid w:val="7D747091"/>
    <w:rsid w:val="7D7A5E6D"/>
    <w:rsid w:val="7D7B045B"/>
    <w:rsid w:val="7D822847"/>
    <w:rsid w:val="7D913FA4"/>
    <w:rsid w:val="7D945DD1"/>
    <w:rsid w:val="7D9949EE"/>
    <w:rsid w:val="7D995A14"/>
    <w:rsid w:val="7D9A625A"/>
    <w:rsid w:val="7D9C2F32"/>
    <w:rsid w:val="7DA07EE2"/>
    <w:rsid w:val="7DA20010"/>
    <w:rsid w:val="7DA33EB5"/>
    <w:rsid w:val="7DA8007F"/>
    <w:rsid w:val="7DA91954"/>
    <w:rsid w:val="7DB344DF"/>
    <w:rsid w:val="7DB36AEB"/>
    <w:rsid w:val="7DB55DA1"/>
    <w:rsid w:val="7DB560A2"/>
    <w:rsid w:val="7DB968D1"/>
    <w:rsid w:val="7DBB0943"/>
    <w:rsid w:val="7DBD21B4"/>
    <w:rsid w:val="7DBE2F4D"/>
    <w:rsid w:val="7DC07F14"/>
    <w:rsid w:val="7DC6249D"/>
    <w:rsid w:val="7DC85E48"/>
    <w:rsid w:val="7DC95036"/>
    <w:rsid w:val="7DCA6408"/>
    <w:rsid w:val="7DCC42E7"/>
    <w:rsid w:val="7DD0455A"/>
    <w:rsid w:val="7DD16EF8"/>
    <w:rsid w:val="7DD33023"/>
    <w:rsid w:val="7DD41E0B"/>
    <w:rsid w:val="7DD61C32"/>
    <w:rsid w:val="7DD7703D"/>
    <w:rsid w:val="7DDF3C86"/>
    <w:rsid w:val="7DE22447"/>
    <w:rsid w:val="7DE23BB9"/>
    <w:rsid w:val="7DE31FC3"/>
    <w:rsid w:val="7DE34E5F"/>
    <w:rsid w:val="7DE35543"/>
    <w:rsid w:val="7DE66E48"/>
    <w:rsid w:val="7DE7153C"/>
    <w:rsid w:val="7DEC0BD3"/>
    <w:rsid w:val="7DFC7065"/>
    <w:rsid w:val="7DFE2288"/>
    <w:rsid w:val="7E034E4E"/>
    <w:rsid w:val="7E041C9E"/>
    <w:rsid w:val="7E0423E9"/>
    <w:rsid w:val="7E06022C"/>
    <w:rsid w:val="7E063E20"/>
    <w:rsid w:val="7E080E68"/>
    <w:rsid w:val="7E093620"/>
    <w:rsid w:val="7E0B7379"/>
    <w:rsid w:val="7E0E6DEC"/>
    <w:rsid w:val="7E101EB7"/>
    <w:rsid w:val="7E102ACB"/>
    <w:rsid w:val="7E1151D6"/>
    <w:rsid w:val="7E1359E7"/>
    <w:rsid w:val="7E137B58"/>
    <w:rsid w:val="7E150A8C"/>
    <w:rsid w:val="7E18569D"/>
    <w:rsid w:val="7E1B67B4"/>
    <w:rsid w:val="7E1C7AFA"/>
    <w:rsid w:val="7E1D69EA"/>
    <w:rsid w:val="7E1E4C6E"/>
    <w:rsid w:val="7E1E52F8"/>
    <w:rsid w:val="7E1F135C"/>
    <w:rsid w:val="7E1F2D5D"/>
    <w:rsid w:val="7E1F461C"/>
    <w:rsid w:val="7E207175"/>
    <w:rsid w:val="7E226480"/>
    <w:rsid w:val="7E250EDE"/>
    <w:rsid w:val="7E261125"/>
    <w:rsid w:val="7E2C4265"/>
    <w:rsid w:val="7E2F1574"/>
    <w:rsid w:val="7E310F2A"/>
    <w:rsid w:val="7E311A90"/>
    <w:rsid w:val="7E314526"/>
    <w:rsid w:val="7E3368CA"/>
    <w:rsid w:val="7E341F31"/>
    <w:rsid w:val="7E355BFA"/>
    <w:rsid w:val="7E36045D"/>
    <w:rsid w:val="7E395BAE"/>
    <w:rsid w:val="7E3A22DD"/>
    <w:rsid w:val="7E3D3C78"/>
    <w:rsid w:val="7E3F6E87"/>
    <w:rsid w:val="7E4552E9"/>
    <w:rsid w:val="7E456966"/>
    <w:rsid w:val="7E462098"/>
    <w:rsid w:val="7E464B05"/>
    <w:rsid w:val="7E4F1C17"/>
    <w:rsid w:val="7E556982"/>
    <w:rsid w:val="7E566C14"/>
    <w:rsid w:val="7E574503"/>
    <w:rsid w:val="7E5C301C"/>
    <w:rsid w:val="7E5D0D1E"/>
    <w:rsid w:val="7E5D6330"/>
    <w:rsid w:val="7E5D7D82"/>
    <w:rsid w:val="7E5F0B4A"/>
    <w:rsid w:val="7E615933"/>
    <w:rsid w:val="7E62074B"/>
    <w:rsid w:val="7E621298"/>
    <w:rsid w:val="7E6406C8"/>
    <w:rsid w:val="7E653873"/>
    <w:rsid w:val="7E6854D6"/>
    <w:rsid w:val="7E695FFA"/>
    <w:rsid w:val="7E6C3884"/>
    <w:rsid w:val="7E6D49ED"/>
    <w:rsid w:val="7E6F4816"/>
    <w:rsid w:val="7E70614B"/>
    <w:rsid w:val="7E7264C7"/>
    <w:rsid w:val="7E7337C3"/>
    <w:rsid w:val="7E743937"/>
    <w:rsid w:val="7E771807"/>
    <w:rsid w:val="7E7750BE"/>
    <w:rsid w:val="7E781141"/>
    <w:rsid w:val="7E790CE6"/>
    <w:rsid w:val="7E794204"/>
    <w:rsid w:val="7E7A3B06"/>
    <w:rsid w:val="7E862590"/>
    <w:rsid w:val="7E864A94"/>
    <w:rsid w:val="7E86527F"/>
    <w:rsid w:val="7E87056B"/>
    <w:rsid w:val="7E88495B"/>
    <w:rsid w:val="7E8F7FD0"/>
    <w:rsid w:val="7E901BE6"/>
    <w:rsid w:val="7E9153F2"/>
    <w:rsid w:val="7E920423"/>
    <w:rsid w:val="7E9618DC"/>
    <w:rsid w:val="7E966DBF"/>
    <w:rsid w:val="7E9951D7"/>
    <w:rsid w:val="7EA271A9"/>
    <w:rsid w:val="7EA8257F"/>
    <w:rsid w:val="7EAC2CDA"/>
    <w:rsid w:val="7EAD0755"/>
    <w:rsid w:val="7EB14C5F"/>
    <w:rsid w:val="7EB85AEF"/>
    <w:rsid w:val="7EB91969"/>
    <w:rsid w:val="7EB93378"/>
    <w:rsid w:val="7EB94E6C"/>
    <w:rsid w:val="7EBA096D"/>
    <w:rsid w:val="7EBA5CBA"/>
    <w:rsid w:val="7EBE1FC4"/>
    <w:rsid w:val="7EBE5E58"/>
    <w:rsid w:val="7EC075FC"/>
    <w:rsid w:val="7EC10BF5"/>
    <w:rsid w:val="7EC57295"/>
    <w:rsid w:val="7EC65409"/>
    <w:rsid w:val="7EC95CDA"/>
    <w:rsid w:val="7ECC2237"/>
    <w:rsid w:val="7ECC50D2"/>
    <w:rsid w:val="7ECD0129"/>
    <w:rsid w:val="7ECF582B"/>
    <w:rsid w:val="7ECF7FEB"/>
    <w:rsid w:val="7ED22F3D"/>
    <w:rsid w:val="7EDB4893"/>
    <w:rsid w:val="7EDD74CC"/>
    <w:rsid w:val="7EDE2851"/>
    <w:rsid w:val="7EDE7DA7"/>
    <w:rsid w:val="7EE200C3"/>
    <w:rsid w:val="7EE32F23"/>
    <w:rsid w:val="7EE3758C"/>
    <w:rsid w:val="7EE54A27"/>
    <w:rsid w:val="7EE5752A"/>
    <w:rsid w:val="7EE732EF"/>
    <w:rsid w:val="7EE94A3E"/>
    <w:rsid w:val="7EEB51D9"/>
    <w:rsid w:val="7EEC6E6C"/>
    <w:rsid w:val="7EF044F6"/>
    <w:rsid w:val="7EF32EB0"/>
    <w:rsid w:val="7EF41685"/>
    <w:rsid w:val="7EF426FA"/>
    <w:rsid w:val="7EF45EF9"/>
    <w:rsid w:val="7EF5620D"/>
    <w:rsid w:val="7EF64CD2"/>
    <w:rsid w:val="7EF64E40"/>
    <w:rsid w:val="7EF73B84"/>
    <w:rsid w:val="7EF821AA"/>
    <w:rsid w:val="7EFA7B61"/>
    <w:rsid w:val="7EFC2F3E"/>
    <w:rsid w:val="7F0137D9"/>
    <w:rsid w:val="7F026B4F"/>
    <w:rsid w:val="7F04588C"/>
    <w:rsid w:val="7F050CA2"/>
    <w:rsid w:val="7F0514B2"/>
    <w:rsid w:val="7F0538B9"/>
    <w:rsid w:val="7F064312"/>
    <w:rsid w:val="7F0A4AAB"/>
    <w:rsid w:val="7F0B553C"/>
    <w:rsid w:val="7F0D1BD7"/>
    <w:rsid w:val="7F0E1644"/>
    <w:rsid w:val="7F1026BB"/>
    <w:rsid w:val="7F143379"/>
    <w:rsid w:val="7F1469AF"/>
    <w:rsid w:val="7F1550FF"/>
    <w:rsid w:val="7F157DCC"/>
    <w:rsid w:val="7F16193C"/>
    <w:rsid w:val="7F1763AB"/>
    <w:rsid w:val="7F1A4B56"/>
    <w:rsid w:val="7F1B6BC2"/>
    <w:rsid w:val="7F1F32C7"/>
    <w:rsid w:val="7F2059E2"/>
    <w:rsid w:val="7F21603B"/>
    <w:rsid w:val="7F2777A5"/>
    <w:rsid w:val="7F2B3B2E"/>
    <w:rsid w:val="7F320F02"/>
    <w:rsid w:val="7F363C39"/>
    <w:rsid w:val="7F375CF7"/>
    <w:rsid w:val="7F3A09BE"/>
    <w:rsid w:val="7F3A2F8E"/>
    <w:rsid w:val="7F3A3728"/>
    <w:rsid w:val="7F3F4934"/>
    <w:rsid w:val="7F4100AD"/>
    <w:rsid w:val="7F525BE5"/>
    <w:rsid w:val="7F554361"/>
    <w:rsid w:val="7F5618C7"/>
    <w:rsid w:val="7F594746"/>
    <w:rsid w:val="7F5B1800"/>
    <w:rsid w:val="7F5C37D5"/>
    <w:rsid w:val="7F5E7640"/>
    <w:rsid w:val="7F614E21"/>
    <w:rsid w:val="7F6328F9"/>
    <w:rsid w:val="7F634A43"/>
    <w:rsid w:val="7F652E5A"/>
    <w:rsid w:val="7F69077D"/>
    <w:rsid w:val="7F6A6DE3"/>
    <w:rsid w:val="7F6B508E"/>
    <w:rsid w:val="7F6C27BA"/>
    <w:rsid w:val="7F6C4683"/>
    <w:rsid w:val="7F6D2F94"/>
    <w:rsid w:val="7F6E6BD9"/>
    <w:rsid w:val="7F733527"/>
    <w:rsid w:val="7F762803"/>
    <w:rsid w:val="7F764821"/>
    <w:rsid w:val="7F77441F"/>
    <w:rsid w:val="7F776A4C"/>
    <w:rsid w:val="7F7B686E"/>
    <w:rsid w:val="7F7B69DE"/>
    <w:rsid w:val="7F830A44"/>
    <w:rsid w:val="7F887B8D"/>
    <w:rsid w:val="7F8A35FD"/>
    <w:rsid w:val="7F8A670E"/>
    <w:rsid w:val="7F8B313F"/>
    <w:rsid w:val="7F8F7196"/>
    <w:rsid w:val="7F902B37"/>
    <w:rsid w:val="7F920B7C"/>
    <w:rsid w:val="7F925611"/>
    <w:rsid w:val="7F960070"/>
    <w:rsid w:val="7F976093"/>
    <w:rsid w:val="7F994BA1"/>
    <w:rsid w:val="7F9C122E"/>
    <w:rsid w:val="7F9F1674"/>
    <w:rsid w:val="7F9F6BE1"/>
    <w:rsid w:val="7FA14A54"/>
    <w:rsid w:val="7FA151BB"/>
    <w:rsid w:val="7FA3440A"/>
    <w:rsid w:val="7FAE1F78"/>
    <w:rsid w:val="7FAE2C59"/>
    <w:rsid w:val="7FAF3DD8"/>
    <w:rsid w:val="7FB3500F"/>
    <w:rsid w:val="7FB70CF6"/>
    <w:rsid w:val="7FB83F11"/>
    <w:rsid w:val="7FBB5D06"/>
    <w:rsid w:val="7FBC3435"/>
    <w:rsid w:val="7FC064A0"/>
    <w:rsid w:val="7FC23255"/>
    <w:rsid w:val="7FC418F4"/>
    <w:rsid w:val="7FC46CF9"/>
    <w:rsid w:val="7FCB5400"/>
    <w:rsid w:val="7FCD1183"/>
    <w:rsid w:val="7FD17DE0"/>
    <w:rsid w:val="7FD210C4"/>
    <w:rsid w:val="7FD47C05"/>
    <w:rsid w:val="7FD54BAD"/>
    <w:rsid w:val="7FD739B4"/>
    <w:rsid w:val="7FD75178"/>
    <w:rsid w:val="7FD905F0"/>
    <w:rsid w:val="7FDC26FB"/>
    <w:rsid w:val="7FDC31E8"/>
    <w:rsid w:val="7FDF3F13"/>
    <w:rsid w:val="7FE205F3"/>
    <w:rsid w:val="7FE532B4"/>
    <w:rsid w:val="7FE8290B"/>
    <w:rsid w:val="7FE93B02"/>
    <w:rsid w:val="7FEA4FE3"/>
    <w:rsid w:val="7FED2000"/>
    <w:rsid w:val="7FEF450C"/>
    <w:rsid w:val="7FF44071"/>
    <w:rsid w:val="7FF57610"/>
    <w:rsid w:val="7FF6715C"/>
    <w:rsid w:val="7FF930BE"/>
    <w:rsid w:val="7FFD08F2"/>
    <w:rsid w:val="7FFF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basedOn w:val="18"/>
    <w:unhideWhenUsed/>
    <w:qFormat/>
    <w:uiPriority w:val="99"/>
    <w:rPr>
      <w:color w:val="0000FF"/>
      <w:u w:val="single"/>
    </w:rPr>
  </w:style>
  <w:style w:type="character" w:customStyle="1" w:styleId="21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2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hl-attribute"/>
    <w:basedOn w:val="18"/>
    <w:qFormat/>
    <w:uiPriority w:val="0"/>
  </w:style>
  <w:style w:type="character" w:customStyle="1" w:styleId="35">
    <w:name w:val="hl-comment"/>
    <w:basedOn w:val="18"/>
    <w:qFormat/>
    <w:uiPriority w:val="0"/>
  </w:style>
  <w:style w:type="character" w:customStyle="1" w:styleId="36">
    <w:name w:val="fontstyle01"/>
    <w:basedOn w:val="18"/>
    <w:qFormat/>
    <w:uiPriority w:val="0"/>
    <w:rPr>
      <w:rFonts w:ascii="微软雅黑" w:hAnsi="微软雅黑" w:eastAsia="微软雅黑" w:cs="微软雅黑"/>
      <w:color w:val="000000"/>
      <w:sz w:val="24"/>
      <w:szCs w:val="24"/>
    </w:rPr>
  </w:style>
  <w:style w:type="character" w:customStyle="1" w:styleId="37">
    <w:name w:val="fontstyle11"/>
    <w:basedOn w:val="18"/>
    <w:qFormat/>
    <w:uiPriority w:val="0"/>
    <w:rPr>
      <w:rFonts w:hint="eastAsia" w:ascii="微软雅黑" w:hAnsi="微软雅黑" w:eastAsia="微软雅黑" w:cs="微软雅黑"/>
      <w:b/>
      <w:color w:val="000000"/>
      <w:sz w:val="24"/>
      <w:szCs w:val="24"/>
    </w:rPr>
  </w:style>
  <w:style w:type="character" w:customStyle="1" w:styleId="38">
    <w:name w:val="fontstyle31"/>
    <w:basedOn w:val="18"/>
    <w:qFormat/>
    <w:uiPriority w:val="0"/>
    <w:rPr>
      <w:rFonts w:hint="eastAsia" w:ascii="宋体" w:hAnsi="宋体" w:eastAsia="宋体" w:cs="宋体"/>
      <w:color w:val="000000"/>
      <w:sz w:val="26"/>
      <w:szCs w:val="26"/>
    </w:rPr>
  </w:style>
  <w:style w:type="character" w:customStyle="1" w:styleId="39">
    <w:name w:val="fontstyle41"/>
    <w:basedOn w:val="18"/>
    <w:qFormat/>
    <w:uiPriority w:val="0"/>
    <w:rPr>
      <w:rFonts w:ascii="Courier New" w:hAnsi="Courier New" w:cs="Courier New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45</Pages>
  <Words>5793</Words>
  <Characters>30984</Characters>
  <Lines>77</Lines>
  <Paragraphs>21</Paragraphs>
  <TotalTime>216</TotalTime>
  <ScaleCrop>false</ScaleCrop>
  <LinksUpToDate>false</LinksUpToDate>
  <CharactersWithSpaces>38109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lixiaohua</dc:creator>
  <cp:lastModifiedBy>Administrator</cp:lastModifiedBy>
  <dcterms:modified xsi:type="dcterms:W3CDTF">2019-07-17T03:39:09Z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  <property fmtid="{D5CDD505-2E9C-101B-9397-08002B2CF9AE}" pid="3" name="KSORubyTemplateID" linkTarget="0">
    <vt:lpwstr>6</vt:lpwstr>
  </property>
</Properties>
</file>