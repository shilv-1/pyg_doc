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rPr>
          <w:lang w:val="zh-CN"/>
        </w:rPr>
      </w:pPr>
    </w:p>
    <w:p>
      <w:pPr>
        <w:spacing w:line="276" w:lineRule="auto"/>
        <w:rPr>
          <w:lang w:val="zh-CN"/>
        </w:rPr>
      </w:pPr>
    </w:p>
    <w:p>
      <w:pPr>
        <w:spacing w:line="276" w:lineRule="auto"/>
        <w:rPr>
          <w:lang w:val="zh-CN"/>
        </w:rPr>
      </w:pPr>
    </w:p>
    <w:p>
      <w:pPr>
        <w:spacing w:line="276" w:lineRule="auto"/>
        <w:rPr>
          <w:lang w:val="zh-CN"/>
        </w:rPr>
      </w:pPr>
    </w:p>
    <w:p>
      <w:pPr>
        <w:spacing w:line="276" w:lineRule="auto"/>
        <w:jc w:val="center"/>
        <w:rPr>
          <w:rFonts w:hint="eastAsia" w:ascii="黑体" w:hAnsi="黑体" w:eastAsia="黑体" w:cs="黑体"/>
          <w:b/>
          <w:bCs/>
          <w:sz w:val="84"/>
          <w:szCs w:val="84"/>
          <w:lang w:val="en-US" w:eastAsia="zh-CN"/>
        </w:rPr>
      </w:pPr>
      <w:r>
        <w:rPr>
          <w:rFonts w:hint="eastAsia" w:ascii="黑体" w:hAnsi="黑体" w:eastAsia="黑体" w:cs="黑体"/>
          <w:b/>
          <w:bCs/>
          <w:sz w:val="84"/>
          <w:szCs w:val="84"/>
          <w:lang w:val="en-US" w:eastAsia="zh-CN"/>
        </w:rPr>
        <w:t>品优购电商系统开发</w:t>
      </w:r>
    </w:p>
    <w:p>
      <w:pPr>
        <w:spacing w:line="276" w:lineRule="auto"/>
        <w:jc w:val="center"/>
        <w:rPr>
          <w:rFonts w:hint="eastAsia" w:ascii="方正兰亭超细黑简体" w:hAnsi="方正兰亭超细黑简体" w:eastAsia="方正兰亭超细黑简体" w:cs="方正兰亭超细黑简体"/>
          <w:b/>
          <w:bCs/>
          <w:sz w:val="48"/>
          <w:szCs w:val="48"/>
          <w:lang w:val="zh-CN" w:eastAsia="zh-CN"/>
        </w:rPr>
      </w:pPr>
      <w:r>
        <w:rPr>
          <w:rFonts w:hint="eastAsia" w:ascii="方正兰亭超细黑简体" w:hAnsi="方正兰亭超细黑简体" w:eastAsia="方正兰亭超细黑简体" w:cs="方正兰亭超细黑简体"/>
          <w:b/>
          <w:bCs/>
          <w:sz w:val="48"/>
          <w:szCs w:val="48"/>
          <w:lang w:val="zh-CN" w:eastAsia="zh-CN"/>
        </w:rPr>
        <w:t>第</w:t>
      </w:r>
      <w:r>
        <w:rPr>
          <w:rFonts w:hint="eastAsia" w:ascii="方正兰亭超细黑简体" w:hAnsi="方正兰亭超细黑简体" w:eastAsia="方正兰亭超细黑简体" w:cs="方正兰亭超细黑简体"/>
          <w:b/>
          <w:bCs/>
          <w:sz w:val="48"/>
          <w:szCs w:val="48"/>
          <w:lang w:val="en-US" w:eastAsia="zh-CN"/>
        </w:rPr>
        <w:t>20章</w:t>
      </w:r>
    </w:p>
    <w:p>
      <w:pPr>
        <w:keepNext w:val="0"/>
        <w:keepLines w:val="0"/>
        <w:pageBreakBefore w:val="0"/>
        <w:widowControl w:val="0"/>
        <w:kinsoku/>
        <w:wordWrap/>
        <w:overflowPunct/>
        <w:topLinePunct w:val="0"/>
        <w:autoSpaceDE/>
        <w:autoSpaceDN/>
        <w:bidi w:val="0"/>
        <w:adjustRightInd/>
        <w:snapToGrid/>
        <w:spacing w:after="105" w:line="240" w:lineRule="auto"/>
        <w:jc w:val="center"/>
        <w:textAlignment w:val="auto"/>
        <w:outlineLvl w:val="9"/>
        <w:rPr>
          <w:rFonts w:hint="eastAsia" w:ascii="微软雅黑" w:hAnsi="微软雅黑" w:eastAsia="微软雅黑" w:cs="微软雅黑"/>
          <w:b/>
          <w:bCs/>
          <w:sz w:val="40"/>
          <w:szCs w:val="40"/>
          <w:lang w:val="en-US" w:eastAsia="zh-CN"/>
        </w:rPr>
      </w:pPr>
    </w:p>
    <w:p>
      <w:pPr>
        <w:keepNext w:val="0"/>
        <w:keepLines w:val="0"/>
        <w:pageBreakBefore w:val="0"/>
        <w:widowControl w:val="0"/>
        <w:kinsoku/>
        <w:wordWrap/>
        <w:overflowPunct/>
        <w:topLinePunct w:val="0"/>
        <w:autoSpaceDE/>
        <w:autoSpaceDN/>
        <w:bidi w:val="0"/>
        <w:adjustRightInd/>
        <w:snapToGrid/>
        <w:spacing w:after="105" w:line="240" w:lineRule="auto"/>
        <w:jc w:val="center"/>
        <w:textAlignment w:val="auto"/>
        <w:outlineLvl w:val="9"/>
        <w:rPr>
          <w:lang w:val="zh-CN"/>
        </w:rPr>
      </w:pPr>
      <w:r>
        <w:rPr>
          <w:rFonts w:hint="eastAsia" w:ascii="微软雅黑" w:hAnsi="微软雅黑" w:eastAsia="微软雅黑" w:cs="微软雅黑"/>
          <w:b/>
          <w:bCs/>
          <w:sz w:val="40"/>
          <w:szCs w:val="40"/>
          <w:lang w:val="en-US" w:eastAsia="zh-CN"/>
        </w:rPr>
        <w:t>Nginx负载均衡&amp;MyCat分库分表</w:t>
      </w:r>
    </w:p>
    <w:p>
      <w:pPr>
        <w:spacing w:line="276" w:lineRule="auto"/>
        <w:rPr>
          <w:lang w:val="zh-CN"/>
        </w:rPr>
      </w:pPr>
    </w:p>
    <w:p>
      <w:pPr>
        <w:spacing w:line="276" w:lineRule="auto"/>
        <w:rPr>
          <w:lang w:val="zh-CN"/>
        </w:rPr>
      </w:pPr>
    </w:p>
    <w:p>
      <w:pPr>
        <w:spacing w:line="276" w:lineRule="auto"/>
        <w:rPr>
          <w:lang w:val="zh-CN"/>
        </w:rPr>
      </w:pPr>
    </w:p>
    <w:p>
      <w:pPr>
        <w:spacing w:line="276" w:lineRule="auto"/>
        <w:ind w:left="1680" w:leftChars="0" w:firstLine="420" w:firstLineChars="0"/>
        <w:rPr>
          <w:lang w:val="zh-CN"/>
        </w:rPr>
      </w:pPr>
    </w:p>
    <w:p>
      <w:pPr>
        <w:spacing w:line="276" w:lineRule="auto"/>
        <w:jc w:val="center"/>
        <w:rPr>
          <w:rFonts w:hint="eastAsia" w:ascii="微软雅黑" w:hAnsi="微软雅黑" w:eastAsia="微软雅黑" w:cs="微软雅黑"/>
          <w:sz w:val="44"/>
          <w:szCs w:val="44"/>
          <w:lang w:val="zh-CN"/>
        </w:rPr>
      </w:pPr>
      <w:r>
        <w:rPr>
          <w:rFonts w:hint="eastAsia" w:ascii="微软雅黑" w:hAnsi="微软雅黑" w:eastAsia="微软雅黑" w:cs="微软雅黑"/>
          <w:sz w:val="44"/>
          <w:szCs w:val="44"/>
        </w:rPr>
        <w:t>传智播客</w:t>
      </w:r>
      <w:r>
        <w:rPr>
          <w:rFonts w:hint="eastAsia" w:ascii="微软雅黑" w:hAnsi="微软雅黑" w:eastAsia="微软雅黑" w:cs="微软雅黑"/>
          <w:sz w:val="44"/>
          <w:szCs w:val="44"/>
          <w:lang w:val="en-US" w:eastAsia="zh-CN"/>
        </w:rPr>
        <w:t>.黑马程序员</w:t>
      </w:r>
    </w:p>
    <w:p>
      <w:pPr>
        <w:spacing w:line="276" w:lineRule="auto"/>
        <w:rPr>
          <w:lang w:val="zh-CN"/>
        </w:rPr>
      </w:pPr>
    </w:p>
    <w:p>
      <w:pPr>
        <w:spacing w:line="276" w:lineRule="auto"/>
        <w:rPr>
          <w:lang w:val="zh-CN"/>
        </w:rPr>
      </w:pPr>
    </w:p>
    <w:p>
      <w:pPr>
        <w:spacing w:line="276" w:lineRule="auto"/>
        <w:rPr>
          <w:lang w:val="zh-CN"/>
        </w:rPr>
      </w:pPr>
    </w:p>
    <w:p>
      <w:pPr>
        <w:spacing w:line="276" w:lineRule="auto"/>
        <w:rPr>
          <w:lang w:val="zh-CN"/>
        </w:rPr>
      </w:pPr>
    </w:p>
    <w:p>
      <w:pPr>
        <w:pStyle w:val="2"/>
        <w:numPr>
          <w:ilvl w:val="0"/>
          <w:numId w:val="0"/>
        </w:numPr>
        <w:tabs>
          <w:tab w:val="left" w:pos="425"/>
        </w:tabs>
        <w:spacing w:line="276" w:lineRule="auto"/>
        <w:ind w:leftChars="0"/>
        <w:jc w:val="both"/>
      </w:pPr>
      <w:bookmarkStart w:id="0" w:name="_Toc10262"/>
      <w:bookmarkStart w:id="1" w:name="_Toc22790"/>
      <w:r>
        <w:rPr>
          <w:rFonts w:hint="eastAsia"/>
        </w:rPr>
        <w:t>课程目标</w:t>
      </w:r>
      <w:bookmarkEnd w:id="0"/>
      <w:bookmarkEnd w:id="1"/>
    </w:p>
    <w:p>
      <w:pPr>
        <w:spacing w:line="240" w:lineRule="auto"/>
        <w:rPr>
          <w:rFonts w:hint="default" w:ascii="Courier New" w:hAnsi="Courier New" w:cs="Courier New"/>
          <w:lang w:val="en-US" w:eastAsia="zh-CN"/>
        </w:rPr>
      </w:pPr>
      <w:r>
        <w:rPr>
          <w:rFonts w:hint="eastAsia" w:ascii="Courier New" w:hAnsi="Courier New" w:cs="Courier New"/>
          <w:lang w:val="en-US" w:eastAsia="zh-CN"/>
        </w:rPr>
        <w:t>目标1：</w:t>
      </w:r>
      <w:r>
        <w:rPr>
          <w:rFonts w:hint="default" w:ascii="Courier New" w:hAnsi="Courier New" w:cs="Courier New"/>
          <w:lang w:val="en-US" w:eastAsia="zh-CN"/>
        </w:rPr>
        <w:t>运用SpringTask实现任务调度</w:t>
      </w:r>
    </w:p>
    <w:p>
      <w:pPr>
        <w:spacing w:line="240" w:lineRule="auto"/>
        <w:rPr>
          <w:rFonts w:hint="default" w:ascii="Courier New" w:hAnsi="Courier New" w:cs="Courier New"/>
          <w:lang w:val="en-US" w:eastAsia="zh-CN"/>
        </w:rPr>
      </w:pPr>
      <w:r>
        <w:rPr>
          <w:rFonts w:hint="eastAsia" w:ascii="Courier New" w:hAnsi="Courier New" w:cs="Courier New"/>
          <w:lang w:val="en-US" w:eastAsia="zh-CN"/>
        </w:rPr>
        <w:t>目标2：了解品优购的整体部署方案</w:t>
      </w:r>
    </w:p>
    <w:p>
      <w:pPr>
        <w:spacing w:line="240" w:lineRule="auto"/>
        <w:rPr>
          <w:rFonts w:hint="default" w:ascii="Courier New" w:hAnsi="Courier New" w:cs="Courier New"/>
          <w:lang w:val="en-US" w:eastAsia="zh-CN"/>
        </w:rPr>
      </w:pPr>
      <w:r>
        <w:rPr>
          <w:rFonts w:hint="eastAsia" w:ascii="Courier New" w:hAnsi="Courier New" w:cs="Courier New"/>
          <w:lang w:val="en-US" w:eastAsia="zh-CN"/>
        </w:rPr>
        <w:t>目标3：能配置Nginx的反向代理与负载均衡</w:t>
      </w:r>
    </w:p>
    <w:p>
      <w:pPr>
        <w:spacing w:line="240" w:lineRule="auto"/>
        <w:rPr>
          <w:rFonts w:hint="default" w:ascii="Courier New" w:hAnsi="Courier New" w:cs="Courier New"/>
          <w:lang w:val="en-US" w:eastAsia="zh-CN"/>
        </w:rPr>
      </w:pPr>
      <w:r>
        <w:rPr>
          <w:rFonts w:hint="eastAsia" w:ascii="Courier New" w:hAnsi="Courier New" w:cs="Courier New"/>
          <w:lang w:val="en-US" w:eastAsia="zh-CN"/>
        </w:rPr>
        <w:t>目标4：实现配置MyCat分片</w:t>
      </w:r>
    </w:p>
    <w:p>
      <w:pPr>
        <w:pStyle w:val="2"/>
        <w:keepNext/>
        <w:keepLines/>
        <w:pageBreakBefore w:val="0"/>
        <w:widowControl w:val="0"/>
        <w:numPr>
          <w:ilvl w:val="0"/>
          <w:numId w:val="2"/>
        </w:numPr>
        <w:tabs>
          <w:tab w:val="left" w:pos="425"/>
          <w:tab w:val="clear" w:pos="312"/>
        </w:tabs>
        <w:kinsoku/>
        <w:wordWrap/>
        <w:overflowPunct/>
        <w:topLinePunct w:val="0"/>
        <w:autoSpaceDE/>
        <w:autoSpaceDN/>
        <w:bidi w:val="0"/>
        <w:adjustRightInd/>
        <w:snapToGrid/>
        <w:spacing w:before="220" w:after="210" w:line="276" w:lineRule="auto"/>
        <w:ind w:left="425" w:leftChars="0" w:hanging="425"/>
        <w:jc w:val="both"/>
        <w:textAlignment w:val="auto"/>
        <w:outlineLvl w:val="0"/>
        <w:rPr>
          <w:rFonts w:hint="eastAsia"/>
          <w:lang w:val="en-US" w:eastAsia="zh-CN"/>
        </w:rPr>
      </w:pPr>
      <w:r>
        <w:rPr>
          <w:rFonts w:hint="eastAsia"/>
          <w:lang w:val="en-US" w:eastAsia="zh-CN"/>
        </w:rPr>
        <w:t>SpringTask任务调度</w:t>
      </w:r>
    </w:p>
    <w:p>
      <w:pPr>
        <w:pStyle w:val="3"/>
        <w:keepNext/>
        <w:keepLines/>
        <w:pageBreakBefore w:val="0"/>
        <w:widowControl w:val="0"/>
        <w:numPr>
          <w:ilvl w:val="1"/>
          <w:numId w:val="0"/>
        </w:numPr>
        <w:kinsoku/>
        <w:wordWrap/>
        <w:overflowPunct/>
        <w:topLinePunct w:val="0"/>
        <w:autoSpaceDE/>
        <w:autoSpaceDN/>
        <w:bidi w:val="0"/>
        <w:adjustRightInd/>
        <w:snapToGrid/>
        <w:spacing w:before="140" w:after="140"/>
        <w:ind w:leftChars="0"/>
        <w:textAlignment w:val="auto"/>
        <w:outlineLvl w:val="1"/>
        <w:rPr>
          <w:rFonts w:hint="eastAsia"/>
          <w:lang w:val="en-US" w:eastAsia="zh-CN"/>
        </w:rPr>
      </w:pPr>
      <w:r>
        <w:rPr>
          <w:rFonts w:hint="eastAsia"/>
          <w:lang w:val="en-US" w:eastAsia="zh-CN"/>
        </w:rPr>
        <w:t>1.1什么是任务调度</w:t>
      </w:r>
    </w:p>
    <w:p>
      <w:pPr>
        <w:keepNext w:val="0"/>
        <w:keepLines w:val="0"/>
        <w:pageBreakBefore w:val="0"/>
        <w:widowControl w:val="0"/>
        <w:kinsoku/>
        <w:wordWrap/>
        <w:overflowPunct/>
        <w:topLinePunct w:val="0"/>
        <w:autoSpaceDE/>
        <w:autoSpaceDN/>
        <w:bidi w:val="0"/>
        <w:adjustRightInd/>
        <w:snapToGrid/>
        <w:spacing w:after="0" w:line="240" w:lineRule="auto"/>
        <w:ind w:firstLine="420" w:firstLineChars="0"/>
        <w:textAlignment w:val="auto"/>
        <w:outlineLvl w:val="9"/>
        <w:rPr>
          <w:rFonts w:hint="eastAsia"/>
          <w:lang w:val="en-US" w:eastAsia="zh-CN"/>
        </w:rPr>
      </w:pPr>
      <w:r>
        <w:rPr>
          <w:rFonts w:hint="default" w:ascii="Courier New" w:hAnsi="Courier New" w:cs="Courier New"/>
        </w:rPr>
        <w:t>在企业级应用中，经常会制定一些“计划任务”，即在某个时间点做某件事情，核心是以时间为关注点，即在一个特定的时间点，系统执行指定的一个操作</w:t>
      </w:r>
      <w:r>
        <w:rPr>
          <w:rFonts w:hint="default" w:ascii="Courier New" w:hAnsi="Courier New" w:cs="Courier New"/>
          <w:lang w:eastAsia="zh-CN"/>
        </w:rPr>
        <w:t>。常见的任务调度框架有Quartz和</w:t>
      </w:r>
      <w:r>
        <w:rPr>
          <w:rFonts w:hint="default" w:ascii="Courier New" w:hAnsi="Courier New" w:cs="Courier New"/>
          <w:lang w:val="en-US" w:eastAsia="zh-CN"/>
        </w:rPr>
        <w:t>SpringTask等。</w:t>
      </w:r>
    </w:p>
    <w:p>
      <w:pPr>
        <w:pStyle w:val="3"/>
        <w:keepNext/>
        <w:keepLines/>
        <w:pageBreakBefore w:val="0"/>
        <w:widowControl w:val="0"/>
        <w:numPr>
          <w:ilvl w:val="1"/>
          <w:numId w:val="0"/>
        </w:numPr>
        <w:kinsoku/>
        <w:wordWrap/>
        <w:overflowPunct/>
        <w:topLinePunct w:val="0"/>
        <w:autoSpaceDE/>
        <w:autoSpaceDN/>
        <w:bidi w:val="0"/>
        <w:adjustRightInd/>
        <w:snapToGrid/>
        <w:spacing w:before="140" w:after="140"/>
        <w:ind w:leftChars="0"/>
        <w:textAlignment w:val="auto"/>
        <w:outlineLvl w:val="1"/>
        <w:rPr>
          <w:rFonts w:hint="eastAsia"/>
          <w:lang w:val="en-US" w:eastAsia="zh-CN"/>
        </w:rPr>
      </w:pPr>
      <w:r>
        <w:rPr>
          <w:rFonts w:hint="eastAsia"/>
          <w:lang w:val="en-US" w:eastAsia="zh-CN"/>
        </w:rPr>
        <w:t>1.2 Cron时间表达式</w:t>
      </w:r>
    </w:p>
    <w:p>
      <w:pPr>
        <w:pStyle w:val="4"/>
        <w:keepNext/>
        <w:keepLines/>
        <w:pageBreakBefore w:val="0"/>
        <w:widowControl w:val="0"/>
        <w:numPr>
          <w:ilvl w:val="2"/>
          <w:numId w:val="0"/>
        </w:numPr>
        <w:kinsoku/>
        <w:wordWrap/>
        <w:overflowPunct/>
        <w:topLinePunct w:val="0"/>
        <w:autoSpaceDE/>
        <w:autoSpaceDN/>
        <w:bidi w:val="0"/>
        <w:adjustRightInd/>
        <w:snapToGrid/>
        <w:spacing w:before="140" w:after="140"/>
        <w:ind w:leftChars="0"/>
        <w:textAlignment w:val="auto"/>
        <w:outlineLvl w:val="2"/>
        <w:rPr>
          <w:rFonts w:hint="eastAsia"/>
          <w:lang w:val="en-US" w:eastAsia="zh-CN"/>
        </w:rPr>
      </w:pPr>
      <w:r>
        <w:rPr>
          <w:rFonts w:hint="eastAsia"/>
          <w:lang w:val="en-US" w:eastAsia="zh-CN"/>
        </w:rPr>
        <w:t>1.2.1 Cron表达式格式</w:t>
      </w:r>
    </w:p>
    <w:p>
      <w:pPr>
        <w:keepNext w:val="0"/>
        <w:keepLines w:val="0"/>
        <w:pageBreakBefore w:val="0"/>
        <w:widowControl w:val="0"/>
        <w:kinsoku/>
        <w:wordWrap/>
        <w:overflowPunct/>
        <w:topLinePunct w:val="0"/>
        <w:autoSpaceDE/>
        <w:autoSpaceDN/>
        <w:bidi w:val="0"/>
        <w:adjustRightInd/>
        <w:snapToGrid/>
        <w:spacing w:after="0" w:line="240" w:lineRule="auto"/>
        <w:textAlignment w:val="auto"/>
        <w:outlineLvl w:val="9"/>
        <w:rPr>
          <w:rFonts w:hint="default" w:ascii="Courier New" w:hAnsi="Courier New" w:cs="Courier New"/>
          <w:lang w:val="en-US" w:eastAsia="zh-CN"/>
        </w:rPr>
      </w:pPr>
      <w:r>
        <w:rPr>
          <w:rFonts w:hint="default" w:ascii="Courier New" w:hAnsi="Courier New" w:cs="Courier New"/>
          <w:lang w:val="en-US" w:eastAsia="zh-CN"/>
        </w:rPr>
        <w:t>Cron表达式是一个字符串，字符串</w:t>
      </w:r>
      <w:r>
        <w:rPr>
          <w:rFonts w:hint="eastAsia" w:ascii="Courier New" w:hAnsi="Courier New" w:cs="Courier New"/>
          <w:lang w:val="en-US" w:eastAsia="zh-CN"/>
        </w:rPr>
        <w:t>分6</w:t>
      </w:r>
      <w:r>
        <w:rPr>
          <w:rFonts w:hint="default" w:ascii="Courier New" w:hAnsi="Courier New" w:cs="Courier New"/>
          <w:lang w:val="en-US" w:eastAsia="zh-CN"/>
        </w:rPr>
        <w:t xml:space="preserve">个域，每一个域代表一个含义，Cron语法格式： </w:t>
      </w:r>
    </w:p>
    <w:p>
      <w:pPr>
        <w:keepNext w:val="0"/>
        <w:keepLines w:val="0"/>
        <w:pageBreakBefore w:val="0"/>
        <w:widowControl w:val="0"/>
        <w:numPr>
          <w:ilvl w:val="0"/>
          <w:numId w:val="3"/>
        </w:numPr>
        <w:kinsoku/>
        <w:wordWrap/>
        <w:overflowPunct/>
        <w:topLinePunct w:val="0"/>
        <w:autoSpaceDE/>
        <w:autoSpaceDN/>
        <w:bidi w:val="0"/>
        <w:adjustRightInd/>
        <w:snapToGrid/>
        <w:spacing w:after="105" w:line="240" w:lineRule="auto"/>
        <w:ind w:left="420" w:leftChars="0" w:hanging="420" w:firstLineChars="0"/>
        <w:textAlignment w:val="auto"/>
        <w:outlineLvl w:val="9"/>
        <w:rPr>
          <w:rFonts w:hint="default" w:ascii="Courier New" w:hAnsi="Courier New" w:cs="Courier New"/>
          <w:lang w:val="en-US" w:eastAsia="zh-CN"/>
        </w:rPr>
      </w:pPr>
      <w:r>
        <w:rPr>
          <w:rFonts w:hint="default" w:ascii="Courier New" w:hAnsi="Courier New" w:cs="Courier New"/>
          <w:lang w:val="en-US" w:eastAsia="zh-CN"/>
        </w:rPr>
        <w:t>Seconds Minutes Hours DayofMonth Month DayofWeek</w:t>
      </w:r>
    </w:p>
    <w:p>
      <w:pPr>
        <w:numPr>
          <w:ilvl w:val="0"/>
          <w:numId w:val="0"/>
        </w:numPr>
        <w:spacing w:line="240" w:lineRule="auto"/>
        <w:ind w:firstLine="420" w:firstLineChars="200"/>
        <w:rPr>
          <w:rFonts w:hint="default" w:ascii="Courier New" w:hAnsi="Courier New" w:cs="Courier New"/>
          <w:lang w:val="en-US" w:eastAsia="zh-CN"/>
        </w:rPr>
      </w:pPr>
      <w:r>
        <w:rPr>
          <w:rFonts w:hint="eastAsia" w:ascii="Courier New" w:hAnsi="Courier New" w:cs="Courier New"/>
          <w:lang w:val="en-US" w:eastAsia="zh-CN"/>
        </w:rPr>
        <w:t>【秒】   【分】   【小时】  【日】     【月】    【周】</w:t>
      </w:r>
    </w:p>
    <w:p>
      <w:pPr>
        <w:keepNext w:val="0"/>
        <w:keepLines w:val="0"/>
        <w:pageBreakBefore w:val="0"/>
        <w:widowControl w:val="0"/>
        <w:kinsoku/>
        <w:wordWrap/>
        <w:overflowPunct/>
        <w:topLinePunct w:val="0"/>
        <w:autoSpaceDE/>
        <w:autoSpaceDN/>
        <w:bidi w:val="0"/>
        <w:adjustRightInd/>
        <w:snapToGrid/>
        <w:spacing w:after="105" w:line="240" w:lineRule="auto"/>
        <w:textAlignment w:val="auto"/>
        <w:outlineLvl w:val="9"/>
        <w:rPr>
          <w:rFonts w:hint="default" w:ascii="Courier New" w:hAnsi="Courier New" w:cs="Courier New"/>
          <w:lang w:val="en-US" w:eastAsia="zh-CN"/>
        </w:rPr>
      </w:pPr>
      <w:r>
        <w:rPr>
          <w:rFonts w:hint="default" w:ascii="Courier New" w:hAnsi="Courier New" w:cs="Courier New"/>
          <w:lang w:val="en-US" w:eastAsia="zh-CN"/>
        </w:rPr>
        <w:t xml:space="preserve">每一个域可出现的字符如下： </w:t>
      </w:r>
    </w:p>
    <w:p>
      <w:pPr>
        <w:numPr>
          <w:ilvl w:val="0"/>
          <w:numId w:val="4"/>
        </w:numPr>
        <w:spacing w:line="240" w:lineRule="auto"/>
        <w:ind w:left="420" w:leftChars="0" w:hanging="420" w:firstLineChars="0"/>
        <w:rPr>
          <w:rFonts w:hint="default" w:ascii="Courier New" w:hAnsi="Courier New" w:cs="Courier New"/>
          <w:lang w:val="en-US" w:eastAsia="zh-CN"/>
        </w:rPr>
      </w:pPr>
      <w:r>
        <w:rPr>
          <w:rFonts w:hint="default" w:ascii="Courier New" w:hAnsi="Courier New" w:cs="Courier New"/>
          <w:lang w:val="en-US" w:eastAsia="zh-CN"/>
        </w:rPr>
        <w:t>Seconds</w:t>
      </w:r>
      <w:r>
        <w:rPr>
          <w:rFonts w:hint="eastAsia" w:ascii="Courier New" w:hAnsi="Courier New" w:cs="Courier New"/>
          <w:lang w:val="en-US" w:eastAsia="zh-CN"/>
        </w:rPr>
        <w:t xml:space="preserve">： </w:t>
      </w:r>
      <w:r>
        <w:rPr>
          <w:rFonts w:hint="default" w:ascii="Courier New" w:hAnsi="Courier New" w:cs="Courier New"/>
          <w:lang w:val="en-US" w:eastAsia="zh-CN"/>
        </w:rPr>
        <w:t>可出现"</w:t>
      </w:r>
      <w:r>
        <w:rPr>
          <w:rFonts w:hint="default" w:ascii="Courier New" w:hAnsi="Courier New" w:cs="Courier New"/>
          <w:color w:val="FF0000"/>
          <w:lang w:val="en-US" w:eastAsia="zh-CN"/>
        </w:rPr>
        <w:t>, - * /</w:t>
      </w:r>
      <w:r>
        <w:rPr>
          <w:rFonts w:hint="default" w:ascii="Courier New" w:hAnsi="Courier New" w:cs="Courier New"/>
          <w:lang w:val="en-US" w:eastAsia="zh-CN"/>
        </w:rPr>
        <w:t xml:space="preserve">"四个字符，有效范围为0-59的整数 </w:t>
      </w:r>
    </w:p>
    <w:p>
      <w:pPr>
        <w:numPr>
          <w:ilvl w:val="0"/>
          <w:numId w:val="4"/>
        </w:numPr>
        <w:spacing w:line="240" w:lineRule="auto"/>
        <w:ind w:left="420" w:leftChars="0" w:hanging="420" w:firstLineChars="0"/>
        <w:rPr>
          <w:rFonts w:hint="default" w:ascii="Courier New" w:hAnsi="Courier New" w:cs="Courier New"/>
          <w:lang w:val="en-US" w:eastAsia="zh-CN"/>
        </w:rPr>
      </w:pPr>
      <w:r>
        <w:rPr>
          <w:rFonts w:hint="default" w:ascii="Courier New" w:hAnsi="Courier New" w:cs="Courier New"/>
          <w:lang w:val="en-US" w:eastAsia="zh-CN"/>
        </w:rPr>
        <w:t>Minutes</w:t>
      </w:r>
      <w:r>
        <w:rPr>
          <w:rFonts w:hint="eastAsia" w:ascii="Courier New" w:hAnsi="Courier New" w:cs="Courier New"/>
          <w:lang w:val="en-US" w:eastAsia="zh-CN"/>
        </w:rPr>
        <w:t xml:space="preserve">： </w:t>
      </w:r>
      <w:r>
        <w:rPr>
          <w:rFonts w:hint="default" w:ascii="Courier New" w:hAnsi="Courier New" w:cs="Courier New"/>
          <w:lang w:val="en-US" w:eastAsia="zh-CN"/>
        </w:rPr>
        <w:t>可出现"</w:t>
      </w:r>
      <w:r>
        <w:rPr>
          <w:rFonts w:hint="default" w:ascii="Courier New" w:hAnsi="Courier New" w:cs="Courier New"/>
          <w:color w:val="FF0000"/>
          <w:lang w:val="en-US" w:eastAsia="zh-CN"/>
        </w:rPr>
        <w:t>, - * /</w:t>
      </w:r>
      <w:r>
        <w:rPr>
          <w:rFonts w:hint="default" w:ascii="Courier New" w:hAnsi="Courier New" w:cs="Courier New"/>
          <w:lang w:val="en-US" w:eastAsia="zh-CN"/>
        </w:rPr>
        <w:t xml:space="preserve">"四个字符，有效范围为0-59的整数 </w:t>
      </w:r>
    </w:p>
    <w:p>
      <w:pPr>
        <w:numPr>
          <w:ilvl w:val="0"/>
          <w:numId w:val="4"/>
        </w:numPr>
        <w:spacing w:line="240" w:lineRule="auto"/>
        <w:ind w:left="420" w:leftChars="0" w:hanging="420" w:firstLineChars="0"/>
        <w:rPr>
          <w:rFonts w:hint="default" w:ascii="Courier New" w:hAnsi="Courier New" w:cs="Courier New"/>
          <w:lang w:val="en-US" w:eastAsia="zh-CN"/>
        </w:rPr>
      </w:pPr>
      <w:r>
        <w:rPr>
          <w:rFonts w:hint="default" w:ascii="Courier New" w:hAnsi="Courier New" w:cs="Courier New"/>
          <w:lang w:val="en-US" w:eastAsia="zh-CN"/>
        </w:rPr>
        <w:t>Hours</w:t>
      </w:r>
      <w:r>
        <w:rPr>
          <w:rFonts w:hint="eastAsia" w:ascii="Courier New" w:hAnsi="Courier New" w:cs="Courier New"/>
          <w:lang w:val="en-US" w:eastAsia="zh-CN"/>
        </w:rPr>
        <w:t xml:space="preserve">：   </w:t>
      </w:r>
      <w:r>
        <w:rPr>
          <w:rFonts w:hint="default" w:ascii="Courier New" w:hAnsi="Courier New" w:cs="Courier New"/>
          <w:lang w:val="en-US" w:eastAsia="zh-CN"/>
        </w:rPr>
        <w:t>可出现"</w:t>
      </w:r>
      <w:r>
        <w:rPr>
          <w:rFonts w:hint="default" w:ascii="Courier New" w:hAnsi="Courier New" w:cs="Courier New"/>
          <w:color w:val="FF0000"/>
          <w:lang w:val="en-US" w:eastAsia="zh-CN"/>
        </w:rPr>
        <w:t>, - * /</w:t>
      </w:r>
      <w:r>
        <w:rPr>
          <w:rFonts w:hint="default" w:ascii="Courier New" w:hAnsi="Courier New" w:cs="Courier New"/>
          <w:lang w:val="en-US" w:eastAsia="zh-CN"/>
        </w:rPr>
        <w:t xml:space="preserve">"四个字符，有效范围为0-23的整数 </w:t>
      </w:r>
    </w:p>
    <w:p>
      <w:pPr>
        <w:numPr>
          <w:ilvl w:val="0"/>
          <w:numId w:val="4"/>
        </w:numPr>
        <w:spacing w:line="240" w:lineRule="auto"/>
        <w:ind w:left="420" w:leftChars="0" w:hanging="420" w:firstLineChars="0"/>
        <w:rPr>
          <w:rFonts w:hint="default" w:ascii="Courier New" w:hAnsi="Courier New" w:cs="Courier New"/>
          <w:lang w:val="en-US" w:eastAsia="zh-CN"/>
        </w:rPr>
      </w:pPr>
      <w:r>
        <w:rPr>
          <w:rFonts w:hint="default" w:ascii="Courier New" w:hAnsi="Courier New" w:cs="Courier New"/>
          <w:lang w:val="en-US" w:eastAsia="zh-CN"/>
        </w:rPr>
        <w:t>DayofMonth</w:t>
      </w:r>
      <w:r>
        <w:rPr>
          <w:rFonts w:hint="eastAsia" w:ascii="Courier New" w:hAnsi="Courier New" w:cs="Courier New"/>
          <w:lang w:val="en-US" w:eastAsia="zh-CN"/>
        </w:rPr>
        <w:t xml:space="preserve">： </w:t>
      </w:r>
      <w:r>
        <w:rPr>
          <w:rFonts w:hint="default" w:ascii="Courier New" w:hAnsi="Courier New" w:cs="Courier New"/>
          <w:lang w:val="en-US" w:eastAsia="zh-CN"/>
        </w:rPr>
        <w:t>可出现"</w:t>
      </w:r>
      <w:r>
        <w:rPr>
          <w:rFonts w:hint="default" w:ascii="Courier New" w:hAnsi="Courier New" w:cs="Courier New"/>
          <w:color w:val="FF0000"/>
          <w:lang w:val="en-US" w:eastAsia="zh-CN"/>
        </w:rPr>
        <w:t>, - * / ? L W C</w:t>
      </w:r>
      <w:r>
        <w:rPr>
          <w:rFonts w:hint="default" w:ascii="Courier New" w:hAnsi="Courier New" w:cs="Courier New"/>
          <w:lang w:val="en-US" w:eastAsia="zh-CN"/>
        </w:rPr>
        <w:t xml:space="preserve">"八个字符，有效范围为1-31的整数 </w:t>
      </w:r>
    </w:p>
    <w:p>
      <w:pPr>
        <w:numPr>
          <w:ilvl w:val="0"/>
          <w:numId w:val="4"/>
        </w:numPr>
        <w:spacing w:line="240" w:lineRule="auto"/>
        <w:ind w:left="420" w:leftChars="0" w:hanging="420" w:firstLineChars="0"/>
        <w:rPr>
          <w:rFonts w:hint="default" w:ascii="Courier New" w:hAnsi="Courier New" w:cs="Courier New"/>
          <w:lang w:val="en-US" w:eastAsia="zh-CN"/>
        </w:rPr>
      </w:pPr>
      <w:r>
        <w:rPr>
          <w:rFonts w:hint="default" w:ascii="Courier New" w:hAnsi="Courier New" w:cs="Courier New"/>
          <w:lang w:val="en-US" w:eastAsia="zh-CN"/>
        </w:rPr>
        <w:t>Month</w:t>
      </w:r>
      <w:r>
        <w:rPr>
          <w:rFonts w:hint="eastAsia" w:ascii="Courier New" w:hAnsi="Courier New" w:cs="Courier New"/>
          <w:lang w:val="en-US" w:eastAsia="zh-CN"/>
        </w:rPr>
        <w:t xml:space="preserve">： </w:t>
      </w:r>
      <w:r>
        <w:rPr>
          <w:rFonts w:hint="default" w:ascii="Courier New" w:hAnsi="Courier New" w:cs="Courier New"/>
          <w:lang w:val="en-US" w:eastAsia="zh-CN"/>
        </w:rPr>
        <w:t>可出现"</w:t>
      </w:r>
      <w:r>
        <w:rPr>
          <w:rFonts w:hint="default" w:ascii="Courier New" w:hAnsi="Courier New" w:cs="Courier New"/>
          <w:color w:val="FF0000"/>
          <w:lang w:val="en-US" w:eastAsia="zh-CN"/>
        </w:rPr>
        <w:t>, - * /</w:t>
      </w:r>
      <w:r>
        <w:rPr>
          <w:rFonts w:hint="default" w:ascii="Courier New" w:hAnsi="Courier New" w:cs="Courier New"/>
          <w:lang w:val="en-US" w:eastAsia="zh-CN"/>
        </w:rPr>
        <w:t>"四个字符，有效范围为1-12的整数或JAN-DE</w:t>
      </w:r>
      <w:r>
        <w:rPr>
          <w:rFonts w:hint="eastAsia" w:ascii="Courier New" w:hAnsi="Courier New" w:cs="Courier New"/>
          <w:lang w:val="en-US" w:eastAsia="zh-CN"/>
        </w:rPr>
        <w:t>C</w:t>
      </w:r>
    </w:p>
    <w:p>
      <w:pPr>
        <w:numPr>
          <w:ilvl w:val="0"/>
          <w:numId w:val="4"/>
        </w:numPr>
        <w:spacing w:line="240" w:lineRule="auto"/>
        <w:ind w:left="420" w:leftChars="0" w:hanging="420" w:firstLineChars="0"/>
        <w:rPr>
          <w:rFonts w:hint="default" w:ascii="Courier New" w:hAnsi="Courier New" w:cs="Courier New"/>
          <w:lang w:val="en-US" w:eastAsia="zh-CN"/>
        </w:rPr>
      </w:pPr>
      <w:r>
        <w:rPr>
          <w:rFonts w:hint="default" w:ascii="Courier New" w:hAnsi="Courier New" w:cs="Courier New"/>
          <w:lang w:val="en-US" w:eastAsia="zh-CN"/>
        </w:rPr>
        <w:t>DayofWeek</w:t>
      </w:r>
      <w:r>
        <w:rPr>
          <w:rFonts w:hint="eastAsia" w:ascii="Courier New" w:hAnsi="Courier New" w:cs="Courier New"/>
          <w:lang w:val="en-US" w:eastAsia="zh-CN"/>
        </w:rPr>
        <w:t xml:space="preserve">： </w:t>
      </w:r>
      <w:r>
        <w:rPr>
          <w:rFonts w:hint="default" w:ascii="Courier New" w:hAnsi="Courier New" w:cs="Courier New"/>
          <w:lang w:val="en-US" w:eastAsia="zh-CN"/>
        </w:rPr>
        <w:t>可出现"</w:t>
      </w:r>
      <w:r>
        <w:rPr>
          <w:rFonts w:hint="default" w:ascii="Courier New" w:hAnsi="Courier New" w:cs="Courier New"/>
          <w:color w:val="FF0000"/>
          <w:lang w:val="en-US" w:eastAsia="zh-CN"/>
        </w:rPr>
        <w:t>, - * / ? L C #</w:t>
      </w:r>
      <w:r>
        <w:rPr>
          <w:rFonts w:hint="default" w:ascii="Courier New" w:hAnsi="Courier New" w:cs="Courier New"/>
          <w:lang w:val="en-US" w:eastAsia="zh-CN"/>
        </w:rPr>
        <w:t>"</w:t>
      </w:r>
      <w:r>
        <w:rPr>
          <w:rFonts w:hint="eastAsia" w:ascii="Courier New" w:hAnsi="Courier New" w:cs="Courier New"/>
          <w:lang w:val="en-US" w:eastAsia="zh-CN"/>
        </w:rPr>
        <w:t>八</w:t>
      </w:r>
      <w:r>
        <w:rPr>
          <w:rFonts w:hint="default" w:ascii="Courier New" w:hAnsi="Courier New" w:cs="Courier New"/>
          <w:lang w:val="en-US" w:eastAsia="zh-CN"/>
        </w:rPr>
        <w:t>个字符</w:t>
      </w:r>
      <w:r>
        <w:rPr>
          <w:rFonts w:hint="eastAsia" w:ascii="Courier New" w:hAnsi="Courier New" w:cs="Courier New"/>
          <w:lang w:val="en-US" w:eastAsia="zh-CN"/>
        </w:rPr>
        <w:t>，</w:t>
      </w:r>
      <w:r>
        <w:rPr>
          <w:rFonts w:hint="default" w:ascii="Courier New" w:hAnsi="Courier New" w:cs="Courier New"/>
          <w:lang w:val="en-US" w:eastAsia="zh-CN"/>
        </w:rPr>
        <w:t>有效范围为1-7的整数或SUN-SAT两个范围。1表示星期天，2表示星期一， 依次类推</w:t>
      </w:r>
    </w:p>
    <w:p>
      <w:pPr>
        <w:spacing w:line="240" w:lineRule="auto"/>
        <w:rPr>
          <w:rFonts w:hint="default" w:ascii="Courier New" w:hAnsi="Courier New" w:cs="Courier New"/>
          <w:lang w:val="en-US" w:eastAsia="zh-CN"/>
        </w:rPr>
      </w:pPr>
      <w:r>
        <w:rPr>
          <w:rFonts w:hint="default" w:ascii="Courier New" w:hAnsi="Courier New" w:cs="Courier New"/>
          <w:lang w:val="en-US" w:eastAsia="zh-CN"/>
        </w:rPr>
        <w:t xml:space="preserve">每一个域都使用数字，但还可以出现如下特殊字符，它们的含义是： </w:t>
      </w:r>
    </w:p>
    <w:p>
      <w:pPr>
        <w:numPr>
          <w:ilvl w:val="0"/>
          <w:numId w:val="5"/>
        </w:numPr>
        <w:spacing w:line="240" w:lineRule="auto"/>
        <w:ind w:left="420" w:leftChars="0" w:hanging="420" w:firstLineChars="0"/>
        <w:rPr>
          <w:rFonts w:hint="default" w:ascii="Courier New" w:hAnsi="Courier New" w:cs="Courier New"/>
          <w:lang w:val="en-US" w:eastAsia="zh-CN"/>
        </w:rPr>
      </w:pPr>
      <w:r>
        <w:rPr>
          <w:rFonts w:hint="default" w:ascii="Courier New" w:hAnsi="Courier New" w:cs="Courier New"/>
          <w:color w:val="FF0000"/>
          <w:lang w:val="en-US" w:eastAsia="zh-CN"/>
        </w:rPr>
        <w:t>*</w:t>
      </w:r>
      <w:r>
        <w:rPr>
          <w:rFonts w:hint="eastAsia" w:ascii="Courier New" w:hAnsi="Courier New" w:cs="Courier New"/>
          <w:lang w:val="en-US" w:eastAsia="zh-CN"/>
        </w:rPr>
        <w:t>：</w:t>
      </w:r>
      <w:r>
        <w:rPr>
          <w:rFonts w:hint="default" w:ascii="Courier New" w:hAnsi="Courier New" w:cs="Courier New"/>
          <w:lang w:val="en-US" w:eastAsia="zh-CN"/>
        </w:rPr>
        <w:t>表示匹配该域的任意值，假如在Minutes域使用*, 即表示每分钟都会触发事件。</w:t>
      </w:r>
    </w:p>
    <w:p>
      <w:pPr>
        <w:numPr>
          <w:ilvl w:val="0"/>
          <w:numId w:val="5"/>
        </w:numPr>
        <w:spacing w:line="240" w:lineRule="auto"/>
        <w:ind w:left="420" w:leftChars="0" w:hanging="420" w:firstLineChars="0"/>
        <w:rPr>
          <w:rFonts w:hint="default" w:ascii="Courier New" w:hAnsi="Courier New" w:cs="Courier New"/>
          <w:lang w:val="en-US" w:eastAsia="zh-CN"/>
        </w:rPr>
      </w:pPr>
      <w:r>
        <w:rPr>
          <w:rFonts w:hint="default" w:ascii="Courier New" w:hAnsi="Courier New" w:cs="Courier New"/>
          <w:color w:val="FF0000"/>
          <w:lang w:val="en-US" w:eastAsia="zh-CN"/>
        </w:rPr>
        <w:t>?</w:t>
      </w:r>
      <w:r>
        <w:rPr>
          <w:rFonts w:hint="eastAsia" w:ascii="Courier New" w:hAnsi="Courier New" w:cs="Courier New"/>
          <w:lang w:val="en-US" w:eastAsia="zh-CN"/>
        </w:rPr>
        <w:t>：</w:t>
      </w:r>
      <w:r>
        <w:rPr>
          <w:rFonts w:hint="default" w:ascii="Courier New" w:hAnsi="Courier New" w:cs="Courier New"/>
          <w:lang w:val="en-US" w:eastAsia="zh-CN"/>
        </w:rPr>
        <w:t>只能用在DayofMonth</w:t>
      </w:r>
      <w:r>
        <w:rPr>
          <w:rFonts w:hint="eastAsia" w:ascii="Courier New" w:hAnsi="Courier New" w:cs="Courier New"/>
          <w:lang w:val="en-US" w:eastAsia="zh-CN"/>
        </w:rPr>
        <w:t>(日)</w:t>
      </w:r>
      <w:r>
        <w:rPr>
          <w:rFonts w:hint="default" w:ascii="Courier New" w:hAnsi="Courier New" w:cs="Courier New"/>
          <w:lang w:val="en-US" w:eastAsia="zh-CN"/>
        </w:rPr>
        <w:t>和DayofWeek</w:t>
      </w:r>
      <w:r>
        <w:rPr>
          <w:rFonts w:hint="eastAsia" w:ascii="Courier New" w:hAnsi="Courier New" w:cs="Courier New"/>
          <w:lang w:val="en-US" w:eastAsia="zh-CN"/>
        </w:rPr>
        <w:t>(周)</w:t>
      </w:r>
      <w:r>
        <w:rPr>
          <w:rFonts w:hint="default" w:ascii="Courier New" w:hAnsi="Courier New" w:cs="Courier New"/>
          <w:lang w:val="en-US" w:eastAsia="zh-CN"/>
        </w:rPr>
        <w:t>两个域。它也匹配域的任意值</w:t>
      </w:r>
    </w:p>
    <w:p>
      <w:pPr>
        <w:numPr>
          <w:ilvl w:val="0"/>
          <w:numId w:val="5"/>
        </w:numPr>
        <w:spacing w:line="240" w:lineRule="auto"/>
        <w:ind w:left="420" w:leftChars="0" w:hanging="420" w:firstLineChars="0"/>
        <w:rPr>
          <w:rFonts w:hint="default" w:ascii="Courier New" w:hAnsi="Courier New" w:cs="Courier New"/>
          <w:lang w:val="en-US" w:eastAsia="zh-CN"/>
        </w:rPr>
      </w:pPr>
      <w:r>
        <w:rPr>
          <w:rFonts w:hint="default" w:ascii="Courier New" w:hAnsi="Courier New" w:cs="Courier New"/>
          <w:color w:val="FF0000"/>
          <w:lang w:val="en-US" w:eastAsia="zh-CN"/>
        </w:rPr>
        <w:t>-</w:t>
      </w:r>
      <w:r>
        <w:rPr>
          <w:rFonts w:hint="eastAsia" w:ascii="Courier New" w:hAnsi="Courier New" w:cs="Courier New"/>
          <w:lang w:val="en-US" w:eastAsia="zh-CN"/>
        </w:rPr>
        <w:t>：</w:t>
      </w:r>
      <w:r>
        <w:rPr>
          <w:rFonts w:hint="default" w:ascii="Courier New" w:hAnsi="Courier New" w:cs="Courier New"/>
          <w:lang w:val="en-US" w:eastAsia="zh-CN"/>
        </w:rPr>
        <w:t>表示范围，例如在Minutes域使用5-20，表示从5分到20分钟每分钟触发一次</w:t>
      </w:r>
    </w:p>
    <w:p>
      <w:pPr>
        <w:numPr>
          <w:ilvl w:val="0"/>
          <w:numId w:val="5"/>
        </w:numPr>
        <w:spacing w:line="240" w:lineRule="auto"/>
        <w:ind w:left="420" w:leftChars="0" w:hanging="420" w:firstLineChars="0"/>
        <w:rPr>
          <w:rFonts w:hint="default" w:ascii="Courier New" w:hAnsi="Courier New" w:cs="Courier New"/>
          <w:lang w:val="en-US" w:eastAsia="zh-CN"/>
        </w:rPr>
      </w:pPr>
      <w:r>
        <w:rPr>
          <w:rFonts w:hint="default" w:ascii="Courier New" w:hAnsi="Courier New" w:cs="Courier New"/>
          <w:color w:val="FF0000"/>
          <w:lang w:val="en-US" w:eastAsia="zh-CN"/>
        </w:rPr>
        <w:t>/</w:t>
      </w:r>
      <w:r>
        <w:rPr>
          <w:rFonts w:hint="eastAsia" w:ascii="Courier New" w:hAnsi="Courier New" w:cs="Courier New"/>
          <w:lang w:val="en-US" w:eastAsia="zh-CN"/>
        </w:rPr>
        <w:t xml:space="preserve">： </w:t>
      </w:r>
      <w:r>
        <w:rPr>
          <w:rFonts w:hint="default" w:ascii="Courier New" w:hAnsi="Courier New" w:cs="Courier New"/>
          <w:lang w:val="en-US" w:eastAsia="zh-CN"/>
        </w:rPr>
        <w:t>表示起始时间开始触发，然后每隔固定时间触发一次，例如在Minutes域使用5/20</w:t>
      </w:r>
      <w:r>
        <w:rPr>
          <w:rFonts w:hint="eastAsia" w:ascii="Courier New" w:hAnsi="Courier New" w:cs="Courier New"/>
          <w:lang w:val="en-US" w:eastAsia="zh-CN"/>
        </w:rPr>
        <w:t>,</w:t>
      </w:r>
      <w:r>
        <w:rPr>
          <w:rFonts w:hint="default" w:ascii="Courier New" w:hAnsi="Courier New" w:cs="Courier New"/>
          <w:lang w:val="en-US" w:eastAsia="zh-CN"/>
        </w:rPr>
        <w:t>则意味着5分钟触发一次，而25，45等分别触发一次</w:t>
      </w:r>
      <w:r>
        <w:rPr>
          <w:rFonts w:hint="eastAsia" w:ascii="Courier New" w:hAnsi="Courier New" w:cs="Courier New"/>
          <w:lang w:val="en-US" w:eastAsia="zh-CN"/>
        </w:rPr>
        <w:t>。</w:t>
      </w:r>
    </w:p>
    <w:p>
      <w:pPr>
        <w:numPr>
          <w:ilvl w:val="0"/>
          <w:numId w:val="5"/>
        </w:numPr>
        <w:spacing w:line="240" w:lineRule="auto"/>
        <w:ind w:left="420" w:leftChars="0" w:hanging="420" w:firstLineChars="0"/>
        <w:rPr>
          <w:rFonts w:hint="default" w:ascii="Courier New" w:hAnsi="Courier New" w:cs="Courier New"/>
          <w:lang w:val="en-US" w:eastAsia="zh-CN"/>
        </w:rPr>
      </w:pPr>
      <w:r>
        <w:rPr>
          <w:rFonts w:hint="default" w:ascii="Courier New" w:hAnsi="Courier New" w:cs="Courier New"/>
          <w:color w:val="FF0000"/>
          <w:lang w:val="en-US" w:eastAsia="zh-CN"/>
        </w:rPr>
        <w:t>,</w:t>
      </w:r>
      <w:r>
        <w:rPr>
          <w:rFonts w:hint="eastAsia" w:ascii="Courier New" w:hAnsi="Courier New" w:cs="Courier New"/>
          <w:lang w:val="en-US" w:eastAsia="zh-CN"/>
        </w:rPr>
        <w:t>：</w:t>
      </w:r>
      <w:r>
        <w:rPr>
          <w:rFonts w:hint="default" w:ascii="Courier New" w:hAnsi="Courier New" w:cs="Courier New"/>
          <w:lang w:val="en-US" w:eastAsia="zh-CN"/>
        </w:rPr>
        <w:t xml:space="preserve">表示列出枚举值。例如：在Minutes域使用5,20，则意味着在5和20分每分钟触发一次。 </w:t>
      </w:r>
    </w:p>
    <w:p>
      <w:pPr>
        <w:numPr>
          <w:ilvl w:val="0"/>
          <w:numId w:val="5"/>
        </w:numPr>
        <w:spacing w:line="240" w:lineRule="auto"/>
        <w:ind w:left="420" w:leftChars="0" w:hanging="420" w:firstLineChars="0"/>
        <w:rPr>
          <w:rFonts w:hint="default" w:ascii="Courier New" w:hAnsi="Courier New" w:cs="Courier New"/>
          <w:lang w:val="en-US" w:eastAsia="zh-CN"/>
        </w:rPr>
      </w:pPr>
      <w:r>
        <w:rPr>
          <w:rFonts w:hint="default" w:ascii="Courier New" w:hAnsi="Courier New" w:cs="Courier New"/>
          <w:color w:val="FF0000"/>
          <w:lang w:val="en-US" w:eastAsia="zh-CN"/>
        </w:rPr>
        <w:t>L</w:t>
      </w:r>
      <w:r>
        <w:rPr>
          <w:rFonts w:hint="default" w:ascii="Courier New" w:hAnsi="Courier New" w:cs="Courier New"/>
          <w:lang w:val="en-US" w:eastAsia="zh-CN"/>
        </w:rPr>
        <w:t>:</w:t>
      </w:r>
      <w:r>
        <w:rPr>
          <w:rFonts w:hint="eastAsia" w:ascii="Courier New" w:hAnsi="Courier New" w:cs="Courier New"/>
          <w:lang w:val="en-US" w:eastAsia="zh-CN"/>
        </w:rPr>
        <w:t xml:space="preserve"> </w:t>
      </w:r>
      <w:r>
        <w:rPr>
          <w:rFonts w:hint="default" w:ascii="Courier New" w:hAnsi="Courier New" w:cs="Courier New"/>
          <w:lang w:val="en-US" w:eastAsia="zh-CN"/>
        </w:rPr>
        <w:t>表示最后，只能出现在DayofWeek</w:t>
      </w:r>
      <w:r>
        <w:rPr>
          <w:rFonts w:hint="eastAsia" w:ascii="Courier New" w:hAnsi="Courier New" w:cs="Courier New"/>
          <w:lang w:val="en-US" w:eastAsia="zh-CN"/>
        </w:rPr>
        <w:t>(周)</w:t>
      </w:r>
      <w:r>
        <w:rPr>
          <w:rFonts w:hint="default" w:ascii="Courier New" w:hAnsi="Courier New" w:cs="Courier New"/>
          <w:lang w:val="en-US" w:eastAsia="zh-CN"/>
        </w:rPr>
        <w:t>和DayofMonth</w:t>
      </w:r>
      <w:r>
        <w:rPr>
          <w:rFonts w:hint="eastAsia" w:ascii="Courier New" w:hAnsi="Courier New" w:cs="Courier New"/>
          <w:lang w:val="en-US" w:eastAsia="zh-CN"/>
        </w:rPr>
        <w:t>(日)</w:t>
      </w:r>
      <w:r>
        <w:rPr>
          <w:rFonts w:hint="default" w:ascii="Courier New" w:hAnsi="Courier New" w:cs="Courier New"/>
          <w:lang w:val="en-US" w:eastAsia="zh-CN"/>
        </w:rPr>
        <w:t xml:space="preserve">，如果在DayofWeek域使用5L,意味着在最后的一个星期四触发。 </w:t>
      </w:r>
    </w:p>
    <w:p>
      <w:pPr>
        <w:numPr>
          <w:ilvl w:val="0"/>
          <w:numId w:val="5"/>
        </w:numPr>
        <w:spacing w:line="240" w:lineRule="auto"/>
        <w:ind w:left="420" w:leftChars="0" w:hanging="420" w:firstLineChars="0"/>
        <w:rPr>
          <w:rFonts w:hint="default" w:ascii="Courier New" w:hAnsi="Courier New" w:cs="Courier New"/>
          <w:color w:val="FF0000"/>
          <w:lang w:val="en-US" w:eastAsia="zh-CN"/>
        </w:rPr>
      </w:pPr>
      <w:r>
        <w:rPr>
          <w:rFonts w:hint="default" w:ascii="Courier New" w:hAnsi="Courier New" w:cs="Courier New"/>
          <w:color w:val="FF0000"/>
          <w:lang w:val="en-US" w:eastAsia="zh-CN"/>
        </w:rPr>
        <w:t>W</w:t>
      </w:r>
      <w:r>
        <w:rPr>
          <w:rFonts w:hint="default" w:ascii="Courier New" w:hAnsi="Courier New" w:cs="Courier New"/>
          <w:lang w:val="en-US" w:eastAsia="zh-CN"/>
        </w:rPr>
        <w:t>: 表示有效工作</w:t>
      </w:r>
      <w:r>
        <w:rPr>
          <w:rFonts w:hint="eastAsia" w:ascii="Courier New" w:hAnsi="Courier New" w:cs="Courier New"/>
          <w:lang w:val="en-US" w:eastAsia="zh-CN"/>
        </w:rPr>
        <w:t>日</w:t>
      </w:r>
      <w:r>
        <w:rPr>
          <w:rFonts w:hint="default" w:ascii="Courier New" w:hAnsi="Courier New" w:cs="Courier New"/>
          <w:lang w:val="en-US" w:eastAsia="zh-CN"/>
        </w:rPr>
        <w:t>(周一到周五),只能出现在DayofMonth</w:t>
      </w:r>
      <w:r>
        <w:rPr>
          <w:rFonts w:hint="eastAsia" w:ascii="Courier New" w:hAnsi="Courier New" w:cs="Courier New"/>
          <w:lang w:val="en-US" w:eastAsia="zh-CN"/>
        </w:rPr>
        <w:t>(日)</w:t>
      </w:r>
      <w:r>
        <w:rPr>
          <w:rFonts w:hint="default" w:ascii="Courier New" w:hAnsi="Courier New" w:cs="Courier New"/>
          <w:lang w:val="en-US" w:eastAsia="zh-CN"/>
        </w:rPr>
        <w:t>，系统将在离指定日期的最近的有效工作日触发事件。例如：在 DayofMonth使用5W，如果5日是星期六，则将在最近的工作日：</w:t>
      </w:r>
      <w:r>
        <w:rPr>
          <w:rFonts w:hint="default" w:ascii="Courier New" w:hAnsi="Courier New" w:cs="Courier New"/>
          <w:color w:val="FF0000"/>
          <w:lang w:val="en-US" w:eastAsia="zh-CN"/>
        </w:rPr>
        <w:t>星期五</w:t>
      </w:r>
      <w:r>
        <w:rPr>
          <w:rFonts w:hint="default" w:ascii="Courier New" w:hAnsi="Courier New" w:cs="Courier New"/>
          <w:lang w:val="en-US" w:eastAsia="zh-CN"/>
        </w:rPr>
        <w:t>，即4日触发。如果5日是星期天，则在6日(周一)触发；如果5日在星期一 到星期五中的一天，则就在5日触发。另外一点，</w:t>
      </w:r>
      <w:r>
        <w:rPr>
          <w:rFonts w:hint="default" w:ascii="Courier New" w:hAnsi="Courier New" w:cs="Courier New"/>
          <w:color w:val="FF0000"/>
          <w:lang w:val="en-US" w:eastAsia="zh-CN"/>
        </w:rPr>
        <w:t xml:space="preserve">W的最近寻找不会跨过月份 </w:t>
      </w:r>
    </w:p>
    <w:p>
      <w:pPr>
        <w:numPr>
          <w:ilvl w:val="0"/>
          <w:numId w:val="5"/>
        </w:numPr>
        <w:spacing w:line="240" w:lineRule="auto"/>
        <w:ind w:left="420" w:leftChars="0" w:hanging="420" w:firstLineChars="0"/>
        <w:rPr>
          <w:rFonts w:hint="default" w:ascii="Courier New" w:hAnsi="Courier New" w:cs="Courier New"/>
          <w:lang w:val="en-US" w:eastAsia="zh-CN"/>
        </w:rPr>
      </w:pPr>
      <w:r>
        <w:rPr>
          <w:rFonts w:hint="default" w:ascii="Courier New" w:hAnsi="Courier New" w:cs="Courier New"/>
          <w:color w:val="FF0000"/>
          <w:lang w:val="en-US" w:eastAsia="zh-CN"/>
        </w:rPr>
        <w:t>LW</w:t>
      </w:r>
      <w:r>
        <w:rPr>
          <w:rFonts w:hint="default" w:ascii="Courier New" w:hAnsi="Courier New" w:cs="Courier New"/>
          <w:lang w:val="en-US" w:eastAsia="zh-CN"/>
        </w:rPr>
        <w:t>:</w:t>
      </w:r>
      <w:r>
        <w:rPr>
          <w:rFonts w:hint="eastAsia" w:ascii="Courier New" w:hAnsi="Courier New" w:cs="Courier New"/>
          <w:lang w:val="en-US" w:eastAsia="zh-CN"/>
        </w:rPr>
        <w:t xml:space="preserve"> </w:t>
      </w:r>
      <w:r>
        <w:rPr>
          <w:rFonts w:hint="default" w:ascii="Courier New" w:hAnsi="Courier New" w:cs="Courier New"/>
          <w:lang w:val="en-US" w:eastAsia="zh-CN"/>
        </w:rPr>
        <w:t xml:space="preserve">这两个字符可以连用，表示在某个月最后一个工作日，即最后一个星期五。 </w:t>
      </w:r>
    </w:p>
    <w:p>
      <w:pPr>
        <w:keepNext w:val="0"/>
        <w:keepLines w:val="0"/>
        <w:pageBreakBefore w:val="0"/>
        <w:widowControl w:val="0"/>
        <w:numPr>
          <w:ilvl w:val="0"/>
          <w:numId w:val="5"/>
        </w:numPr>
        <w:kinsoku/>
        <w:wordWrap/>
        <w:overflowPunct/>
        <w:topLinePunct w:val="0"/>
        <w:autoSpaceDE/>
        <w:autoSpaceDN/>
        <w:bidi w:val="0"/>
        <w:adjustRightInd/>
        <w:snapToGrid/>
        <w:spacing w:after="0" w:line="240" w:lineRule="auto"/>
        <w:ind w:left="420" w:leftChars="0" w:hanging="420" w:firstLineChars="0"/>
        <w:textAlignment w:val="auto"/>
        <w:outlineLvl w:val="9"/>
        <w:rPr>
          <w:rFonts w:hint="default" w:ascii="Courier New" w:hAnsi="Courier New" w:cs="Courier New"/>
          <w:lang w:val="en-US" w:eastAsia="zh-CN"/>
        </w:rPr>
      </w:pPr>
      <w:r>
        <w:rPr>
          <w:rFonts w:hint="default" w:ascii="Courier New" w:hAnsi="Courier New" w:cs="Courier New"/>
          <w:color w:val="FF0000"/>
          <w:lang w:val="en-US" w:eastAsia="zh-CN"/>
        </w:rPr>
        <w:t>#</w:t>
      </w:r>
      <w:r>
        <w:rPr>
          <w:rFonts w:hint="default" w:ascii="Courier New" w:hAnsi="Courier New" w:cs="Courier New"/>
          <w:lang w:val="en-US" w:eastAsia="zh-CN"/>
        </w:rPr>
        <w:t>:</w:t>
      </w:r>
      <w:r>
        <w:rPr>
          <w:rFonts w:hint="eastAsia" w:ascii="Courier New" w:hAnsi="Courier New" w:cs="Courier New"/>
          <w:lang w:val="en-US" w:eastAsia="zh-CN"/>
        </w:rPr>
        <w:t xml:space="preserve"> </w:t>
      </w:r>
      <w:r>
        <w:rPr>
          <w:rFonts w:hint="default" w:ascii="Courier New" w:hAnsi="Courier New" w:cs="Courier New"/>
          <w:lang w:val="en-US" w:eastAsia="zh-CN"/>
        </w:rPr>
        <w:t>用于确定每个月第几个星期几，只能出现在DayofWeek</w:t>
      </w:r>
      <w:r>
        <w:rPr>
          <w:rFonts w:hint="eastAsia" w:ascii="Courier New" w:hAnsi="Courier New" w:cs="Courier New"/>
          <w:lang w:val="en-US" w:eastAsia="zh-CN"/>
        </w:rPr>
        <w:t>(周)</w:t>
      </w:r>
      <w:r>
        <w:rPr>
          <w:rFonts w:hint="default" w:ascii="Courier New" w:hAnsi="Courier New" w:cs="Courier New"/>
          <w:lang w:val="en-US" w:eastAsia="zh-CN"/>
        </w:rPr>
        <w:t>。例如在4#2，表示某月的第二个星期三。</w:t>
      </w:r>
    </w:p>
    <w:p>
      <w:pPr>
        <w:pStyle w:val="4"/>
        <w:keepNext/>
        <w:keepLines/>
        <w:pageBreakBefore w:val="0"/>
        <w:widowControl w:val="0"/>
        <w:numPr>
          <w:ilvl w:val="2"/>
          <w:numId w:val="0"/>
        </w:numPr>
        <w:kinsoku/>
        <w:wordWrap/>
        <w:overflowPunct/>
        <w:topLinePunct w:val="0"/>
        <w:autoSpaceDE/>
        <w:autoSpaceDN/>
        <w:bidi w:val="0"/>
        <w:adjustRightInd/>
        <w:snapToGrid/>
        <w:spacing w:before="140" w:after="140"/>
        <w:ind w:leftChars="0"/>
        <w:textAlignment w:val="auto"/>
        <w:outlineLvl w:val="2"/>
        <w:rPr>
          <w:rFonts w:hint="eastAsia"/>
          <w:lang w:val="en-US" w:eastAsia="zh-CN"/>
        </w:rPr>
      </w:pPr>
      <w:r>
        <w:rPr>
          <w:rFonts w:hint="eastAsia"/>
          <w:lang w:val="en-US" w:eastAsia="zh-CN"/>
        </w:rPr>
        <w:t>1.2.2 Cron表达式例子</w:t>
      </w:r>
    </w:p>
    <w:p>
      <w:pPr>
        <w:spacing w:line="240" w:lineRule="auto"/>
        <w:rPr>
          <w:rFonts w:hint="default" w:ascii="Courier New" w:hAnsi="Courier New" w:cs="Courier New"/>
          <w:lang w:val="en-US" w:eastAsia="zh-CN"/>
        </w:rPr>
      </w:pPr>
      <w:r>
        <w:rPr>
          <w:rFonts w:hint="default" w:ascii="Courier New" w:hAnsi="Courier New" w:cs="Courier New"/>
          <w:lang w:val="en-US" w:eastAsia="zh-CN"/>
        </w:rPr>
        <w:t>"0 0 10,14,16 * * ?"</w:t>
      </w:r>
      <w:r>
        <w:rPr>
          <w:rFonts w:hint="eastAsia" w:ascii="Courier New" w:hAnsi="Courier New" w:cs="Courier New"/>
          <w:lang w:val="en-US" w:eastAsia="zh-CN"/>
        </w:rPr>
        <w:t xml:space="preserve">： </w:t>
      </w:r>
      <w:r>
        <w:rPr>
          <w:rFonts w:hint="default" w:ascii="Courier New" w:hAnsi="Courier New" w:cs="Courier New"/>
          <w:lang w:val="en-US" w:eastAsia="zh-CN"/>
        </w:rPr>
        <w:t xml:space="preserve">每天上午10点，下午2点，4点 </w:t>
      </w:r>
    </w:p>
    <w:p>
      <w:pPr>
        <w:spacing w:line="240" w:lineRule="auto"/>
        <w:rPr>
          <w:rFonts w:hint="default" w:ascii="Courier New" w:hAnsi="Courier New" w:cs="Courier New"/>
          <w:lang w:val="en-US" w:eastAsia="zh-CN"/>
        </w:rPr>
      </w:pPr>
      <w:r>
        <w:rPr>
          <w:rFonts w:hint="default" w:ascii="Courier New" w:hAnsi="Courier New" w:cs="Courier New"/>
          <w:lang w:val="en-US" w:eastAsia="zh-CN"/>
        </w:rPr>
        <w:t>"0 0/30 9-17 * * ?"</w:t>
      </w:r>
      <w:r>
        <w:rPr>
          <w:rFonts w:hint="eastAsia" w:ascii="Courier New" w:hAnsi="Courier New" w:cs="Courier New"/>
          <w:lang w:val="en-US" w:eastAsia="zh-CN"/>
        </w:rPr>
        <w:t xml:space="preserve">： </w:t>
      </w:r>
      <w:r>
        <w:rPr>
          <w:rFonts w:hint="default" w:ascii="Courier New" w:hAnsi="Courier New" w:cs="Courier New"/>
          <w:lang w:val="en-US" w:eastAsia="zh-CN"/>
        </w:rPr>
        <w:t xml:space="preserve">朝九晚五工作时间内每半小时 </w:t>
      </w:r>
    </w:p>
    <w:p>
      <w:pPr>
        <w:spacing w:line="240" w:lineRule="auto"/>
        <w:rPr>
          <w:rFonts w:hint="default" w:ascii="Courier New" w:hAnsi="Courier New" w:cs="Courier New"/>
          <w:lang w:val="en-US" w:eastAsia="zh-CN"/>
        </w:rPr>
      </w:pPr>
      <w:r>
        <w:rPr>
          <w:rFonts w:hint="default" w:ascii="Courier New" w:hAnsi="Courier New" w:cs="Courier New"/>
          <w:lang w:val="en-US" w:eastAsia="zh-CN"/>
        </w:rPr>
        <w:t>"0 0 12 ? * WED"</w:t>
      </w:r>
      <w:r>
        <w:rPr>
          <w:rFonts w:hint="eastAsia" w:ascii="Courier New" w:hAnsi="Courier New" w:cs="Courier New"/>
          <w:lang w:val="en-US" w:eastAsia="zh-CN"/>
        </w:rPr>
        <w:t>：</w:t>
      </w:r>
      <w:r>
        <w:rPr>
          <w:rFonts w:hint="default" w:ascii="Courier New" w:hAnsi="Courier New" w:cs="Courier New"/>
          <w:lang w:val="en-US" w:eastAsia="zh-CN"/>
        </w:rPr>
        <w:t xml:space="preserve">表示每个星期三中午12点 </w:t>
      </w:r>
    </w:p>
    <w:p>
      <w:pPr>
        <w:spacing w:line="240" w:lineRule="auto"/>
        <w:rPr>
          <w:rFonts w:hint="default" w:ascii="Courier New" w:hAnsi="Courier New" w:cs="Courier New"/>
          <w:lang w:val="en-US" w:eastAsia="zh-CN"/>
        </w:rPr>
      </w:pPr>
      <w:r>
        <w:rPr>
          <w:rFonts w:hint="default" w:ascii="Courier New" w:hAnsi="Courier New" w:cs="Courier New"/>
          <w:lang w:val="en-US" w:eastAsia="zh-CN"/>
        </w:rPr>
        <w:t>"0 0 12 * * ?"</w:t>
      </w:r>
      <w:r>
        <w:rPr>
          <w:rFonts w:hint="eastAsia" w:ascii="Courier New" w:hAnsi="Courier New" w:cs="Courier New"/>
          <w:lang w:val="en-US" w:eastAsia="zh-CN"/>
        </w:rPr>
        <w:t>：</w:t>
      </w:r>
      <w:r>
        <w:rPr>
          <w:rFonts w:hint="default" w:ascii="Courier New" w:hAnsi="Courier New" w:cs="Courier New"/>
          <w:lang w:val="en-US" w:eastAsia="zh-CN"/>
        </w:rPr>
        <w:t xml:space="preserve">每天中午12点触发 </w:t>
      </w:r>
    </w:p>
    <w:p>
      <w:pPr>
        <w:spacing w:line="240" w:lineRule="auto"/>
        <w:rPr>
          <w:rFonts w:hint="default" w:ascii="Courier New" w:hAnsi="Courier New" w:cs="Courier New"/>
          <w:lang w:val="en-US" w:eastAsia="zh-CN"/>
        </w:rPr>
      </w:pPr>
      <w:r>
        <w:rPr>
          <w:rFonts w:hint="default" w:ascii="Courier New" w:hAnsi="Courier New" w:cs="Courier New"/>
          <w:lang w:val="en-US" w:eastAsia="zh-CN"/>
        </w:rPr>
        <w:t>"0 15 10 ? * *"</w:t>
      </w:r>
      <w:r>
        <w:rPr>
          <w:rFonts w:hint="eastAsia" w:ascii="Courier New" w:hAnsi="Courier New" w:cs="Courier New"/>
          <w:lang w:val="en-US" w:eastAsia="zh-CN"/>
        </w:rPr>
        <w:t>：</w:t>
      </w:r>
      <w:r>
        <w:rPr>
          <w:rFonts w:hint="default" w:ascii="Courier New" w:hAnsi="Courier New" w:cs="Courier New"/>
          <w:lang w:val="en-US" w:eastAsia="zh-CN"/>
        </w:rPr>
        <w:t xml:space="preserve">每天上午10:15触发 </w:t>
      </w:r>
    </w:p>
    <w:p>
      <w:pPr>
        <w:spacing w:line="240" w:lineRule="auto"/>
        <w:rPr>
          <w:rFonts w:hint="default" w:ascii="Courier New" w:hAnsi="Courier New" w:cs="Courier New"/>
          <w:lang w:val="en-US" w:eastAsia="zh-CN"/>
        </w:rPr>
      </w:pPr>
      <w:r>
        <w:rPr>
          <w:rFonts w:hint="default" w:ascii="Courier New" w:hAnsi="Courier New" w:cs="Courier New"/>
          <w:lang w:val="en-US" w:eastAsia="zh-CN"/>
        </w:rPr>
        <w:t>"0 15 10 * * ?"</w:t>
      </w:r>
      <w:r>
        <w:rPr>
          <w:rFonts w:hint="eastAsia" w:ascii="Courier New" w:hAnsi="Courier New" w:cs="Courier New"/>
          <w:lang w:val="en-US" w:eastAsia="zh-CN"/>
        </w:rPr>
        <w:t>：</w:t>
      </w:r>
      <w:r>
        <w:rPr>
          <w:rFonts w:hint="default" w:ascii="Courier New" w:hAnsi="Courier New" w:cs="Courier New"/>
          <w:lang w:val="en-US" w:eastAsia="zh-CN"/>
        </w:rPr>
        <w:t xml:space="preserve">每天上午10:15触发 </w:t>
      </w:r>
    </w:p>
    <w:p>
      <w:pPr>
        <w:spacing w:line="240" w:lineRule="auto"/>
        <w:rPr>
          <w:rFonts w:hint="default" w:ascii="Courier New" w:hAnsi="Courier New" w:cs="Courier New"/>
          <w:lang w:val="en-US" w:eastAsia="zh-CN"/>
        </w:rPr>
      </w:pPr>
      <w:r>
        <w:rPr>
          <w:rFonts w:hint="default" w:ascii="Courier New" w:hAnsi="Courier New" w:cs="Courier New"/>
          <w:lang w:val="en-US" w:eastAsia="zh-CN"/>
        </w:rPr>
        <w:t>"0 * 14 * * ?"</w:t>
      </w:r>
      <w:r>
        <w:rPr>
          <w:rFonts w:hint="eastAsia" w:ascii="Courier New" w:hAnsi="Courier New" w:cs="Courier New"/>
          <w:lang w:val="en-US" w:eastAsia="zh-CN"/>
        </w:rPr>
        <w:t>：</w:t>
      </w:r>
      <w:r>
        <w:rPr>
          <w:rFonts w:hint="default" w:ascii="Courier New" w:hAnsi="Courier New" w:cs="Courier New"/>
          <w:lang w:val="en-US" w:eastAsia="zh-CN"/>
        </w:rPr>
        <w:t xml:space="preserve">在每天下午2点到下午2:59期间的每1分钟触发 </w:t>
      </w:r>
    </w:p>
    <w:p>
      <w:pPr>
        <w:spacing w:line="240" w:lineRule="auto"/>
        <w:rPr>
          <w:rFonts w:hint="default" w:ascii="Courier New" w:hAnsi="Courier New" w:cs="Courier New"/>
          <w:lang w:val="en-US" w:eastAsia="zh-CN"/>
        </w:rPr>
      </w:pPr>
      <w:r>
        <w:rPr>
          <w:rFonts w:hint="default" w:ascii="Courier New" w:hAnsi="Courier New" w:cs="Courier New"/>
          <w:lang w:val="en-US" w:eastAsia="zh-CN"/>
        </w:rPr>
        <w:t>"0 0/5 14 * * ?"</w:t>
      </w:r>
      <w:r>
        <w:rPr>
          <w:rFonts w:hint="eastAsia" w:ascii="Courier New" w:hAnsi="Courier New" w:cs="Courier New"/>
          <w:lang w:val="en-US" w:eastAsia="zh-CN"/>
        </w:rPr>
        <w:t>：</w:t>
      </w:r>
      <w:r>
        <w:rPr>
          <w:rFonts w:hint="default" w:ascii="Courier New" w:hAnsi="Courier New" w:cs="Courier New"/>
          <w:lang w:val="en-US" w:eastAsia="zh-CN"/>
        </w:rPr>
        <w:t xml:space="preserve"> 在每天下午2点到下午2:55期间的每5分钟触发 </w:t>
      </w:r>
    </w:p>
    <w:p>
      <w:pPr>
        <w:spacing w:line="240" w:lineRule="auto"/>
        <w:rPr>
          <w:rFonts w:hint="default" w:ascii="Courier New" w:hAnsi="Courier New" w:cs="Courier New"/>
          <w:sz w:val="18"/>
          <w:szCs w:val="20"/>
          <w:lang w:val="en-US" w:eastAsia="zh-CN"/>
        </w:rPr>
      </w:pPr>
      <w:r>
        <w:rPr>
          <w:rFonts w:hint="default" w:ascii="Courier New" w:hAnsi="Courier New" w:cs="Courier New"/>
          <w:lang w:val="en-US" w:eastAsia="zh-CN"/>
        </w:rPr>
        <w:t>"0 0/5 14,18 * * ?"</w:t>
      </w:r>
      <w:r>
        <w:rPr>
          <w:rFonts w:hint="eastAsia" w:ascii="Courier New" w:hAnsi="Courier New" w:cs="Courier New"/>
          <w:lang w:val="en-US" w:eastAsia="zh-CN"/>
        </w:rPr>
        <w:t>：</w:t>
      </w:r>
      <w:r>
        <w:rPr>
          <w:rFonts w:hint="default" w:ascii="Courier New" w:hAnsi="Courier New" w:cs="Courier New"/>
          <w:sz w:val="18"/>
          <w:szCs w:val="20"/>
          <w:lang w:val="en-US" w:eastAsia="zh-CN"/>
        </w:rPr>
        <w:t xml:space="preserve"> 在每天下午2点到2:55期间和下午6点到6:55期间的每5分钟触发 </w:t>
      </w:r>
    </w:p>
    <w:p>
      <w:pPr>
        <w:spacing w:line="240" w:lineRule="auto"/>
        <w:rPr>
          <w:rFonts w:hint="default" w:ascii="Courier New" w:hAnsi="Courier New" w:cs="Courier New"/>
          <w:lang w:val="en-US" w:eastAsia="zh-CN"/>
        </w:rPr>
      </w:pPr>
      <w:r>
        <w:rPr>
          <w:rFonts w:hint="default" w:ascii="Courier New" w:hAnsi="Courier New" w:cs="Courier New"/>
          <w:lang w:val="en-US" w:eastAsia="zh-CN"/>
        </w:rPr>
        <w:t>"0 0-5 14 * * ?"</w:t>
      </w:r>
      <w:r>
        <w:rPr>
          <w:rFonts w:hint="eastAsia" w:ascii="Courier New" w:hAnsi="Courier New" w:cs="Courier New"/>
          <w:lang w:val="en-US" w:eastAsia="zh-CN"/>
        </w:rPr>
        <w:t>：</w:t>
      </w:r>
      <w:r>
        <w:rPr>
          <w:rFonts w:hint="default" w:ascii="Courier New" w:hAnsi="Courier New" w:cs="Courier New"/>
          <w:lang w:val="en-US" w:eastAsia="zh-CN"/>
        </w:rPr>
        <w:t xml:space="preserve"> 在每天下午2点到下午2:05期间的每1分钟触发 </w:t>
      </w:r>
    </w:p>
    <w:p>
      <w:pPr>
        <w:spacing w:line="240" w:lineRule="auto"/>
        <w:rPr>
          <w:rFonts w:hint="default" w:ascii="Courier New" w:hAnsi="Courier New" w:cs="Courier New"/>
          <w:lang w:val="en-US" w:eastAsia="zh-CN"/>
        </w:rPr>
      </w:pPr>
      <w:r>
        <w:rPr>
          <w:rFonts w:hint="default" w:ascii="Courier New" w:hAnsi="Courier New" w:cs="Courier New"/>
          <w:lang w:val="en-US" w:eastAsia="zh-CN"/>
        </w:rPr>
        <w:t>"0 10,44 14 ? 3 WED"</w:t>
      </w:r>
      <w:r>
        <w:rPr>
          <w:rFonts w:hint="eastAsia" w:ascii="Courier New" w:hAnsi="Courier New" w:cs="Courier New"/>
          <w:lang w:val="en-US" w:eastAsia="zh-CN"/>
        </w:rPr>
        <w:t>：</w:t>
      </w:r>
      <w:r>
        <w:rPr>
          <w:rFonts w:hint="default" w:ascii="Courier New" w:hAnsi="Courier New" w:cs="Courier New"/>
          <w:lang w:val="en-US" w:eastAsia="zh-CN"/>
        </w:rPr>
        <w:t xml:space="preserve"> 每年三月的星期三的下午2:10和2:44触发 </w:t>
      </w:r>
    </w:p>
    <w:p>
      <w:pPr>
        <w:spacing w:line="240" w:lineRule="auto"/>
        <w:rPr>
          <w:rFonts w:hint="default" w:ascii="Courier New" w:hAnsi="Courier New" w:cs="Courier New"/>
          <w:lang w:val="en-US" w:eastAsia="zh-CN"/>
        </w:rPr>
      </w:pPr>
      <w:r>
        <w:rPr>
          <w:rFonts w:hint="default" w:ascii="Courier New" w:hAnsi="Courier New" w:cs="Courier New"/>
          <w:lang w:val="en-US" w:eastAsia="zh-CN"/>
        </w:rPr>
        <w:t>"0 15 10 ? * MON-FRI"</w:t>
      </w:r>
      <w:r>
        <w:rPr>
          <w:rFonts w:hint="eastAsia" w:ascii="Courier New" w:hAnsi="Courier New" w:cs="Courier New"/>
          <w:lang w:val="en-US" w:eastAsia="zh-CN"/>
        </w:rPr>
        <w:t>：</w:t>
      </w:r>
      <w:r>
        <w:rPr>
          <w:rFonts w:hint="default" w:ascii="Courier New" w:hAnsi="Courier New" w:cs="Courier New"/>
          <w:lang w:val="en-US" w:eastAsia="zh-CN"/>
        </w:rPr>
        <w:t xml:space="preserve"> 周一至周五的上午10:15触发 </w:t>
      </w:r>
    </w:p>
    <w:p>
      <w:pPr>
        <w:spacing w:line="240" w:lineRule="auto"/>
        <w:rPr>
          <w:rFonts w:hint="default" w:ascii="Courier New" w:hAnsi="Courier New" w:cs="Courier New"/>
          <w:lang w:val="en-US" w:eastAsia="zh-CN"/>
        </w:rPr>
      </w:pPr>
      <w:r>
        <w:rPr>
          <w:rFonts w:hint="default" w:ascii="Courier New" w:hAnsi="Courier New" w:cs="Courier New"/>
          <w:lang w:val="en-US" w:eastAsia="zh-CN"/>
        </w:rPr>
        <w:t>"0 15 10 15 * ?"</w:t>
      </w:r>
      <w:r>
        <w:rPr>
          <w:rFonts w:hint="eastAsia" w:ascii="Courier New" w:hAnsi="Courier New" w:cs="Courier New"/>
          <w:lang w:val="en-US" w:eastAsia="zh-CN"/>
        </w:rPr>
        <w:t>：</w:t>
      </w:r>
      <w:r>
        <w:rPr>
          <w:rFonts w:hint="default" w:ascii="Courier New" w:hAnsi="Courier New" w:cs="Courier New"/>
          <w:lang w:val="en-US" w:eastAsia="zh-CN"/>
        </w:rPr>
        <w:t xml:space="preserve"> 每月15日上午10:15触发 </w:t>
      </w:r>
    </w:p>
    <w:p>
      <w:pPr>
        <w:spacing w:line="240" w:lineRule="auto"/>
        <w:rPr>
          <w:rFonts w:hint="default" w:ascii="Courier New" w:hAnsi="Courier New" w:cs="Courier New"/>
          <w:color w:val="FF0000"/>
          <w:lang w:val="en-US" w:eastAsia="zh-CN"/>
        </w:rPr>
      </w:pPr>
      <w:r>
        <w:rPr>
          <w:rFonts w:hint="default" w:ascii="Courier New" w:hAnsi="Courier New" w:cs="Courier New"/>
          <w:color w:val="FF0000"/>
          <w:lang w:val="en-US" w:eastAsia="zh-CN"/>
        </w:rPr>
        <w:t>"0 15 10 L * ?"</w:t>
      </w:r>
      <w:r>
        <w:rPr>
          <w:rFonts w:hint="eastAsia" w:ascii="Courier New" w:hAnsi="Courier New" w:cs="Courier New"/>
          <w:color w:val="FF0000"/>
          <w:lang w:val="en-US" w:eastAsia="zh-CN"/>
        </w:rPr>
        <w:t>：</w:t>
      </w:r>
      <w:r>
        <w:rPr>
          <w:rFonts w:hint="default" w:ascii="Courier New" w:hAnsi="Courier New" w:cs="Courier New"/>
          <w:color w:val="FF0000"/>
          <w:lang w:val="en-US" w:eastAsia="zh-CN"/>
        </w:rPr>
        <w:t xml:space="preserve"> 每月最后一日的上午10:15触发 </w:t>
      </w:r>
    </w:p>
    <w:p>
      <w:pPr>
        <w:spacing w:line="240" w:lineRule="auto"/>
        <w:rPr>
          <w:rFonts w:hint="default" w:ascii="Courier New" w:hAnsi="Courier New" w:cs="Courier New"/>
          <w:lang w:val="en-US" w:eastAsia="zh-CN"/>
        </w:rPr>
      </w:pPr>
      <w:r>
        <w:rPr>
          <w:rFonts w:hint="default" w:ascii="Courier New" w:hAnsi="Courier New" w:cs="Courier New"/>
          <w:color w:val="FF0000"/>
          <w:lang w:val="en-US" w:eastAsia="zh-CN"/>
        </w:rPr>
        <w:t>"0 15 10 ? * 6L"</w:t>
      </w:r>
      <w:r>
        <w:rPr>
          <w:rFonts w:hint="eastAsia" w:ascii="Courier New" w:hAnsi="Courier New" w:cs="Courier New"/>
          <w:color w:val="FF0000"/>
          <w:lang w:val="en-US" w:eastAsia="zh-CN"/>
        </w:rPr>
        <w:t>：</w:t>
      </w:r>
      <w:r>
        <w:rPr>
          <w:rFonts w:hint="default" w:ascii="Courier New" w:hAnsi="Courier New" w:cs="Courier New"/>
          <w:color w:val="FF0000"/>
          <w:lang w:val="en-US" w:eastAsia="zh-CN"/>
        </w:rPr>
        <w:t xml:space="preserve"> 每月的最后一个星期五上午10:15触发</w:t>
      </w:r>
      <w:r>
        <w:rPr>
          <w:rFonts w:hint="default" w:ascii="Courier New" w:hAnsi="Courier New" w:cs="Courier New"/>
          <w:lang w:val="en-US" w:eastAsia="zh-CN"/>
        </w:rPr>
        <w:t xml:space="preserve"> </w:t>
      </w:r>
    </w:p>
    <w:p>
      <w:pPr>
        <w:keepNext w:val="0"/>
        <w:keepLines w:val="0"/>
        <w:pageBreakBefore w:val="0"/>
        <w:widowControl w:val="0"/>
        <w:kinsoku/>
        <w:wordWrap/>
        <w:overflowPunct/>
        <w:topLinePunct w:val="0"/>
        <w:autoSpaceDE/>
        <w:autoSpaceDN/>
        <w:bidi w:val="0"/>
        <w:adjustRightInd/>
        <w:snapToGrid/>
        <w:spacing w:after="0" w:line="240" w:lineRule="auto"/>
        <w:textAlignment w:val="auto"/>
        <w:outlineLvl w:val="9"/>
        <w:rPr>
          <w:rFonts w:hint="eastAsia"/>
          <w:color w:val="FF0000"/>
          <w:lang w:val="en-US" w:eastAsia="zh-CN"/>
        </w:rPr>
      </w:pPr>
      <w:r>
        <w:rPr>
          <w:rFonts w:hint="default" w:ascii="Courier New" w:hAnsi="Courier New" w:cs="Courier New"/>
          <w:color w:val="FF0000"/>
          <w:lang w:val="en-US" w:eastAsia="zh-CN"/>
        </w:rPr>
        <w:t>"0 15 10 ? * 6#3"</w:t>
      </w:r>
      <w:r>
        <w:rPr>
          <w:rFonts w:hint="eastAsia" w:ascii="Courier New" w:hAnsi="Courier New" w:cs="Courier New"/>
          <w:color w:val="FF0000"/>
          <w:lang w:val="en-US" w:eastAsia="zh-CN"/>
        </w:rPr>
        <w:t>：</w:t>
      </w:r>
      <w:r>
        <w:rPr>
          <w:rFonts w:hint="default" w:ascii="Courier New" w:hAnsi="Courier New" w:cs="Courier New"/>
          <w:color w:val="FF0000"/>
          <w:lang w:val="en-US" w:eastAsia="zh-CN"/>
        </w:rPr>
        <w:t xml:space="preserve"> 每月的第三个星期五上午10:15触发</w:t>
      </w:r>
    </w:p>
    <w:p>
      <w:pPr>
        <w:pStyle w:val="2"/>
        <w:keepNext/>
        <w:keepLines/>
        <w:pageBreakBefore w:val="0"/>
        <w:widowControl w:val="0"/>
        <w:numPr>
          <w:ilvl w:val="0"/>
          <w:numId w:val="0"/>
        </w:numPr>
        <w:tabs>
          <w:tab w:val="left" w:pos="425"/>
        </w:tabs>
        <w:kinsoku/>
        <w:wordWrap/>
        <w:overflowPunct/>
        <w:topLinePunct w:val="0"/>
        <w:autoSpaceDE/>
        <w:autoSpaceDN/>
        <w:bidi w:val="0"/>
        <w:adjustRightInd/>
        <w:snapToGrid/>
        <w:spacing w:before="220" w:after="210" w:line="276" w:lineRule="auto"/>
        <w:ind w:leftChars="0"/>
        <w:jc w:val="both"/>
        <w:textAlignment w:val="auto"/>
        <w:outlineLvl w:val="0"/>
        <w:rPr>
          <w:rFonts w:hint="eastAsia" w:cs="Times New Roman"/>
          <w:b/>
          <w:bCs/>
          <w:color w:val="1E1C11" w:themeColor="background2" w:themeShade="1A"/>
          <w:kern w:val="44"/>
          <w:sz w:val="44"/>
          <w:szCs w:val="44"/>
          <w:lang w:val="en-US" w:eastAsia="zh-CN" w:bidi="ar-SA"/>
        </w:rPr>
      </w:pPr>
      <w:r>
        <w:rPr>
          <w:rFonts w:hint="eastAsia" w:cs="Times New Roman"/>
          <w:b/>
          <w:bCs/>
          <w:color w:val="1E1C11" w:themeColor="background2" w:themeShade="1A"/>
          <w:kern w:val="44"/>
          <w:sz w:val="44"/>
          <w:szCs w:val="44"/>
          <w:lang w:val="en-US" w:eastAsia="zh-CN" w:bidi="ar-SA"/>
        </w:rPr>
        <w:t>2.秒杀订单超时处理</w:t>
      </w:r>
    </w:p>
    <w:p>
      <w:pPr>
        <w:keepNext w:val="0"/>
        <w:keepLines w:val="0"/>
        <w:pageBreakBefore w:val="0"/>
        <w:widowControl w:val="0"/>
        <w:numPr>
          <w:ilvl w:val="0"/>
          <w:numId w:val="0"/>
        </w:numPr>
        <w:kinsoku/>
        <w:wordWrap/>
        <w:overflowPunct/>
        <w:topLinePunct w:val="0"/>
        <w:autoSpaceDE/>
        <w:autoSpaceDN/>
        <w:bidi w:val="0"/>
        <w:adjustRightInd/>
        <w:snapToGrid/>
        <w:spacing w:after="0" w:line="240" w:lineRule="auto"/>
        <w:ind w:right="0" w:rightChars="0"/>
        <w:jc w:val="both"/>
        <w:textAlignment w:val="auto"/>
        <w:outlineLvl w:val="9"/>
        <w:rPr>
          <w:rFonts w:hint="eastAsia"/>
          <w:b/>
          <w:bCs/>
          <w:color w:val="FF0000"/>
          <w:lang w:val="en-US" w:eastAsia="zh-CN"/>
        </w:rPr>
      </w:pPr>
      <w:r>
        <w:rPr>
          <w:rFonts w:hint="eastAsia" w:ascii="Courier New" w:hAnsi="Courier New" w:cs="Courier New"/>
          <w:b/>
          <w:bCs/>
          <w:color w:val="FF0000"/>
          <w:lang w:val="en-US" w:eastAsia="zh-CN"/>
        </w:rPr>
        <w:t>需求：</w:t>
      </w:r>
      <w:r>
        <w:rPr>
          <w:rFonts w:hint="default" w:ascii="Courier New" w:hAnsi="Courier New" w:cs="Courier New"/>
          <w:b/>
          <w:bCs/>
          <w:color w:val="FF0000"/>
          <w:lang w:val="en-US" w:eastAsia="zh-CN"/>
        </w:rPr>
        <w:t>当用户下单后5分钟尚未付款应该释放订单，增加库存</w:t>
      </w:r>
      <w:r>
        <w:rPr>
          <w:rFonts w:hint="eastAsia" w:ascii="Courier New" w:hAnsi="Courier New" w:cs="Courier New"/>
          <w:b/>
          <w:bCs/>
          <w:color w:val="FF0000"/>
          <w:lang w:val="en-US" w:eastAsia="zh-CN"/>
        </w:rPr>
        <w:t>。</w:t>
      </w:r>
    </w:p>
    <w:p>
      <w:pPr>
        <w:pStyle w:val="3"/>
        <w:keepNext/>
        <w:keepLines/>
        <w:pageBreakBefore w:val="0"/>
        <w:widowControl w:val="0"/>
        <w:numPr>
          <w:ilvl w:val="1"/>
          <w:numId w:val="0"/>
        </w:numPr>
        <w:kinsoku/>
        <w:wordWrap/>
        <w:overflowPunct/>
        <w:topLinePunct w:val="0"/>
        <w:autoSpaceDE/>
        <w:autoSpaceDN/>
        <w:bidi w:val="0"/>
        <w:adjustRightInd/>
        <w:snapToGrid/>
        <w:spacing w:before="140" w:after="140"/>
        <w:ind w:leftChars="0"/>
        <w:textAlignment w:val="auto"/>
        <w:outlineLvl w:val="1"/>
        <w:rPr>
          <w:rFonts w:hint="eastAsia" w:eastAsia="黑体"/>
          <w:lang w:val="en-US" w:eastAsia="zh-CN"/>
        </w:rPr>
      </w:pPr>
      <w:r>
        <w:rPr>
          <w:rFonts w:hint="eastAsia"/>
          <w:lang w:val="en-US" w:eastAsia="zh-CN"/>
        </w:rPr>
        <w:t>2.1集成SpringTask</w:t>
      </w:r>
    </w:p>
    <w:p>
      <w:pPr>
        <w:pStyle w:val="4"/>
        <w:keepNext/>
        <w:keepLines/>
        <w:pageBreakBefore w:val="0"/>
        <w:widowControl w:val="0"/>
        <w:numPr>
          <w:ilvl w:val="2"/>
          <w:numId w:val="0"/>
        </w:numPr>
        <w:kinsoku/>
        <w:wordWrap/>
        <w:overflowPunct/>
        <w:topLinePunct w:val="0"/>
        <w:autoSpaceDE/>
        <w:autoSpaceDN/>
        <w:bidi w:val="0"/>
        <w:adjustRightInd/>
        <w:snapToGrid/>
        <w:spacing w:before="140" w:after="140"/>
        <w:ind w:leftChars="0"/>
        <w:textAlignment w:val="auto"/>
        <w:outlineLvl w:val="2"/>
        <w:rPr>
          <w:rFonts w:hint="eastAsia"/>
          <w:lang w:val="en-US" w:eastAsia="zh-CN"/>
        </w:rPr>
      </w:pPr>
      <w:r>
        <w:rPr>
          <w:rFonts w:hint="eastAsia"/>
          <w:lang w:val="en-US" w:eastAsia="zh-CN"/>
        </w:rPr>
        <w:t>2.1.1配置文件</w:t>
      </w:r>
    </w:p>
    <w:p>
      <w:pPr>
        <w:keepNext w:val="0"/>
        <w:keepLines w:val="0"/>
        <w:pageBreakBefore w:val="0"/>
        <w:widowControl w:val="0"/>
        <w:numPr>
          <w:ilvl w:val="0"/>
          <w:numId w:val="0"/>
        </w:numPr>
        <w:kinsoku/>
        <w:wordWrap/>
        <w:overflowPunct/>
        <w:topLinePunct w:val="0"/>
        <w:autoSpaceDE/>
        <w:autoSpaceDN/>
        <w:bidi w:val="0"/>
        <w:adjustRightInd/>
        <w:snapToGrid/>
        <w:spacing w:after="0" w:line="240" w:lineRule="auto"/>
        <w:textAlignment w:val="auto"/>
        <w:outlineLvl w:val="9"/>
        <w:rPr>
          <w:rFonts w:hint="default" w:ascii="Courier New" w:hAnsi="Courier New" w:cs="Courier New"/>
          <w:lang w:val="en-US" w:eastAsia="zh-CN"/>
        </w:rPr>
      </w:pPr>
      <w:r>
        <w:rPr>
          <w:rFonts w:hint="default" w:ascii="Courier New" w:hAnsi="Courier New" w:cs="Courier New"/>
          <w:lang w:val="en-US" w:eastAsia="zh-CN"/>
        </w:rPr>
        <w:t>pinyougou-seckill-web</w:t>
      </w:r>
      <w:r>
        <w:rPr>
          <w:rFonts w:hint="eastAsia" w:ascii="Courier New" w:hAnsi="Courier New" w:cs="Courier New"/>
          <w:lang w:val="en-US" w:eastAsia="zh-CN"/>
        </w:rPr>
        <w:t>/src/main/resources/springmvc.xml</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3"/>
              <w:keepNext w:val="0"/>
              <w:keepLines w:val="0"/>
              <w:pageBreakBefore w:val="0"/>
              <w:widowControl/>
              <w:suppressLineNumbers w:val="0"/>
              <w:shd w:val="clear" w:fill="C7EDCC"/>
              <w:kinsoku/>
              <w:wordWrap/>
              <w:overflowPunct/>
              <w:topLinePunct w:val="0"/>
              <w:autoSpaceDE/>
              <w:autoSpaceDN/>
              <w:bidi w:val="0"/>
              <w:adjustRightInd/>
              <w:snapToGrid/>
              <w:spacing w:after="0" w:line="240" w:lineRule="auto"/>
              <w:ind w:left="0" w:leftChars="0" w:right="0" w:rightChars="0" w:firstLine="0" w:firstLineChars="0"/>
              <w:jc w:val="left"/>
              <w:textAlignment w:val="auto"/>
              <w:outlineLvl w:val="9"/>
              <w:rPr>
                <w:rFonts w:hint="default" w:ascii="Courier New" w:hAnsi="Courier New" w:cs="Courier New"/>
                <w:color w:val="FF0000"/>
                <w:sz w:val="21"/>
                <w:szCs w:val="21"/>
                <w:shd w:val="clear" w:fill="C7EDCC"/>
              </w:rPr>
            </w:pPr>
            <w:r>
              <w:rPr>
                <w:rFonts w:hint="default" w:ascii="Courier New" w:hAnsi="Courier New" w:cs="Courier New"/>
                <w:i/>
                <w:color w:val="000000"/>
                <w:sz w:val="21"/>
                <w:szCs w:val="21"/>
                <w:shd w:val="clear" w:fill="C7EDCC"/>
              </w:rPr>
              <w:t>&lt;?</w:t>
            </w:r>
            <w:r>
              <w:rPr>
                <w:rFonts w:hint="default" w:ascii="Courier New" w:hAnsi="Courier New" w:cs="Courier New"/>
                <w:b/>
                <w:color w:val="0000FF"/>
                <w:sz w:val="21"/>
                <w:szCs w:val="21"/>
                <w:shd w:val="clear" w:fill="C7EDCC"/>
              </w:rPr>
              <w:t>xml version</w:t>
            </w:r>
            <w:r>
              <w:rPr>
                <w:rFonts w:hint="default" w:ascii="Courier New" w:hAnsi="Courier New" w:cs="Courier New"/>
                <w:b/>
                <w:color w:val="008000"/>
                <w:sz w:val="21"/>
                <w:szCs w:val="21"/>
                <w:shd w:val="clear" w:fill="C7EDCC"/>
              </w:rPr>
              <w:t xml:space="preserve">="1.0" </w:t>
            </w:r>
            <w:r>
              <w:rPr>
                <w:rFonts w:hint="default" w:ascii="Courier New" w:hAnsi="Courier New" w:cs="Courier New"/>
                <w:b/>
                <w:color w:val="0000FF"/>
                <w:sz w:val="21"/>
                <w:szCs w:val="21"/>
                <w:shd w:val="clear" w:fill="C7EDCC"/>
              </w:rPr>
              <w:t>encoding</w:t>
            </w:r>
            <w:r>
              <w:rPr>
                <w:rFonts w:hint="default" w:ascii="Courier New" w:hAnsi="Courier New" w:cs="Courier New"/>
                <w:b/>
                <w:color w:val="008000"/>
                <w:sz w:val="21"/>
                <w:szCs w:val="21"/>
                <w:shd w:val="clear" w:fill="C7EDCC"/>
              </w:rPr>
              <w:t>="utf-8"</w:t>
            </w:r>
            <w:r>
              <w:rPr>
                <w:rFonts w:hint="default" w:ascii="Courier New" w:hAnsi="Courier New" w:cs="Courier New"/>
                <w:i/>
                <w:color w:val="000000"/>
                <w:sz w:val="21"/>
                <w:szCs w:val="21"/>
                <w:shd w:val="clear" w:fill="C7EDCC"/>
              </w:rPr>
              <w:t>?&gt;</w:t>
            </w:r>
            <w:r>
              <w:rPr>
                <w:rFonts w:hint="default" w:ascii="Courier New" w:hAnsi="Courier New" w:cs="Courier New"/>
                <w:i/>
                <w:color w:val="000000"/>
                <w:sz w:val="21"/>
                <w:szCs w:val="21"/>
                <w:shd w:val="clear" w:fill="C7EDCC"/>
              </w:rPr>
              <w:br w:type="textWrapping"/>
            </w:r>
            <w:r>
              <w:rPr>
                <w:rFonts w:hint="default" w:ascii="Courier New" w:hAnsi="Courier New" w:cs="Courier New"/>
                <w:color w:val="000000"/>
                <w:sz w:val="20"/>
                <w:szCs w:val="20"/>
                <w:shd w:val="clear" w:fill="C7EDCC"/>
              </w:rPr>
              <w:t>&lt;</w:t>
            </w:r>
            <w:r>
              <w:rPr>
                <w:rFonts w:hint="default" w:ascii="Courier New" w:hAnsi="Courier New" w:cs="Courier New"/>
                <w:b/>
                <w:color w:val="000080"/>
                <w:sz w:val="20"/>
                <w:szCs w:val="20"/>
                <w:shd w:val="clear" w:fill="C7EDCC"/>
              </w:rPr>
              <w:t xml:space="preserve">beans </w:t>
            </w:r>
            <w:r>
              <w:rPr>
                <w:rFonts w:hint="default" w:ascii="Courier New" w:hAnsi="Courier New" w:cs="Courier New"/>
                <w:b/>
                <w:color w:val="0000FF"/>
                <w:sz w:val="20"/>
                <w:szCs w:val="20"/>
                <w:shd w:val="clear" w:fill="C7EDCC"/>
              </w:rPr>
              <w:t>xmlns</w:t>
            </w:r>
            <w:r>
              <w:rPr>
                <w:rFonts w:hint="default" w:ascii="Courier New" w:hAnsi="Courier New" w:cs="Courier New"/>
                <w:b/>
                <w:color w:val="008000"/>
                <w:sz w:val="20"/>
                <w:szCs w:val="20"/>
                <w:shd w:val="clear" w:fill="C7EDCC"/>
              </w:rPr>
              <w:t>="http://www.springframework.org/schema/beans"</w:t>
            </w:r>
            <w:r>
              <w:rPr>
                <w:rFonts w:hint="default" w:ascii="Courier New" w:hAnsi="Courier New" w:cs="Courier New"/>
                <w:b/>
                <w:color w:val="008000"/>
                <w:sz w:val="20"/>
                <w:szCs w:val="20"/>
                <w:shd w:val="clear" w:fill="C7EDCC"/>
              </w:rPr>
              <w:br w:type="textWrapping"/>
            </w:r>
            <w:r>
              <w:rPr>
                <w:rFonts w:hint="default" w:ascii="Courier New" w:hAnsi="Courier New" w:cs="Courier New"/>
                <w:b/>
                <w:color w:val="008000"/>
                <w:sz w:val="20"/>
                <w:szCs w:val="20"/>
                <w:shd w:val="clear" w:fill="C7EDCC"/>
              </w:rPr>
              <w:t xml:space="preserve">       </w:t>
            </w:r>
            <w:r>
              <w:rPr>
                <w:rFonts w:hint="default" w:ascii="Courier New" w:hAnsi="Courier New" w:cs="Courier New"/>
                <w:b/>
                <w:color w:val="0000FF"/>
                <w:sz w:val="20"/>
                <w:szCs w:val="20"/>
                <w:shd w:val="clear" w:fill="C7EDCC"/>
              </w:rPr>
              <w:t>xmlns:xsi</w:t>
            </w:r>
            <w:r>
              <w:rPr>
                <w:rFonts w:hint="default" w:ascii="Courier New" w:hAnsi="Courier New" w:cs="Courier New"/>
                <w:b/>
                <w:color w:val="008000"/>
                <w:sz w:val="20"/>
                <w:szCs w:val="20"/>
                <w:shd w:val="clear" w:fill="C7EDCC"/>
              </w:rPr>
              <w:t>="http://www.w3.org/2001/XMLSchema-instance"</w:t>
            </w:r>
            <w:r>
              <w:rPr>
                <w:rFonts w:hint="default" w:ascii="Courier New" w:hAnsi="Courier New" w:cs="Courier New"/>
                <w:b/>
                <w:color w:val="008000"/>
                <w:sz w:val="20"/>
                <w:szCs w:val="20"/>
                <w:shd w:val="clear" w:fill="C7EDCC"/>
              </w:rPr>
              <w:br w:type="textWrapping"/>
            </w:r>
            <w:r>
              <w:rPr>
                <w:rFonts w:hint="default" w:ascii="Courier New" w:hAnsi="Courier New" w:cs="Courier New"/>
                <w:b/>
                <w:color w:val="008000"/>
                <w:sz w:val="20"/>
                <w:szCs w:val="20"/>
                <w:shd w:val="clear" w:fill="C7EDCC"/>
              </w:rPr>
              <w:t xml:space="preserve">       </w:t>
            </w:r>
            <w:r>
              <w:rPr>
                <w:rFonts w:hint="default" w:ascii="Courier New" w:hAnsi="Courier New" w:cs="Courier New"/>
                <w:b/>
                <w:color w:val="0000FF"/>
                <w:sz w:val="20"/>
                <w:szCs w:val="20"/>
                <w:shd w:val="clear" w:fill="C7EDCC"/>
              </w:rPr>
              <w:t>xmlns:mvc</w:t>
            </w:r>
            <w:r>
              <w:rPr>
                <w:rFonts w:hint="default" w:ascii="Courier New" w:hAnsi="Courier New" w:cs="Courier New"/>
                <w:b/>
                <w:color w:val="008000"/>
                <w:sz w:val="20"/>
                <w:szCs w:val="20"/>
                <w:shd w:val="clear" w:fill="C7EDCC"/>
              </w:rPr>
              <w:t>="http://www.springframework.org/schema/mvc"</w:t>
            </w:r>
            <w:r>
              <w:rPr>
                <w:rFonts w:hint="default" w:ascii="Courier New" w:hAnsi="Courier New" w:cs="Courier New"/>
                <w:b/>
                <w:color w:val="008000"/>
                <w:sz w:val="20"/>
                <w:szCs w:val="20"/>
                <w:shd w:val="clear" w:fill="C7EDCC"/>
              </w:rPr>
              <w:br w:type="textWrapping"/>
            </w:r>
            <w:r>
              <w:rPr>
                <w:rFonts w:hint="default" w:ascii="Courier New" w:hAnsi="Courier New" w:cs="Courier New"/>
                <w:b/>
                <w:color w:val="008000"/>
                <w:sz w:val="20"/>
                <w:szCs w:val="20"/>
                <w:shd w:val="clear" w:fill="C7EDCC"/>
              </w:rPr>
              <w:t xml:space="preserve">      </w:t>
            </w:r>
            <w:r>
              <w:rPr>
                <w:rFonts w:hint="default" w:ascii="Courier New" w:hAnsi="Courier New" w:cs="Courier New"/>
                <w:b/>
                <w:color w:val="FF0000"/>
                <w:sz w:val="20"/>
                <w:szCs w:val="20"/>
                <w:shd w:val="clear" w:fill="C7EDCC"/>
              </w:rPr>
              <w:t xml:space="preserve"> xmlns:task="http://www.springframework.org/schema/task"</w:t>
            </w:r>
            <w:r>
              <w:rPr>
                <w:rFonts w:hint="default" w:ascii="Courier New" w:hAnsi="Courier New" w:cs="Courier New"/>
                <w:b/>
                <w:color w:val="FF0000"/>
                <w:sz w:val="20"/>
                <w:szCs w:val="20"/>
                <w:shd w:val="clear" w:fill="C7EDCC"/>
              </w:rPr>
              <w:br w:type="textWrapping"/>
            </w:r>
            <w:r>
              <w:rPr>
                <w:rFonts w:hint="default" w:ascii="Courier New" w:hAnsi="Courier New" w:cs="Courier New"/>
                <w:b/>
                <w:color w:val="008000"/>
                <w:sz w:val="20"/>
                <w:szCs w:val="20"/>
                <w:shd w:val="clear" w:fill="C7EDCC"/>
              </w:rPr>
              <w:t xml:space="preserve">       </w:t>
            </w:r>
            <w:r>
              <w:rPr>
                <w:rFonts w:hint="default" w:ascii="Courier New" w:hAnsi="Courier New" w:cs="Courier New"/>
                <w:b/>
                <w:color w:val="0000FF"/>
                <w:sz w:val="20"/>
                <w:szCs w:val="20"/>
                <w:shd w:val="clear" w:fill="C7EDCC"/>
              </w:rPr>
              <w:t>xmlns:dubbo</w:t>
            </w:r>
            <w:r>
              <w:rPr>
                <w:rFonts w:hint="default" w:ascii="Courier New" w:hAnsi="Courier New" w:cs="Courier New"/>
                <w:b/>
                <w:color w:val="008000"/>
                <w:sz w:val="20"/>
                <w:szCs w:val="20"/>
                <w:shd w:val="clear" w:fill="C7EDCC"/>
              </w:rPr>
              <w:t>="http://code.alibabatech.com/schema/dubbo"</w:t>
            </w:r>
            <w:r>
              <w:rPr>
                <w:rFonts w:hint="default" w:ascii="Courier New" w:hAnsi="Courier New" w:cs="Courier New"/>
                <w:b/>
                <w:color w:val="008000"/>
                <w:sz w:val="20"/>
                <w:szCs w:val="20"/>
                <w:shd w:val="clear" w:fill="C7EDCC"/>
              </w:rPr>
              <w:br w:type="textWrapping"/>
            </w:r>
            <w:r>
              <w:rPr>
                <w:rFonts w:hint="default" w:ascii="Courier New" w:hAnsi="Courier New" w:cs="Courier New"/>
                <w:b/>
                <w:color w:val="008000"/>
                <w:sz w:val="20"/>
                <w:szCs w:val="20"/>
                <w:shd w:val="clear" w:fill="C7EDCC"/>
              </w:rPr>
              <w:t xml:space="preserve">       </w:t>
            </w:r>
            <w:r>
              <w:rPr>
                <w:rFonts w:hint="default" w:ascii="Courier New" w:hAnsi="Courier New" w:cs="Courier New"/>
                <w:b/>
                <w:color w:val="0000FF"/>
                <w:sz w:val="20"/>
                <w:szCs w:val="20"/>
                <w:shd w:val="clear" w:fill="C7EDCC"/>
              </w:rPr>
              <w:t>xsi:schemaLocation</w:t>
            </w:r>
            <w:r>
              <w:rPr>
                <w:rFonts w:hint="default" w:ascii="Courier New" w:hAnsi="Courier New" w:cs="Courier New"/>
                <w:b/>
                <w:color w:val="008000"/>
                <w:sz w:val="20"/>
                <w:szCs w:val="20"/>
                <w:shd w:val="clear" w:fill="C7EDCC"/>
              </w:rPr>
              <w:t>="http://www.springframework.org/schema/beans</w:t>
            </w:r>
            <w:r>
              <w:rPr>
                <w:rFonts w:hint="default" w:ascii="Courier New" w:hAnsi="Courier New" w:cs="Courier New"/>
                <w:b/>
                <w:color w:val="008000"/>
                <w:sz w:val="20"/>
                <w:szCs w:val="20"/>
                <w:shd w:val="clear" w:fill="C7EDCC"/>
              </w:rPr>
              <w:br w:type="textWrapping"/>
            </w:r>
            <w:r>
              <w:rPr>
                <w:rFonts w:hint="default" w:ascii="Courier New" w:hAnsi="Courier New" w:cs="Courier New"/>
                <w:b/>
                <w:color w:val="008000"/>
                <w:sz w:val="20"/>
                <w:szCs w:val="20"/>
                <w:shd w:val="clear" w:fill="C7EDCC"/>
              </w:rPr>
              <w:t xml:space="preserve">       http://www.springframework.org/schema/beans/spring-beans.xsd</w:t>
            </w:r>
            <w:r>
              <w:rPr>
                <w:rFonts w:hint="default" w:ascii="Courier New" w:hAnsi="Courier New" w:cs="Courier New"/>
                <w:b/>
                <w:color w:val="008000"/>
                <w:sz w:val="20"/>
                <w:szCs w:val="20"/>
                <w:shd w:val="clear" w:fill="C7EDCC"/>
              </w:rPr>
              <w:br w:type="textWrapping"/>
            </w:r>
            <w:r>
              <w:rPr>
                <w:rFonts w:hint="default" w:ascii="Courier New" w:hAnsi="Courier New" w:cs="Courier New"/>
                <w:b/>
                <w:color w:val="008000"/>
                <w:sz w:val="20"/>
                <w:szCs w:val="20"/>
                <w:shd w:val="clear" w:fill="C7EDCC"/>
              </w:rPr>
              <w:t xml:space="preserve">       http://www.springframework.org/schema/mvc</w:t>
            </w:r>
            <w:r>
              <w:rPr>
                <w:rFonts w:hint="default" w:ascii="Courier New" w:hAnsi="Courier New" w:cs="Courier New"/>
                <w:b/>
                <w:color w:val="008000"/>
                <w:sz w:val="20"/>
                <w:szCs w:val="20"/>
                <w:shd w:val="clear" w:fill="C7EDCC"/>
              </w:rPr>
              <w:br w:type="textWrapping"/>
            </w:r>
            <w:r>
              <w:rPr>
                <w:rFonts w:hint="default" w:ascii="Courier New" w:hAnsi="Courier New" w:cs="Courier New"/>
                <w:b/>
                <w:color w:val="008000"/>
                <w:sz w:val="20"/>
                <w:szCs w:val="20"/>
                <w:shd w:val="clear" w:fill="C7EDCC"/>
              </w:rPr>
              <w:t xml:space="preserve">       http://www.springframework.org/schema/mvc/spring-mvc.xsd</w:t>
            </w:r>
            <w:r>
              <w:rPr>
                <w:rFonts w:hint="default" w:ascii="Courier New" w:hAnsi="Courier New" w:cs="Courier New"/>
                <w:b/>
                <w:color w:val="008000"/>
                <w:sz w:val="20"/>
                <w:szCs w:val="20"/>
                <w:shd w:val="clear" w:fill="C7EDCC"/>
              </w:rPr>
              <w:br w:type="textWrapping"/>
            </w:r>
            <w:r>
              <w:rPr>
                <w:rFonts w:hint="default" w:ascii="Courier New" w:hAnsi="Courier New" w:cs="Courier New"/>
                <w:b/>
                <w:color w:val="008000"/>
                <w:sz w:val="20"/>
                <w:szCs w:val="20"/>
                <w:shd w:val="clear" w:fill="C7EDCC"/>
              </w:rPr>
              <w:t xml:space="preserve">       </w:t>
            </w:r>
            <w:r>
              <w:rPr>
                <w:rFonts w:hint="default" w:ascii="Courier New" w:hAnsi="Courier New" w:cs="Courier New"/>
                <w:b/>
                <w:color w:val="FF0000"/>
                <w:sz w:val="20"/>
                <w:szCs w:val="20"/>
                <w:shd w:val="clear" w:fill="C7EDCC"/>
              </w:rPr>
              <w:t>http://www.springframework.org/schema/task</w:t>
            </w:r>
            <w:r>
              <w:rPr>
                <w:rFonts w:hint="default" w:ascii="Courier New" w:hAnsi="Courier New" w:cs="Courier New"/>
                <w:b/>
                <w:color w:val="FF0000"/>
                <w:sz w:val="20"/>
                <w:szCs w:val="20"/>
                <w:shd w:val="clear" w:fill="C7EDCC"/>
              </w:rPr>
              <w:br w:type="textWrapping"/>
            </w:r>
            <w:r>
              <w:rPr>
                <w:rFonts w:hint="default" w:ascii="Courier New" w:hAnsi="Courier New" w:cs="Courier New"/>
                <w:b/>
                <w:color w:val="FF0000"/>
                <w:sz w:val="20"/>
                <w:szCs w:val="20"/>
                <w:shd w:val="clear" w:fill="C7EDCC"/>
              </w:rPr>
              <w:t xml:space="preserve">       http://www.springframework.org/schema/task/spring-task.xsd</w:t>
            </w:r>
            <w:r>
              <w:rPr>
                <w:rFonts w:hint="default" w:ascii="Courier New" w:hAnsi="Courier New" w:cs="Courier New"/>
                <w:b/>
                <w:color w:val="008000"/>
                <w:sz w:val="20"/>
                <w:szCs w:val="20"/>
                <w:shd w:val="clear" w:fill="C7EDCC"/>
              </w:rPr>
              <w:br w:type="textWrapping"/>
            </w:r>
            <w:r>
              <w:rPr>
                <w:rFonts w:hint="default" w:ascii="Courier New" w:hAnsi="Courier New" w:cs="Courier New"/>
                <w:b/>
                <w:color w:val="008000"/>
                <w:sz w:val="20"/>
                <w:szCs w:val="20"/>
                <w:shd w:val="clear" w:fill="C7EDCC"/>
              </w:rPr>
              <w:t xml:space="preserve">       http://code.alibabatech.com/schema/dubbo</w:t>
            </w:r>
            <w:r>
              <w:rPr>
                <w:rFonts w:hint="default" w:ascii="Courier New" w:hAnsi="Courier New" w:cs="Courier New"/>
                <w:b/>
                <w:color w:val="008000"/>
                <w:sz w:val="20"/>
                <w:szCs w:val="20"/>
                <w:shd w:val="clear" w:fill="C7EDCC"/>
              </w:rPr>
              <w:br w:type="textWrapping"/>
            </w:r>
            <w:r>
              <w:rPr>
                <w:rFonts w:hint="default" w:ascii="Courier New" w:hAnsi="Courier New" w:cs="Courier New"/>
                <w:b/>
                <w:color w:val="008000"/>
                <w:sz w:val="20"/>
                <w:szCs w:val="20"/>
                <w:shd w:val="clear" w:fill="C7EDCC"/>
              </w:rPr>
              <w:t xml:space="preserve">       http://code.alibabatech.com/schema/dubbo/dubbo.xsd"</w:t>
            </w:r>
            <w:r>
              <w:rPr>
                <w:rFonts w:hint="default" w:ascii="Courier New" w:hAnsi="Courier New" w:cs="Courier New"/>
                <w:color w:val="000000"/>
                <w:sz w:val="20"/>
                <w:szCs w:val="20"/>
                <w:shd w:val="clear" w:fill="C7EDCC"/>
              </w:rPr>
              <w:t>&gt;</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i/>
                <w:color w:val="FF0000"/>
                <w:sz w:val="21"/>
                <w:szCs w:val="21"/>
                <w:shd w:val="clear" w:fill="C7EDCC"/>
              </w:rPr>
              <w:t xml:space="preserve">&lt;!-- </w:t>
            </w:r>
            <w:r>
              <w:rPr>
                <w:rFonts w:hint="eastAsia" w:ascii="宋体" w:hAnsi="宋体" w:eastAsia="宋体" w:cs="宋体"/>
                <w:i/>
                <w:color w:val="FF0000"/>
                <w:sz w:val="21"/>
                <w:szCs w:val="21"/>
                <w:shd w:val="clear" w:fill="C7EDCC"/>
              </w:rPr>
              <w:t xml:space="preserve">开启任务注解驱动 </w:t>
            </w:r>
            <w:r>
              <w:rPr>
                <w:rFonts w:hint="default" w:ascii="Courier New" w:hAnsi="Courier New" w:cs="Courier New"/>
                <w:i/>
                <w:color w:val="FF0000"/>
                <w:sz w:val="21"/>
                <w:szCs w:val="21"/>
                <w:shd w:val="clear" w:fill="C7EDCC"/>
              </w:rPr>
              <w:t>--&gt;</w:t>
            </w:r>
            <w:r>
              <w:rPr>
                <w:rFonts w:hint="default" w:ascii="Courier New" w:hAnsi="Courier New" w:cs="Courier New"/>
                <w:i/>
                <w:color w:val="FF0000"/>
                <w:sz w:val="21"/>
                <w:szCs w:val="21"/>
                <w:shd w:val="clear" w:fill="C7EDCC"/>
              </w:rPr>
              <w:br w:type="textWrapping"/>
            </w:r>
            <w:r>
              <w:rPr>
                <w:rFonts w:hint="default" w:ascii="Courier New" w:hAnsi="Courier New" w:cs="Courier New"/>
                <w:i/>
                <w:color w:val="FF0000"/>
                <w:sz w:val="21"/>
                <w:szCs w:val="21"/>
                <w:shd w:val="clear" w:fill="C7EDCC"/>
              </w:rPr>
              <w:t xml:space="preserve">    </w:t>
            </w:r>
            <w:r>
              <w:rPr>
                <w:rFonts w:hint="default" w:ascii="Courier New" w:hAnsi="Courier New" w:cs="Courier New"/>
                <w:color w:val="FF0000"/>
                <w:sz w:val="21"/>
                <w:szCs w:val="21"/>
                <w:shd w:val="clear" w:fill="C7EDCC"/>
              </w:rPr>
              <w:t>&lt;</w:t>
            </w:r>
            <w:r>
              <w:rPr>
                <w:rFonts w:hint="default" w:ascii="Courier New" w:hAnsi="Courier New" w:cs="Courier New"/>
                <w:b/>
                <w:color w:val="FF0000"/>
                <w:sz w:val="21"/>
                <w:szCs w:val="21"/>
                <w:shd w:val="clear" w:fill="C7EDCC"/>
              </w:rPr>
              <w:t>task:annotation-driven</w:t>
            </w:r>
            <w:r>
              <w:rPr>
                <w:rFonts w:hint="default" w:ascii="Courier New" w:hAnsi="Courier New" w:cs="Courier New"/>
                <w:color w:val="FF0000"/>
                <w:sz w:val="21"/>
                <w:szCs w:val="21"/>
                <w:shd w:val="clear" w:fill="C7EDCC"/>
              </w:rPr>
              <w:t>/&gt;</w:t>
            </w:r>
            <w:r>
              <w:rPr>
                <w:rFonts w:hint="default" w:ascii="Courier New" w:hAnsi="Courier New" w:cs="Courier New"/>
                <w:color w:val="FF0000"/>
                <w:sz w:val="21"/>
                <w:szCs w:val="21"/>
                <w:shd w:val="clear" w:fill="C7EDCC"/>
              </w:rPr>
              <w:br w:type="textWrapping"/>
            </w:r>
            <w:r>
              <w:rPr>
                <w:rFonts w:hint="default" w:ascii="Courier New" w:hAnsi="Courier New" w:cs="Courier New"/>
                <w:color w:val="FF0000"/>
                <w:sz w:val="21"/>
                <w:szCs w:val="21"/>
                <w:shd w:val="clear" w:fill="C7EDCC"/>
              </w:rPr>
              <w:t xml:space="preserve">    </w:t>
            </w:r>
            <w:r>
              <w:rPr>
                <w:rFonts w:hint="default" w:ascii="Courier New" w:hAnsi="Courier New" w:cs="Courier New"/>
                <w:i/>
                <w:color w:val="FF0000"/>
                <w:sz w:val="21"/>
                <w:szCs w:val="21"/>
                <w:shd w:val="clear" w:fill="C7EDCC"/>
              </w:rPr>
              <w:t xml:space="preserve">&lt;!-- </w:t>
            </w:r>
            <w:r>
              <w:rPr>
                <w:rFonts w:hint="eastAsia" w:ascii="宋体" w:hAnsi="宋体" w:eastAsia="宋体" w:cs="宋体"/>
                <w:i/>
                <w:color w:val="FF0000"/>
                <w:sz w:val="21"/>
                <w:szCs w:val="21"/>
                <w:shd w:val="clear" w:fill="C7EDCC"/>
              </w:rPr>
              <w:t>配置任务调度</w:t>
            </w:r>
            <w:r>
              <w:rPr>
                <w:rFonts w:hint="eastAsia" w:cs="宋体"/>
                <w:i/>
                <w:color w:val="FF0000"/>
                <w:sz w:val="21"/>
                <w:szCs w:val="21"/>
                <w:shd w:val="clear" w:fill="C7EDCC"/>
                <w:lang w:eastAsia="zh-CN"/>
              </w:rPr>
              <w:t>方式</w:t>
            </w:r>
            <w:r>
              <w:rPr>
                <w:rFonts w:hint="eastAsia" w:ascii="宋体" w:hAnsi="宋体" w:eastAsia="宋体" w:cs="宋体"/>
                <w:i/>
                <w:color w:val="FF0000"/>
                <w:sz w:val="21"/>
                <w:szCs w:val="21"/>
                <w:shd w:val="clear" w:fill="C7EDCC"/>
              </w:rPr>
              <w:t xml:space="preserve"> </w:t>
            </w:r>
            <w:r>
              <w:rPr>
                <w:rFonts w:hint="default" w:ascii="Courier New" w:hAnsi="Courier New" w:cs="Courier New"/>
                <w:i/>
                <w:color w:val="FF0000"/>
                <w:sz w:val="21"/>
                <w:szCs w:val="21"/>
                <w:shd w:val="clear" w:fill="C7EDCC"/>
              </w:rPr>
              <w:t>--&gt;</w:t>
            </w:r>
            <w:r>
              <w:rPr>
                <w:rFonts w:hint="default" w:ascii="Courier New" w:hAnsi="Courier New" w:cs="Courier New"/>
                <w:i/>
                <w:color w:val="FF0000"/>
                <w:sz w:val="21"/>
                <w:szCs w:val="21"/>
                <w:shd w:val="clear" w:fill="C7EDCC"/>
              </w:rPr>
              <w:br w:type="textWrapping"/>
            </w:r>
            <w:r>
              <w:rPr>
                <w:rFonts w:hint="default" w:ascii="Courier New" w:hAnsi="Courier New" w:cs="Courier New"/>
                <w:i/>
                <w:color w:val="FF0000"/>
                <w:sz w:val="21"/>
                <w:szCs w:val="21"/>
                <w:shd w:val="clear" w:fill="C7EDCC"/>
              </w:rPr>
              <w:t xml:space="preserve">    </w:t>
            </w:r>
            <w:r>
              <w:rPr>
                <w:rFonts w:hint="default" w:ascii="Courier New" w:hAnsi="Courier New" w:cs="Courier New"/>
                <w:color w:val="FF0000"/>
                <w:sz w:val="21"/>
                <w:szCs w:val="21"/>
                <w:shd w:val="clear" w:fill="C7EDCC"/>
              </w:rPr>
              <w:t>&lt;</w:t>
            </w:r>
            <w:r>
              <w:rPr>
                <w:rFonts w:hint="default" w:ascii="Courier New" w:hAnsi="Courier New" w:cs="Courier New"/>
                <w:b/>
                <w:color w:val="FF0000"/>
                <w:sz w:val="21"/>
                <w:szCs w:val="21"/>
                <w:shd w:val="clear" w:fill="C7EDCC"/>
              </w:rPr>
              <w:t>task:scheduler id="scheduler"</w:t>
            </w:r>
            <w:r>
              <w:rPr>
                <w:rFonts w:hint="default" w:ascii="Courier New" w:hAnsi="Courier New" w:cs="Courier New"/>
                <w:color w:val="FF0000"/>
                <w:sz w:val="21"/>
                <w:szCs w:val="21"/>
                <w:shd w:val="clear" w:fill="C7EDCC"/>
              </w:rPr>
              <w:t>/&gt;</w:t>
            </w:r>
          </w:p>
          <w:p>
            <w:pPr>
              <w:pStyle w:val="13"/>
              <w:keepNext w:val="0"/>
              <w:keepLines w:val="0"/>
              <w:pageBreakBefore w:val="0"/>
              <w:widowControl/>
              <w:suppressLineNumbers w:val="0"/>
              <w:shd w:val="clear" w:fill="C8EDCC"/>
              <w:kinsoku/>
              <w:wordWrap/>
              <w:overflowPunct/>
              <w:topLinePunct w:val="0"/>
              <w:autoSpaceDE/>
              <w:autoSpaceDN/>
              <w:bidi w:val="0"/>
              <w:adjustRightInd/>
              <w:snapToGrid/>
              <w:spacing w:after="0"/>
              <w:ind w:left="400" w:hanging="400" w:hangingChars="200"/>
              <w:textAlignment w:val="auto"/>
              <w:rPr>
                <w:rFonts w:hint="eastAsia" w:ascii="Courier New" w:hAnsi="Courier New" w:cs="Courier New"/>
                <w:i/>
                <w:color w:val="000000" w:themeColor="text1"/>
                <w:sz w:val="21"/>
                <w:szCs w:val="21"/>
                <w:shd w:val="clear" w:fill="C7EDCC"/>
                <w:lang w:val="en-US" w:eastAsia="zh-CN"/>
                <w14:textFill>
                  <w14:solidFill>
                    <w14:schemeClr w14:val="tx1"/>
                  </w14:solidFill>
                </w14:textFill>
              </w:rPr>
            </w:pPr>
            <w:r>
              <w:rPr>
                <w:rFonts w:hint="default" w:ascii="Courier New" w:hAnsi="Courier New" w:cs="Courier New"/>
                <w:i/>
                <w:color w:val="808080"/>
                <w:sz w:val="20"/>
                <w:szCs w:val="20"/>
                <w:shd w:val="clear" w:fill="C8EDCC"/>
                <w:lang w:val="en-US"/>
              </w:rPr>
              <w:t xml:space="preserve">    </w:t>
            </w:r>
            <w:r>
              <w:rPr>
                <w:rFonts w:hint="default" w:ascii="Courier New" w:hAnsi="Courier New" w:cs="Courier New"/>
                <w:b/>
                <w:bCs/>
                <w:i/>
                <w:color w:val="FF0000"/>
                <w:sz w:val="20"/>
                <w:szCs w:val="20"/>
                <w:shd w:val="clear" w:fill="C8EDCC"/>
                <w:lang w:val="en-US"/>
              </w:rPr>
              <w:t>&lt;</w:t>
            </w:r>
            <w:r>
              <w:rPr>
                <w:rFonts w:hint="default" w:ascii="Courier New" w:hAnsi="Courier New" w:cs="Courier New"/>
                <w:b/>
                <w:bCs/>
                <w:i/>
                <w:color w:val="FF0000"/>
                <w:sz w:val="20"/>
                <w:szCs w:val="20"/>
                <w:shd w:val="clear" w:fill="C8EDCC"/>
              </w:rPr>
              <w:t xml:space="preserve">!-- </w:t>
            </w:r>
            <w:r>
              <w:rPr>
                <w:rFonts w:hint="eastAsia" w:ascii="宋体" w:hAnsi="宋体" w:eastAsia="宋体" w:cs="宋体"/>
                <w:b/>
                <w:bCs/>
                <w:i/>
                <w:color w:val="FF0000"/>
                <w:sz w:val="20"/>
                <w:szCs w:val="20"/>
                <w:shd w:val="clear" w:fill="C8EDCC"/>
              </w:rPr>
              <w:t xml:space="preserve">开启组件扫描 </w:t>
            </w:r>
            <w:r>
              <w:rPr>
                <w:rFonts w:hint="default" w:ascii="Courier New" w:hAnsi="Courier New" w:cs="Courier New"/>
                <w:b/>
                <w:bCs/>
                <w:i/>
                <w:color w:val="FF0000"/>
                <w:sz w:val="20"/>
                <w:szCs w:val="20"/>
                <w:shd w:val="clear" w:fill="C8EDCC"/>
              </w:rPr>
              <w:t>--&gt;</w:t>
            </w:r>
            <w:r>
              <w:rPr>
                <w:rFonts w:hint="default" w:ascii="Courier New" w:hAnsi="Courier New" w:cs="Courier New"/>
                <w:b/>
                <w:bCs/>
                <w:i/>
                <w:color w:val="FF0000"/>
                <w:sz w:val="20"/>
                <w:szCs w:val="20"/>
                <w:shd w:val="clear" w:fill="C8EDCC"/>
              </w:rPr>
              <w:br w:type="textWrapping"/>
            </w:r>
            <w:r>
              <w:rPr>
                <w:rFonts w:hint="default" w:ascii="Courier New" w:hAnsi="Courier New" w:cs="Courier New"/>
                <w:b/>
                <w:bCs/>
                <w:color w:val="FF0000"/>
                <w:sz w:val="20"/>
                <w:szCs w:val="20"/>
                <w:shd w:val="clear" w:fill="C8EDCC"/>
              </w:rPr>
              <w:t>&lt;context:component-scan base-package="com.pinyougou.seckill"/&gt;</w:t>
            </w:r>
            <w:r>
              <w:rPr>
                <w:rFonts w:hint="default" w:ascii="Courier New" w:hAnsi="Courier New" w:cs="Courier New"/>
                <w:b/>
                <w:bCs/>
                <w:color w:val="FF0000"/>
                <w:sz w:val="21"/>
                <w:szCs w:val="21"/>
                <w:shd w:val="clear" w:fill="C7EDCC"/>
              </w:rPr>
              <w:br w:type="textWrapping"/>
            </w:r>
            <w:r>
              <w:rPr>
                <w:rFonts w:hint="default" w:ascii="Courier New" w:hAnsi="Courier New" w:cs="Courier New"/>
                <w:i/>
                <w:color w:val="808080"/>
                <w:sz w:val="21"/>
                <w:szCs w:val="21"/>
                <w:shd w:val="clear" w:fill="C7EDCC"/>
              </w:rPr>
              <w:t xml:space="preserve">&lt;!-- </w:t>
            </w:r>
            <w:r>
              <w:rPr>
                <w:rFonts w:hint="eastAsia" w:ascii="宋体" w:hAnsi="宋体" w:eastAsia="宋体" w:cs="宋体"/>
                <w:i/>
                <w:color w:val="808080"/>
                <w:sz w:val="21"/>
                <w:szCs w:val="21"/>
                <w:shd w:val="clear" w:fill="C7EDCC"/>
              </w:rPr>
              <w:t>开启</w:t>
            </w:r>
            <w:r>
              <w:rPr>
                <w:rFonts w:hint="default" w:ascii="Courier New" w:hAnsi="Courier New" w:cs="Courier New"/>
                <w:i/>
                <w:color w:val="808080"/>
                <w:sz w:val="21"/>
                <w:szCs w:val="21"/>
                <w:shd w:val="clear" w:fill="C7EDCC"/>
              </w:rPr>
              <w:t>MVC</w:t>
            </w:r>
            <w:r>
              <w:rPr>
                <w:rFonts w:hint="eastAsia" w:ascii="宋体" w:hAnsi="宋体" w:eastAsia="宋体" w:cs="宋体"/>
                <w:i/>
                <w:color w:val="808080"/>
                <w:sz w:val="21"/>
                <w:szCs w:val="21"/>
                <w:shd w:val="clear" w:fill="C7EDCC"/>
              </w:rPr>
              <w:t xml:space="preserve">注解驱动 </w:t>
            </w:r>
            <w:r>
              <w:rPr>
                <w:rFonts w:hint="default" w:ascii="Courier New" w:hAnsi="Courier New" w:cs="Courier New"/>
                <w:i/>
                <w:color w:val="808080"/>
                <w:sz w:val="21"/>
                <w:szCs w:val="21"/>
                <w:shd w:val="clear" w:fill="C7EDCC"/>
              </w:rPr>
              <w:t>--&gt;</w:t>
            </w:r>
            <w:r>
              <w:rPr>
                <w:rFonts w:hint="default" w:ascii="Courier New" w:hAnsi="Courier New" w:cs="Courier New"/>
                <w:i/>
                <w:color w:val="808080"/>
                <w:sz w:val="21"/>
                <w:szCs w:val="21"/>
                <w:shd w:val="clear" w:fill="C7EDCC"/>
              </w:rPr>
              <w:br w:type="textWrapping"/>
            </w:r>
            <w:r>
              <w:rPr>
                <w:rFonts w:hint="eastAsia" w:ascii="Courier New" w:hAnsi="Courier New" w:cs="Courier New"/>
                <w:i/>
                <w:color w:val="000000" w:themeColor="text1"/>
                <w:sz w:val="21"/>
                <w:szCs w:val="21"/>
                <w:shd w:val="clear" w:fill="C7EDCC"/>
                <w:lang w:val="en-US" w:eastAsia="zh-CN"/>
                <w14:textFill>
                  <w14:solidFill>
                    <w14:schemeClr w14:val="tx1"/>
                  </w14:solidFill>
                </w14:textFill>
              </w:rPr>
              <w:t>......</w:t>
            </w:r>
          </w:p>
          <w:p>
            <w:pPr>
              <w:pStyle w:val="13"/>
              <w:keepNext w:val="0"/>
              <w:keepLines w:val="0"/>
              <w:pageBreakBefore w:val="0"/>
              <w:widowControl/>
              <w:suppressLineNumbers w:val="0"/>
              <w:shd w:val="clear" w:fill="C7EDCC"/>
              <w:kinsoku/>
              <w:wordWrap/>
              <w:overflowPunct/>
              <w:topLinePunct w:val="0"/>
              <w:autoSpaceDE/>
              <w:autoSpaceDN/>
              <w:bidi w:val="0"/>
              <w:adjustRightInd/>
              <w:snapToGrid/>
              <w:spacing w:after="0" w:line="240" w:lineRule="auto"/>
              <w:ind w:left="0" w:leftChars="0" w:right="0" w:rightChars="0" w:firstLine="0" w:firstLineChars="0"/>
              <w:jc w:val="left"/>
              <w:textAlignment w:val="auto"/>
              <w:outlineLvl w:val="9"/>
              <w:rPr>
                <w:rFonts w:hint="default" w:ascii="Courier New" w:hAnsi="Courier New" w:cs="Courier New"/>
                <w:color w:val="7F7F7F" w:themeColor="background1" w:themeShade="80"/>
                <w:sz w:val="21"/>
                <w:szCs w:val="21"/>
                <w:vertAlign w:val="baseline"/>
                <w:lang w:val="en-US" w:eastAsia="zh-CN"/>
              </w:rPr>
            </w:pP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i/>
                <w:color w:val="808080"/>
                <w:sz w:val="21"/>
                <w:szCs w:val="21"/>
                <w:shd w:val="clear" w:fill="C7EDCC"/>
              </w:rPr>
              <w:t xml:space="preserve">&lt;!-- ############## </w:t>
            </w:r>
            <w:r>
              <w:rPr>
                <w:rFonts w:hint="eastAsia" w:ascii="宋体" w:hAnsi="宋体" w:eastAsia="宋体" w:cs="宋体"/>
                <w:i/>
                <w:color w:val="808080"/>
                <w:sz w:val="21"/>
                <w:szCs w:val="21"/>
                <w:shd w:val="clear" w:fill="C7EDCC"/>
              </w:rPr>
              <w:t>配置</w:t>
            </w:r>
            <w:r>
              <w:rPr>
                <w:rFonts w:hint="default" w:ascii="Courier New" w:hAnsi="Courier New" w:cs="Courier New"/>
                <w:i/>
                <w:color w:val="808080"/>
                <w:sz w:val="21"/>
                <w:szCs w:val="21"/>
                <w:shd w:val="clear" w:fill="C7EDCC"/>
              </w:rPr>
              <w:t>dubbo</w:t>
            </w:r>
            <w:r>
              <w:rPr>
                <w:rFonts w:hint="eastAsia" w:ascii="宋体" w:hAnsi="宋体" w:eastAsia="宋体" w:cs="宋体"/>
                <w:i/>
                <w:color w:val="808080"/>
                <w:sz w:val="21"/>
                <w:szCs w:val="21"/>
                <w:shd w:val="clear" w:fill="C7EDCC"/>
              </w:rPr>
              <w:t>服务消费者</w:t>
            </w:r>
            <w:r>
              <w:rPr>
                <w:rFonts w:hint="default" w:ascii="Courier New" w:hAnsi="Courier New" w:cs="Courier New"/>
                <w:i/>
                <w:color w:val="808080"/>
                <w:sz w:val="21"/>
                <w:szCs w:val="21"/>
                <w:shd w:val="clear" w:fill="C7EDCC"/>
              </w:rPr>
              <w:t xml:space="preserve"> ############## --&gt;</w:t>
            </w:r>
            <w:r>
              <w:rPr>
                <w:rFonts w:hint="default" w:ascii="Courier New" w:hAnsi="Courier New" w:cs="Courier New"/>
                <w:i/>
                <w:color w:val="808080"/>
                <w:sz w:val="21"/>
                <w:szCs w:val="21"/>
                <w:shd w:val="clear" w:fill="C7EDCC"/>
              </w:rPr>
              <w:br w:type="textWrapping"/>
            </w:r>
            <w:r>
              <w:rPr>
                <w:rFonts w:hint="default" w:ascii="Courier New" w:hAnsi="Courier New" w:cs="Courier New"/>
                <w:i/>
                <w:color w:val="808080"/>
                <w:sz w:val="21"/>
                <w:szCs w:val="21"/>
                <w:shd w:val="clear" w:fill="C7EDCC"/>
              </w:rPr>
              <w:t xml:space="preserve">    &lt;!-- </w:t>
            </w:r>
            <w:r>
              <w:rPr>
                <w:rFonts w:hint="eastAsia" w:ascii="宋体" w:hAnsi="宋体" w:eastAsia="宋体" w:cs="宋体"/>
                <w:i/>
                <w:color w:val="808080"/>
                <w:sz w:val="21"/>
                <w:szCs w:val="21"/>
                <w:shd w:val="clear" w:fill="C7EDCC"/>
              </w:rPr>
              <w:t xml:space="preserve">配置当前应用的名称 </w:t>
            </w:r>
            <w:r>
              <w:rPr>
                <w:rFonts w:hint="default" w:ascii="Courier New" w:hAnsi="Courier New" w:cs="Courier New"/>
                <w:i/>
                <w:color w:val="808080"/>
                <w:sz w:val="21"/>
                <w:szCs w:val="21"/>
                <w:shd w:val="clear" w:fill="C7EDCC"/>
              </w:rPr>
              <w:t>--&gt;</w:t>
            </w:r>
            <w:r>
              <w:rPr>
                <w:rFonts w:hint="default" w:ascii="Courier New" w:hAnsi="Courier New" w:cs="Courier New"/>
                <w:i/>
                <w:color w:val="808080"/>
                <w:sz w:val="21"/>
                <w:szCs w:val="21"/>
                <w:shd w:val="clear" w:fill="C7EDCC"/>
              </w:rPr>
              <w:br w:type="textWrapping"/>
            </w:r>
            <w:r>
              <w:rPr>
                <w:rFonts w:hint="default" w:ascii="Courier New" w:hAnsi="Courier New" w:cs="Courier New"/>
                <w:i/>
                <w:color w:val="808080"/>
                <w:sz w:val="21"/>
                <w:szCs w:val="21"/>
                <w:shd w:val="clear" w:fill="C7EDCC"/>
              </w:rPr>
              <w:t xml:space="preserve">    </w:t>
            </w:r>
            <w:r>
              <w:rPr>
                <w:rFonts w:hint="default" w:ascii="Courier New" w:hAnsi="Courier New" w:cs="Courier New"/>
                <w:color w:val="000000"/>
                <w:sz w:val="21"/>
                <w:szCs w:val="21"/>
                <w:shd w:val="clear" w:fill="C7EDCC"/>
              </w:rPr>
              <w:t>&lt;</w:t>
            </w:r>
            <w:r>
              <w:rPr>
                <w:rFonts w:hint="default" w:ascii="Courier New" w:hAnsi="Courier New" w:cs="Courier New"/>
                <w:b/>
                <w:color w:val="000080"/>
                <w:sz w:val="21"/>
                <w:szCs w:val="21"/>
                <w:shd w:val="clear" w:fill="C7EDCC"/>
              </w:rPr>
              <w:t xml:space="preserve">dubbo:application </w:t>
            </w:r>
            <w:r>
              <w:rPr>
                <w:rFonts w:hint="default" w:ascii="Courier New" w:hAnsi="Courier New" w:cs="Courier New"/>
                <w:b/>
                <w:color w:val="0000FF"/>
                <w:sz w:val="21"/>
                <w:szCs w:val="21"/>
                <w:shd w:val="clear" w:fill="C7EDCC"/>
              </w:rPr>
              <w:t>name</w:t>
            </w:r>
            <w:r>
              <w:rPr>
                <w:rFonts w:hint="default" w:ascii="Courier New" w:hAnsi="Courier New" w:cs="Courier New"/>
                <w:b/>
                <w:color w:val="008000"/>
                <w:sz w:val="21"/>
                <w:szCs w:val="21"/>
                <w:shd w:val="clear" w:fill="C7EDCC"/>
              </w:rPr>
              <w:t>="pinyougou-seckill-web"</w:t>
            </w:r>
            <w:r>
              <w:rPr>
                <w:rFonts w:hint="default" w:ascii="Courier New" w:hAnsi="Courier New" w:cs="Courier New"/>
                <w:color w:val="000000"/>
                <w:sz w:val="21"/>
                <w:szCs w:val="21"/>
                <w:shd w:val="clear" w:fill="C7EDCC"/>
              </w:rPr>
              <w:t>/&gt;</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i/>
                <w:color w:val="808080"/>
                <w:sz w:val="21"/>
                <w:szCs w:val="21"/>
                <w:shd w:val="clear" w:fill="C7EDCC"/>
              </w:rPr>
              <w:t xml:space="preserve">&lt;!-- </w:t>
            </w:r>
            <w:r>
              <w:rPr>
                <w:rFonts w:hint="eastAsia" w:ascii="宋体" w:hAnsi="宋体" w:eastAsia="宋体" w:cs="宋体"/>
                <w:i/>
                <w:color w:val="808080"/>
                <w:sz w:val="21"/>
                <w:szCs w:val="21"/>
                <w:shd w:val="clear" w:fill="C7EDCC"/>
              </w:rPr>
              <w:t>配置</w:t>
            </w:r>
            <w:r>
              <w:rPr>
                <w:rFonts w:hint="default" w:ascii="Courier New" w:hAnsi="Courier New" w:cs="Courier New"/>
                <w:i/>
                <w:color w:val="808080"/>
                <w:sz w:val="21"/>
                <w:szCs w:val="21"/>
                <w:shd w:val="clear" w:fill="C7EDCC"/>
              </w:rPr>
              <w:t>zookeeper</w:t>
            </w:r>
            <w:r>
              <w:rPr>
                <w:rFonts w:hint="eastAsia" w:ascii="宋体" w:hAnsi="宋体" w:eastAsia="宋体" w:cs="宋体"/>
                <w:i/>
                <w:color w:val="808080"/>
                <w:sz w:val="21"/>
                <w:szCs w:val="21"/>
                <w:shd w:val="clear" w:fill="C7EDCC"/>
              </w:rPr>
              <w:t xml:space="preserve">作为注册中心，发现服务地址 </w:t>
            </w:r>
            <w:r>
              <w:rPr>
                <w:rFonts w:hint="default" w:ascii="Courier New" w:hAnsi="Courier New" w:cs="Courier New"/>
                <w:i/>
                <w:color w:val="808080"/>
                <w:sz w:val="21"/>
                <w:szCs w:val="21"/>
                <w:shd w:val="clear" w:fill="C7EDCC"/>
              </w:rPr>
              <w:t>--&gt;</w:t>
            </w:r>
            <w:r>
              <w:rPr>
                <w:rFonts w:hint="default" w:ascii="Courier New" w:hAnsi="Courier New" w:cs="Courier New"/>
                <w:i/>
                <w:color w:val="808080"/>
                <w:sz w:val="21"/>
                <w:szCs w:val="21"/>
                <w:shd w:val="clear" w:fill="C7EDCC"/>
              </w:rPr>
              <w:br w:type="textWrapping"/>
            </w:r>
            <w:r>
              <w:rPr>
                <w:rFonts w:hint="default" w:ascii="Courier New" w:hAnsi="Courier New" w:cs="Courier New"/>
                <w:i/>
                <w:color w:val="808080"/>
                <w:sz w:val="21"/>
                <w:szCs w:val="21"/>
                <w:shd w:val="clear" w:fill="C7EDCC"/>
              </w:rPr>
              <w:t xml:space="preserve">    </w:t>
            </w:r>
            <w:r>
              <w:rPr>
                <w:rFonts w:hint="default" w:ascii="Courier New" w:hAnsi="Courier New" w:cs="Courier New"/>
                <w:color w:val="000000"/>
                <w:sz w:val="21"/>
                <w:szCs w:val="21"/>
                <w:shd w:val="clear" w:fill="C7EDCC"/>
              </w:rPr>
              <w:t>&lt;</w:t>
            </w:r>
            <w:r>
              <w:rPr>
                <w:rFonts w:hint="default" w:ascii="Courier New" w:hAnsi="Courier New" w:cs="Courier New"/>
                <w:b/>
                <w:color w:val="000080"/>
                <w:sz w:val="21"/>
                <w:szCs w:val="21"/>
                <w:shd w:val="clear" w:fill="C7EDCC"/>
              </w:rPr>
              <w:t xml:space="preserve">dubbo:registry </w:t>
            </w:r>
            <w:r>
              <w:rPr>
                <w:rFonts w:hint="default" w:ascii="Courier New" w:hAnsi="Courier New" w:cs="Courier New"/>
                <w:b/>
                <w:color w:val="0000FF"/>
                <w:sz w:val="21"/>
                <w:szCs w:val="21"/>
                <w:shd w:val="clear" w:fill="C7EDCC"/>
              </w:rPr>
              <w:t>address</w:t>
            </w:r>
            <w:r>
              <w:rPr>
                <w:rFonts w:hint="default" w:ascii="Courier New" w:hAnsi="Courier New" w:cs="Courier New"/>
                <w:b/>
                <w:color w:val="008000"/>
                <w:sz w:val="21"/>
                <w:szCs w:val="21"/>
                <w:shd w:val="clear" w:fill="C7EDCC"/>
              </w:rPr>
              <w:t>="zookeeper://192.168.12.131:2181"</w:t>
            </w:r>
            <w:r>
              <w:rPr>
                <w:rFonts w:hint="default" w:ascii="Courier New" w:hAnsi="Courier New" w:cs="Courier New"/>
                <w:color w:val="000000"/>
                <w:sz w:val="21"/>
                <w:szCs w:val="21"/>
                <w:shd w:val="clear" w:fill="C7EDCC"/>
              </w:rPr>
              <w:t>/&gt;</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i/>
                <w:color w:val="808080"/>
                <w:sz w:val="21"/>
                <w:szCs w:val="21"/>
                <w:shd w:val="clear" w:fill="C7EDCC"/>
              </w:rPr>
              <w:t xml:space="preserve">&lt;!-- </w:t>
            </w:r>
            <w:r>
              <w:rPr>
                <w:rFonts w:hint="eastAsia" w:ascii="宋体" w:hAnsi="宋体" w:eastAsia="宋体" w:cs="宋体"/>
                <w:i/>
                <w:color w:val="808080"/>
                <w:sz w:val="21"/>
                <w:szCs w:val="21"/>
                <w:shd w:val="clear" w:fill="C7EDCC"/>
              </w:rPr>
              <w:t xml:space="preserve">配置采用包扫描来引用服务，产生服务接口的代理对象 </w:t>
            </w:r>
            <w:r>
              <w:rPr>
                <w:rFonts w:hint="default" w:ascii="Courier New" w:hAnsi="Courier New" w:cs="Courier New"/>
                <w:i/>
                <w:color w:val="808080"/>
                <w:sz w:val="21"/>
                <w:szCs w:val="21"/>
                <w:shd w:val="clear" w:fill="C7EDCC"/>
              </w:rPr>
              <w:t>--&gt;</w:t>
            </w:r>
            <w:r>
              <w:rPr>
                <w:rFonts w:hint="default" w:ascii="Courier New" w:hAnsi="Courier New" w:cs="Courier New"/>
                <w:i/>
                <w:color w:val="808080"/>
                <w:sz w:val="21"/>
                <w:szCs w:val="21"/>
                <w:shd w:val="clear" w:fill="C7EDCC"/>
              </w:rPr>
              <w:br w:type="textWrapping"/>
            </w:r>
            <w:r>
              <w:rPr>
                <w:rFonts w:hint="default" w:ascii="Courier New" w:hAnsi="Courier New" w:cs="Courier New"/>
                <w:i/>
                <w:color w:val="808080"/>
                <w:sz w:val="21"/>
                <w:szCs w:val="21"/>
                <w:shd w:val="clear" w:fill="C7EDCC"/>
              </w:rPr>
              <w:t xml:space="preserve">   </w:t>
            </w:r>
            <w:r>
              <w:rPr>
                <w:rFonts w:hint="default" w:ascii="Courier New" w:hAnsi="Courier New" w:cs="Courier New"/>
                <w:i/>
                <w:color w:val="FF0000"/>
                <w:sz w:val="18"/>
                <w:szCs w:val="18"/>
                <w:shd w:val="clear" w:fill="C7EDCC"/>
              </w:rPr>
              <w:t xml:space="preserve"> </w:t>
            </w:r>
            <w:r>
              <w:rPr>
                <w:rFonts w:hint="default" w:ascii="Courier New" w:hAnsi="Courier New" w:cs="Courier New"/>
                <w:color w:val="FF0000"/>
                <w:sz w:val="21"/>
                <w:szCs w:val="21"/>
                <w:shd w:val="clear" w:fill="C7EDCC"/>
              </w:rPr>
              <w:t>&lt;</w:t>
            </w:r>
            <w:r>
              <w:rPr>
                <w:rFonts w:hint="default" w:ascii="Courier New" w:hAnsi="Courier New" w:cs="Courier New"/>
                <w:b/>
                <w:color w:val="FF0000"/>
                <w:sz w:val="21"/>
                <w:szCs w:val="21"/>
                <w:shd w:val="clear" w:fill="C7EDCC"/>
              </w:rPr>
              <w:t>dubbo:annotation package="com.pinyougou.seckill"</w:t>
            </w:r>
            <w:r>
              <w:rPr>
                <w:rFonts w:hint="default" w:ascii="Courier New" w:hAnsi="Courier New" w:cs="Courier New"/>
                <w:color w:val="FF0000"/>
                <w:sz w:val="21"/>
                <w:szCs w:val="21"/>
                <w:shd w:val="clear" w:fill="C7EDCC"/>
              </w:rPr>
              <w:t>/&gt;</w:t>
            </w:r>
            <w:r>
              <w:rPr>
                <w:rFonts w:hint="default" w:ascii="Courier New" w:hAnsi="Courier New" w:cs="Courier New"/>
                <w:color w:val="FF0000"/>
                <w:sz w:val="22"/>
                <w:szCs w:val="22"/>
                <w:shd w:val="clear" w:fill="C7EDCC"/>
              </w:rPr>
              <w:br w:type="textWrapping"/>
            </w:r>
            <w:r>
              <w:rPr>
                <w:rFonts w:hint="default" w:ascii="Courier New" w:hAnsi="Courier New" w:cs="Courier New"/>
                <w:color w:val="000000"/>
                <w:sz w:val="21"/>
                <w:szCs w:val="21"/>
                <w:shd w:val="clear" w:fill="C7EDCC"/>
              </w:rPr>
              <w:t>&lt;/</w:t>
            </w:r>
            <w:r>
              <w:rPr>
                <w:rFonts w:hint="default" w:ascii="Courier New" w:hAnsi="Courier New" w:cs="Courier New"/>
                <w:b/>
                <w:color w:val="000080"/>
                <w:sz w:val="21"/>
                <w:szCs w:val="21"/>
                <w:shd w:val="clear" w:fill="C7EDCC"/>
              </w:rPr>
              <w:t>beans</w:t>
            </w:r>
            <w:r>
              <w:rPr>
                <w:rFonts w:hint="default" w:ascii="Courier New" w:hAnsi="Courier New" w:cs="Courier New"/>
                <w:color w:val="000000"/>
                <w:sz w:val="21"/>
                <w:szCs w:val="21"/>
                <w:shd w:val="clear" w:fill="C7EDCC"/>
              </w:rPr>
              <w:t>&gt;</w:t>
            </w:r>
          </w:p>
        </w:tc>
      </w:tr>
    </w:tbl>
    <w:p>
      <w:pPr>
        <w:pStyle w:val="4"/>
        <w:keepNext/>
        <w:keepLines/>
        <w:pageBreakBefore w:val="0"/>
        <w:widowControl w:val="0"/>
        <w:numPr>
          <w:ilvl w:val="2"/>
          <w:numId w:val="0"/>
        </w:numPr>
        <w:kinsoku/>
        <w:wordWrap/>
        <w:overflowPunct/>
        <w:topLinePunct w:val="0"/>
        <w:autoSpaceDE/>
        <w:autoSpaceDN/>
        <w:bidi w:val="0"/>
        <w:adjustRightInd/>
        <w:snapToGrid/>
        <w:spacing w:before="140" w:after="140"/>
        <w:ind w:leftChars="0"/>
        <w:textAlignment w:val="auto"/>
        <w:outlineLvl w:val="2"/>
        <w:rPr>
          <w:rFonts w:hint="eastAsia"/>
          <w:lang w:val="en-US" w:eastAsia="zh-CN"/>
        </w:rPr>
      </w:pPr>
      <w:r>
        <w:rPr>
          <w:rFonts w:hint="eastAsia"/>
          <w:lang w:val="en-US" w:eastAsia="zh-CN"/>
        </w:rPr>
        <w:t>2.1.2任务服务类</w:t>
      </w:r>
    </w:p>
    <w:p>
      <w:pPr>
        <w:keepNext w:val="0"/>
        <w:keepLines w:val="0"/>
        <w:pageBreakBefore w:val="0"/>
        <w:widowControl w:val="0"/>
        <w:numPr>
          <w:ilvl w:val="0"/>
          <w:numId w:val="0"/>
        </w:numPr>
        <w:kinsoku/>
        <w:wordWrap/>
        <w:overflowPunct/>
        <w:topLinePunct w:val="0"/>
        <w:autoSpaceDE/>
        <w:autoSpaceDN/>
        <w:bidi w:val="0"/>
        <w:adjustRightInd/>
        <w:snapToGrid/>
        <w:spacing w:after="0" w:line="240" w:lineRule="auto"/>
        <w:textAlignment w:val="auto"/>
        <w:outlineLvl w:val="9"/>
        <w:rPr>
          <w:rFonts w:hint="default" w:ascii="Courier New" w:hAnsi="Courier New" w:cs="Courier New"/>
          <w:lang w:val="en-US" w:eastAsia="zh-CN"/>
        </w:rPr>
      </w:pPr>
      <w:r>
        <w:rPr>
          <w:rFonts w:hint="default" w:ascii="Courier New" w:hAnsi="Courier New" w:cs="Courier New"/>
          <w:lang w:val="en-US" w:eastAsia="zh-CN"/>
        </w:rPr>
        <w:t>pinyougou-seckill-web\src\main\java\com\pinyougou\seckill\task\</w:t>
      </w:r>
      <w:r>
        <w:rPr>
          <w:rFonts w:hint="eastAsia" w:ascii="Courier New" w:hAnsi="Courier New" w:cs="Courier New"/>
          <w:lang w:val="en-US" w:eastAsia="zh-CN"/>
        </w:rPr>
        <w:t>包下，创建</w:t>
      </w:r>
      <w:r>
        <w:rPr>
          <w:rFonts w:hint="default" w:ascii="Courier New" w:hAnsi="Courier New" w:cs="Courier New"/>
          <w:lang w:val="en-US" w:eastAsia="zh-CN"/>
        </w:rPr>
        <w:t>SeckillOrderTask</w:t>
      </w:r>
      <w:r>
        <w:rPr>
          <w:rFonts w:hint="eastAsia" w:ascii="Courier New" w:hAnsi="Courier New" w:cs="Courier New"/>
          <w:lang w:val="en-US" w:eastAsia="zh-CN"/>
        </w:rPr>
        <w:t>.java秒杀订单定时任务类</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3"/>
              <w:keepNext w:val="0"/>
              <w:keepLines w:val="0"/>
              <w:pageBreakBefore w:val="0"/>
              <w:widowControl/>
              <w:suppressLineNumbers w:val="0"/>
              <w:shd w:val="clear" w:fill="C7EDCC"/>
              <w:kinsoku/>
              <w:wordWrap/>
              <w:overflowPunct/>
              <w:topLinePunct w:val="0"/>
              <w:autoSpaceDE/>
              <w:autoSpaceDN/>
              <w:bidi w:val="0"/>
              <w:adjustRightInd/>
              <w:snapToGrid/>
              <w:spacing w:after="0"/>
              <w:textAlignment w:val="auto"/>
              <w:outlineLvl w:val="9"/>
              <w:rPr>
                <w:rFonts w:hint="default" w:ascii="Courier New" w:hAnsi="Courier New" w:cs="Courier New"/>
                <w:color w:val="000000"/>
                <w:sz w:val="21"/>
                <w:szCs w:val="21"/>
                <w:shd w:val="clear" w:fill="C7EDCC"/>
              </w:rPr>
            </w:pPr>
            <w:r>
              <w:rPr>
                <w:rFonts w:hint="default" w:ascii="Courier New" w:hAnsi="Courier New" w:cs="Courier New"/>
                <w:i/>
                <w:color w:val="808080"/>
                <w:sz w:val="21"/>
                <w:szCs w:val="21"/>
                <w:shd w:val="clear" w:fill="C7EDCC"/>
              </w:rPr>
              <w:t xml:space="preserve">/** </w:t>
            </w:r>
            <w:r>
              <w:rPr>
                <w:rFonts w:hint="eastAsia" w:ascii="宋体" w:hAnsi="宋体" w:eastAsia="宋体" w:cs="宋体"/>
                <w:i/>
                <w:color w:val="808080"/>
                <w:sz w:val="21"/>
                <w:szCs w:val="21"/>
                <w:shd w:val="clear" w:fill="C7EDCC"/>
              </w:rPr>
              <w:t xml:space="preserve">秒杀订单任务 </w:t>
            </w:r>
            <w:r>
              <w:rPr>
                <w:rFonts w:hint="default" w:ascii="Courier New" w:hAnsi="Courier New" w:cs="Courier New"/>
                <w:i/>
                <w:color w:val="808080"/>
                <w:sz w:val="21"/>
                <w:szCs w:val="21"/>
                <w:shd w:val="clear" w:fill="C7EDCC"/>
              </w:rPr>
              <w:t>*/</w:t>
            </w:r>
            <w:r>
              <w:rPr>
                <w:rFonts w:hint="default" w:ascii="Courier New" w:hAnsi="Courier New" w:cs="Courier New"/>
                <w:i/>
                <w:color w:val="808080"/>
                <w:sz w:val="21"/>
                <w:szCs w:val="21"/>
                <w:shd w:val="clear" w:fill="C7EDCC"/>
              </w:rPr>
              <w:br w:type="textWrapping"/>
            </w:r>
            <w:r>
              <w:rPr>
                <w:rFonts w:hint="default" w:ascii="Courier New" w:hAnsi="Courier New" w:cs="Courier New"/>
                <w:color w:val="808000"/>
                <w:sz w:val="21"/>
                <w:szCs w:val="21"/>
                <w:shd w:val="clear" w:fill="C7EDCC"/>
              </w:rPr>
              <w:t>@Component</w:t>
            </w:r>
            <w:r>
              <w:rPr>
                <w:rFonts w:hint="default" w:ascii="Courier New" w:hAnsi="Courier New" w:cs="Courier New"/>
                <w:color w:val="808000"/>
                <w:sz w:val="21"/>
                <w:szCs w:val="21"/>
                <w:shd w:val="clear" w:fill="C7EDCC"/>
              </w:rPr>
              <w:br w:type="textWrapping"/>
            </w:r>
            <w:r>
              <w:rPr>
                <w:rFonts w:hint="default" w:ascii="Courier New" w:hAnsi="Courier New" w:cs="Courier New"/>
                <w:b/>
                <w:color w:val="000080"/>
                <w:sz w:val="21"/>
                <w:szCs w:val="21"/>
                <w:shd w:val="clear" w:fill="C7EDCC"/>
              </w:rPr>
              <w:t xml:space="preserve">public class </w:t>
            </w:r>
            <w:r>
              <w:rPr>
                <w:rFonts w:hint="default" w:ascii="Courier New" w:hAnsi="Courier New" w:cs="Courier New"/>
                <w:color w:val="000000"/>
                <w:sz w:val="21"/>
                <w:szCs w:val="21"/>
                <w:shd w:val="clear" w:fill="C7EDCC"/>
              </w:rPr>
              <w:t>SeckillOrderTask {</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color w:val="808000"/>
                <w:sz w:val="21"/>
                <w:szCs w:val="21"/>
                <w:shd w:val="clear" w:fill="C7EDCC"/>
              </w:rPr>
              <w:t>@Reference</w:t>
            </w:r>
            <w:r>
              <w:rPr>
                <w:rFonts w:hint="default" w:ascii="Courier New" w:hAnsi="Courier New" w:cs="Courier New"/>
                <w:color w:val="000000"/>
                <w:sz w:val="21"/>
                <w:szCs w:val="21"/>
                <w:shd w:val="clear" w:fill="C7EDCC"/>
              </w:rPr>
              <w:t xml:space="preserve">(timeout = </w:t>
            </w:r>
            <w:r>
              <w:rPr>
                <w:rFonts w:hint="default" w:ascii="Courier New" w:hAnsi="Courier New" w:cs="Courier New"/>
                <w:color w:val="0000FF"/>
                <w:sz w:val="21"/>
                <w:szCs w:val="21"/>
                <w:shd w:val="clear" w:fill="C7EDCC"/>
              </w:rPr>
              <w:t>10000</w:t>
            </w:r>
            <w:r>
              <w:rPr>
                <w:rFonts w:hint="default" w:ascii="Courier New" w:hAnsi="Courier New" w:cs="Courier New"/>
                <w:color w:val="000000"/>
                <w:sz w:val="21"/>
                <w:szCs w:val="21"/>
                <w:shd w:val="clear" w:fill="C7EDCC"/>
              </w:rPr>
              <w:t>)</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b/>
                <w:color w:val="000080"/>
                <w:sz w:val="21"/>
                <w:szCs w:val="21"/>
                <w:shd w:val="clear" w:fill="C7EDCC"/>
              </w:rPr>
              <w:t xml:space="preserve">private </w:t>
            </w:r>
            <w:r>
              <w:rPr>
                <w:rFonts w:hint="default" w:ascii="Courier New" w:hAnsi="Courier New" w:cs="Courier New"/>
                <w:color w:val="000000"/>
                <w:sz w:val="21"/>
                <w:szCs w:val="21"/>
                <w:shd w:val="clear" w:fill="C7EDCC"/>
              </w:rPr>
              <w:t xml:space="preserve">SeckillOrderService </w:t>
            </w:r>
            <w:r>
              <w:rPr>
                <w:rFonts w:hint="default" w:ascii="Courier New" w:hAnsi="Courier New" w:cs="Courier New"/>
                <w:b/>
                <w:color w:val="660E7A"/>
                <w:sz w:val="21"/>
                <w:szCs w:val="21"/>
                <w:shd w:val="clear" w:fill="C7EDCC"/>
              </w:rPr>
              <w:t>seckillOrderService</w:t>
            </w:r>
            <w:r>
              <w:rPr>
                <w:rFonts w:hint="default" w:ascii="Courier New" w:hAnsi="Courier New" w:cs="Courier New"/>
                <w:color w:val="000000"/>
                <w:sz w:val="21"/>
                <w:szCs w:val="21"/>
                <w:shd w:val="clear" w:fill="C7EDCC"/>
              </w:rPr>
              <w:t>;</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color w:val="808000"/>
                <w:sz w:val="21"/>
                <w:szCs w:val="21"/>
                <w:shd w:val="clear" w:fill="C7EDCC"/>
              </w:rPr>
              <w:t>@Reference</w:t>
            </w:r>
            <w:r>
              <w:rPr>
                <w:rFonts w:hint="default" w:ascii="Courier New" w:hAnsi="Courier New" w:cs="Courier New"/>
                <w:color w:val="000000"/>
                <w:sz w:val="21"/>
                <w:szCs w:val="21"/>
                <w:shd w:val="clear" w:fill="C7EDCC"/>
              </w:rPr>
              <w:t xml:space="preserve">(timeout = </w:t>
            </w:r>
            <w:r>
              <w:rPr>
                <w:rFonts w:hint="default" w:ascii="Courier New" w:hAnsi="Courier New" w:cs="Courier New"/>
                <w:color w:val="0000FF"/>
                <w:sz w:val="21"/>
                <w:szCs w:val="21"/>
                <w:shd w:val="clear" w:fill="C7EDCC"/>
              </w:rPr>
              <w:t>10000</w:t>
            </w:r>
            <w:r>
              <w:rPr>
                <w:rFonts w:hint="default" w:ascii="Courier New" w:hAnsi="Courier New" w:cs="Courier New"/>
                <w:color w:val="000000"/>
                <w:sz w:val="21"/>
                <w:szCs w:val="21"/>
                <w:shd w:val="clear" w:fill="C7EDCC"/>
              </w:rPr>
              <w:t>)</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b/>
                <w:color w:val="000080"/>
                <w:sz w:val="21"/>
                <w:szCs w:val="21"/>
                <w:shd w:val="clear" w:fill="C7EDCC"/>
              </w:rPr>
              <w:t xml:space="preserve">private </w:t>
            </w:r>
            <w:r>
              <w:rPr>
                <w:rFonts w:hint="default" w:ascii="Courier New" w:hAnsi="Courier New" w:cs="Courier New"/>
                <w:color w:val="000000"/>
                <w:sz w:val="21"/>
                <w:szCs w:val="21"/>
                <w:shd w:val="clear" w:fill="C7EDCC"/>
              </w:rPr>
              <w:t xml:space="preserve">WeixinPayService </w:t>
            </w:r>
            <w:r>
              <w:rPr>
                <w:rFonts w:hint="default" w:ascii="Courier New" w:hAnsi="Courier New" w:cs="Courier New"/>
                <w:b/>
                <w:color w:val="660E7A"/>
                <w:sz w:val="21"/>
                <w:szCs w:val="21"/>
                <w:shd w:val="clear" w:fill="C7EDCC"/>
              </w:rPr>
              <w:t>weixinPayService</w:t>
            </w:r>
            <w:r>
              <w:rPr>
                <w:rFonts w:hint="default" w:ascii="Courier New" w:hAnsi="Courier New" w:cs="Courier New"/>
                <w:color w:val="000000"/>
                <w:sz w:val="21"/>
                <w:szCs w:val="21"/>
                <w:shd w:val="clear" w:fill="C7EDCC"/>
              </w:rPr>
              <w:t>;</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i/>
                <w:color w:val="808080"/>
                <w:sz w:val="21"/>
                <w:szCs w:val="21"/>
                <w:shd w:val="clear" w:fill="C7EDCC"/>
              </w:rPr>
              <w:t xml:space="preserve">/** </w:t>
            </w:r>
            <w:r>
              <w:rPr>
                <w:rFonts w:hint="eastAsia" w:ascii="宋体" w:hAnsi="宋体" w:eastAsia="宋体" w:cs="宋体"/>
                <w:i/>
                <w:color w:val="808080"/>
                <w:sz w:val="21"/>
                <w:szCs w:val="21"/>
                <w:shd w:val="clear" w:fill="C7EDCC"/>
              </w:rPr>
              <w:t>定时关闭超时未支付定单</w:t>
            </w:r>
            <w:r>
              <w:rPr>
                <w:rFonts w:hint="default" w:ascii="Courier New" w:hAnsi="Courier New" w:cs="Courier New"/>
                <w:i/>
                <w:color w:val="808080"/>
                <w:sz w:val="21"/>
                <w:szCs w:val="21"/>
                <w:shd w:val="clear" w:fill="C7EDCC"/>
              </w:rPr>
              <w:t>(</w:t>
            </w:r>
            <w:r>
              <w:rPr>
                <w:rFonts w:hint="eastAsia" w:ascii="宋体" w:hAnsi="宋体" w:eastAsia="宋体" w:cs="宋体"/>
                <w:i/>
                <w:color w:val="808080"/>
                <w:sz w:val="21"/>
                <w:szCs w:val="21"/>
                <w:shd w:val="clear" w:fill="C7EDCC"/>
              </w:rPr>
              <w:t>每隔</w:t>
            </w:r>
            <w:r>
              <w:rPr>
                <w:rFonts w:hint="default" w:ascii="Courier New" w:hAnsi="Courier New" w:cs="Courier New"/>
                <w:i/>
                <w:color w:val="808080"/>
                <w:sz w:val="21"/>
                <w:szCs w:val="21"/>
                <w:shd w:val="clear" w:fill="C7EDCC"/>
              </w:rPr>
              <w:t>3</w:t>
            </w:r>
            <w:r>
              <w:rPr>
                <w:rFonts w:hint="eastAsia" w:ascii="宋体" w:hAnsi="宋体" w:eastAsia="宋体" w:cs="宋体"/>
                <w:i/>
                <w:color w:val="808080"/>
                <w:sz w:val="21"/>
                <w:szCs w:val="21"/>
                <w:shd w:val="clear" w:fill="C7EDCC"/>
              </w:rPr>
              <w:t>秒调度一次</w:t>
            </w:r>
            <w:r>
              <w:rPr>
                <w:rFonts w:hint="default" w:ascii="Courier New" w:hAnsi="Courier New" w:cs="Courier New"/>
                <w:i/>
                <w:color w:val="808080"/>
                <w:sz w:val="21"/>
                <w:szCs w:val="21"/>
                <w:shd w:val="clear" w:fill="C7EDCC"/>
              </w:rPr>
              <w:t>) */</w:t>
            </w:r>
            <w:r>
              <w:rPr>
                <w:rFonts w:hint="default" w:ascii="Courier New" w:hAnsi="Courier New" w:cs="Courier New"/>
                <w:i/>
                <w:color w:val="808080"/>
                <w:sz w:val="21"/>
                <w:szCs w:val="21"/>
                <w:shd w:val="clear" w:fill="C7EDCC"/>
              </w:rPr>
              <w:br w:type="textWrapping"/>
            </w:r>
            <w:r>
              <w:rPr>
                <w:rFonts w:hint="default" w:ascii="Courier New" w:hAnsi="Courier New" w:cs="Courier New"/>
                <w:i/>
                <w:color w:val="808080"/>
                <w:sz w:val="21"/>
                <w:szCs w:val="21"/>
                <w:shd w:val="clear" w:fill="C7EDCC"/>
              </w:rPr>
              <w:t xml:space="preserve">    </w:t>
            </w:r>
            <w:r>
              <w:rPr>
                <w:rFonts w:hint="default" w:ascii="Courier New" w:hAnsi="Courier New" w:cs="Courier New"/>
                <w:color w:val="808000"/>
                <w:sz w:val="21"/>
                <w:szCs w:val="21"/>
                <w:shd w:val="clear" w:fill="C7EDCC"/>
              </w:rPr>
              <w:t>@Scheduled</w:t>
            </w:r>
            <w:r>
              <w:rPr>
                <w:rFonts w:hint="default" w:ascii="Courier New" w:hAnsi="Courier New" w:cs="Courier New"/>
                <w:color w:val="000000"/>
                <w:sz w:val="21"/>
                <w:szCs w:val="21"/>
                <w:shd w:val="clear" w:fill="C7EDCC"/>
              </w:rPr>
              <w:t xml:space="preserve">(cron = </w:t>
            </w:r>
            <w:r>
              <w:rPr>
                <w:rFonts w:hint="default" w:ascii="Courier New" w:hAnsi="Courier New" w:cs="Courier New"/>
                <w:b/>
                <w:color w:val="008000"/>
                <w:sz w:val="21"/>
                <w:szCs w:val="21"/>
                <w:shd w:val="clear" w:fill="C7EDCC"/>
              </w:rPr>
              <w:t>"0/3 * * * * ?"</w:t>
            </w:r>
            <w:r>
              <w:rPr>
                <w:rFonts w:hint="default" w:ascii="Courier New" w:hAnsi="Courier New" w:cs="Courier New"/>
                <w:color w:val="000000"/>
                <w:sz w:val="21"/>
                <w:szCs w:val="21"/>
                <w:shd w:val="clear" w:fill="C7EDCC"/>
              </w:rPr>
              <w:t>)</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b/>
                <w:color w:val="000080"/>
                <w:sz w:val="21"/>
                <w:szCs w:val="21"/>
                <w:shd w:val="clear" w:fill="C7EDCC"/>
              </w:rPr>
              <w:t xml:space="preserve">public void </w:t>
            </w:r>
            <w:r>
              <w:rPr>
                <w:rFonts w:hint="default" w:ascii="Courier New" w:hAnsi="Courier New" w:cs="Courier New"/>
                <w:color w:val="000000"/>
                <w:sz w:val="21"/>
                <w:szCs w:val="21"/>
                <w:shd w:val="clear" w:fill="C7EDCC"/>
              </w:rPr>
              <w:t>closeOrderTask(){</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System.</w:t>
            </w:r>
            <w:r>
              <w:rPr>
                <w:rFonts w:hint="default" w:ascii="Courier New" w:hAnsi="Courier New" w:cs="Courier New"/>
                <w:b/>
                <w:i/>
                <w:color w:val="660E7A"/>
                <w:sz w:val="21"/>
                <w:szCs w:val="21"/>
                <w:shd w:val="clear" w:fill="C7EDCC"/>
              </w:rPr>
              <w:t>out</w:t>
            </w:r>
            <w:r>
              <w:rPr>
                <w:rFonts w:hint="default" w:ascii="Courier New" w:hAnsi="Courier New" w:cs="Courier New"/>
                <w:color w:val="000000"/>
                <w:sz w:val="21"/>
                <w:szCs w:val="21"/>
                <w:shd w:val="clear" w:fill="C7EDCC"/>
              </w:rPr>
              <w:t>.println(</w:t>
            </w:r>
            <w:r>
              <w:rPr>
                <w:rFonts w:hint="default" w:ascii="Courier New" w:hAnsi="Courier New" w:cs="Courier New"/>
                <w:b/>
                <w:color w:val="008000"/>
                <w:sz w:val="21"/>
                <w:szCs w:val="21"/>
                <w:shd w:val="clear" w:fill="C7EDCC"/>
              </w:rPr>
              <w:t>"==</w:t>
            </w:r>
            <w:r>
              <w:rPr>
                <w:rFonts w:hint="eastAsia" w:ascii="宋体" w:hAnsi="宋体" w:eastAsia="宋体" w:cs="宋体"/>
                <w:b/>
                <w:color w:val="008000"/>
                <w:sz w:val="21"/>
                <w:szCs w:val="21"/>
                <w:shd w:val="clear" w:fill="C7EDCC"/>
              </w:rPr>
              <w:t>毫秒</w:t>
            </w:r>
            <w:r>
              <w:rPr>
                <w:rFonts w:hint="default" w:ascii="Courier New" w:hAnsi="Courier New" w:cs="Courier New"/>
                <w:b/>
                <w:color w:val="008000"/>
                <w:sz w:val="21"/>
                <w:szCs w:val="21"/>
                <w:shd w:val="clear" w:fill="C7EDCC"/>
              </w:rPr>
              <w:t xml:space="preserve">==" </w:t>
            </w:r>
            <w:r>
              <w:rPr>
                <w:rFonts w:hint="default" w:ascii="Courier New" w:hAnsi="Courier New" w:cs="Courier New"/>
                <w:color w:val="000000"/>
                <w:sz w:val="21"/>
                <w:szCs w:val="21"/>
                <w:shd w:val="clear" w:fill="C7EDCC"/>
              </w:rPr>
              <w:t>+ System.</w:t>
            </w:r>
            <w:r>
              <w:rPr>
                <w:rFonts w:hint="default" w:ascii="Courier New" w:hAnsi="Courier New" w:cs="Courier New"/>
                <w:i/>
                <w:color w:val="000000"/>
                <w:sz w:val="21"/>
                <w:szCs w:val="21"/>
                <w:shd w:val="clear" w:fill="C7EDCC"/>
              </w:rPr>
              <w:t>currentTimeMillis</w:t>
            </w:r>
            <w:r>
              <w:rPr>
                <w:rFonts w:hint="default" w:ascii="Courier New" w:hAnsi="Courier New" w:cs="Courier New"/>
                <w:color w:val="000000"/>
                <w:sz w:val="21"/>
                <w:szCs w:val="21"/>
                <w:shd w:val="clear" w:fill="C7EDCC"/>
              </w:rPr>
              <w:t>());</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i/>
                <w:color w:val="808080"/>
                <w:sz w:val="21"/>
                <w:szCs w:val="21"/>
                <w:shd w:val="clear" w:fill="C7EDCC"/>
              </w:rPr>
              <w:t xml:space="preserve">// </w:t>
            </w:r>
            <w:r>
              <w:rPr>
                <w:rFonts w:hint="eastAsia" w:ascii="宋体" w:hAnsi="宋体" w:eastAsia="宋体" w:cs="宋体"/>
                <w:i/>
                <w:color w:val="808080"/>
                <w:sz w:val="21"/>
                <w:szCs w:val="21"/>
                <w:shd w:val="clear" w:fill="C7EDCC"/>
              </w:rPr>
              <w:t>查询所有超时未支付的订单</w:t>
            </w:r>
            <w:r>
              <w:rPr>
                <w:rFonts w:hint="eastAsia" w:ascii="宋体" w:hAnsi="宋体" w:eastAsia="宋体" w:cs="宋体"/>
                <w:i/>
                <w:color w:val="808080"/>
                <w:sz w:val="21"/>
                <w:szCs w:val="21"/>
                <w:shd w:val="clear" w:fill="C7EDCC"/>
              </w:rPr>
              <w:br w:type="textWrapping"/>
            </w:r>
            <w:r>
              <w:rPr>
                <w:rFonts w:hint="eastAsia" w:ascii="宋体" w:hAnsi="宋体" w:eastAsia="宋体" w:cs="宋体"/>
                <w:i/>
                <w:color w:val="808080"/>
                <w:sz w:val="21"/>
                <w:szCs w:val="21"/>
                <w:shd w:val="clear" w:fill="C7EDCC"/>
              </w:rPr>
              <w:t xml:space="preserve">        </w:t>
            </w:r>
            <w:r>
              <w:rPr>
                <w:rFonts w:hint="default" w:ascii="Courier New" w:hAnsi="Courier New" w:cs="Courier New"/>
                <w:color w:val="000000"/>
                <w:sz w:val="21"/>
                <w:szCs w:val="21"/>
                <w:shd w:val="clear" w:fill="C7EDCC"/>
              </w:rPr>
              <w:t xml:space="preserve">List&lt;SeckillOrder&gt; seckillOrderList = </w:t>
            </w:r>
            <w:r>
              <w:rPr>
                <w:rFonts w:hint="default" w:ascii="Courier New" w:hAnsi="Courier New" w:cs="Courier New"/>
                <w:b/>
                <w:color w:val="660E7A"/>
                <w:sz w:val="21"/>
                <w:szCs w:val="21"/>
                <w:shd w:val="clear" w:fill="C7EDCC"/>
              </w:rPr>
              <w:t>seckillOrderService</w:t>
            </w:r>
            <w:r>
              <w:rPr>
                <w:rFonts w:hint="default" w:ascii="Courier New" w:hAnsi="Courier New" w:cs="Courier New"/>
                <w:b/>
                <w:color w:val="660E7A"/>
                <w:sz w:val="21"/>
                <w:szCs w:val="21"/>
                <w:shd w:val="clear" w:fill="C7EDCC"/>
              </w:rPr>
              <w:br w:type="textWrapping"/>
            </w:r>
            <w:r>
              <w:rPr>
                <w:rFonts w:hint="default" w:ascii="Courier New" w:hAnsi="Courier New" w:cs="Courier New"/>
                <w:b/>
                <w:color w:val="660E7A"/>
                <w:sz w:val="21"/>
                <w:szCs w:val="21"/>
                <w:shd w:val="clear" w:fill="C7EDCC"/>
              </w:rPr>
              <w:t xml:space="preserve">                </w:t>
            </w:r>
            <w:r>
              <w:rPr>
                <w:rFonts w:hint="default" w:ascii="Courier New" w:hAnsi="Courier New" w:cs="Courier New"/>
                <w:color w:val="000000"/>
                <w:sz w:val="21"/>
                <w:szCs w:val="21"/>
                <w:shd w:val="clear" w:fill="C7EDCC"/>
              </w:rPr>
              <w:t>.findOrderByTimeout();</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i/>
                <w:color w:val="808080"/>
                <w:sz w:val="21"/>
                <w:szCs w:val="21"/>
                <w:shd w:val="clear" w:fill="C7EDCC"/>
              </w:rPr>
              <w:t xml:space="preserve">// </w:t>
            </w:r>
            <w:r>
              <w:rPr>
                <w:rFonts w:hint="eastAsia" w:ascii="宋体" w:hAnsi="宋体" w:eastAsia="宋体" w:cs="宋体"/>
                <w:i/>
                <w:color w:val="808080"/>
                <w:sz w:val="21"/>
                <w:szCs w:val="21"/>
                <w:shd w:val="clear" w:fill="C7EDCC"/>
              </w:rPr>
              <w:t>迭代未支付的订单</w:t>
            </w:r>
            <w:r>
              <w:rPr>
                <w:rFonts w:hint="eastAsia" w:ascii="宋体" w:hAnsi="宋体" w:eastAsia="宋体" w:cs="宋体"/>
                <w:i/>
                <w:color w:val="808080"/>
                <w:sz w:val="21"/>
                <w:szCs w:val="21"/>
                <w:shd w:val="clear" w:fill="C7EDCC"/>
              </w:rPr>
              <w:br w:type="textWrapping"/>
            </w:r>
            <w:r>
              <w:rPr>
                <w:rFonts w:hint="eastAsia" w:ascii="宋体" w:hAnsi="宋体" w:eastAsia="宋体" w:cs="宋体"/>
                <w:i/>
                <w:color w:val="808080"/>
                <w:sz w:val="21"/>
                <w:szCs w:val="21"/>
                <w:shd w:val="clear" w:fill="C7EDCC"/>
              </w:rPr>
              <w:t xml:space="preserve">        </w:t>
            </w:r>
            <w:r>
              <w:rPr>
                <w:rFonts w:hint="default" w:ascii="Courier New" w:hAnsi="Courier New" w:cs="Courier New"/>
                <w:b/>
                <w:color w:val="000080"/>
                <w:sz w:val="21"/>
                <w:szCs w:val="21"/>
                <w:shd w:val="clear" w:fill="C7EDCC"/>
              </w:rPr>
              <w:t xml:space="preserve">for </w:t>
            </w:r>
            <w:r>
              <w:rPr>
                <w:rFonts w:hint="default" w:ascii="Courier New" w:hAnsi="Courier New" w:cs="Courier New"/>
                <w:color w:val="000000"/>
                <w:sz w:val="21"/>
                <w:szCs w:val="21"/>
                <w:shd w:val="clear" w:fill="C7EDCC"/>
              </w:rPr>
              <w:t>(SeckillOrder seckillOrder : seckillOrderList){</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i/>
                <w:color w:val="808080"/>
                <w:sz w:val="21"/>
                <w:szCs w:val="21"/>
                <w:shd w:val="clear" w:fill="C7EDCC"/>
              </w:rPr>
              <w:t xml:space="preserve">// </w:t>
            </w:r>
            <w:r>
              <w:rPr>
                <w:rFonts w:hint="eastAsia" w:ascii="宋体" w:hAnsi="宋体" w:eastAsia="宋体" w:cs="宋体"/>
                <w:i/>
                <w:color w:val="808080"/>
                <w:sz w:val="21"/>
                <w:szCs w:val="21"/>
                <w:shd w:val="clear" w:fill="C7EDCC"/>
              </w:rPr>
              <w:t>关闭微信未支付订单</w:t>
            </w:r>
            <w:r>
              <w:rPr>
                <w:rFonts w:hint="eastAsia" w:ascii="宋体" w:hAnsi="宋体" w:eastAsia="宋体" w:cs="宋体"/>
                <w:i/>
                <w:color w:val="808080"/>
                <w:sz w:val="21"/>
                <w:szCs w:val="21"/>
                <w:shd w:val="clear" w:fill="C7EDCC"/>
              </w:rPr>
              <w:br w:type="textWrapping"/>
            </w:r>
            <w:r>
              <w:rPr>
                <w:rFonts w:hint="eastAsia" w:ascii="宋体" w:hAnsi="宋体" w:eastAsia="宋体" w:cs="宋体"/>
                <w:i/>
                <w:color w:val="808080"/>
                <w:sz w:val="21"/>
                <w:szCs w:val="21"/>
                <w:shd w:val="clear" w:fill="C7EDCC"/>
              </w:rPr>
              <w:t xml:space="preserve">            </w:t>
            </w:r>
            <w:r>
              <w:rPr>
                <w:rFonts w:hint="default" w:ascii="Courier New" w:hAnsi="Courier New" w:cs="Courier New"/>
                <w:color w:val="000000"/>
                <w:sz w:val="21"/>
                <w:szCs w:val="21"/>
                <w:shd w:val="clear" w:fill="C7EDCC"/>
              </w:rPr>
              <w:t xml:space="preserve">Map&lt;String,String&gt; map = </w:t>
            </w:r>
            <w:r>
              <w:rPr>
                <w:rFonts w:hint="default" w:ascii="Courier New" w:hAnsi="Courier New" w:cs="Courier New"/>
                <w:b/>
                <w:color w:val="660E7A"/>
                <w:sz w:val="21"/>
                <w:szCs w:val="21"/>
                <w:shd w:val="clear" w:fill="C7EDCC"/>
              </w:rPr>
              <w:t>weixinPayService</w:t>
            </w:r>
            <w:r>
              <w:rPr>
                <w:rFonts w:hint="default" w:ascii="Courier New" w:hAnsi="Courier New" w:cs="Courier New"/>
                <w:b/>
                <w:color w:val="660E7A"/>
                <w:sz w:val="21"/>
                <w:szCs w:val="21"/>
                <w:shd w:val="clear" w:fill="C7EDCC"/>
              </w:rPr>
              <w:br w:type="textWrapping"/>
            </w:r>
            <w:r>
              <w:rPr>
                <w:rFonts w:hint="default" w:ascii="Courier New" w:hAnsi="Courier New" w:cs="Courier New"/>
                <w:b/>
                <w:color w:val="660E7A"/>
                <w:sz w:val="21"/>
                <w:szCs w:val="21"/>
                <w:shd w:val="clear" w:fill="C7EDCC"/>
              </w:rPr>
              <w:t xml:space="preserve">                   </w:t>
            </w:r>
            <w:r>
              <w:rPr>
                <w:rFonts w:hint="default" w:ascii="Courier New" w:hAnsi="Courier New" w:cs="Courier New"/>
                <w:b/>
                <w:color w:val="660E7A"/>
                <w:sz w:val="20"/>
                <w:szCs w:val="20"/>
                <w:shd w:val="clear" w:fill="C7EDCC"/>
              </w:rPr>
              <w:t xml:space="preserve"> </w:t>
            </w:r>
            <w:r>
              <w:rPr>
                <w:rFonts w:hint="default" w:ascii="Courier New" w:hAnsi="Courier New" w:cs="Courier New"/>
                <w:color w:val="000000"/>
                <w:sz w:val="20"/>
                <w:szCs w:val="20"/>
                <w:shd w:val="clear" w:fill="C7EDCC"/>
              </w:rPr>
              <w:t>.closePayTimeout(seckillOrder.getId().toString());</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i/>
                <w:color w:val="808080"/>
                <w:sz w:val="21"/>
                <w:szCs w:val="21"/>
                <w:shd w:val="clear" w:fill="C7EDCC"/>
              </w:rPr>
              <w:t xml:space="preserve">// </w:t>
            </w:r>
            <w:r>
              <w:rPr>
                <w:rFonts w:hint="eastAsia" w:ascii="宋体" w:hAnsi="宋体" w:eastAsia="宋体" w:cs="宋体"/>
                <w:i/>
                <w:color w:val="808080"/>
                <w:sz w:val="21"/>
                <w:szCs w:val="21"/>
                <w:shd w:val="clear" w:fill="C7EDCC"/>
              </w:rPr>
              <w:t>如果正常关闭</w:t>
            </w:r>
            <w:r>
              <w:rPr>
                <w:rFonts w:hint="eastAsia" w:ascii="宋体" w:hAnsi="宋体" w:eastAsia="宋体" w:cs="宋体"/>
                <w:i/>
                <w:color w:val="808080"/>
                <w:sz w:val="21"/>
                <w:szCs w:val="21"/>
                <w:shd w:val="clear" w:fill="C7EDCC"/>
              </w:rPr>
              <w:br w:type="textWrapping"/>
            </w:r>
            <w:r>
              <w:rPr>
                <w:rFonts w:hint="eastAsia" w:ascii="宋体" w:hAnsi="宋体" w:eastAsia="宋体" w:cs="宋体"/>
                <w:i/>
                <w:color w:val="808080"/>
                <w:sz w:val="21"/>
                <w:szCs w:val="21"/>
                <w:shd w:val="clear" w:fill="C7EDCC"/>
              </w:rPr>
              <w:t xml:space="preserve">            </w:t>
            </w:r>
            <w:r>
              <w:rPr>
                <w:rFonts w:hint="default" w:ascii="Courier New" w:hAnsi="Courier New" w:cs="Courier New"/>
                <w:b/>
                <w:color w:val="000080"/>
                <w:sz w:val="21"/>
                <w:szCs w:val="21"/>
                <w:shd w:val="clear" w:fill="C7EDCC"/>
              </w:rPr>
              <w:t xml:space="preserve">if </w:t>
            </w:r>
            <w:r>
              <w:rPr>
                <w:rFonts w:hint="default" w:ascii="Courier New" w:hAnsi="Courier New" w:cs="Courier New"/>
                <w:color w:val="000000"/>
                <w:sz w:val="21"/>
                <w:szCs w:val="21"/>
                <w:shd w:val="clear" w:fill="C7EDCC"/>
              </w:rPr>
              <w:t>(</w:t>
            </w:r>
            <w:r>
              <w:rPr>
                <w:rFonts w:hint="default" w:ascii="Courier New" w:hAnsi="Courier New" w:cs="Courier New"/>
                <w:b/>
                <w:color w:val="008000"/>
                <w:sz w:val="21"/>
                <w:szCs w:val="21"/>
                <w:shd w:val="clear" w:fill="C7EDCC"/>
              </w:rPr>
              <w:t>"SUCCESS"</w:t>
            </w:r>
            <w:r>
              <w:rPr>
                <w:rFonts w:hint="default" w:ascii="Courier New" w:hAnsi="Courier New" w:cs="Courier New"/>
                <w:color w:val="000000"/>
                <w:sz w:val="21"/>
                <w:szCs w:val="21"/>
                <w:shd w:val="clear" w:fill="C7EDCC"/>
              </w:rPr>
              <w:t>.equals(map.get(</w:t>
            </w:r>
            <w:r>
              <w:rPr>
                <w:rFonts w:hint="default" w:ascii="Courier New" w:hAnsi="Courier New" w:cs="Courier New"/>
                <w:b/>
                <w:color w:val="008000"/>
                <w:sz w:val="21"/>
                <w:szCs w:val="21"/>
                <w:shd w:val="clear" w:fill="C7EDCC"/>
              </w:rPr>
              <w:t>"result_code"</w:t>
            </w:r>
            <w:r>
              <w:rPr>
                <w:rFonts w:hint="default" w:ascii="Courier New" w:hAnsi="Courier New" w:cs="Courier New"/>
                <w:color w:val="000000"/>
                <w:sz w:val="21"/>
                <w:szCs w:val="21"/>
                <w:shd w:val="clear" w:fill="C7EDCC"/>
              </w:rPr>
              <w:t>))){</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System.</w:t>
            </w:r>
            <w:r>
              <w:rPr>
                <w:rFonts w:hint="default" w:ascii="Courier New" w:hAnsi="Courier New" w:cs="Courier New"/>
                <w:b/>
                <w:i/>
                <w:color w:val="660E7A"/>
                <w:sz w:val="21"/>
                <w:szCs w:val="21"/>
                <w:shd w:val="clear" w:fill="C7EDCC"/>
              </w:rPr>
              <w:t>out</w:t>
            </w:r>
            <w:r>
              <w:rPr>
                <w:rFonts w:hint="default" w:ascii="Courier New" w:hAnsi="Courier New" w:cs="Courier New"/>
                <w:color w:val="000000"/>
                <w:sz w:val="21"/>
                <w:szCs w:val="21"/>
                <w:shd w:val="clear" w:fill="C7EDCC"/>
              </w:rPr>
              <w:t>.println(</w:t>
            </w:r>
            <w:r>
              <w:rPr>
                <w:rFonts w:hint="default" w:ascii="Courier New" w:hAnsi="Courier New" w:cs="Courier New"/>
                <w:b/>
                <w:color w:val="008000"/>
                <w:sz w:val="21"/>
                <w:szCs w:val="21"/>
                <w:shd w:val="clear" w:fill="C7EDCC"/>
              </w:rPr>
              <w:t>"===</w:t>
            </w:r>
            <w:r>
              <w:rPr>
                <w:rFonts w:hint="eastAsia" w:ascii="宋体" w:hAnsi="宋体" w:eastAsia="宋体" w:cs="宋体"/>
                <w:b/>
                <w:color w:val="008000"/>
                <w:sz w:val="21"/>
                <w:szCs w:val="21"/>
                <w:shd w:val="clear" w:fill="C7EDCC"/>
              </w:rPr>
              <w:t>超时，删除订单</w:t>
            </w:r>
            <w:r>
              <w:rPr>
                <w:rFonts w:hint="default" w:ascii="Courier New" w:hAnsi="Courier New" w:cs="Courier New"/>
                <w:b/>
                <w:color w:val="008000"/>
                <w:sz w:val="21"/>
                <w:szCs w:val="21"/>
                <w:shd w:val="clear" w:fill="C7EDCC"/>
              </w:rPr>
              <w:t>==="</w:t>
            </w:r>
            <w:r>
              <w:rPr>
                <w:rFonts w:hint="default" w:ascii="Courier New" w:hAnsi="Courier New" w:cs="Courier New"/>
                <w:color w:val="000000"/>
                <w:sz w:val="21"/>
                <w:szCs w:val="21"/>
                <w:shd w:val="clear" w:fill="C7EDCC"/>
              </w:rPr>
              <w:t>);</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i/>
                <w:color w:val="808080"/>
                <w:sz w:val="21"/>
                <w:szCs w:val="21"/>
                <w:shd w:val="clear" w:fill="C7EDCC"/>
              </w:rPr>
              <w:t xml:space="preserve">// </w:t>
            </w:r>
            <w:r>
              <w:rPr>
                <w:rFonts w:hint="eastAsia" w:ascii="宋体" w:hAnsi="宋体" w:eastAsia="宋体" w:cs="宋体"/>
                <w:i/>
                <w:color w:val="808080"/>
                <w:sz w:val="21"/>
                <w:szCs w:val="21"/>
                <w:shd w:val="clear" w:fill="C7EDCC"/>
              </w:rPr>
              <w:t>删除超时未支付的订单</w:t>
            </w:r>
            <w:r>
              <w:rPr>
                <w:rFonts w:hint="eastAsia" w:ascii="宋体" w:hAnsi="宋体" w:eastAsia="宋体" w:cs="宋体"/>
                <w:i/>
                <w:color w:val="808080"/>
                <w:sz w:val="21"/>
                <w:szCs w:val="21"/>
                <w:shd w:val="clear" w:fill="C7EDCC"/>
              </w:rPr>
              <w:br w:type="textWrapping"/>
            </w:r>
            <w:r>
              <w:rPr>
                <w:rFonts w:hint="eastAsia" w:ascii="宋体" w:hAnsi="宋体" w:eastAsia="宋体" w:cs="宋体"/>
                <w:i/>
                <w:color w:val="808080"/>
                <w:sz w:val="21"/>
                <w:szCs w:val="21"/>
                <w:shd w:val="clear" w:fill="C7EDCC"/>
              </w:rPr>
              <w:t xml:space="preserve">                </w:t>
            </w:r>
            <w:r>
              <w:rPr>
                <w:rFonts w:hint="default" w:ascii="Courier New" w:hAnsi="Courier New" w:cs="Courier New"/>
                <w:b/>
                <w:color w:val="660E7A"/>
                <w:sz w:val="20"/>
                <w:szCs w:val="20"/>
                <w:shd w:val="clear" w:fill="C7EDCC"/>
              </w:rPr>
              <w:t>seckillOrderService</w:t>
            </w:r>
            <w:r>
              <w:rPr>
                <w:rFonts w:hint="default" w:ascii="Courier New" w:hAnsi="Courier New" w:cs="Courier New"/>
                <w:color w:val="000000"/>
                <w:sz w:val="20"/>
                <w:szCs w:val="20"/>
                <w:shd w:val="clear" w:fill="C7EDCC"/>
              </w:rPr>
              <w:t>.deleteOrderFromRedis(seckillOrder);</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p>
          <w:p>
            <w:pPr>
              <w:pStyle w:val="13"/>
              <w:keepNext w:val="0"/>
              <w:keepLines w:val="0"/>
              <w:pageBreakBefore w:val="0"/>
              <w:widowControl/>
              <w:suppressLineNumbers w:val="0"/>
              <w:shd w:val="clear" w:fill="C7EDCC"/>
              <w:kinsoku/>
              <w:wordWrap/>
              <w:overflowPunct/>
              <w:topLinePunct w:val="0"/>
              <w:autoSpaceDE/>
              <w:autoSpaceDN/>
              <w:bidi w:val="0"/>
              <w:adjustRightInd/>
              <w:snapToGrid/>
              <w:spacing w:after="0"/>
              <w:textAlignment w:val="auto"/>
              <w:outlineLvl w:val="9"/>
              <w:rPr>
                <w:rFonts w:hint="default" w:ascii="Courier New" w:hAnsi="Courier New" w:cs="Courier New"/>
                <w:color w:val="7F7F7F" w:themeColor="background1" w:themeShade="80"/>
                <w:sz w:val="21"/>
                <w:szCs w:val="21"/>
                <w:vertAlign w:val="baseline"/>
                <w:lang w:val="en-US" w:eastAsia="zh-CN"/>
              </w:rPr>
            </w:pPr>
            <w:r>
              <w:rPr>
                <w:rFonts w:hint="default" w:ascii="Courier New" w:hAnsi="Courier New" w:cs="Courier New"/>
                <w:color w:val="000000"/>
                <w:sz w:val="21"/>
                <w:szCs w:val="21"/>
                <w:shd w:val="clear" w:fill="C7EDCC"/>
              </w:rPr>
              <w:t xml:space="preserve">        }</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w:t>
            </w:r>
          </w:p>
        </w:tc>
      </w:tr>
    </w:tbl>
    <w:p>
      <w:pPr>
        <w:pStyle w:val="3"/>
        <w:keepNext/>
        <w:keepLines/>
        <w:pageBreakBefore w:val="0"/>
        <w:widowControl w:val="0"/>
        <w:numPr>
          <w:ilvl w:val="1"/>
          <w:numId w:val="0"/>
        </w:numPr>
        <w:kinsoku/>
        <w:wordWrap/>
        <w:overflowPunct/>
        <w:topLinePunct w:val="0"/>
        <w:autoSpaceDE/>
        <w:autoSpaceDN/>
        <w:bidi w:val="0"/>
        <w:adjustRightInd/>
        <w:snapToGrid/>
        <w:spacing w:before="140" w:after="140"/>
        <w:ind w:leftChars="0"/>
        <w:textAlignment w:val="auto"/>
        <w:outlineLvl w:val="1"/>
        <w:rPr>
          <w:rFonts w:hint="eastAsia"/>
          <w:lang w:val="en-US" w:eastAsia="zh-CN"/>
        </w:rPr>
      </w:pPr>
      <w:r>
        <w:rPr>
          <w:rFonts w:hint="eastAsia"/>
          <w:lang w:val="en-US" w:eastAsia="zh-CN"/>
        </w:rPr>
        <w:t xml:space="preserve">2.2查询超时未支付订单 </w:t>
      </w:r>
    </w:p>
    <w:p>
      <w:pPr>
        <w:pStyle w:val="4"/>
        <w:keepNext/>
        <w:keepLines/>
        <w:pageBreakBefore w:val="0"/>
        <w:widowControl w:val="0"/>
        <w:numPr>
          <w:ilvl w:val="2"/>
          <w:numId w:val="0"/>
        </w:numPr>
        <w:kinsoku/>
        <w:wordWrap/>
        <w:overflowPunct/>
        <w:topLinePunct w:val="0"/>
        <w:autoSpaceDE/>
        <w:autoSpaceDN/>
        <w:bidi w:val="0"/>
        <w:adjustRightInd/>
        <w:snapToGrid/>
        <w:spacing w:before="140" w:after="140"/>
        <w:ind w:leftChars="0"/>
        <w:textAlignment w:val="auto"/>
        <w:outlineLvl w:val="2"/>
        <w:rPr>
          <w:rFonts w:hint="eastAsia"/>
          <w:lang w:val="en-US" w:eastAsia="zh-CN"/>
        </w:rPr>
      </w:pPr>
      <w:r>
        <w:rPr>
          <w:rFonts w:hint="eastAsia"/>
          <w:lang w:val="en-US" w:eastAsia="zh-CN"/>
        </w:rPr>
        <w:t>2.2.1服务接口层</w:t>
      </w:r>
    </w:p>
    <w:p>
      <w:pPr>
        <w:keepNext w:val="0"/>
        <w:keepLines w:val="0"/>
        <w:pageBreakBefore w:val="0"/>
        <w:widowControl w:val="0"/>
        <w:numPr>
          <w:ilvl w:val="0"/>
          <w:numId w:val="0"/>
        </w:numPr>
        <w:kinsoku/>
        <w:wordWrap/>
        <w:overflowPunct/>
        <w:topLinePunct w:val="0"/>
        <w:autoSpaceDE/>
        <w:autoSpaceDN/>
        <w:bidi w:val="0"/>
        <w:adjustRightInd/>
        <w:snapToGrid/>
        <w:spacing w:after="0" w:line="240" w:lineRule="auto"/>
        <w:textAlignment w:val="auto"/>
        <w:outlineLvl w:val="9"/>
        <w:rPr>
          <w:rFonts w:hint="eastAsia" w:ascii="Courier New" w:hAnsi="Courier New" w:eastAsia="宋体" w:cs="Courier New"/>
          <w:lang w:val="en-US" w:eastAsia="zh-CN"/>
        </w:rPr>
      </w:pPr>
      <w:r>
        <w:rPr>
          <w:rFonts w:hint="default" w:ascii="Courier New" w:hAnsi="Courier New" w:cs="Courier New"/>
          <w:lang w:val="en-US" w:eastAsia="zh-CN"/>
        </w:rPr>
        <w:t>pinyougou-interface\src\main\java\com\pinyougou\service\SeckillOrderService.java</w:t>
      </w:r>
      <w:r>
        <w:rPr>
          <w:rFonts w:hint="eastAsia" w:ascii="Courier New" w:hAnsi="Courier New" w:cs="Courier New"/>
          <w:lang w:val="en-US" w:eastAsia="zh-CN"/>
        </w:rPr>
        <w:t>：</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3"/>
              <w:keepNext w:val="0"/>
              <w:keepLines w:val="0"/>
              <w:pageBreakBefore w:val="0"/>
              <w:widowControl/>
              <w:suppressLineNumbers w:val="0"/>
              <w:shd w:val="clear" w:fill="C7EDCC"/>
              <w:kinsoku/>
              <w:wordWrap/>
              <w:overflowPunct/>
              <w:topLinePunct w:val="0"/>
              <w:autoSpaceDE/>
              <w:autoSpaceDN/>
              <w:bidi w:val="0"/>
              <w:adjustRightInd/>
              <w:snapToGrid/>
              <w:spacing w:after="0"/>
              <w:textAlignment w:val="auto"/>
              <w:outlineLvl w:val="9"/>
              <w:rPr>
                <w:rFonts w:hint="eastAsia"/>
                <w:sz w:val="21"/>
                <w:szCs w:val="21"/>
                <w:vertAlign w:val="baseline"/>
                <w:lang w:val="en-US" w:eastAsia="zh-CN"/>
              </w:rPr>
            </w:pPr>
            <w:r>
              <w:rPr>
                <w:rFonts w:hint="default" w:ascii="Courier New" w:hAnsi="Courier New" w:cs="Courier New"/>
                <w:i/>
                <w:color w:val="808080"/>
                <w:sz w:val="21"/>
                <w:szCs w:val="21"/>
                <w:shd w:val="clear" w:fill="C7EDCC"/>
              </w:rPr>
              <w:t xml:space="preserve">/** </w:t>
            </w:r>
            <w:r>
              <w:rPr>
                <w:rFonts w:hint="eastAsia" w:ascii="宋体" w:hAnsi="宋体" w:eastAsia="宋体" w:cs="宋体"/>
                <w:i/>
                <w:color w:val="808080"/>
                <w:sz w:val="21"/>
                <w:szCs w:val="21"/>
                <w:shd w:val="clear" w:fill="C7EDCC"/>
              </w:rPr>
              <w:t>查询超时未支付订单</w:t>
            </w:r>
            <w:r>
              <w:rPr>
                <w:rFonts w:hint="default" w:ascii="Courier New" w:hAnsi="Courier New" w:cs="Courier New"/>
                <w:i/>
                <w:color w:val="808080"/>
                <w:sz w:val="21"/>
                <w:szCs w:val="21"/>
                <w:shd w:val="clear" w:fill="C7EDCC"/>
              </w:rPr>
              <w:t>( */</w:t>
            </w:r>
            <w:r>
              <w:rPr>
                <w:rFonts w:hint="default" w:ascii="Courier New" w:hAnsi="Courier New" w:cs="Courier New"/>
                <w:i/>
                <w:color w:val="808080"/>
                <w:sz w:val="21"/>
                <w:szCs w:val="21"/>
                <w:shd w:val="clear" w:fill="C7EDCC"/>
              </w:rPr>
              <w:br w:type="textWrapping"/>
            </w:r>
            <w:r>
              <w:rPr>
                <w:rFonts w:hint="default" w:ascii="Courier New" w:hAnsi="Courier New" w:cs="Courier New"/>
                <w:color w:val="000000"/>
                <w:sz w:val="21"/>
                <w:szCs w:val="21"/>
                <w:shd w:val="clear" w:fill="C7EDCC"/>
              </w:rPr>
              <w:t>List&lt;SeckillOrder&gt; findOrderByTimeout();</w:t>
            </w:r>
          </w:p>
        </w:tc>
      </w:tr>
    </w:tbl>
    <w:p>
      <w:pPr>
        <w:pStyle w:val="4"/>
        <w:keepNext/>
        <w:keepLines/>
        <w:pageBreakBefore w:val="0"/>
        <w:widowControl w:val="0"/>
        <w:numPr>
          <w:ilvl w:val="2"/>
          <w:numId w:val="0"/>
        </w:numPr>
        <w:kinsoku/>
        <w:wordWrap/>
        <w:overflowPunct/>
        <w:topLinePunct w:val="0"/>
        <w:autoSpaceDE/>
        <w:autoSpaceDN/>
        <w:bidi w:val="0"/>
        <w:adjustRightInd/>
        <w:snapToGrid/>
        <w:spacing w:before="140" w:after="140"/>
        <w:ind w:leftChars="0"/>
        <w:textAlignment w:val="auto"/>
        <w:outlineLvl w:val="2"/>
        <w:rPr>
          <w:rFonts w:hint="eastAsia"/>
          <w:lang w:val="en-US" w:eastAsia="zh-CN"/>
        </w:rPr>
      </w:pPr>
      <w:r>
        <w:rPr>
          <w:rFonts w:hint="eastAsia"/>
          <w:lang w:val="en-US" w:eastAsia="zh-CN"/>
        </w:rPr>
        <w:t>2.2.2服务实现层</w:t>
      </w:r>
    </w:p>
    <w:p>
      <w:pPr>
        <w:keepNext w:val="0"/>
        <w:keepLines w:val="0"/>
        <w:pageBreakBefore w:val="0"/>
        <w:widowControl w:val="0"/>
        <w:numPr>
          <w:ilvl w:val="0"/>
          <w:numId w:val="0"/>
        </w:numPr>
        <w:kinsoku/>
        <w:wordWrap/>
        <w:overflowPunct/>
        <w:topLinePunct w:val="0"/>
        <w:autoSpaceDE/>
        <w:autoSpaceDN/>
        <w:bidi w:val="0"/>
        <w:adjustRightInd/>
        <w:snapToGrid/>
        <w:spacing w:after="0" w:line="240" w:lineRule="auto"/>
        <w:textAlignment w:val="auto"/>
        <w:outlineLvl w:val="9"/>
        <w:rPr>
          <w:rFonts w:hint="eastAsia" w:ascii="Courier New" w:hAnsi="Courier New" w:eastAsia="宋体" w:cs="Courier New"/>
          <w:lang w:val="en-US" w:eastAsia="zh-CN"/>
        </w:rPr>
      </w:pPr>
      <w:r>
        <w:rPr>
          <w:rFonts w:hint="default" w:ascii="Courier New" w:hAnsi="Courier New" w:cs="Courier New"/>
          <w:lang w:val="en-US" w:eastAsia="zh-CN"/>
        </w:rPr>
        <w:t>pinyougou-seckill-service\src\main\java\com\pinyougou\seckill\service\impl\SeckillOrderServiceImpl.java</w:t>
      </w:r>
      <w:r>
        <w:rPr>
          <w:rFonts w:hint="eastAsia" w:ascii="Courier New" w:hAnsi="Courier New" w:cs="Courier New"/>
          <w:lang w:val="en-US" w:eastAsia="zh-CN"/>
        </w:rPr>
        <w:t>：</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3"/>
              <w:keepNext w:val="0"/>
              <w:keepLines w:val="0"/>
              <w:pageBreakBefore w:val="0"/>
              <w:widowControl/>
              <w:suppressLineNumbers w:val="0"/>
              <w:shd w:val="clear" w:fill="C7EDCC"/>
              <w:kinsoku/>
              <w:wordWrap/>
              <w:overflowPunct/>
              <w:topLinePunct w:val="0"/>
              <w:autoSpaceDE/>
              <w:autoSpaceDN/>
              <w:bidi w:val="0"/>
              <w:adjustRightInd/>
              <w:snapToGrid/>
              <w:spacing w:after="0"/>
              <w:textAlignment w:val="auto"/>
              <w:outlineLvl w:val="9"/>
              <w:rPr>
                <w:rFonts w:hint="eastAsia"/>
                <w:sz w:val="21"/>
                <w:szCs w:val="21"/>
                <w:vertAlign w:val="baseline"/>
                <w:lang w:val="en-US" w:eastAsia="zh-CN"/>
              </w:rPr>
            </w:pPr>
            <w:r>
              <w:rPr>
                <w:rFonts w:hint="default" w:ascii="Courier New" w:hAnsi="Courier New" w:cs="Courier New"/>
                <w:i/>
                <w:color w:val="808080"/>
                <w:sz w:val="21"/>
                <w:szCs w:val="21"/>
                <w:shd w:val="clear" w:fill="C7EDCC"/>
              </w:rPr>
              <w:t xml:space="preserve">/** </w:t>
            </w:r>
            <w:r>
              <w:rPr>
                <w:rFonts w:hint="eastAsia" w:ascii="宋体" w:hAnsi="宋体" w:eastAsia="宋体" w:cs="宋体"/>
                <w:i/>
                <w:color w:val="808080"/>
                <w:sz w:val="21"/>
                <w:szCs w:val="21"/>
                <w:shd w:val="clear" w:fill="C7EDCC"/>
              </w:rPr>
              <w:t>查询超时未支付订单</w:t>
            </w:r>
            <w:r>
              <w:rPr>
                <w:rFonts w:hint="default" w:ascii="Courier New" w:hAnsi="Courier New" w:cs="Courier New"/>
                <w:i/>
                <w:color w:val="808080"/>
                <w:sz w:val="21"/>
                <w:szCs w:val="21"/>
                <w:shd w:val="clear" w:fill="C7EDCC"/>
              </w:rPr>
              <w:t>( */</w:t>
            </w:r>
            <w:r>
              <w:rPr>
                <w:rFonts w:hint="default" w:ascii="Courier New" w:hAnsi="Courier New" w:cs="Courier New"/>
                <w:i/>
                <w:color w:val="808080"/>
                <w:sz w:val="21"/>
                <w:szCs w:val="21"/>
                <w:shd w:val="clear" w:fill="C7EDCC"/>
              </w:rPr>
              <w:br w:type="textWrapping"/>
            </w:r>
            <w:r>
              <w:rPr>
                <w:rFonts w:hint="default" w:ascii="Courier New" w:hAnsi="Courier New" w:cs="Courier New"/>
                <w:b/>
                <w:color w:val="000080"/>
                <w:sz w:val="21"/>
                <w:szCs w:val="21"/>
                <w:shd w:val="clear" w:fill="C7EDCC"/>
              </w:rPr>
              <w:t xml:space="preserve">public </w:t>
            </w:r>
            <w:r>
              <w:rPr>
                <w:rFonts w:hint="default" w:ascii="Courier New" w:hAnsi="Courier New" w:cs="Courier New"/>
                <w:color w:val="000000"/>
                <w:sz w:val="21"/>
                <w:szCs w:val="21"/>
                <w:shd w:val="clear" w:fill="C7EDCC"/>
              </w:rPr>
              <w:t>List&lt;SeckillOrder&gt; findOrderByTimeout(){</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b/>
                <w:color w:val="000080"/>
                <w:sz w:val="21"/>
                <w:szCs w:val="21"/>
                <w:shd w:val="clear" w:fill="C7EDCC"/>
              </w:rPr>
              <w:t>try</w:t>
            </w:r>
            <w:r>
              <w:rPr>
                <w:rFonts w:hint="default" w:ascii="Courier New" w:hAnsi="Courier New" w:cs="Courier New"/>
                <w:color w:val="000000"/>
                <w:sz w:val="21"/>
                <w:szCs w:val="21"/>
                <w:shd w:val="clear" w:fill="C7EDCC"/>
              </w:rPr>
              <w:t>{</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i/>
                <w:color w:val="808080"/>
                <w:sz w:val="21"/>
                <w:szCs w:val="21"/>
                <w:shd w:val="clear" w:fill="C7EDCC"/>
              </w:rPr>
              <w:t xml:space="preserve">// </w:t>
            </w:r>
            <w:r>
              <w:rPr>
                <w:rFonts w:hint="eastAsia" w:ascii="宋体" w:hAnsi="宋体" w:eastAsia="宋体" w:cs="宋体"/>
                <w:i/>
                <w:color w:val="808080"/>
                <w:sz w:val="21"/>
                <w:szCs w:val="21"/>
                <w:shd w:val="clear" w:fill="C7EDCC"/>
              </w:rPr>
              <w:t>定义</w:t>
            </w:r>
            <w:r>
              <w:rPr>
                <w:rFonts w:hint="default" w:ascii="Courier New" w:hAnsi="Courier New" w:cs="Courier New"/>
                <w:i/>
                <w:color w:val="808080"/>
                <w:sz w:val="21"/>
                <w:szCs w:val="21"/>
                <w:shd w:val="clear" w:fill="C7EDCC"/>
              </w:rPr>
              <w:t>List</w:t>
            </w:r>
            <w:r>
              <w:rPr>
                <w:rFonts w:hint="eastAsia" w:ascii="宋体" w:hAnsi="宋体" w:eastAsia="宋体" w:cs="宋体"/>
                <w:i/>
                <w:color w:val="808080"/>
                <w:sz w:val="21"/>
                <w:szCs w:val="21"/>
                <w:shd w:val="clear" w:fill="C7EDCC"/>
              </w:rPr>
              <w:t>集合封装超时</w:t>
            </w:r>
            <w:r>
              <w:rPr>
                <w:rFonts w:hint="default" w:ascii="Courier New" w:hAnsi="Courier New" w:cs="Courier New"/>
                <w:i/>
                <w:color w:val="808080"/>
                <w:sz w:val="21"/>
                <w:szCs w:val="21"/>
                <w:shd w:val="clear" w:fill="C7EDCC"/>
              </w:rPr>
              <w:t>5</w:t>
            </w:r>
            <w:r>
              <w:rPr>
                <w:rFonts w:hint="eastAsia" w:ascii="宋体" w:hAnsi="宋体" w:eastAsia="宋体" w:cs="宋体"/>
                <w:i/>
                <w:color w:val="808080"/>
                <w:sz w:val="21"/>
                <w:szCs w:val="21"/>
                <w:shd w:val="clear" w:fill="C7EDCC"/>
              </w:rPr>
              <w:t>分钟未支付的订单</w:t>
            </w:r>
            <w:r>
              <w:rPr>
                <w:rFonts w:hint="eastAsia" w:ascii="宋体" w:hAnsi="宋体" w:eastAsia="宋体" w:cs="宋体"/>
                <w:i/>
                <w:color w:val="808080"/>
                <w:sz w:val="21"/>
                <w:szCs w:val="21"/>
                <w:shd w:val="clear" w:fill="C7EDCC"/>
              </w:rPr>
              <w:br w:type="textWrapping"/>
            </w:r>
            <w:r>
              <w:rPr>
                <w:rFonts w:hint="eastAsia" w:ascii="宋体" w:hAnsi="宋体" w:eastAsia="宋体" w:cs="宋体"/>
                <w:i/>
                <w:color w:val="808080"/>
                <w:sz w:val="21"/>
                <w:szCs w:val="21"/>
                <w:shd w:val="clear" w:fill="C7EDCC"/>
              </w:rPr>
              <w:t xml:space="preserve">        </w:t>
            </w:r>
            <w:r>
              <w:rPr>
                <w:rFonts w:hint="default" w:ascii="Courier New" w:hAnsi="Courier New" w:cs="Courier New"/>
                <w:color w:val="000000"/>
                <w:sz w:val="21"/>
                <w:szCs w:val="21"/>
                <w:shd w:val="clear" w:fill="C7EDCC"/>
              </w:rPr>
              <w:t xml:space="preserve">List&lt;SeckillOrder&gt; seckillOrders = </w:t>
            </w:r>
            <w:r>
              <w:rPr>
                <w:rFonts w:hint="default" w:ascii="Courier New" w:hAnsi="Courier New" w:cs="Courier New"/>
                <w:b/>
                <w:color w:val="000080"/>
                <w:sz w:val="21"/>
                <w:szCs w:val="21"/>
                <w:shd w:val="clear" w:fill="C7EDCC"/>
              </w:rPr>
              <w:t xml:space="preserve">new </w:t>
            </w:r>
            <w:r>
              <w:rPr>
                <w:rFonts w:hint="default" w:ascii="Courier New" w:hAnsi="Courier New" w:cs="Courier New"/>
                <w:color w:val="000000"/>
                <w:sz w:val="21"/>
                <w:szCs w:val="21"/>
                <w:shd w:val="clear" w:fill="C7EDCC"/>
              </w:rPr>
              <w:t>ArrayList&lt;&gt;();</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i/>
                <w:color w:val="808080"/>
                <w:sz w:val="21"/>
                <w:szCs w:val="21"/>
                <w:shd w:val="clear" w:fill="C7EDCC"/>
              </w:rPr>
              <w:t xml:space="preserve">// </w:t>
            </w:r>
            <w:r>
              <w:rPr>
                <w:rFonts w:hint="eastAsia" w:ascii="宋体" w:hAnsi="宋体" w:eastAsia="宋体" w:cs="宋体"/>
                <w:i/>
                <w:color w:val="808080"/>
                <w:sz w:val="21"/>
                <w:szCs w:val="21"/>
                <w:shd w:val="clear" w:fill="C7EDCC"/>
              </w:rPr>
              <w:t>查询</w:t>
            </w:r>
            <w:r>
              <w:rPr>
                <w:rFonts w:hint="default" w:ascii="Courier New" w:hAnsi="Courier New" w:cs="Courier New"/>
                <w:i/>
                <w:color w:val="808080"/>
                <w:sz w:val="21"/>
                <w:szCs w:val="21"/>
                <w:shd w:val="clear" w:fill="C7EDCC"/>
              </w:rPr>
              <w:t>Redis</w:t>
            </w:r>
            <w:r>
              <w:rPr>
                <w:rFonts w:hint="eastAsia" w:ascii="宋体" w:hAnsi="宋体" w:eastAsia="宋体" w:cs="宋体"/>
                <w:i/>
                <w:color w:val="808080"/>
                <w:sz w:val="21"/>
                <w:szCs w:val="21"/>
                <w:shd w:val="clear" w:fill="C7EDCC"/>
              </w:rPr>
              <w:t>中所有未支付的订单</w:t>
            </w:r>
            <w:r>
              <w:rPr>
                <w:rFonts w:hint="eastAsia" w:ascii="宋体" w:hAnsi="宋体" w:eastAsia="宋体" w:cs="宋体"/>
                <w:i/>
                <w:color w:val="808080"/>
                <w:sz w:val="21"/>
                <w:szCs w:val="21"/>
                <w:shd w:val="clear" w:fill="C7EDCC"/>
              </w:rPr>
              <w:br w:type="textWrapping"/>
            </w:r>
            <w:r>
              <w:rPr>
                <w:rFonts w:hint="eastAsia" w:ascii="宋体" w:hAnsi="宋体" w:eastAsia="宋体" w:cs="宋体"/>
                <w:i/>
                <w:color w:val="808080"/>
                <w:sz w:val="21"/>
                <w:szCs w:val="21"/>
                <w:shd w:val="clear" w:fill="C7EDCC"/>
              </w:rPr>
              <w:t xml:space="preserve">        </w:t>
            </w:r>
            <w:r>
              <w:rPr>
                <w:rFonts w:hint="default" w:ascii="Courier New" w:hAnsi="Courier New" w:cs="Courier New"/>
                <w:color w:val="000000"/>
                <w:sz w:val="21"/>
                <w:szCs w:val="21"/>
                <w:shd w:val="clear" w:fill="C7EDCC"/>
              </w:rPr>
              <w:t xml:space="preserve">List&lt;Object&gt; seckillOrderList = </w:t>
            </w:r>
            <w:r>
              <w:rPr>
                <w:rFonts w:hint="default" w:ascii="Courier New" w:hAnsi="Courier New" w:cs="Courier New"/>
                <w:b/>
                <w:color w:val="660E7A"/>
                <w:sz w:val="21"/>
                <w:szCs w:val="21"/>
                <w:shd w:val="clear" w:fill="C7EDCC"/>
              </w:rPr>
              <w:t>redisTemplate</w:t>
            </w:r>
            <w:r>
              <w:rPr>
                <w:rFonts w:hint="default" w:ascii="Courier New" w:hAnsi="Courier New" w:cs="Courier New"/>
                <w:color w:val="000000"/>
                <w:sz w:val="21"/>
                <w:szCs w:val="21"/>
                <w:shd w:val="clear" w:fill="C7EDCC"/>
              </w:rPr>
              <w:t>.</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boundHashOps(</w:t>
            </w:r>
            <w:r>
              <w:rPr>
                <w:rFonts w:hint="default" w:ascii="Courier New" w:hAnsi="Courier New" w:cs="Courier New"/>
                <w:b/>
                <w:color w:val="008000"/>
                <w:sz w:val="21"/>
                <w:szCs w:val="21"/>
                <w:shd w:val="clear" w:fill="C7EDCC"/>
              </w:rPr>
              <w:t>"seckillOrderList"</w:t>
            </w:r>
            <w:r>
              <w:rPr>
                <w:rFonts w:hint="default" w:ascii="Courier New" w:hAnsi="Courier New" w:cs="Courier New"/>
                <w:color w:val="000000"/>
                <w:sz w:val="21"/>
                <w:szCs w:val="21"/>
                <w:shd w:val="clear" w:fill="C7EDCC"/>
              </w:rPr>
              <w:t>).values();</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i/>
                <w:color w:val="808080"/>
                <w:sz w:val="21"/>
                <w:szCs w:val="21"/>
                <w:shd w:val="clear" w:fill="C7EDCC"/>
              </w:rPr>
              <w:t xml:space="preserve">// </w:t>
            </w:r>
            <w:r>
              <w:rPr>
                <w:rFonts w:hint="eastAsia" w:ascii="宋体" w:hAnsi="宋体" w:eastAsia="宋体" w:cs="宋体"/>
                <w:i/>
                <w:color w:val="808080"/>
                <w:sz w:val="21"/>
                <w:szCs w:val="21"/>
                <w:shd w:val="clear" w:fill="C7EDCC"/>
              </w:rPr>
              <w:t>判断集合</w:t>
            </w:r>
            <w:r>
              <w:rPr>
                <w:rFonts w:hint="eastAsia" w:ascii="宋体" w:hAnsi="宋体" w:eastAsia="宋体" w:cs="宋体"/>
                <w:i/>
                <w:color w:val="808080"/>
                <w:sz w:val="21"/>
                <w:szCs w:val="21"/>
                <w:shd w:val="clear" w:fill="C7EDCC"/>
              </w:rPr>
              <w:br w:type="textWrapping"/>
            </w:r>
            <w:r>
              <w:rPr>
                <w:rFonts w:hint="eastAsia" w:ascii="宋体" w:hAnsi="宋体" w:eastAsia="宋体" w:cs="宋体"/>
                <w:i/>
                <w:color w:val="808080"/>
                <w:sz w:val="21"/>
                <w:szCs w:val="21"/>
                <w:shd w:val="clear" w:fill="C7EDCC"/>
              </w:rPr>
              <w:t xml:space="preserve">        </w:t>
            </w:r>
            <w:r>
              <w:rPr>
                <w:rFonts w:hint="default" w:ascii="Courier New" w:hAnsi="Courier New" w:cs="Courier New"/>
                <w:b/>
                <w:color w:val="000080"/>
                <w:sz w:val="21"/>
                <w:szCs w:val="21"/>
                <w:shd w:val="clear" w:fill="C7EDCC"/>
              </w:rPr>
              <w:t xml:space="preserve">if </w:t>
            </w:r>
            <w:r>
              <w:rPr>
                <w:rFonts w:hint="default" w:ascii="Courier New" w:hAnsi="Courier New" w:cs="Courier New"/>
                <w:color w:val="000000"/>
                <w:sz w:val="21"/>
                <w:szCs w:val="21"/>
                <w:shd w:val="clear" w:fill="C7EDCC"/>
              </w:rPr>
              <w:t xml:space="preserve">(seckillOrderList != </w:t>
            </w:r>
            <w:r>
              <w:rPr>
                <w:rFonts w:hint="default" w:ascii="Courier New" w:hAnsi="Courier New" w:cs="Courier New"/>
                <w:b/>
                <w:color w:val="000080"/>
                <w:sz w:val="21"/>
                <w:szCs w:val="21"/>
                <w:shd w:val="clear" w:fill="C7EDCC"/>
              </w:rPr>
              <w:t xml:space="preserve">null </w:t>
            </w:r>
            <w:r>
              <w:rPr>
                <w:rFonts w:hint="default" w:ascii="Courier New" w:hAnsi="Courier New" w:cs="Courier New"/>
                <w:color w:val="000000"/>
                <w:sz w:val="21"/>
                <w:szCs w:val="21"/>
                <w:shd w:val="clear" w:fill="C7EDCC"/>
              </w:rPr>
              <w:t xml:space="preserve">&amp;&amp; seckillOrderList.size() &gt; </w:t>
            </w:r>
            <w:r>
              <w:rPr>
                <w:rFonts w:hint="default" w:ascii="Courier New" w:hAnsi="Courier New" w:cs="Courier New"/>
                <w:color w:val="0000FF"/>
                <w:sz w:val="21"/>
                <w:szCs w:val="21"/>
                <w:shd w:val="clear" w:fill="C7EDCC"/>
              </w:rPr>
              <w:t>0</w:t>
            </w:r>
            <w:r>
              <w:rPr>
                <w:rFonts w:hint="default" w:ascii="Courier New" w:hAnsi="Courier New" w:cs="Courier New"/>
                <w:color w:val="000000"/>
                <w:sz w:val="21"/>
                <w:szCs w:val="21"/>
                <w:shd w:val="clear" w:fill="C7EDCC"/>
              </w:rPr>
              <w:t>){</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i/>
                <w:color w:val="808080"/>
                <w:sz w:val="21"/>
                <w:szCs w:val="21"/>
                <w:shd w:val="clear" w:fill="C7EDCC"/>
              </w:rPr>
              <w:t xml:space="preserve">// </w:t>
            </w:r>
            <w:r>
              <w:rPr>
                <w:rFonts w:hint="eastAsia" w:ascii="宋体" w:hAnsi="宋体" w:eastAsia="宋体" w:cs="宋体"/>
                <w:i/>
                <w:color w:val="808080"/>
                <w:sz w:val="21"/>
                <w:szCs w:val="21"/>
                <w:shd w:val="clear" w:fill="C7EDCC"/>
              </w:rPr>
              <w:t>迭代所有未支付的订单</w:t>
            </w:r>
            <w:r>
              <w:rPr>
                <w:rFonts w:hint="eastAsia" w:ascii="宋体" w:hAnsi="宋体" w:eastAsia="宋体" w:cs="宋体"/>
                <w:i/>
                <w:color w:val="808080"/>
                <w:sz w:val="21"/>
                <w:szCs w:val="21"/>
                <w:shd w:val="clear" w:fill="C7EDCC"/>
              </w:rPr>
              <w:br w:type="textWrapping"/>
            </w:r>
            <w:r>
              <w:rPr>
                <w:rFonts w:hint="eastAsia" w:ascii="宋体" w:hAnsi="宋体" w:eastAsia="宋体" w:cs="宋体"/>
                <w:i/>
                <w:color w:val="808080"/>
                <w:sz w:val="21"/>
                <w:szCs w:val="21"/>
                <w:shd w:val="clear" w:fill="C7EDCC"/>
              </w:rPr>
              <w:t xml:space="preserve">            </w:t>
            </w:r>
            <w:r>
              <w:rPr>
                <w:rFonts w:hint="default" w:ascii="Courier New" w:hAnsi="Courier New" w:cs="Courier New"/>
                <w:b/>
                <w:color w:val="000080"/>
                <w:sz w:val="21"/>
                <w:szCs w:val="21"/>
                <w:shd w:val="clear" w:fill="C7EDCC"/>
              </w:rPr>
              <w:t xml:space="preserve">for </w:t>
            </w:r>
            <w:r>
              <w:rPr>
                <w:rFonts w:hint="default" w:ascii="Courier New" w:hAnsi="Courier New" w:cs="Courier New"/>
                <w:color w:val="000000"/>
                <w:sz w:val="21"/>
                <w:szCs w:val="21"/>
                <w:shd w:val="clear" w:fill="C7EDCC"/>
              </w:rPr>
              <w:t>(Object obj : seckillOrderList){</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SeckillOrder seckillOrder = (SeckillOrder)obj;</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i/>
                <w:color w:val="808080"/>
                <w:sz w:val="21"/>
                <w:szCs w:val="21"/>
                <w:shd w:val="clear" w:fill="C7EDCC"/>
              </w:rPr>
              <w:t xml:space="preserve">// </w:t>
            </w:r>
            <w:r>
              <w:rPr>
                <w:rFonts w:hint="eastAsia" w:ascii="宋体" w:hAnsi="宋体" w:eastAsia="宋体" w:cs="宋体"/>
                <w:i/>
                <w:color w:val="808080"/>
                <w:sz w:val="21"/>
                <w:szCs w:val="21"/>
                <w:shd w:val="clear" w:fill="C7EDCC"/>
              </w:rPr>
              <w:t>当前系统毫秒数</w:t>
            </w:r>
            <w:r>
              <w:rPr>
                <w:rFonts w:hint="default" w:ascii="Courier New" w:hAnsi="Courier New" w:cs="Courier New"/>
                <w:i/>
                <w:color w:val="808080"/>
                <w:sz w:val="21"/>
                <w:szCs w:val="21"/>
                <w:shd w:val="clear" w:fill="C7EDCC"/>
              </w:rPr>
              <w:t xml:space="preserve"> - 5</w:t>
            </w:r>
            <w:r>
              <w:rPr>
                <w:rFonts w:hint="eastAsia" w:ascii="宋体" w:hAnsi="宋体" w:eastAsia="宋体" w:cs="宋体"/>
                <w:i/>
                <w:color w:val="808080"/>
                <w:sz w:val="21"/>
                <w:szCs w:val="21"/>
                <w:shd w:val="clear" w:fill="C7EDCC"/>
              </w:rPr>
              <w:t>分钟</w:t>
            </w:r>
            <w:r>
              <w:rPr>
                <w:rFonts w:hint="eastAsia" w:ascii="宋体" w:hAnsi="宋体" w:eastAsia="宋体" w:cs="宋体"/>
                <w:i/>
                <w:color w:val="808080"/>
                <w:sz w:val="21"/>
                <w:szCs w:val="21"/>
                <w:shd w:val="clear" w:fill="C7EDCC"/>
              </w:rPr>
              <w:br w:type="textWrapping"/>
            </w:r>
            <w:r>
              <w:rPr>
                <w:rFonts w:hint="eastAsia" w:ascii="宋体" w:hAnsi="宋体" w:eastAsia="宋体" w:cs="宋体"/>
                <w:i/>
                <w:color w:val="808080"/>
                <w:sz w:val="21"/>
                <w:szCs w:val="21"/>
                <w:shd w:val="clear" w:fill="C7EDCC"/>
              </w:rPr>
              <w:t xml:space="preserve">                </w:t>
            </w:r>
            <w:r>
              <w:rPr>
                <w:rFonts w:hint="default" w:ascii="Courier New" w:hAnsi="Courier New" w:cs="Courier New"/>
                <w:b/>
                <w:color w:val="000080"/>
                <w:sz w:val="21"/>
                <w:szCs w:val="21"/>
                <w:shd w:val="clear" w:fill="C7EDCC"/>
              </w:rPr>
              <w:t xml:space="preserve">long </w:t>
            </w:r>
            <w:r>
              <w:rPr>
                <w:rFonts w:hint="default" w:ascii="Courier New" w:hAnsi="Courier New" w:cs="Courier New"/>
                <w:color w:val="000000"/>
                <w:sz w:val="21"/>
                <w:szCs w:val="21"/>
                <w:shd w:val="clear" w:fill="C7EDCC"/>
              </w:rPr>
              <w:t xml:space="preserve">endTime = </w:t>
            </w:r>
            <w:r>
              <w:rPr>
                <w:rFonts w:hint="default" w:ascii="Courier New" w:hAnsi="Courier New" w:cs="Courier New"/>
                <w:b/>
                <w:color w:val="000080"/>
                <w:sz w:val="21"/>
                <w:szCs w:val="21"/>
                <w:shd w:val="clear" w:fill="C7EDCC"/>
              </w:rPr>
              <w:t xml:space="preserve">new </w:t>
            </w:r>
            <w:r>
              <w:rPr>
                <w:rFonts w:hint="default" w:ascii="Courier New" w:hAnsi="Courier New" w:cs="Courier New"/>
                <w:color w:val="000000"/>
                <w:sz w:val="21"/>
                <w:szCs w:val="21"/>
                <w:shd w:val="clear" w:fill="C7EDCC"/>
              </w:rPr>
              <w:t>Date().getTime() - (</w:t>
            </w:r>
            <w:r>
              <w:rPr>
                <w:rFonts w:hint="default" w:ascii="Courier New" w:hAnsi="Courier New" w:cs="Courier New"/>
                <w:color w:val="0000FF"/>
                <w:sz w:val="21"/>
                <w:szCs w:val="21"/>
                <w:shd w:val="clear" w:fill="C7EDCC"/>
              </w:rPr>
              <w:t xml:space="preserve">5 </w:t>
            </w:r>
            <w:r>
              <w:rPr>
                <w:rFonts w:hint="default" w:ascii="Courier New" w:hAnsi="Courier New" w:cs="Courier New"/>
                <w:color w:val="000000"/>
                <w:sz w:val="21"/>
                <w:szCs w:val="21"/>
                <w:shd w:val="clear" w:fill="C7EDCC"/>
              </w:rPr>
              <w:t xml:space="preserve">* </w:t>
            </w:r>
            <w:r>
              <w:rPr>
                <w:rFonts w:hint="default" w:ascii="Courier New" w:hAnsi="Courier New" w:cs="Courier New"/>
                <w:color w:val="0000FF"/>
                <w:sz w:val="21"/>
                <w:szCs w:val="21"/>
                <w:shd w:val="clear" w:fill="C7EDCC"/>
              </w:rPr>
              <w:t xml:space="preserve">60 </w:t>
            </w:r>
            <w:r>
              <w:rPr>
                <w:rFonts w:hint="default" w:ascii="Courier New" w:hAnsi="Courier New" w:cs="Courier New"/>
                <w:color w:val="000000"/>
                <w:sz w:val="21"/>
                <w:szCs w:val="21"/>
                <w:shd w:val="clear" w:fill="C7EDCC"/>
              </w:rPr>
              <w:t xml:space="preserve">* </w:t>
            </w:r>
            <w:r>
              <w:rPr>
                <w:rFonts w:hint="default" w:ascii="Courier New" w:hAnsi="Courier New" w:cs="Courier New"/>
                <w:color w:val="0000FF"/>
                <w:sz w:val="21"/>
                <w:szCs w:val="21"/>
                <w:shd w:val="clear" w:fill="C7EDCC"/>
              </w:rPr>
              <w:t>1000</w:t>
            </w:r>
            <w:r>
              <w:rPr>
                <w:rFonts w:hint="default" w:ascii="Courier New" w:hAnsi="Courier New" w:cs="Courier New"/>
                <w:color w:val="000000"/>
                <w:sz w:val="21"/>
                <w:szCs w:val="21"/>
                <w:shd w:val="clear" w:fill="C7EDCC"/>
              </w:rPr>
              <w:t>);</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i/>
                <w:color w:val="808080"/>
                <w:sz w:val="21"/>
                <w:szCs w:val="21"/>
                <w:shd w:val="clear" w:fill="C7EDCC"/>
              </w:rPr>
              <w:t xml:space="preserve">// </w:t>
            </w:r>
            <w:r>
              <w:rPr>
                <w:rFonts w:hint="eastAsia" w:ascii="宋体" w:hAnsi="宋体" w:eastAsia="宋体" w:cs="宋体"/>
                <w:i/>
                <w:color w:val="808080"/>
                <w:sz w:val="21"/>
                <w:szCs w:val="21"/>
                <w:shd w:val="clear" w:fill="C7EDCC"/>
              </w:rPr>
              <w:t>判断创建订单时间是否超出</w:t>
            </w:r>
            <w:r>
              <w:rPr>
                <w:rFonts w:hint="default" w:ascii="Courier New" w:hAnsi="Courier New" w:cs="Courier New"/>
                <w:i/>
                <w:color w:val="808080"/>
                <w:sz w:val="21"/>
                <w:szCs w:val="21"/>
                <w:shd w:val="clear" w:fill="C7EDCC"/>
              </w:rPr>
              <w:t>5</w:t>
            </w:r>
            <w:r>
              <w:rPr>
                <w:rFonts w:hint="eastAsia" w:ascii="宋体" w:hAnsi="宋体" w:eastAsia="宋体" w:cs="宋体"/>
                <w:i/>
                <w:color w:val="808080"/>
                <w:sz w:val="21"/>
                <w:szCs w:val="21"/>
                <w:shd w:val="clear" w:fill="C7EDCC"/>
              </w:rPr>
              <w:t>分钟</w:t>
            </w:r>
            <w:r>
              <w:rPr>
                <w:rFonts w:hint="eastAsia" w:ascii="宋体" w:hAnsi="宋体" w:eastAsia="宋体" w:cs="宋体"/>
                <w:i/>
                <w:color w:val="808080"/>
                <w:sz w:val="21"/>
                <w:szCs w:val="21"/>
                <w:shd w:val="clear" w:fill="C7EDCC"/>
              </w:rPr>
              <w:br w:type="textWrapping"/>
            </w:r>
            <w:r>
              <w:rPr>
                <w:rFonts w:hint="eastAsia" w:ascii="宋体" w:hAnsi="宋体" w:eastAsia="宋体" w:cs="宋体"/>
                <w:i/>
                <w:color w:val="808080"/>
                <w:sz w:val="21"/>
                <w:szCs w:val="21"/>
                <w:shd w:val="clear" w:fill="C7EDCC"/>
              </w:rPr>
              <w:t xml:space="preserve">                </w:t>
            </w:r>
            <w:r>
              <w:rPr>
                <w:rFonts w:hint="default" w:ascii="Courier New" w:hAnsi="Courier New" w:cs="Courier New"/>
                <w:b/>
                <w:color w:val="000080"/>
                <w:sz w:val="21"/>
                <w:szCs w:val="21"/>
                <w:shd w:val="clear" w:fill="C7EDCC"/>
              </w:rPr>
              <w:t xml:space="preserve">if </w:t>
            </w:r>
            <w:r>
              <w:rPr>
                <w:rFonts w:hint="default" w:ascii="Courier New" w:hAnsi="Courier New" w:cs="Courier New"/>
                <w:color w:val="000000"/>
                <w:sz w:val="21"/>
                <w:szCs w:val="21"/>
                <w:shd w:val="clear" w:fill="C7EDCC"/>
              </w:rPr>
              <w:t>(seckillOrder.getCreateTime().getTime() &lt; endTime){</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i/>
                <w:color w:val="808080"/>
                <w:sz w:val="21"/>
                <w:szCs w:val="21"/>
                <w:shd w:val="clear" w:fill="C7EDCC"/>
              </w:rPr>
              <w:t xml:space="preserve">// </w:t>
            </w:r>
            <w:r>
              <w:rPr>
                <w:rFonts w:hint="eastAsia" w:ascii="宋体" w:hAnsi="宋体" w:eastAsia="宋体" w:cs="宋体"/>
                <w:i/>
                <w:color w:val="808080"/>
                <w:sz w:val="21"/>
                <w:szCs w:val="21"/>
                <w:shd w:val="clear" w:fill="C7EDCC"/>
              </w:rPr>
              <w:t>把超时的订单添加到集合</w:t>
            </w:r>
            <w:r>
              <w:rPr>
                <w:rFonts w:hint="eastAsia" w:ascii="宋体" w:hAnsi="宋体" w:eastAsia="宋体" w:cs="宋体"/>
                <w:i/>
                <w:color w:val="808080"/>
                <w:sz w:val="21"/>
                <w:szCs w:val="21"/>
                <w:shd w:val="clear" w:fill="C7EDCC"/>
              </w:rPr>
              <w:br w:type="textWrapping"/>
            </w:r>
            <w:r>
              <w:rPr>
                <w:rFonts w:hint="eastAsia" w:ascii="宋体" w:hAnsi="宋体" w:eastAsia="宋体" w:cs="宋体"/>
                <w:i/>
                <w:color w:val="808080"/>
                <w:sz w:val="21"/>
                <w:szCs w:val="21"/>
                <w:shd w:val="clear" w:fill="C7EDCC"/>
              </w:rPr>
              <w:t xml:space="preserve">                    </w:t>
            </w:r>
            <w:r>
              <w:rPr>
                <w:rFonts w:hint="default" w:ascii="Courier New" w:hAnsi="Courier New" w:cs="Courier New"/>
                <w:color w:val="000000"/>
                <w:sz w:val="21"/>
                <w:szCs w:val="21"/>
                <w:shd w:val="clear" w:fill="C7EDCC"/>
              </w:rPr>
              <w:t>seckillOrders.add(seckillOrder);</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b/>
                <w:color w:val="000080"/>
                <w:sz w:val="21"/>
                <w:szCs w:val="21"/>
                <w:shd w:val="clear" w:fill="C7EDCC"/>
              </w:rPr>
              <w:t xml:space="preserve">return </w:t>
            </w:r>
            <w:r>
              <w:rPr>
                <w:rFonts w:hint="default" w:ascii="Courier New" w:hAnsi="Courier New" w:cs="Courier New"/>
                <w:color w:val="000000"/>
                <w:sz w:val="21"/>
                <w:szCs w:val="21"/>
                <w:shd w:val="clear" w:fill="C7EDCC"/>
              </w:rPr>
              <w:t>seckillOrders;</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b/>
                <w:color w:val="000080"/>
                <w:sz w:val="21"/>
                <w:szCs w:val="21"/>
                <w:shd w:val="clear" w:fill="C7EDCC"/>
              </w:rPr>
              <w:t xml:space="preserve">catch </w:t>
            </w:r>
            <w:r>
              <w:rPr>
                <w:rFonts w:hint="default" w:ascii="Courier New" w:hAnsi="Courier New" w:cs="Courier New"/>
                <w:color w:val="000000"/>
                <w:sz w:val="21"/>
                <w:szCs w:val="21"/>
                <w:shd w:val="clear" w:fill="C7EDCC"/>
              </w:rPr>
              <w:t>(Exception ex){</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b/>
                <w:color w:val="000080"/>
                <w:sz w:val="21"/>
                <w:szCs w:val="21"/>
                <w:shd w:val="clear" w:fill="C7EDCC"/>
              </w:rPr>
              <w:t xml:space="preserve">throw new </w:t>
            </w:r>
            <w:r>
              <w:rPr>
                <w:rFonts w:hint="default" w:ascii="Courier New" w:hAnsi="Courier New" w:cs="Courier New"/>
                <w:color w:val="000000"/>
                <w:sz w:val="21"/>
                <w:szCs w:val="21"/>
                <w:shd w:val="clear" w:fill="C7EDCC"/>
              </w:rPr>
              <w:t>RuntimeException(ex);</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w:t>
            </w:r>
          </w:p>
        </w:tc>
      </w:tr>
    </w:tbl>
    <w:p>
      <w:pPr>
        <w:pStyle w:val="3"/>
        <w:keepNext/>
        <w:keepLines/>
        <w:pageBreakBefore w:val="0"/>
        <w:widowControl w:val="0"/>
        <w:numPr>
          <w:ilvl w:val="1"/>
          <w:numId w:val="0"/>
        </w:numPr>
        <w:kinsoku/>
        <w:wordWrap/>
        <w:overflowPunct/>
        <w:topLinePunct w:val="0"/>
        <w:autoSpaceDE/>
        <w:autoSpaceDN/>
        <w:bidi w:val="0"/>
        <w:adjustRightInd/>
        <w:snapToGrid/>
        <w:spacing w:before="140" w:after="140"/>
        <w:ind w:leftChars="0"/>
        <w:textAlignment w:val="auto"/>
        <w:outlineLvl w:val="1"/>
        <w:rPr>
          <w:rFonts w:hint="eastAsia"/>
          <w:lang w:val="en-US" w:eastAsia="zh-CN"/>
        </w:rPr>
      </w:pPr>
      <w:r>
        <w:rPr>
          <w:rFonts w:hint="eastAsia"/>
          <w:lang w:val="en-US" w:eastAsia="zh-CN"/>
        </w:rPr>
        <w:t>2.3微信关闭订单接口</w:t>
      </w:r>
    </w:p>
    <w:p>
      <w:pPr>
        <w:pStyle w:val="14"/>
        <w:shd w:val="clear" w:color="auto" w:fill="FFFFFF"/>
        <w:wordWrap w:val="0"/>
        <w:spacing w:before="0" w:beforeAutospacing="0" w:after="75" w:afterAutospacing="0" w:line="330" w:lineRule="atLeast"/>
        <w:rPr>
          <w:rFonts w:hint="eastAsia"/>
          <w:lang w:val="en-US" w:eastAsia="zh-CN"/>
        </w:rPr>
      </w:pPr>
      <w:r>
        <w:rPr>
          <w:rFonts w:hint="eastAsia" w:ascii="Courier New" w:hAnsi="Courier New" w:cs="Courier New"/>
          <w:kern w:val="2"/>
          <w:sz w:val="21"/>
          <w:szCs w:val="22"/>
          <w:lang w:val="en-US" w:eastAsia="zh-CN"/>
        </w:rPr>
        <w:t>参考文档:</w:t>
      </w:r>
      <w:r>
        <w:rPr>
          <w:rFonts w:hint="default" w:ascii="Courier New" w:hAnsi="Courier New" w:cs="Courier New"/>
          <w:kern w:val="2"/>
          <w:sz w:val="21"/>
          <w:szCs w:val="22"/>
          <w:lang w:val="en-US" w:eastAsia="zh-CN"/>
        </w:rPr>
        <w:fldChar w:fldCharType="begin"/>
      </w:r>
      <w:r>
        <w:rPr>
          <w:rFonts w:hint="default" w:ascii="Courier New" w:hAnsi="Courier New" w:cs="Courier New"/>
          <w:kern w:val="2"/>
          <w:sz w:val="21"/>
          <w:szCs w:val="22"/>
          <w:lang w:val="en-US" w:eastAsia="zh-CN"/>
        </w:rPr>
        <w:instrText xml:space="preserve"> HYPERLINK "https://pay.weixin.qq.com/wiki/doc/api/index.html" </w:instrText>
      </w:r>
      <w:r>
        <w:rPr>
          <w:rFonts w:hint="default" w:ascii="Courier New" w:hAnsi="Courier New" w:cs="Courier New"/>
          <w:kern w:val="2"/>
          <w:sz w:val="21"/>
          <w:szCs w:val="22"/>
          <w:lang w:val="en-US" w:eastAsia="zh-CN"/>
        </w:rPr>
        <w:fldChar w:fldCharType="separate"/>
      </w:r>
      <w:r>
        <w:rPr>
          <w:rStyle w:val="20"/>
          <w:rFonts w:hint="default" w:ascii="Courier New" w:hAnsi="Courier New" w:cs="Courier New"/>
          <w:kern w:val="2"/>
          <w:sz w:val="21"/>
          <w:szCs w:val="22"/>
          <w:lang w:val="en-US" w:eastAsia="zh-CN"/>
        </w:rPr>
        <w:t>https://pay.weixin.qq.com/wiki/doc/api/index.html</w:t>
      </w:r>
      <w:r>
        <w:rPr>
          <w:rFonts w:hint="default" w:ascii="Courier New" w:hAnsi="Courier New" w:cs="Courier New"/>
          <w:kern w:val="2"/>
          <w:sz w:val="21"/>
          <w:szCs w:val="22"/>
          <w:lang w:val="en-US" w:eastAsia="zh-CN"/>
        </w:rPr>
        <w:fldChar w:fldCharType="end"/>
      </w:r>
    </w:p>
    <w:p>
      <w:pPr>
        <w:pStyle w:val="4"/>
        <w:keepNext/>
        <w:keepLines/>
        <w:pageBreakBefore w:val="0"/>
        <w:widowControl w:val="0"/>
        <w:numPr>
          <w:ilvl w:val="2"/>
          <w:numId w:val="0"/>
        </w:numPr>
        <w:kinsoku/>
        <w:wordWrap/>
        <w:overflowPunct/>
        <w:topLinePunct w:val="0"/>
        <w:autoSpaceDE/>
        <w:autoSpaceDN/>
        <w:bidi w:val="0"/>
        <w:adjustRightInd/>
        <w:snapToGrid/>
        <w:spacing w:before="140" w:after="140"/>
        <w:ind w:leftChars="0"/>
        <w:textAlignment w:val="auto"/>
        <w:outlineLvl w:val="2"/>
        <w:rPr>
          <w:rFonts w:hint="eastAsia"/>
          <w:lang w:val="en-US" w:eastAsia="zh-CN"/>
        </w:rPr>
      </w:pPr>
      <w:r>
        <w:rPr>
          <w:rFonts w:hint="eastAsia"/>
          <w:lang w:val="en-US" w:eastAsia="zh-CN"/>
        </w:rPr>
        <w:t>2.3.1服务接口层</w:t>
      </w:r>
    </w:p>
    <w:p>
      <w:pPr>
        <w:keepNext w:val="0"/>
        <w:keepLines w:val="0"/>
        <w:pageBreakBefore w:val="0"/>
        <w:widowControl w:val="0"/>
        <w:kinsoku/>
        <w:wordWrap/>
        <w:overflowPunct/>
        <w:topLinePunct w:val="0"/>
        <w:autoSpaceDE/>
        <w:autoSpaceDN/>
        <w:bidi w:val="0"/>
        <w:adjustRightInd/>
        <w:snapToGrid/>
        <w:spacing w:after="0" w:line="240" w:lineRule="auto"/>
        <w:textAlignment w:val="auto"/>
        <w:outlineLvl w:val="9"/>
        <w:rPr>
          <w:rFonts w:hint="eastAsia" w:ascii="Courier New" w:hAnsi="Courier New" w:eastAsia="宋体" w:cs="Courier New"/>
          <w:lang w:val="en-US" w:eastAsia="zh-CN"/>
        </w:rPr>
      </w:pPr>
      <w:r>
        <w:rPr>
          <w:rFonts w:hint="default" w:ascii="Courier New" w:hAnsi="Courier New" w:cs="Courier New"/>
          <w:lang w:val="en-US" w:eastAsia="zh-CN"/>
        </w:rPr>
        <w:t>pinyougou-interface\src\main\java\com\pinyougou\service\WeixinPayService.java</w:t>
      </w:r>
      <w:r>
        <w:rPr>
          <w:rFonts w:hint="eastAsia" w:ascii="Courier New" w:hAnsi="Courier New" w:cs="Courier New"/>
          <w:lang w:val="en-US" w:eastAsia="zh-CN"/>
        </w:rPr>
        <w:t>：</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3"/>
              <w:keepNext w:val="0"/>
              <w:keepLines w:val="0"/>
              <w:pageBreakBefore w:val="0"/>
              <w:widowControl/>
              <w:suppressLineNumbers w:val="0"/>
              <w:shd w:val="clear" w:fill="C7EDCC"/>
              <w:kinsoku/>
              <w:wordWrap/>
              <w:overflowPunct/>
              <w:topLinePunct w:val="0"/>
              <w:autoSpaceDE/>
              <w:autoSpaceDN/>
              <w:bidi w:val="0"/>
              <w:adjustRightInd/>
              <w:snapToGrid/>
              <w:spacing w:after="0" w:line="240" w:lineRule="auto"/>
              <w:ind w:left="0" w:leftChars="0" w:right="0" w:rightChars="0" w:firstLine="0" w:firstLineChars="0"/>
              <w:jc w:val="left"/>
              <w:textAlignment w:val="auto"/>
              <w:outlineLvl w:val="9"/>
              <w:rPr>
                <w:rFonts w:hint="eastAsia"/>
                <w:sz w:val="21"/>
                <w:szCs w:val="21"/>
                <w:vertAlign w:val="baseline"/>
                <w:lang w:val="en-US" w:eastAsia="zh-CN"/>
              </w:rPr>
            </w:pPr>
            <w:r>
              <w:rPr>
                <w:rFonts w:hint="default" w:ascii="Courier New" w:hAnsi="Courier New" w:cs="Courier New"/>
                <w:i/>
                <w:color w:val="808080"/>
                <w:sz w:val="21"/>
                <w:szCs w:val="21"/>
                <w:shd w:val="clear" w:fill="C7EDCC"/>
              </w:rPr>
              <w:t xml:space="preserve">/** </w:t>
            </w:r>
            <w:r>
              <w:rPr>
                <w:rFonts w:hint="eastAsia" w:ascii="宋体" w:hAnsi="宋体" w:eastAsia="宋体" w:cs="宋体"/>
                <w:i/>
                <w:color w:val="808080"/>
                <w:sz w:val="21"/>
                <w:szCs w:val="21"/>
                <w:shd w:val="clear" w:fill="C7EDCC"/>
              </w:rPr>
              <w:t>关闭超时未支付</w:t>
            </w:r>
            <w:r>
              <w:rPr>
                <w:rFonts w:hint="eastAsia" w:cs="宋体"/>
                <w:i/>
                <w:color w:val="808080"/>
                <w:sz w:val="21"/>
                <w:szCs w:val="21"/>
                <w:shd w:val="clear" w:fill="C7EDCC"/>
                <w:lang w:eastAsia="zh-CN"/>
              </w:rPr>
              <w:t>订单</w:t>
            </w:r>
            <w:r>
              <w:rPr>
                <w:rFonts w:hint="eastAsia" w:cs="宋体"/>
                <w:i/>
                <w:color w:val="808080"/>
                <w:sz w:val="21"/>
                <w:szCs w:val="21"/>
                <w:shd w:val="clear" w:fill="C7EDCC"/>
                <w:lang w:val="en-US" w:eastAsia="zh-CN"/>
              </w:rPr>
              <w:t xml:space="preserve"> </w:t>
            </w:r>
            <w:r>
              <w:rPr>
                <w:rFonts w:hint="default" w:ascii="Courier New" w:hAnsi="Courier New" w:cs="Courier New"/>
                <w:i/>
                <w:color w:val="808080"/>
                <w:sz w:val="21"/>
                <w:szCs w:val="21"/>
                <w:shd w:val="clear" w:fill="C7EDCC"/>
              </w:rPr>
              <w:t>*/</w:t>
            </w:r>
            <w:r>
              <w:rPr>
                <w:rFonts w:hint="default" w:ascii="Courier New" w:hAnsi="Courier New" w:cs="Courier New"/>
                <w:i/>
                <w:color w:val="808080"/>
                <w:sz w:val="21"/>
                <w:szCs w:val="21"/>
                <w:shd w:val="clear" w:fill="C7EDCC"/>
              </w:rPr>
              <w:br w:type="textWrapping"/>
            </w:r>
            <w:r>
              <w:rPr>
                <w:rFonts w:hint="default" w:ascii="Courier New" w:hAnsi="Courier New" w:cs="Courier New"/>
                <w:color w:val="000000"/>
                <w:sz w:val="21"/>
                <w:szCs w:val="21"/>
                <w:shd w:val="clear" w:fill="C7EDCC"/>
              </w:rPr>
              <w:t>Map&lt;String, String&gt; closePayTimeout(String outTradeNo);</w:t>
            </w:r>
          </w:p>
        </w:tc>
      </w:tr>
    </w:tbl>
    <w:p>
      <w:pPr>
        <w:pStyle w:val="4"/>
        <w:keepNext/>
        <w:keepLines/>
        <w:pageBreakBefore w:val="0"/>
        <w:widowControl w:val="0"/>
        <w:numPr>
          <w:ilvl w:val="2"/>
          <w:numId w:val="0"/>
        </w:numPr>
        <w:kinsoku/>
        <w:wordWrap/>
        <w:overflowPunct/>
        <w:topLinePunct w:val="0"/>
        <w:autoSpaceDE/>
        <w:autoSpaceDN/>
        <w:bidi w:val="0"/>
        <w:adjustRightInd/>
        <w:snapToGrid/>
        <w:spacing w:before="140" w:after="140"/>
        <w:ind w:leftChars="0"/>
        <w:textAlignment w:val="auto"/>
        <w:outlineLvl w:val="2"/>
        <w:rPr>
          <w:rFonts w:hint="eastAsia"/>
          <w:lang w:val="en-US" w:eastAsia="zh-CN"/>
        </w:rPr>
      </w:pPr>
      <w:r>
        <w:rPr>
          <w:rFonts w:hint="eastAsia"/>
          <w:lang w:val="en-US" w:eastAsia="zh-CN"/>
        </w:rPr>
        <w:t>2.3.2服务实现层</w:t>
      </w:r>
    </w:p>
    <w:p>
      <w:pPr>
        <w:keepNext w:val="0"/>
        <w:keepLines w:val="0"/>
        <w:pageBreakBefore w:val="0"/>
        <w:widowControl w:val="0"/>
        <w:numPr>
          <w:ilvl w:val="0"/>
          <w:numId w:val="0"/>
        </w:numPr>
        <w:kinsoku/>
        <w:wordWrap/>
        <w:overflowPunct/>
        <w:topLinePunct w:val="0"/>
        <w:autoSpaceDE/>
        <w:autoSpaceDN/>
        <w:bidi w:val="0"/>
        <w:adjustRightInd/>
        <w:snapToGrid/>
        <w:spacing w:after="0" w:line="240" w:lineRule="auto"/>
        <w:textAlignment w:val="auto"/>
        <w:outlineLvl w:val="9"/>
        <w:rPr>
          <w:rFonts w:hint="eastAsia" w:ascii="Courier New" w:hAnsi="Courier New" w:eastAsia="宋体" w:cs="Courier New"/>
          <w:lang w:val="en-US" w:eastAsia="zh-CN"/>
        </w:rPr>
      </w:pPr>
      <w:r>
        <w:rPr>
          <w:rFonts w:hint="default" w:ascii="Courier New" w:hAnsi="Courier New" w:cs="Courier New"/>
          <w:lang w:val="en-US" w:eastAsia="zh-CN"/>
        </w:rPr>
        <w:t>pinyougou-pay-service\src\main\java\com\pinyougou\pay\service\impl\WeixinPayServiceImpl.java</w:t>
      </w:r>
      <w:r>
        <w:rPr>
          <w:rFonts w:hint="eastAsia" w:ascii="Courier New" w:hAnsi="Courier New" w:cs="Courier New"/>
          <w:lang w:val="en-US" w:eastAsia="zh-CN"/>
        </w:rPr>
        <w:t>：</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3"/>
              <w:keepNext w:val="0"/>
              <w:keepLines w:val="0"/>
              <w:pageBreakBefore w:val="0"/>
              <w:widowControl/>
              <w:suppressLineNumbers w:val="0"/>
              <w:shd w:val="clear" w:fill="C7EDCC"/>
              <w:kinsoku/>
              <w:wordWrap/>
              <w:overflowPunct/>
              <w:topLinePunct w:val="0"/>
              <w:autoSpaceDE/>
              <w:autoSpaceDN/>
              <w:bidi w:val="0"/>
              <w:adjustRightInd/>
              <w:snapToGrid/>
              <w:spacing w:after="0" w:line="240" w:lineRule="auto"/>
              <w:ind w:left="0" w:leftChars="0" w:right="0" w:rightChars="0" w:firstLine="0" w:firstLineChars="0"/>
              <w:jc w:val="left"/>
              <w:textAlignment w:val="auto"/>
              <w:outlineLvl w:val="9"/>
              <w:rPr>
                <w:rFonts w:hint="default" w:ascii="Courier New" w:hAnsi="Courier New" w:cs="Courier New"/>
                <w:i/>
                <w:color w:val="808080"/>
                <w:sz w:val="21"/>
                <w:szCs w:val="21"/>
                <w:shd w:val="clear" w:fill="C7EDCC"/>
              </w:rPr>
            </w:pPr>
            <w:r>
              <w:rPr>
                <w:rFonts w:hint="default" w:ascii="Courier New" w:hAnsi="Courier New" w:cs="Courier New"/>
                <w:i/>
                <w:color w:val="808080"/>
                <w:sz w:val="21"/>
                <w:szCs w:val="21"/>
                <w:shd w:val="clear" w:fill="C7EDCC"/>
              </w:rPr>
              <w:t xml:space="preserve">/** </w:t>
            </w:r>
            <w:r>
              <w:rPr>
                <w:rFonts w:hint="eastAsia" w:ascii="宋体" w:hAnsi="宋体" w:eastAsia="宋体" w:cs="宋体"/>
                <w:i/>
                <w:color w:val="808080"/>
                <w:sz w:val="21"/>
                <w:szCs w:val="21"/>
                <w:shd w:val="clear" w:fill="C7EDCC"/>
              </w:rPr>
              <w:t xml:space="preserve">关闭订单请求地址 </w:t>
            </w:r>
            <w:r>
              <w:rPr>
                <w:rFonts w:hint="default" w:ascii="Courier New" w:hAnsi="Courier New" w:cs="Courier New"/>
                <w:i/>
                <w:color w:val="808080"/>
                <w:sz w:val="21"/>
                <w:szCs w:val="21"/>
                <w:shd w:val="clear" w:fill="C7EDCC"/>
              </w:rPr>
              <w:t>*/</w:t>
            </w:r>
            <w:r>
              <w:rPr>
                <w:rFonts w:hint="default" w:ascii="Courier New" w:hAnsi="Courier New" w:cs="Courier New"/>
                <w:i/>
                <w:color w:val="808080"/>
                <w:sz w:val="21"/>
                <w:szCs w:val="21"/>
                <w:shd w:val="clear" w:fill="C7EDCC"/>
              </w:rPr>
              <w:br w:type="textWrapping"/>
            </w:r>
            <w:r>
              <w:rPr>
                <w:rFonts w:hint="default" w:ascii="Courier New" w:hAnsi="Courier New" w:cs="Courier New"/>
                <w:color w:val="808000"/>
                <w:sz w:val="21"/>
                <w:szCs w:val="21"/>
                <w:shd w:val="clear" w:fill="C7EDCC"/>
              </w:rPr>
              <w:t>@Value</w:t>
            </w:r>
            <w:r>
              <w:rPr>
                <w:rFonts w:hint="default" w:ascii="Courier New" w:hAnsi="Courier New" w:cs="Courier New"/>
                <w:color w:val="000000"/>
                <w:sz w:val="21"/>
                <w:szCs w:val="21"/>
                <w:shd w:val="clear" w:fill="C7EDCC"/>
              </w:rPr>
              <w:t>(</w:t>
            </w:r>
            <w:r>
              <w:rPr>
                <w:rFonts w:hint="default" w:ascii="Courier New" w:hAnsi="Courier New" w:cs="Courier New"/>
                <w:b/>
                <w:color w:val="008000"/>
                <w:sz w:val="21"/>
                <w:szCs w:val="21"/>
                <w:shd w:val="clear" w:fill="C7EDCC"/>
              </w:rPr>
              <w:t>"${closeorder}"</w:t>
            </w:r>
            <w:r>
              <w:rPr>
                <w:rFonts w:hint="default" w:ascii="Courier New" w:hAnsi="Courier New" w:cs="Courier New"/>
                <w:color w:val="000000"/>
                <w:sz w:val="21"/>
                <w:szCs w:val="21"/>
                <w:shd w:val="clear" w:fill="C7EDCC"/>
              </w:rPr>
              <w:t>)</w:t>
            </w:r>
            <w:r>
              <w:rPr>
                <w:rFonts w:hint="default" w:ascii="Courier New" w:hAnsi="Courier New" w:cs="Courier New"/>
                <w:color w:val="000000"/>
                <w:sz w:val="21"/>
                <w:szCs w:val="21"/>
                <w:shd w:val="clear" w:fill="C7EDCC"/>
              </w:rPr>
              <w:br w:type="textWrapping"/>
            </w:r>
            <w:r>
              <w:rPr>
                <w:rFonts w:hint="default" w:ascii="Courier New" w:hAnsi="Courier New" w:cs="Courier New"/>
                <w:b/>
                <w:color w:val="000080"/>
                <w:sz w:val="21"/>
                <w:szCs w:val="21"/>
                <w:shd w:val="clear" w:fill="C7EDCC"/>
              </w:rPr>
              <w:t xml:space="preserve">private </w:t>
            </w:r>
            <w:r>
              <w:rPr>
                <w:rFonts w:hint="default" w:ascii="Courier New" w:hAnsi="Courier New" w:cs="Courier New"/>
                <w:color w:val="000000"/>
                <w:sz w:val="21"/>
                <w:szCs w:val="21"/>
                <w:shd w:val="clear" w:fill="C7EDCC"/>
              </w:rPr>
              <w:t xml:space="preserve">String </w:t>
            </w:r>
            <w:r>
              <w:rPr>
                <w:rFonts w:hint="default" w:ascii="Courier New" w:hAnsi="Courier New" w:cs="Courier New"/>
                <w:b/>
                <w:color w:val="660E7A"/>
                <w:sz w:val="21"/>
                <w:szCs w:val="21"/>
                <w:shd w:val="clear" w:fill="C7EDCC"/>
              </w:rPr>
              <w:t>closeorder</w:t>
            </w:r>
            <w:r>
              <w:rPr>
                <w:rFonts w:hint="default" w:ascii="Courier New" w:hAnsi="Courier New" w:cs="Courier New"/>
                <w:color w:val="000000"/>
                <w:sz w:val="21"/>
                <w:szCs w:val="21"/>
                <w:shd w:val="clear" w:fill="C7EDCC"/>
              </w:rPr>
              <w:t>;</w:t>
            </w:r>
          </w:p>
          <w:p>
            <w:pPr>
              <w:pStyle w:val="13"/>
              <w:keepNext w:val="0"/>
              <w:keepLines w:val="0"/>
              <w:pageBreakBefore w:val="0"/>
              <w:widowControl/>
              <w:suppressLineNumbers w:val="0"/>
              <w:shd w:val="clear" w:fill="C7EDCC"/>
              <w:kinsoku/>
              <w:wordWrap/>
              <w:overflowPunct/>
              <w:topLinePunct w:val="0"/>
              <w:autoSpaceDE/>
              <w:autoSpaceDN/>
              <w:bidi w:val="0"/>
              <w:adjustRightInd/>
              <w:snapToGrid/>
              <w:spacing w:after="0" w:line="240" w:lineRule="auto"/>
              <w:ind w:left="0" w:leftChars="0" w:right="0" w:rightChars="0" w:firstLine="0" w:firstLineChars="0"/>
              <w:jc w:val="left"/>
              <w:textAlignment w:val="auto"/>
              <w:outlineLvl w:val="9"/>
              <w:rPr>
                <w:rFonts w:hint="eastAsia"/>
                <w:sz w:val="21"/>
                <w:szCs w:val="21"/>
                <w:vertAlign w:val="baseline"/>
                <w:lang w:val="en-US" w:eastAsia="zh-CN"/>
              </w:rPr>
            </w:pPr>
            <w:r>
              <w:rPr>
                <w:rFonts w:hint="default" w:ascii="Courier New" w:hAnsi="Courier New" w:cs="Courier New"/>
                <w:i/>
                <w:color w:val="808080"/>
                <w:sz w:val="21"/>
                <w:szCs w:val="21"/>
                <w:shd w:val="clear" w:fill="C7EDCC"/>
              </w:rPr>
              <w:t xml:space="preserve">/** </w:t>
            </w:r>
            <w:r>
              <w:rPr>
                <w:rFonts w:hint="eastAsia" w:ascii="宋体" w:hAnsi="宋体" w:eastAsia="宋体" w:cs="宋体"/>
                <w:i/>
                <w:color w:val="808080"/>
                <w:sz w:val="21"/>
                <w:szCs w:val="21"/>
                <w:shd w:val="clear" w:fill="C7EDCC"/>
              </w:rPr>
              <w:t>关闭超时未支付</w:t>
            </w:r>
            <w:r>
              <w:rPr>
                <w:rFonts w:hint="eastAsia" w:cs="宋体"/>
                <w:i/>
                <w:color w:val="808080"/>
                <w:sz w:val="21"/>
                <w:szCs w:val="21"/>
                <w:shd w:val="clear" w:fill="C7EDCC"/>
                <w:lang w:eastAsia="zh-CN"/>
              </w:rPr>
              <w:t>订单</w:t>
            </w:r>
            <w:r>
              <w:rPr>
                <w:rFonts w:hint="eastAsia" w:cs="宋体"/>
                <w:i/>
                <w:color w:val="808080"/>
                <w:sz w:val="21"/>
                <w:szCs w:val="21"/>
                <w:shd w:val="clear" w:fill="C7EDCC"/>
                <w:lang w:val="en-US" w:eastAsia="zh-CN"/>
              </w:rPr>
              <w:t xml:space="preserve"> </w:t>
            </w:r>
            <w:r>
              <w:rPr>
                <w:rFonts w:hint="default" w:ascii="Courier New" w:hAnsi="Courier New" w:cs="Courier New"/>
                <w:i/>
                <w:color w:val="808080"/>
                <w:sz w:val="21"/>
                <w:szCs w:val="21"/>
                <w:shd w:val="clear" w:fill="C7EDCC"/>
              </w:rPr>
              <w:t>*/</w:t>
            </w:r>
            <w:r>
              <w:rPr>
                <w:rFonts w:hint="default" w:ascii="Courier New" w:hAnsi="Courier New" w:cs="Courier New"/>
                <w:i/>
                <w:color w:val="808080"/>
                <w:sz w:val="21"/>
                <w:szCs w:val="21"/>
                <w:shd w:val="clear" w:fill="C7EDCC"/>
              </w:rPr>
              <w:br w:type="textWrapping"/>
            </w:r>
            <w:r>
              <w:rPr>
                <w:rFonts w:hint="default" w:ascii="Courier New" w:hAnsi="Courier New" w:cs="Courier New"/>
                <w:b/>
                <w:color w:val="000080"/>
                <w:sz w:val="21"/>
                <w:szCs w:val="21"/>
                <w:shd w:val="clear" w:fill="C7EDCC"/>
              </w:rPr>
              <w:t xml:space="preserve">public </w:t>
            </w:r>
            <w:r>
              <w:rPr>
                <w:rFonts w:hint="default" w:ascii="Courier New" w:hAnsi="Courier New" w:cs="Courier New"/>
                <w:color w:val="000000"/>
                <w:sz w:val="21"/>
                <w:szCs w:val="21"/>
                <w:shd w:val="clear" w:fill="C7EDCC"/>
              </w:rPr>
              <w:t>Map&lt;String, String&gt; closePayTimeout(String outTradeNo){</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i/>
                <w:color w:val="808080"/>
                <w:sz w:val="21"/>
                <w:szCs w:val="21"/>
                <w:shd w:val="clear" w:fill="C7EDCC"/>
              </w:rPr>
              <w:t xml:space="preserve">/** </w:t>
            </w:r>
            <w:r>
              <w:rPr>
                <w:rFonts w:hint="eastAsia" w:ascii="宋体" w:hAnsi="宋体" w:eastAsia="宋体" w:cs="宋体"/>
                <w:i/>
                <w:color w:val="808080"/>
                <w:sz w:val="21"/>
                <w:szCs w:val="21"/>
                <w:shd w:val="clear" w:fill="C7EDCC"/>
              </w:rPr>
              <w:t>创建</w:t>
            </w:r>
            <w:r>
              <w:rPr>
                <w:rFonts w:hint="default" w:ascii="Courier New" w:hAnsi="Courier New" w:cs="Courier New"/>
                <w:i/>
                <w:color w:val="808080"/>
                <w:sz w:val="21"/>
                <w:szCs w:val="21"/>
                <w:shd w:val="clear" w:fill="C7EDCC"/>
              </w:rPr>
              <w:t>Map</w:t>
            </w:r>
            <w:r>
              <w:rPr>
                <w:rFonts w:hint="eastAsia" w:ascii="宋体" w:hAnsi="宋体" w:eastAsia="宋体" w:cs="宋体"/>
                <w:i/>
                <w:color w:val="808080"/>
                <w:sz w:val="21"/>
                <w:szCs w:val="21"/>
                <w:shd w:val="clear" w:fill="C7EDCC"/>
              </w:rPr>
              <w:t xml:space="preserve">集合封装请求参数 </w:t>
            </w:r>
            <w:r>
              <w:rPr>
                <w:rFonts w:hint="default" w:ascii="Courier New" w:hAnsi="Courier New" w:cs="Courier New"/>
                <w:i/>
                <w:color w:val="808080"/>
                <w:sz w:val="21"/>
                <w:szCs w:val="21"/>
                <w:shd w:val="clear" w:fill="C7EDCC"/>
              </w:rPr>
              <w:t>*/</w:t>
            </w:r>
            <w:r>
              <w:rPr>
                <w:rFonts w:hint="default" w:ascii="Courier New" w:hAnsi="Courier New" w:cs="Courier New"/>
                <w:i/>
                <w:color w:val="808080"/>
                <w:sz w:val="21"/>
                <w:szCs w:val="21"/>
                <w:shd w:val="clear" w:fill="C7EDCC"/>
              </w:rPr>
              <w:br w:type="textWrapping"/>
            </w:r>
            <w:r>
              <w:rPr>
                <w:rFonts w:hint="default" w:ascii="Courier New" w:hAnsi="Courier New" w:cs="Courier New"/>
                <w:i/>
                <w:color w:val="808080"/>
                <w:sz w:val="21"/>
                <w:szCs w:val="21"/>
                <w:shd w:val="clear" w:fill="C7EDCC"/>
              </w:rPr>
              <w:t xml:space="preserve">    </w:t>
            </w:r>
            <w:r>
              <w:rPr>
                <w:rFonts w:hint="default" w:ascii="Courier New" w:hAnsi="Courier New" w:cs="Courier New"/>
                <w:color w:val="000000"/>
                <w:sz w:val="21"/>
                <w:szCs w:val="21"/>
                <w:shd w:val="clear" w:fill="C7EDCC"/>
              </w:rPr>
              <w:t xml:space="preserve">Map&lt;String, String&gt; params = </w:t>
            </w:r>
            <w:r>
              <w:rPr>
                <w:rFonts w:hint="default" w:ascii="Courier New" w:hAnsi="Courier New" w:cs="Courier New"/>
                <w:b/>
                <w:color w:val="000080"/>
                <w:sz w:val="21"/>
                <w:szCs w:val="21"/>
                <w:shd w:val="clear" w:fill="C7EDCC"/>
              </w:rPr>
              <w:t xml:space="preserve">new </w:t>
            </w:r>
            <w:r>
              <w:rPr>
                <w:rFonts w:hint="default" w:ascii="Courier New" w:hAnsi="Courier New" w:cs="Courier New"/>
                <w:color w:val="000000"/>
                <w:sz w:val="21"/>
                <w:szCs w:val="21"/>
                <w:shd w:val="clear" w:fill="C7EDCC"/>
              </w:rPr>
              <w:t>HashMap&lt;&gt;();</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i/>
                <w:color w:val="808080"/>
                <w:sz w:val="21"/>
                <w:szCs w:val="21"/>
                <w:shd w:val="clear" w:fill="C7EDCC"/>
              </w:rPr>
              <w:t xml:space="preserve">/** </w:t>
            </w:r>
            <w:r>
              <w:rPr>
                <w:rFonts w:hint="eastAsia" w:ascii="宋体" w:hAnsi="宋体" w:eastAsia="宋体" w:cs="宋体"/>
                <w:i/>
                <w:color w:val="808080"/>
                <w:sz w:val="21"/>
                <w:szCs w:val="21"/>
                <w:shd w:val="clear" w:fill="C7EDCC"/>
              </w:rPr>
              <w:t>公众账号</w:t>
            </w:r>
            <w:r>
              <w:rPr>
                <w:rFonts w:hint="default" w:ascii="Courier New" w:hAnsi="Courier New" w:cs="Courier New"/>
                <w:i/>
                <w:color w:val="808080"/>
                <w:sz w:val="21"/>
                <w:szCs w:val="21"/>
                <w:shd w:val="clear" w:fill="C7EDCC"/>
              </w:rPr>
              <w:t xml:space="preserve"> */</w:t>
            </w:r>
            <w:r>
              <w:rPr>
                <w:rFonts w:hint="default" w:ascii="Courier New" w:hAnsi="Courier New" w:cs="Courier New"/>
                <w:i/>
                <w:color w:val="808080"/>
                <w:sz w:val="21"/>
                <w:szCs w:val="21"/>
                <w:shd w:val="clear" w:fill="C7EDCC"/>
              </w:rPr>
              <w:br w:type="textWrapping"/>
            </w:r>
            <w:r>
              <w:rPr>
                <w:rFonts w:hint="default" w:ascii="Courier New" w:hAnsi="Courier New" w:cs="Courier New"/>
                <w:i/>
                <w:color w:val="808080"/>
                <w:sz w:val="21"/>
                <w:szCs w:val="21"/>
                <w:shd w:val="clear" w:fill="C7EDCC"/>
              </w:rPr>
              <w:t xml:space="preserve">    </w:t>
            </w:r>
            <w:r>
              <w:rPr>
                <w:rFonts w:hint="default" w:ascii="Courier New" w:hAnsi="Courier New" w:cs="Courier New"/>
                <w:color w:val="000000"/>
                <w:sz w:val="21"/>
                <w:szCs w:val="21"/>
                <w:shd w:val="clear" w:fill="C7EDCC"/>
              </w:rPr>
              <w:t>params.put(</w:t>
            </w:r>
            <w:r>
              <w:rPr>
                <w:rFonts w:hint="default" w:ascii="Courier New" w:hAnsi="Courier New" w:cs="Courier New"/>
                <w:b/>
                <w:color w:val="008000"/>
                <w:sz w:val="21"/>
                <w:szCs w:val="21"/>
                <w:shd w:val="clear" w:fill="C7EDCC"/>
              </w:rPr>
              <w:t>"appid"</w:t>
            </w:r>
            <w:r>
              <w:rPr>
                <w:rFonts w:hint="default" w:ascii="Courier New" w:hAnsi="Courier New" w:cs="Courier New"/>
                <w:color w:val="000000"/>
                <w:sz w:val="21"/>
                <w:szCs w:val="21"/>
                <w:shd w:val="clear" w:fill="C7EDCC"/>
              </w:rPr>
              <w:t xml:space="preserve">, </w:t>
            </w:r>
            <w:r>
              <w:rPr>
                <w:rFonts w:hint="default" w:ascii="Courier New" w:hAnsi="Courier New" w:cs="Courier New"/>
                <w:b/>
                <w:color w:val="660E7A"/>
                <w:sz w:val="21"/>
                <w:szCs w:val="21"/>
                <w:shd w:val="clear" w:fill="C7EDCC"/>
              </w:rPr>
              <w:t>appid</w:t>
            </w:r>
            <w:r>
              <w:rPr>
                <w:rFonts w:hint="default" w:ascii="Courier New" w:hAnsi="Courier New" w:cs="Courier New"/>
                <w:color w:val="000000"/>
                <w:sz w:val="21"/>
                <w:szCs w:val="21"/>
                <w:shd w:val="clear" w:fill="C7EDCC"/>
              </w:rPr>
              <w:t>);</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i/>
                <w:color w:val="808080"/>
                <w:sz w:val="21"/>
                <w:szCs w:val="21"/>
                <w:shd w:val="clear" w:fill="C7EDCC"/>
              </w:rPr>
              <w:t xml:space="preserve">/** </w:t>
            </w:r>
            <w:r>
              <w:rPr>
                <w:rFonts w:hint="eastAsia" w:ascii="宋体" w:hAnsi="宋体" w:eastAsia="宋体" w:cs="宋体"/>
                <w:i/>
                <w:color w:val="808080"/>
                <w:sz w:val="21"/>
                <w:szCs w:val="21"/>
                <w:shd w:val="clear" w:fill="C7EDCC"/>
              </w:rPr>
              <w:t xml:space="preserve">商户账号 </w:t>
            </w:r>
            <w:r>
              <w:rPr>
                <w:rFonts w:hint="default" w:ascii="Courier New" w:hAnsi="Courier New" w:cs="Courier New"/>
                <w:i/>
                <w:color w:val="808080"/>
                <w:sz w:val="21"/>
                <w:szCs w:val="21"/>
                <w:shd w:val="clear" w:fill="C7EDCC"/>
              </w:rPr>
              <w:t>*/</w:t>
            </w:r>
            <w:r>
              <w:rPr>
                <w:rFonts w:hint="default" w:ascii="Courier New" w:hAnsi="Courier New" w:cs="Courier New"/>
                <w:i/>
                <w:color w:val="808080"/>
                <w:sz w:val="21"/>
                <w:szCs w:val="21"/>
                <w:shd w:val="clear" w:fill="C7EDCC"/>
              </w:rPr>
              <w:br w:type="textWrapping"/>
            </w:r>
            <w:r>
              <w:rPr>
                <w:rFonts w:hint="default" w:ascii="Courier New" w:hAnsi="Courier New" w:cs="Courier New"/>
                <w:i/>
                <w:color w:val="808080"/>
                <w:sz w:val="21"/>
                <w:szCs w:val="21"/>
                <w:shd w:val="clear" w:fill="C7EDCC"/>
              </w:rPr>
              <w:t xml:space="preserve">    </w:t>
            </w:r>
            <w:r>
              <w:rPr>
                <w:rFonts w:hint="default" w:ascii="Courier New" w:hAnsi="Courier New" w:cs="Courier New"/>
                <w:color w:val="000000"/>
                <w:sz w:val="21"/>
                <w:szCs w:val="21"/>
                <w:shd w:val="clear" w:fill="C7EDCC"/>
              </w:rPr>
              <w:t>params.put(</w:t>
            </w:r>
            <w:r>
              <w:rPr>
                <w:rFonts w:hint="default" w:ascii="Courier New" w:hAnsi="Courier New" w:cs="Courier New"/>
                <w:b/>
                <w:color w:val="008000"/>
                <w:sz w:val="21"/>
                <w:szCs w:val="21"/>
                <w:shd w:val="clear" w:fill="C7EDCC"/>
              </w:rPr>
              <w:t>"mch_id"</w:t>
            </w:r>
            <w:r>
              <w:rPr>
                <w:rFonts w:hint="default" w:ascii="Courier New" w:hAnsi="Courier New" w:cs="Courier New"/>
                <w:color w:val="000000"/>
                <w:sz w:val="21"/>
                <w:szCs w:val="21"/>
                <w:shd w:val="clear" w:fill="C7EDCC"/>
              </w:rPr>
              <w:t xml:space="preserve">, </w:t>
            </w:r>
            <w:r>
              <w:rPr>
                <w:rFonts w:hint="default" w:ascii="Courier New" w:hAnsi="Courier New" w:cs="Courier New"/>
                <w:b/>
                <w:color w:val="660E7A"/>
                <w:sz w:val="21"/>
                <w:szCs w:val="21"/>
                <w:shd w:val="clear" w:fill="C7EDCC"/>
              </w:rPr>
              <w:t>partner</w:t>
            </w:r>
            <w:r>
              <w:rPr>
                <w:rFonts w:hint="default" w:ascii="Courier New" w:hAnsi="Courier New" w:cs="Courier New"/>
                <w:color w:val="000000"/>
                <w:sz w:val="21"/>
                <w:szCs w:val="21"/>
                <w:shd w:val="clear" w:fill="C7EDCC"/>
              </w:rPr>
              <w:t>);</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i/>
                <w:color w:val="808080"/>
                <w:sz w:val="21"/>
                <w:szCs w:val="21"/>
                <w:shd w:val="clear" w:fill="C7EDCC"/>
              </w:rPr>
              <w:t xml:space="preserve">/** </w:t>
            </w:r>
            <w:r>
              <w:rPr>
                <w:rFonts w:hint="eastAsia" w:ascii="Courier New" w:hAnsi="Courier New" w:cs="Courier New"/>
                <w:i/>
                <w:color w:val="808080"/>
                <w:sz w:val="21"/>
                <w:szCs w:val="21"/>
                <w:shd w:val="clear" w:fill="C7EDCC"/>
                <w:lang w:eastAsia="zh-CN"/>
              </w:rPr>
              <w:t>订单交易</w:t>
            </w:r>
            <w:r>
              <w:rPr>
                <w:rFonts w:hint="eastAsia" w:ascii="宋体" w:hAnsi="宋体" w:eastAsia="宋体" w:cs="宋体"/>
                <w:i/>
                <w:color w:val="808080"/>
                <w:sz w:val="21"/>
                <w:szCs w:val="21"/>
                <w:shd w:val="clear" w:fill="C7EDCC"/>
              </w:rPr>
              <w:t xml:space="preserve">号 </w:t>
            </w:r>
            <w:r>
              <w:rPr>
                <w:rFonts w:hint="default" w:ascii="Courier New" w:hAnsi="Courier New" w:cs="Courier New"/>
                <w:i/>
                <w:color w:val="808080"/>
                <w:sz w:val="21"/>
                <w:szCs w:val="21"/>
                <w:shd w:val="clear" w:fill="C7EDCC"/>
              </w:rPr>
              <w:t>*/</w:t>
            </w:r>
            <w:r>
              <w:rPr>
                <w:rFonts w:hint="default" w:ascii="Courier New" w:hAnsi="Courier New" w:cs="Courier New"/>
                <w:i/>
                <w:color w:val="808080"/>
                <w:sz w:val="21"/>
                <w:szCs w:val="21"/>
                <w:shd w:val="clear" w:fill="C7EDCC"/>
              </w:rPr>
              <w:br w:type="textWrapping"/>
            </w:r>
            <w:r>
              <w:rPr>
                <w:rFonts w:hint="default" w:ascii="Courier New" w:hAnsi="Courier New" w:cs="Courier New"/>
                <w:i/>
                <w:color w:val="808080"/>
                <w:sz w:val="21"/>
                <w:szCs w:val="21"/>
                <w:shd w:val="clear" w:fill="C7EDCC"/>
              </w:rPr>
              <w:t xml:space="preserve">    </w:t>
            </w:r>
            <w:r>
              <w:rPr>
                <w:rFonts w:hint="default" w:ascii="Courier New" w:hAnsi="Courier New" w:cs="Courier New"/>
                <w:color w:val="000000"/>
                <w:sz w:val="21"/>
                <w:szCs w:val="21"/>
                <w:shd w:val="clear" w:fill="C7EDCC"/>
              </w:rPr>
              <w:t>params.put(</w:t>
            </w:r>
            <w:r>
              <w:rPr>
                <w:rFonts w:hint="default" w:ascii="Courier New" w:hAnsi="Courier New" w:cs="Courier New"/>
                <w:b/>
                <w:color w:val="008000"/>
                <w:sz w:val="21"/>
                <w:szCs w:val="21"/>
                <w:shd w:val="clear" w:fill="C7EDCC"/>
              </w:rPr>
              <w:t>"out_trade_no"</w:t>
            </w:r>
            <w:r>
              <w:rPr>
                <w:rFonts w:hint="default" w:ascii="Courier New" w:hAnsi="Courier New" w:cs="Courier New"/>
                <w:color w:val="000000"/>
                <w:sz w:val="21"/>
                <w:szCs w:val="21"/>
                <w:shd w:val="clear" w:fill="C7EDCC"/>
              </w:rPr>
              <w:t>, outTradeNo);</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i/>
                <w:color w:val="808080"/>
                <w:sz w:val="21"/>
                <w:szCs w:val="21"/>
                <w:shd w:val="clear" w:fill="C7EDCC"/>
              </w:rPr>
              <w:t xml:space="preserve">/** </w:t>
            </w:r>
            <w:r>
              <w:rPr>
                <w:rFonts w:hint="eastAsia" w:ascii="宋体" w:hAnsi="宋体" w:eastAsia="宋体" w:cs="宋体"/>
                <w:i/>
                <w:color w:val="808080"/>
                <w:sz w:val="21"/>
                <w:szCs w:val="21"/>
                <w:shd w:val="clear" w:fill="C7EDCC"/>
              </w:rPr>
              <w:t xml:space="preserve">随机字符串 </w:t>
            </w:r>
            <w:r>
              <w:rPr>
                <w:rFonts w:hint="default" w:ascii="Courier New" w:hAnsi="Courier New" w:cs="Courier New"/>
                <w:i/>
                <w:color w:val="808080"/>
                <w:sz w:val="21"/>
                <w:szCs w:val="21"/>
                <w:shd w:val="clear" w:fill="C7EDCC"/>
              </w:rPr>
              <w:t>*/</w:t>
            </w:r>
            <w:r>
              <w:rPr>
                <w:rFonts w:hint="default" w:ascii="Courier New" w:hAnsi="Courier New" w:cs="Courier New"/>
                <w:i/>
                <w:color w:val="808080"/>
                <w:sz w:val="21"/>
                <w:szCs w:val="21"/>
                <w:shd w:val="clear" w:fill="C7EDCC"/>
              </w:rPr>
              <w:br w:type="textWrapping"/>
            </w:r>
            <w:r>
              <w:rPr>
                <w:rFonts w:hint="default" w:ascii="Courier New" w:hAnsi="Courier New" w:cs="Courier New"/>
                <w:i/>
                <w:color w:val="808080"/>
                <w:sz w:val="21"/>
                <w:szCs w:val="21"/>
                <w:shd w:val="clear" w:fill="C7EDCC"/>
              </w:rPr>
              <w:t xml:space="preserve">    </w:t>
            </w:r>
            <w:r>
              <w:rPr>
                <w:rFonts w:hint="default" w:ascii="Courier New" w:hAnsi="Courier New" w:cs="Courier New"/>
                <w:color w:val="000000"/>
                <w:sz w:val="21"/>
                <w:szCs w:val="21"/>
                <w:shd w:val="clear" w:fill="C7EDCC"/>
              </w:rPr>
              <w:t>params.put(</w:t>
            </w:r>
            <w:r>
              <w:rPr>
                <w:rFonts w:hint="default" w:ascii="Courier New" w:hAnsi="Courier New" w:cs="Courier New"/>
                <w:b/>
                <w:color w:val="008000"/>
                <w:sz w:val="21"/>
                <w:szCs w:val="21"/>
                <w:shd w:val="clear" w:fill="C7EDCC"/>
              </w:rPr>
              <w:t>"nonce_str"</w:t>
            </w:r>
            <w:r>
              <w:rPr>
                <w:rFonts w:hint="default" w:ascii="Courier New" w:hAnsi="Courier New" w:cs="Courier New"/>
                <w:color w:val="000000"/>
                <w:sz w:val="21"/>
                <w:szCs w:val="21"/>
                <w:shd w:val="clear" w:fill="C7EDCC"/>
              </w:rPr>
              <w:t>, WXPayUtil.</w:t>
            </w:r>
            <w:r>
              <w:rPr>
                <w:rFonts w:hint="default" w:ascii="Courier New" w:hAnsi="Courier New" w:cs="Courier New"/>
                <w:i/>
                <w:color w:val="000000"/>
                <w:sz w:val="21"/>
                <w:szCs w:val="21"/>
                <w:shd w:val="clear" w:fill="C7EDCC"/>
              </w:rPr>
              <w:t>generateNonceStr</w:t>
            </w:r>
            <w:r>
              <w:rPr>
                <w:rFonts w:hint="default" w:ascii="Courier New" w:hAnsi="Courier New" w:cs="Courier New"/>
                <w:color w:val="000000"/>
                <w:sz w:val="21"/>
                <w:szCs w:val="21"/>
                <w:shd w:val="clear" w:fill="C7EDCC"/>
              </w:rPr>
              <w:t>());</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b/>
                <w:color w:val="000080"/>
                <w:sz w:val="21"/>
                <w:szCs w:val="21"/>
                <w:shd w:val="clear" w:fill="C7EDCC"/>
              </w:rPr>
              <w:t xml:space="preserve">try </w:t>
            </w:r>
            <w:r>
              <w:rPr>
                <w:rFonts w:hint="default" w:ascii="Courier New" w:hAnsi="Courier New" w:cs="Courier New"/>
                <w:color w:val="000000"/>
                <w:sz w:val="21"/>
                <w:szCs w:val="21"/>
                <w:shd w:val="clear" w:fill="C7EDCC"/>
              </w:rPr>
              <w:t>{</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i/>
                <w:color w:val="808080"/>
                <w:sz w:val="21"/>
                <w:szCs w:val="21"/>
                <w:shd w:val="clear" w:fill="C7EDCC"/>
              </w:rPr>
              <w:t xml:space="preserve">/** </w:t>
            </w:r>
            <w:r>
              <w:rPr>
                <w:rFonts w:hint="eastAsia" w:ascii="宋体" w:hAnsi="宋体" w:eastAsia="宋体" w:cs="宋体"/>
                <w:i/>
                <w:color w:val="808080"/>
                <w:sz w:val="21"/>
                <w:szCs w:val="21"/>
                <w:shd w:val="clear" w:fill="C7EDCC"/>
              </w:rPr>
              <w:t>生成签名的</w:t>
            </w:r>
            <w:r>
              <w:rPr>
                <w:rFonts w:hint="default" w:ascii="Courier New" w:hAnsi="Courier New" w:cs="Courier New"/>
                <w:i/>
                <w:color w:val="808080"/>
                <w:sz w:val="21"/>
                <w:szCs w:val="21"/>
                <w:shd w:val="clear" w:fill="C7EDCC"/>
              </w:rPr>
              <w:t>xml</w:t>
            </w:r>
            <w:r>
              <w:rPr>
                <w:rFonts w:hint="eastAsia" w:ascii="宋体" w:hAnsi="宋体" w:eastAsia="宋体" w:cs="宋体"/>
                <w:i/>
                <w:color w:val="808080"/>
                <w:sz w:val="21"/>
                <w:szCs w:val="21"/>
                <w:shd w:val="clear" w:fill="C7EDCC"/>
              </w:rPr>
              <w:t xml:space="preserve">参数 </w:t>
            </w:r>
            <w:r>
              <w:rPr>
                <w:rFonts w:hint="default" w:ascii="Courier New" w:hAnsi="Courier New" w:cs="Courier New"/>
                <w:i/>
                <w:color w:val="808080"/>
                <w:sz w:val="21"/>
                <w:szCs w:val="21"/>
                <w:shd w:val="clear" w:fill="C7EDCC"/>
              </w:rPr>
              <w:t>*/</w:t>
            </w:r>
            <w:r>
              <w:rPr>
                <w:rFonts w:hint="default" w:ascii="Courier New" w:hAnsi="Courier New" w:cs="Courier New"/>
                <w:i/>
                <w:color w:val="808080"/>
                <w:sz w:val="21"/>
                <w:szCs w:val="21"/>
                <w:shd w:val="clear" w:fill="C7EDCC"/>
              </w:rPr>
              <w:br w:type="textWrapping"/>
            </w:r>
            <w:r>
              <w:rPr>
                <w:rFonts w:hint="default" w:ascii="Courier New" w:hAnsi="Courier New" w:cs="Courier New"/>
                <w:i/>
                <w:color w:val="808080"/>
                <w:sz w:val="21"/>
                <w:szCs w:val="21"/>
                <w:shd w:val="clear" w:fill="C7EDCC"/>
              </w:rPr>
              <w:t xml:space="preserve">        </w:t>
            </w:r>
            <w:r>
              <w:rPr>
                <w:rFonts w:hint="default" w:ascii="Courier New" w:hAnsi="Courier New" w:cs="Courier New"/>
                <w:color w:val="000000"/>
                <w:sz w:val="18"/>
                <w:szCs w:val="18"/>
                <w:shd w:val="clear" w:fill="C7EDCC"/>
              </w:rPr>
              <w:t>String xmlParam = WXPayUtil.</w:t>
            </w:r>
            <w:r>
              <w:rPr>
                <w:rFonts w:hint="default" w:ascii="Courier New" w:hAnsi="Courier New" w:cs="Courier New"/>
                <w:i/>
                <w:color w:val="000000"/>
                <w:sz w:val="18"/>
                <w:szCs w:val="18"/>
                <w:shd w:val="clear" w:fill="C7EDCC"/>
              </w:rPr>
              <w:t>generateSignedXml</w:t>
            </w:r>
            <w:r>
              <w:rPr>
                <w:rFonts w:hint="default" w:ascii="Courier New" w:hAnsi="Courier New" w:cs="Courier New"/>
                <w:color w:val="000000"/>
                <w:sz w:val="18"/>
                <w:szCs w:val="18"/>
                <w:shd w:val="clear" w:fill="C7EDCC"/>
              </w:rPr>
              <w:t xml:space="preserve">(params, </w:t>
            </w:r>
            <w:r>
              <w:rPr>
                <w:rFonts w:hint="default" w:ascii="Courier New" w:hAnsi="Courier New" w:cs="Courier New"/>
                <w:b/>
                <w:color w:val="660E7A"/>
                <w:sz w:val="18"/>
                <w:szCs w:val="18"/>
                <w:shd w:val="clear" w:fill="C7EDCC"/>
              </w:rPr>
              <w:t>partnerkey</w:t>
            </w:r>
            <w:r>
              <w:rPr>
                <w:rFonts w:hint="default" w:ascii="Courier New" w:hAnsi="Courier New" w:cs="Courier New"/>
                <w:color w:val="000000"/>
                <w:sz w:val="18"/>
                <w:szCs w:val="18"/>
                <w:shd w:val="clear" w:fill="C7EDCC"/>
              </w:rPr>
              <w:t>);</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System.</w:t>
            </w:r>
            <w:r>
              <w:rPr>
                <w:rFonts w:hint="default" w:ascii="Courier New" w:hAnsi="Courier New" w:cs="Courier New"/>
                <w:b/>
                <w:i/>
                <w:color w:val="660E7A"/>
                <w:sz w:val="21"/>
                <w:szCs w:val="21"/>
                <w:shd w:val="clear" w:fill="C7EDCC"/>
              </w:rPr>
              <w:t>out</w:t>
            </w:r>
            <w:r>
              <w:rPr>
                <w:rFonts w:hint="default" w:ascii="Courier New" w:hAnsi="Courier New" w:cs="Courier New"/>
                <w:color w:val="000000"/>
                <w:sz w:val="21"/>
                <w:szCs w:val="21"/>
                <w:shd w:val="clear" w:fill="C7EDCC"/>
              </w:rPr>
              <w:t>.println(</w:t>
            </w:r>
            <w:r>
              <w:rPr>
                <w:rFonts w:hint="default" w:ascii="Courier New" w:hAnsi="Courier New" w:cs="Courier New"/>
                <w:b/>
                <w:color w:val="008000"/>
                <w:sz w:val="21"/>
                <w:szCs w:val="21"/>
                <w:shd w:val="clear" w:fill="C7EDCC"/>
              </w:rPr>
              <w:t>"</w:t>
            </w:r>
            <w:r>
              <w:rPr>
                <w:rFonts w:hint="eastAsia" w:ascii="宋体" w:hAnsi="宋体" w:eastAsia="宋体" w:cs="宋体"/>
                <w:b/>
                <w:color w:val="008000"/>
                <w:sz w:val="21"/>
                <w:szCs w:val="21"/>
                <w:shd w:val="clear" w:fill="C7EDCC"/>
              </w:rPr>
              <w:t>请求参数：</w:t>
            </w:r>
            <w:r>
              <w:rPr>
                <w:rFonts w:hint="default" w:ascii="Courier New" w:hAnsi="Courier New" w:cs="Courier New"/>
                <w:b/>
                <w:color w:val="008000"/>
                <w:sz w:val="21"/>
                <w:szCs w:val="21"/>
                <w:shd w:val="clear" w:fill="C7EDCC"/>
              </w:rPr>
              <w:t xml:space="preserve">" </w:t>
            </w:r>
            <w:r>
              <w:rPr>
                <w:rFonts w:hint="default" w:ascii="Courier New" w:hAnsi="Courier New" w:cs="Courier New"/>
                <w:color w:val="000000"/>
                <w:sz w:val="21"/>
                <w:szCs w:val="21"/>
                <w:shd w:val="clear" w:fill="C7EDCC"/>
              </w:rPr>
              <w:t>+ xmlParam);</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i/>
                <w:color w:val="808080"/>
                <w:sz w:val="21"/>
                <w:szCs w:val="21"/>
                <w:shd w:val="clear" w:fill="C7EDCC"/>
              </w:rPr>
              <w:t xml:space="preserve">/** </w:t>
            </w:r>
            <w:r>
              <w:rPr>
                <w:rFonts w:hint="eastAsia" w:ascii="宋体" w:hAnsi="宋体" w:eastAsia="宋体" w:cs="宋体"/>
                <w:i/>
                <w:color w:val="808080"/>
                <w:sz w:val="21"/>
                <w:szCs w:val="21"/>
                <w:shd w:val="clear" w:fill="C7EDCC"/>
              </w:rPr>
              <w:t>创建</w:t>
            </w:r>
            <w:r>
              <w:rPr>
                <w:rFonts w:hint="default" w:ascii="Courier New" w:hAnsi="Courier New" w:cs="Courier New"/>
                <w:i/>
                <w:color w:val="808080"/>
                <w:sz w:val="21"/>
                <w:szCs w:val="21"/>
                <w:shd w:val="clear" w:fill="C7EDCC"/>
              </w:rPr>
              <w:t>HttpClientUtils</w:t>
            </w:r>
            <w:r>
              <w:rPr>
                <w:rFonts w:hint="eastAsia" w:ascii="宋体" w:hAnsi="宋体" w:eastAsia="宋体" w:cs="宋体"/>
                <w:i/>
                <w:color w:val="808080"/>
                <w:sz w:val="21"/>
                <w:szCs w:val="21"/>
                <w:shd w:val="clear" w:fill="C7EDCC"/>
              </w:rPr>
              <w:t xml:space="preserve">对象 </w:t>
            </w:r>
            <w:r>
              <w:rPr>
                <w:rFonts w:hint="default" w:ascii="Courier New" w:hAnsi="Courier New" w:cs="Courier New"/>
                <w:i/>
                <w:color w:val="808080"/>
                <w:sz w:val="21"/>
                <w:szCs w:val="21"/>
                <w:shd w:val="clear" w:fill="C7EDCC"/>
              </w:rPr>
              <w:t>*/</w:t>
            </w:r>
            <w:r>
              <w:rPr>
                <w:rFonts w:hint="default" w:ascii="Courier New" w:hAnsi="Courier New" w:cs="Courier New"/>
                <w:i/>
                <w:color w:val="808080"/>
                <w:sz w:val="21"/>
                <w:szCs w:val="21"/>
                <w:shd w:val="clear" w:fill="C7EDCC"/>
              </w:rPr>
              <w:br w:type="textWrapping"/>
            </w:r>
            <w:r>
              <w:rPr>
                <w:rFonts w:hint="default" w:ascii="Courier New" w:hAnsi="Courier New" w:cs="Courier New"/>
                <w:i/>
                <w:color w:val="808080"/>
                <w:sz w:val="21"/>
                <w:szCs w:val="21"/>
                <w:shd w:val="clear" w:fill="C7EDCC"/>
              </w:rPr>
              <w:t xml:space="preserve">        </w:t>
            </w:r>
            <w:r>
              <w:rPr>
                <w:rFonts w:hint="default" w:ascii="Courier New" w:hAnsi="Courier New" w:cs="Courier New"/>
                <w:color w:val="000000"/>
                <w:sz w:val="21"/>
                <w:szCs w:val="21"/>
                <w:shd w:val="clear" w:fill="C7EDCC"/>
              </w:rPr>
              <w:t xml:space="preserve">HttpClientUtils client = </w:t>
            </w:r>
            <w:r>
              <w:rPr>
                <w:rFonts w:hint="default" w:ascii="Courier New" w:hAnsi="Courier New" w:cs="Courier New"/>
                <w:b/>
                <w:color w:val="000080"/>
                <w:sz w:val="21"/>
                <w:szCs w:val="21"/>
                <w:shd w:val="clear" w:fill="C7EDCC"/>
              </w:rPr>
              <w:t xml:space="preserve">new </w:t>
            </w:r>
            <w:r>
              <w:rPr>
                <w:rFonts w:hint="default" w:ascii="Courier New" w:hAnsi="Courier New" w:cs="Courier New"/>
                <w:color w:val="000000"/>
                <w:sz w:val="21"/>
                <w:szCs w:val="21"/>
                <w:shd w:val="clear" w:fill="C7EDCC"/>
              </w:rPr>
              <w:t>HttpClientUtils(</w:t>
            </w:r>
            <w:r>
              <w:rPr>
                <w:rFonts w:hint="default" w:ascii="Courier New" w:hAnsi="Courier New" w:cs="Courier New"/>
                <w:b/>
                <w:color w:val="000080"/>
                <w:sz w:val="21"/>
                <w:szCs w:val="21"/>
                <w:shd w:val="clear" w:fill="C7EDCC"/>
              </w:rPr>
              <w:t>true</w:t>
            </w:r>
            <w:r>
              <w:rPr>
                <w:rFonts w:hint="default" w:ascii="Courier New" w:hAnsi="Courier New" w:cs="Courier New"/>
                <w:color w:val="000000"/>
                <w:sz w:val="21"/>
                <w:szCs w:val="21"/>
                <w:shd w:val="clear" w:fill="C7EDCC"/>
              </w:rPr>
              <w:t>);</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i/>
                <w:color w:val="808080"/>
                <w:sz w:val="21"/>
                <w:szCs w:val="21"/>
                <w:shd w:val="clear" w:fill="C7EDCC"/>
              </w:rPr>
              <w:t xml:space="preserve">/** </w:t>
            </w:r>
            <w:r>
              <w:rPr>
                <w:rFonts w:hint="eastAsia" w:ascii="宋体" w:hAnsi="宋体" w:eastAsia="宋体" w:cs="宋体"/>
                <w:i/>
                <w:color w:val="808080"/>
                <w:sz w:val="21"/>
                <w:szCs w:val="21"/>
                <w:shd w:val="clear" w:fill="C7EDCC"/>
              </w:rPr>
              <w:t>发送</w:t>
            </w:r>
            <w:r>
              <w:rPr>
                <w:rFonts w:hint="default" w:ascii="Courier New" w:hAnsi="Courier New" w:cs="Courier New"/>
                <w:i/>
                <w:color w:val="808080"/>
                <w:sz w:val="21"/>
                <w:szCs w:val="21"/>
                <w:shd w:val="clear" w:fill="C7EDCC"/>
              </w:rPr>
              <w:t>post</w:t>
            </w:r>
            <w:r>
              <w:rPr>
                <w:rFonts w:hint="eastAsia" w:ascii="宋体" w:hAnsi="宋体" w:eastAsia="宋体" w:cs="宋体"/>
                <w:i/>
                <w:color w:val="808080"/>
                <w:sz w:val="21"/>
                <w:szCs w:val="21"/>
                <w:shd w:val="clear" w:fill="C7EDCC"/>
              </w:rPr>
              <w:t xml:space="preserve">请求，得到响应数据 </w:t>
            </w:r>
            <w:r>
              <w:rPr>
                <w:rFonts w:hint="default" w:ascii="Courier New" w:hAnsi="Courier New" w:cs="Courier New"/>
                <w:i/>
                <w:color w:val="808080"/>
                <w:sz w:val="21"/>
                <w:szCs w:val="21"/>
                <w:shd w:val="clear" w:fill="C7EDCC"/>
              </w:rPr>
              <w:t>*/</w:t>
            </w:r>
            <w:r>
              <w:rPr>
                <w:rFonts w:hint="default" w:ascii="Courier New" w:hAnsi="Courier New" w:cs="Courier New"/>
                <w:i/>
                <w:color w:val="808080"/>
                <w:sz w:val="21"/>
                <w:szCs w:val="21"/>
                <w:shd w:val="clear" w:fill="C7EDCC"/>
              </w:rPr>
              <w:br w:type="textWrapping"/>
            </w:r>
            <w:r>
              <w:rPr>
                <w:rFonts w:hint="default" w:ascii="Courier New" w:hAnsi="Courier New" w:cs="Courier New"/>
                <w:i/>
                <w:color w:val="808080"/>
                <w:sz w:val="21"/>
                <w:szCs w:val="21"/>
                <w:shd w:val="clear" w:fill="C7EDCC"/>
              </w:rPr>
              <w:t xml:space="preserve">        </w:t>
            </w:r>
            <w:r>
              <w:rPr>
                <w:rFonts w:hint="default" w:ascii="Courier New" w:hAnsi="Courier New" w:cs="Courier New"/>
                <w:color w:val="000000"/>
                <w:sz w:val="21"/>
                <w:szCs w:val="21"/>
                <w:shd w:val="clear" w:fill="C7EDCC"/>
              </w:rPr>
              <w:t>String result = client.sendPost(</w:t>
            </w:r>
            <w:r>
              <w:rPr>
                <w:rFonts w:hint="default" w:ascii="Courier New" w:hAnsi="Courier New" w:cs="Courier New"/>
                <w:b/>
                <w:color w:val="660E7A"/>
                <w:sz w:val="21"/>
                <w:szCs w:val="21"/>
                <w:shd w:val="clear" w:fill="C7EDCC"/>
              </w:rPr>
              <w:t>closeorder</w:t>
            </w:r>
            <w:r>
              <w:rPr>
                <w:rFonts w:hint="default" w:ascii="Courier New" w:hAnsi="Courier New" w:cs="Courier New"/>
                <w:color w:val="000000"/>
                <w:sz w:val="21"/>
                <w:szCs w:val="21"/>
                <w:shd w:val="clear" w:fill="C7EDCC"/>
              </w:rPr>
              <w:t>, xmlParam);</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System.</w:t>
            </w:r>
            <w:r>
              <w:rPr>
                <w:rFonts w:hint="default" w:ascii="Courier New" w:hAnsi="Courier New" w:cs="Courier New"/>
                <w:b/>
                <w:i/>
                <w:color w:val="660E7A"/>
                <w:sz w:val="21"/>
                <w:szCs w:val="21"/>
                <w:shd w:val="clear" w:fill="C7EDCC"/>
              </w:rPr>
              <w:t>out</w:t>
            </w:r>
            <w:r>
              <w:rPr>
                <w:rFonts w:hint="default" w:ascii="Courier New" w:hAnsi="Courier New" w:cs="Courier New"/>
                <w:color w:val="000000"/>
                <w:sz w:val="21"/>
                <w:szCs w:val="21"/>
                <w:shd w:val="clear" w:fill="C7EDCC"/>
              </w:rPr>
              <w:t>.println(</w:t>
            </w:r>
            <w:r>
              <w:rPr>
                <w:rFonts w:hint="default" w:ascii="Courier New" w:hAnsi="Courier New" w:cs="Courier New"/>
                <w:b/>
                <w:color w:val="008000"/>
                <w:sz w:val="21"/>
                <w:szCs w:val="21"/>
                <w:shd w:val="clear" w:fill="C7EDCC"/>
              </w:rPr>
              <w:t>"</w:t>
            </w:r>
            <w:r>
              <w:rPr>
                <w:rFonts w:hint="eastAsia" w:ascii="宋体" w:hAnsi="宋体" w:eastAsia="宋体" w:cs="宋体"/>
                <w:b/>
                <w:color w:val="008000"/>
                <w:sz w:val="21"/>
                <w:szCs w:val="21"/>
                <w:shd w:val="clear" w:fill="C7EDCC"/>
              </w:rPr>
              <w:t>响应数据：</w:t>
            </w:r>
            <w:r>
              <w:rPr>
                <w:rFonts w:hint="default" w:ascii="Courier New" w:hAnsi="Courier New" w:cs="Courier New"/>
                <w:b/>
                <w:color w:val="008000"/>
                <w:sz w:val="21"/>
                <w:szCs w:val="21"/>
                <w:shd w:val="clear" w:fill="C7EDCC"/>
              </w:rPr>
              <w:t xml:space="preserve">" </w:t>
            </w:r>
            <w:r>
              <w:rPr>
                <w:rFonts w:hint="default" w:ascii="Courier New" w:hAnsi="Courier New" w:cs="Courier New"/>
                <w:color w:val="000000"/>
                <w:sz w:val="21"/>
                <w:szCs w:val="21"/>
                <w:shd w:val="clear" w:fill="C7EDCC"/>
              </w:rPr>
              <w:t>+ result);</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i/>
                <w:color w:val="808080"/>
                <w:sz w:val="21"/>
                <w:szCs w:val="21"/>
                <w:shd w:val="clear" w:fill="C7EDCC"/>
              </w:rPr>
              <w:t xml:space="preserve">/** </w:t>
            </w:r>
            <w:r>
              <w:rPr>
                <w:rFonts w:hint="eastAsia" w:ascii="宋体" w:hAnsi="宋体" w:eastAsia="宋体" w:cs="宋体"/>
                <w:i/>
                <w:color w:val="808080"/>
                <w:sz w:val="21"/>
                <w:szCs w:val="21"/>
                <w:shd w:val="clear" w:fill="C7EDCC"/>
              </w:rPr>
              <w:t>将</w:t>
            </w:r>
            <w:r>
              <w:rPr>
                <w:rFonts w:hint="default" w:ascii="Courier New" w:hAnsi="Courier New" w:cs="Courier New"/>
                <w:i/>
                <w:color w:val="808080"/>
                <w:sz w:val="21"/>
                <w:szCs w:val="21"/>
                <w:shd w:val="clear" w:fill="C7EDCC"/>
              </w:rPr>
              <w:t>xml</w:t>
            </w:r>
            <w:r>
              <w:rPr>
                <w:rFonts w:hint="eastAsia" w:ascii="宋体" w:hAnsi="宋体" w:eastAsia="宋体" w:cs="宋体"/>
                <w:i/>
                <w:color w:val="808080"/>
                <w:sz w:val="21"/>
                <w:szCs w:val="21"/>
                <w:shd w:val="clear" w:fill="C7EDCC"/>
              </w:rPr>
              <w:t>响应数据转化成</w:t>
            </w:r>
            <w:r>
              <w:rPr>
                <w:rFonts w:hint="default" w:ascii="Courier New" w:hAnsi="Courier New" w:cs="Courier New"/>
                <w:i/>
                <w:color w:val="808080"/>
                <w:sz w:val="21"/>
                <w:szCs w:val="21"/>
                <w:shd w:val="clear" w:fill="C7EDCC"/>
              </w:rPr>
              <w:t>Map */</w:t>
            </w:r>
            <w:r>
              <w:rPr>
                <w:rFonts w:hint="default" w:ascii="Courier New" w:hAnsi="Courier New" w:cs="Courier New"/>
                <w:i/>
                <w:color w:val="808080"/>
                <w:sz w:val="21"/>
                <w:szCs w:val="21"/>
                <w:shd w:val="clear" w:fill="C7EDCC"/>
              </w:rPr>
              <w:br w:type="textWrapping"/>
            </w:r>
            <w:r>
              <w:rPr>
                <w:rFonts w:hint="default" w:ascii="Courier New" w:hAnsi="Courier New" w:cs="Courier New"/>
                <w:i/>
                <w:color w:val="808080"/>
                <w:sz w:val="21"/>
                <w:szCs w:val="21"/>
                <w:shd w:val="clear" w:fill="C7EDCC"/>
              </w:rPr>
              <w:t xml:space="preserve">        </w:t>
            </w:r>
            <w:r>
              <w:rPr>
                <w:rFonts w:hint="default" w:ascii="Courier New" w:hAnsi="Courier New" w:cs="Courier New"/>
                <w:b/>
                <w:color w:val="000080"/>
                <w:sz w:val="21"/>
                <w:szCs w:val="21"/>
                <w:shd w:val="clear" w:fill="C7EDCC"/>
              </w:rPr>
              <w:t xml:space="preserve">return </w:t>
            </w:r>
            <w:r>
              <w:rPr>
                <w:rFonts w:hint="default" w:ascii="Courier New" w:hAnsi="Courier New" w:cs="Courier New"/>
                <w:color w:val="000000"/>
                <w:sz w:val="21"/>
                <w:szCs w:val="21"/>
                <w:shd w:val="clear" w:fill="C7EDCC"/>
              </w:rPr>
              <w:t>WXPayUtil.</w:t>
            </w:r>
            <w:r>
              <w:rPr>
                <w:rFonts w:hint="default" w:ascii="Courier New" w:hAnsi="Courier New" w:cs="Courier New"/>
                <w:i/>
                <w:color w:val="000000"/>
                <w:sz w:val="21"/>
                <w:szCs w:val="21"/>
                <w:shd w:val="clear" w:fill="C7EDCC"/>
              </w:rPr>
              <w:t>xmlToMap</w:t>
            </w:r>
            <w:r>
              <w:rPr>
                <w:rFonts w:hint="default" w:ascii="Courier New" w:hAnsi="Courier New" w:cs="Courier New"/>
                <w:color w:val="000000"/>
                <w:sz w:val="21"/>
                <w:szCs w:val="21"/>
                <w:shd w:val="clear" w:fill="C7EDCC"/>
              </w:rPr>
              <w:t>(result);</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 </w:t>
            </w:r>
            <w:r>
              <w:rPr>
                <w:rFonts w:hint="default" w:ascii="Courier New" w:hAnsi="Courier New" w:cs="Courier New"/>
                <w:b/>
                <w:color w:val="000080"/>
                <w:sz w:val="21"/>
                <w:szCs w:val="21"/>
                <w:shd w:val="clear" w:fill="C7EDCC"/>
              </w:rPr>
              <w:t xml:space="preserve">catch </w:t>
            </w:r>
            <w:r>
              <w:rPr>
                <w:rFonts w:hint="default" w:ascii="Courier New" w:hAnsi="Courier New" w:cs="Courier New"/>
                <w:color w:val="000000"/>
                <w:sz w:val="21"/>
                <w:szCs w:val="21"/>
                <w:shd w:val="clear" w:fill="C7EDCC"/>
              </w:rPr>
              <w:t>(Exception ex) {</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b/>
                <w:color w:val="000080"/>
                <w:sz w:val="21"/>
                <w:szCs w:val="21"/>
                <w:shd w:val="clear" w:fill="C7EDCC"/>
              </w:rPr>
              <w:t xml:space="preserve">throw new </w:t>
            </w:r>
            <w:r>
              <w:rPr>
                <w:rFonts w:hint="default" w:ascii="Courier New" w:hAnsi="Courier New" w:cs="Courier New"/>
                <w:color w:val="000000"/>
                <w:sz w:val="21"/>
                <w:szCs w:val="21"/>
                <w:shd w:val="clear" w:fill="C7EDCC"/>
              </w:rPr>
              <w:t>RuntimeException(ex);</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w:t>
            </w:r>
          </w:p>
        </w:tc>
      </w:tr>
    </w:tbl>
    <w:p>
      <w:pPr>
        <w:keepNext w:val="0"/>
        <w:keepLines w:val="0"/>
        <w:pageBreakBefore w:val="0"/>
        <w:widowControl w:val="0"/>
        <w:kinsoku/>
        <w:wordWrap/>
        <w:overflowPunct/>
        <w:topLinePunct w:val="0"/>
        <w:autoSpaceDE/>
        <w:autoSpaceDN/>
        <w:bidi w:val="0"/>
        <w:adjustRightInd/>
        <w:snapToGrid/>
        <w:spacing w:after="0" w:line="240" w:lineRule="auto"/>
        <w:textAlignment w:val="auto"/>
        <w:outlineLvl w:val="9"/>
        <w:rPr>
          <w:rFonts w:hint="default" w:ascii="Courier New" w:hAnsi="Courier New" w:cs="Courier New"/>
          <w:sz w:val="20"/>
          <w:szCs w:val="21"/>
          <w:lang w:val="en-US" w:eastAsia="zh-CN"/>
        </w:rPr>
      </w:pPr>
      <w:r>
        <w:rPr>
          <w:rFonts w:hint="default" w:ascii="Courier New" w:hAnsi="Courier New" w:cs="Courier New"/>
          <w:sz w:val="20"/>
          <w:szCs w:val="21"/>
          <w:lang w:val="en-US" w:eastAsia="zh-CN"/>
        </w:rPr>
        <w:t>pinyougou-pay-service\src\main\resources\props\</w:t>
      </w:r>
      <w:r>
        <w:rPr>
          <w:rFonts w:hint="eastAsia" w:ascii="Courier New" w:hAnsi="Courier New" w:cs="Courier New"/>
          <w:sz w:val="20"/>
          <w:szCs w:val="21"/>
          <w:lang w:val="en-US" w:eastAsia="zh-CN"/>
        </w:rPr>
        <w:t>w</w:t>
      </w:r>
      <w:r>
        <w:rPr>
          <w:rFonts w:hint="default" w:ascii="Courier New" w:hAnsi="Courier New" w:cs="Courier New"/>
          <w:sz w:val="20"/>
          <w:szCs w:val="21"/>
          <w:lang w:val="en-US" w:eastAsia="zh-CN"/>
        </w:rPr>
        <w:t>eixin</w:t>
      </w:r>
      <w:r>
        <w:rPr>
          <w:rFonts w:hint="eastAsia" w:ascii="Courier New" w:hAnsi="Courier New" w:cs="Courier New"/>
          <w:sz w:val="20"/>
          <w:szCs w:val="21"/>
          <w:lang w:val="en-US" w:eastAsia="zh-CN"/>
        </w:rPr>
        <w:t>pay.properties</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3"/>
              <w:keepNext w:val="0"/>
              <w:keepLines w:val="0"/>
              <w:pageBreakBefore w:val="0"/>
              <w:widowControl/>
              <w:suppressLineNumbers w:val="0"/>
              <w:shd w:val="clear" w:fill="C7EDCC"/>
              <w:kinsoku/>
              <w:wordWrap/>
              <w:overflowPunct/>
              <w:topLinePunct w:val="0"/>
              <w:autoSpaceDE/>
              <w:autoSpaceDN/>
              <w:bidi w:val="0"/>
              <w:adjustRightInd/>
              <w:snapToGrid/>
              <w:spacing w:after="0" w:line="240" w:lineRule="auto"/>
              <w:ind w:left="0" w:leftChars="0" w:right="0" w:rightChars="0" w:firstLine="0" w:firstLineChars="0"/>
              <w:jc w:val="left"/>
              <w:textAlignment w:val="auto"/>
              <w:outlineLvl w:val="9"/>
              <w:rPr>
                <w:rFonts w:hint="eastAsia"/>
                <w:sz w:val="21"/>
                <w:szCs w:val="21"/>
                <w:vertAlign w:val="baseline"/>
                <w:lang w:val="en-US" w:eastAsia="zh-CN"/>
              </w:rPr>
            </w:pPr>
            <w:r>
              <w:rPr>
                <w:rFonts w:hint="default" w:ascii="Courier New" w:hAnsi="Courier New" w:cs="Courier New"/>
                <w:i/>
                <w:color w:val="808080"/>
                <w:sz w:val="21"/>
                <w:szCs w:val="21"/>
                <w:shd w:val="clear" w:fill="C7EDCC"/>
              </w:rPr>
              <w:t xml:space="preserve"># </w:t>
            </w:r>
            <w:r>
              <w:rPr>
                <w:rFonts w:hint="eastAsia" w:ascii="宋体" w:hAnsi="宋体" w:eastAsia="宋体" w:cs="宋体"/>
                <w:i/>
                <w:color w:val="808080"/>
                <w:sz w:val="21"/>
                <w:szCs w:val="21"/>
                <w:shd w:val="clear" w:fill="C7EDCC"/>
              </w:rPr>
              <w:t>关闭订单请求地址：</w:t>
            </w:r>
            <w:r>
              <w:rPr>
                <w:rFonts w:hint="eastAsia" w:ascii="宋体" w:hAnsi="宋体" w:eastAsia="宋体" w:cs="宋体"/>
                <w:i/>
                <w:color w:val="808080"/>
                <w:sz w:val="21"/>
                <w:szCs w:val="21"/>
                <w:shd w:val="clear" w:fill="C7EDCC"/>
              </w:rPr>
              <w:br w:type="textWrapping"/>
            </w:r>
            <w:r>
              <w:rPr>
                <w:rFonts w:hint="default" w:ascii="Courier New" w:hAnsi="Courier New" w:cs="Courier New"/>
                <w:b/>
                <w:color w:val="000080"/>
                <w:sz w:val="21"/>
                <w:szCs w:val="21"/>
                <w:shd w:val="clear" w:fill="C7EDCC"/>
              </w:rPr>
              <w:t>closeorder</w:t>
            </w:r>
            <w:r>
              <w:rPr>
                <w:rFonts w:hint="default" w:ascii="Courier New" w:hAnsi="Courier New" w:cs="Courier New"/>
                <w:color w:val="000000"/>
                <w:sz w:val="21"/>
                <w:szCs w:val="21"/>
                <w:shd w:val="clear" w:fill="C7EDCC"/>
              </w:rPr>
              <w:t>=</w:t>
            </w:r>
            <w:r>
              <w:rPr>
                <w:rFonts w:hint="default" w:ascii="Courier New" w:hAnsi="Courier New" w:cs="Courier New"/>
                <w:b/>
                <w:color w:val="008000"/>
                <w:sz w:val="21"/>
                <w:szCs w:val="21"/>
                <w:shd w:val="clear" w:fill="C7EDCC"/>
              </w:rPr>
              <w:t>https://api.mch.weixin.qq.com/pay/</w:t>
            </w:r>
            <w:r>
              <w:rPr>
                <w:rFonts w:hint="default" w:ascii="Courier New" w:hAnsi="Courier New" w:cs="Courier New"/>
                <w:b/>
                <w:color w:val="FF0000"/>
                <w:sz w:val="21"/>
                <w:szCs w:val="21"/>
                <w:shd w:val="clear" w:fill="C7EDCC"/>
              </w:rPr>
              <w:t>closeorder</w:t>
            </w:r>
          </w:p>
        </w:tc>
      </w:tr>
    </w:tbl>
    <w:p>
      <w:pPr>
        <w:pStyle w:val="3"/>
        <w:keepNext/>
        <w:keepLines/>
        <w:pageBreakBefore w:val="0"/>
        <w:widowControl w:val="0"/>
        <w:numPr>
          <w:ilvl w:val="1"/>
          <w:numId w:val="0"/>
        </w:numPr>
        <w:kinsoku/>
        <w:wordWrap/>
        <w:overflowPunct/>
        <w:topLinePunct w:val="0"/>
        <w:autoSpaceDE/>
        <w:autoSpaceDN/>
        <w:bidi w:val="0"/>
        <w:adjustRightInd/>
        <w:snapToGrid/>
        <w:spacing w:before="140" w:after="140"/>
        <w:ind w:leftChars="0"/>
        <w:textAlignment w:val="auto"/>
        <w:outlineLvl w:val="1"/>
        <w:rPr>
          <w:rFonts w:hint="eastAsia"/>
          <w:lang w:val="en-US" w:eastAsia="zh-CN"/>
        </w:rPr>
      </w:pPr>
      <w:r>
        <w:rPr>
          <w:rFonts w:hint="eastAsia"/>
          <w:lang w:val="en-US" w:eastAsia="zh-CN"/>
        </w:rPr>
        <w:t>2.4删除超时未支付订单</w:t>
      </w:r>
    </w:p>
    <w:p>
      <w:pPr>
        <w:pStyle w:val="4"/>
        <w:keepNext/>
        <w:keepLines/>
        <w:pageBreakBefore w:val="0"/>
        <w:widowControl w:val="0"/>
        <w:numPr>
          <w:ilvl w:val="2"/>
          <w:numId w:val="0"/>
        </w:numPr>
        <w:kinsoku/>
        <w:wordWrap/>
        <w:overflowPunct/>
        <w:topLinePunct w:val="0"/>
        <w:autoSpaceDE/>
        <w:autoSpaceDN/>
        <w:bidi w:val="0"/>
        <w:adjustRightInd/>
        <w:snapToGrid/>
        <w:spacing w:before="140" w:after="140"/>
        <w:ind w:leftChars="0"/>
        <w:textAlignment w:val="auto"/>
        <w:outlineLvl w:val="2"/>
        <w:rPr>
          <w:rFonts w:hint="eastAsia"/>
          <w:lang w:val="en-US" w:eastAsia="zh-CN"/>
        </w:rPr>
      </w:pPr>
      <w:r>
        <w:rPr>
          <w:rFonts w:hint="eastAsia"/>
          <w:lang w:val="en-US" w:eastAsia="zh-CN"/>
        </w:rPr>
        <w:t>2.4.1服务接口层</w:t>
      </w:r>
    </w:p>
    <w:p>
      <w:pPr>
        <w:keepNext w:val="0"/>
        <w:keepLines w:val="0"/>
        <w:pageBreakBefore w:val="0"/>
        <w:widowControl w:val="0"/>
        <w:numPr>
          <w:ilvl w:val="0"/>
          <w:numId w:val="0"/>
        </w:numPr>
        <w:kinsoku/>
        <w:wordWrap/>
        <w:overflowPunct/>
        <w:topLinePunct w:val="0"/>
        <w:autoSpaceDE/>
        <w:autoSpaceDN/>
        <w:bidi w:val="0"/>
        <w:adjustRightInd/>
        <w:snapToGrid/>
        <w:spacing w:after="0" w:line="240" w:lineRule="auto"/>
        <w:textAlignment w:val="auto"/>
        <w:outlineLvl w:val="9"/>
        <w:rPr>
          <w:rFonts w:hint="default" w:ascii="Courier New" w:hAnsi="Courier New" w:eastAsia="宋体" w:cs="Courier New"/>
          <w:lang w:val="en-US" w:eastAsia="zh-CN"/>
        </w:rPr>
      </w:pPr>
      <w:r>
        <w:rPr>
          <w:rFonts w:hint="default" w:ascii="Courier New" w:hAnsi="Courier New" w:cs="Courier New"/>
          <w:lang w:val="en-US" w:eastAsia="zh-CN"/>
        </w:rPr>
        <w:t>pinyougou-interface\src\main\java\com\pinyougou\service\SeckillOrderService.java</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3"/>
              <w:keepNext w:val="0"/>
              <w:keepLines w:val="0"/>
              <w:pageBreakBefore w:val="0"/>
              <w:widowControl/>
              <w:suppressLineNumbers w:val="0"/>
              <w:shd w:val="clear" w:fill="C7EDCC"/>
              <w:kinsoku/>
              <w:wordWrap/>
              <w:overflowPunct/>
              <w:topLinePunct w:val="0"/>
              <w:autoSpaceDE/>
              <w:autoSpaceDN/>
              <w:bidi w:val="0"/>
              <w:adjustRightInd/>
              <w:snapToGrid/>
              <w:spacing w:after="0" w:line="240" w:lineRule="auto"/>
              <w:ind w:left="0" w:leftChars="0" w:right="0" w:rightChars="0" w:firstLine="0" w:firstLineChars="0"/>
              <w:jc w:val="left"/>
              <w:textAlignment w:val="auto"/>
              <w:outlineLvl w:val="9"/>
              <w:rPr>
                <w:rFonts w:hint="eastAsia"/>
                <w:sz w:val="21"/>
                <w:szCs w:val="21"/>
                <w:vertAlign w:val="baseline"/>
                <w:lang w:val="en-US" w:eastAsia="zh-CN"/>
              </w:rPr>
            </w:pPr>
            <w:r>
              <w:rPr>
                <w:rFonts w:hint="default" w:ascii="Courier New" w:hAnsi="Courier New" w:cs="Courier New"/>
                <w:i/>
                <w:color w:val="808080"/>
                <w:sz w:val="21"/>
                <w:szCs w:val="21"/>
                <w:shd w:val="clear" w:fill="C7EDCC"/>
              </w:rPr>
              <w:t xml:space="preserve">/** </w:t>
            </w:r>
            <w:r>
              <w:rPr>
                <w:rFonts w:hint="eastAsia" w:ascii="宋体" w:hAnsi="宋体" w:eastAsia="宋体" w:cs="宋体"/>
                <w:i/>
                <w:color w:val="808080"/>
                <w:sz w:val="21"/>
                <w:szCs w:val="21"/>
                <w:shd w:val="clear" w:fill="C7EDCC"/>
              </w:rPr>
              <w:t>从</w:t>
            </w:r>
            <w:r>
              <w:rPr>
                <w:rFonts w:hint="eastAsia" w:cs="宋体"/>
                <w:i/>
                <w:color w:val="808080"/>
                <w:sz w:val="21"/>
                <w:szCs w:val="21"/>
                <w:shd w:val="clear" w:fill="C7EDCC"/>
                <w:lang w:val="en-US" w:eastAsia="zh-CN"/>
              </w:rPr>
              <w:t>Redis</w:t>
            </w:r>
            <w:r>
              <w:rPr>
                <w:rFonts w:hint="eastAsia" w:ascii="宋体" w:hAnsi="宋体" w:eastAsia="宋体" w:cs="宋体"/>
                <w:i/>
                <w:color w:val="808080"/>
                <w:sz w:val="21"/>
                <w:szCs w:val="21"/>
                <w:shd w:val="clear" w:fill="C7EDCC"/>
              </w:rPr>
              <w:t>中删除</w:t>
            </w:r>
            <w:r>
              <w:rPr>
                <w:rFonts w:hint="eastAsia" w:cs="宋体"/>
                <w:i/>
                <w:color w:val="808080"/>
                <w:sz w:val="21"/>
                <w:szCs w:val="21"/>
                <w:shd w:val="clear" w:fill="C7EDCC"/>
                <w:lang w:eastAsia="zh-CN"/>
              </w:rPr>
              <w:t>超时</w:t>
            </w:r>
            <w:r>
              <w:rPr>
                <w:rFonts w:hint="eastAsia" w:ascii="宋体" w:hAnsi="宋体" w:eastAsia="宋体" w:cs="宋体"/>
                <w:i/>
                <w:color w:val="808080"/>
                <w:sz w:val="21"/>
                <w:szCs w:val="21"/>
                <w:shd w:val="clear" w:fill="C7EDCC"/>
              </w:rPr>
              <w:t xml:space="preserve">未支付订单 </w:t>
            </w:r>
            <w:r>
              <w:rPr>
                <w:rFonts w:hint="default" w:ascii="Courier New" w:hAnsi="Courier New" w:cs="Courier New"/>
                <w:i/>
                <w:color w:val="808080"/>
                <w:sz w:val="21"/>
                <w:szCs w:val="21"/>
                <w:shd w:val="clear" w:fill="C7EDCC"/>
              </w:rPr>
              <w:t>*/</w:t>
            </w:r>
            <w:r>
              <w:rPr>
                <w:rFonts w:hint="default" w:ascii="Courier New" w:hAnsi="Courier New" w:cs="Courier New"/>
                <w:i/>
                <w:color w:val="808080"/>
                <w:sz w:val="21"/>
                <w:szCs w:val="21"/>
                <w:shd w:val="clear" w:fill="C7EDCC"/>
              </w:rPr>
              <w:br w:type="textWrapping"/>
            </w:r>
            <w:r>
              <w:rPr>
                <w:rFonts w:hint="default" w:ascii="Courier New" w:hAnsi="Courier New" w:cs="Courier New"/>
                <w:b/>
                <w:color w:val="000080"/>
                <w:sz w:val="21"/>
                <w:szCs w:val="21"/>
                <w:shd w:val="clear" w:fill="C7EDCC"/>
              </w:rPr>
              <w:t xml:space="preserve">void </w:t>
            </w:r>
            <w:r>
              <w:rPr>
                <w:rFonts w:hint="default" w:ascii="Courier New" w:hAnsi="Courier New" w:cs="Courier New"/>
                <w:color w:val="000000"/>
                <w:sz w:val="21"/>
                <w:szCs w:val="21"/>
                <w:shd w:val="clear" w:fill="C7EDCC"/>
              </w:rPr>
              <w:t>deleteOrderFromRedis(SeckillOrder seckillOrder);</w:t>
            </w:r>
          </w:p>
        </w:tc>
      </w:tr>
    </w:tbl>
    <w:p>
      <w:pPr>
        <w:pStyle w:val="4"/>
        <w:keepNext/>
        <w:keepLines/>
        <w:pageBreakBefore w:val="0"/>
        <w:widowControl w:val="0"/>
        <w:numPr>
          <w:ilvl w:val="2"/>
          <w:numId w:val="0"/>
        </w:numPr>
        <w:kinsoku/>
        <w:wordWrap/>
        <w:overflowPunct/>
        <w:topLinePunct w:val="0"/>
        <w:autoSpaceDE/>
        <w:autoSpaceDN/>
        <w:bidi w:val="0"/>
        <w:adjustRightInd/>
        <w:snapToGrid/>
        <w:spacing w:before="140" w:after="140"/>
        <w:ind w:leftChars="0"/>
        <w:textAlignment w:val="auto"/>
        <w:outlineLvl w:val="2"/>
        <w:rPr>
          <w:rFonts w:hint="eastAsia"/>
          <w:lang w:val="en-US" w:eastAsia="zh-CN"/>
        </w:rPr>
      </w:pPr>
      <w:r>
        <w:rPr>
          <w:rFonts w:hint="eastAsia"/>
          <w:lang w:val="en-US" w:eastAsia="zh-CN"/>
        </w:rPr>
        <w:t>2.4.2服务实现层</w:t>
      </w:r>
    </w:p>
    <w:p>
      <w:pPr>
        <w:keepNext w:val="0"/>
        <w:keepLines w:val="0"/>
        <w:pageBreakBefore w:val="0"/>
        <w:widowControl w:val="0"/>
        <w:numPr>
          <w:ilvl w:val="0"/>
          <w:numId w:val="0"/>
        </w:numPr>
        <w:kinsoku/>
        <w:wordWrap/>
        <w:overflowPunct/>
        <w:topLinePunct w:val="0"/>
        <w:autoSpaceDE/>
        <w:autoSpaceDN/>
        <w:bidi w:val="0"/>
        <w:adjustRightInd/>
        <w:snapToGrid/>
        <w:spacing w:after="0" w:line="240" w:lineRule="auto"/>
        <w:textAlignment w:val="auto"/>
        <w:outlineLvl w:val="9"/>
        <w:rPr>
          <w:rFonts w:hint="default" w:ascii="Courier New" w:hAnsi="Courier New" w:cs="Courier New"/>
          <w:lang w:val="en-US" w:eastAsia="zh-CN"/>
        </w:rPr>
      </w:pPr>
      <w:r>
        <w:rPr>
          <w:rFonts w:hint="default" w:ascii="Courier New" w:hAnsi="Courier New" w:cs="Courier New"/>
          <w:lang w:val="en-US" w:eastAsia="zh-CN"/>
        </w:rPr>
        <w:t>pinyougou-seckill-service\src\main\java\com\pinyougou\seckill\service\impl\SeckillOrderServiceImpl.java</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3"/>
              <w:keepNext w:val="0"/>
              <w:keepLines w:val="0"/>
              <w:pageBreakBefore w:val="0"/>
              <w:widowControl/>
              <w:suppressLineNumbers w:val="0"/>
              <w:shd w:val="clear" w:fill="C7EDCC"/>
              <w:kinsoku/>
              <w:wordWrap/>
              <w:overflowPunct/>
              <w:topLinePunct w:val="0"/>
              <w:autoSpaceDE/>
              <w:autoSpaceDN/>
              <w:bidi w:val="0"/>
              <w:adjustRightInd/>
              <w:snapToGrid/>
              <w:spacing w:after="0"/>
              <w:textAlignment w:val="auto"/>
              <w:outlineLvl w:val="9"/>
              <w:rPr>
                <w:rFonts w:hint="eastAsia"/>
                <w:sz w:val="21"/>
                <w:szCs w:val="21"/>
                <w:vertAlign w:val="baseline"/>
                <w:lang w:val="en-US" w:eastAsia="zh-CN"/>
              </w:rPr>
            </w:pPr>
            <w:r>
              <w:rPr>
                <w:rFonts w:hint="default" w:ascii="Courier New" w:hAnsi="Courier New" w:cs="Courier New"/>
                <w:i/>
                <w:color w:val="808080"/>
                <w:sz w:val="21"/>
                <w:szCs w:val="21"/>
                <w:shd w:val="clear" w:fill="C7EDCC"/>
              </w:rPr>
              <w:t xml:space="preserve">/** </w:t>
            </w:r>
            <w:r>
              <w:rPr>
                <w:rFonts w:hint="eastAsia" w:ascii="宋体" w:hAnsi="宋体" w:eastAsia="宋体" w:cs="宋体"/>
                <w:i/>
                <w:color w:val="808080"/>
                <w:sz w:val="21"/>
                <w:szCs w:val="21"/>
                <w:shd w:val="clear" w:fill="C7EDCC"/>
              </w:rPr>
              <w:t>从</w:t>
            </w:r>
            <w:r>
              <w:rPr>
                <w:rFonts w:hint="default" w:ascii="Courier New" w:hAnsi="Courier New" w:cs="Courier New"/>
                <w:i/>
                <w:color w:val="808080"/>
                <w:sz w:val="21"/>
                <w:szCs w:val="21"/>
                <w:shd w:val="clear" w:fill="C7EDCC"/>
              </w:rPr>
              <w:t>Redis</w:t>
            </w:r>
            <w:r>
              <w:rPr>
                <w:rFonts w:hint="eastAsia" w:ascii="宋体" w:hAnsi="宋体" w:eastAsia="宋体" w:cs="宋体"/>
                <w:i/>
                <w:color w:val="808080"/>
                <w:sz w:val="21"/>
                <w:szCs w:val="21"/>
                <w:shd w:val="clear" w:fill="C7EDCC"/>
              </w:rPr>
              <w:t xml:space="preserve">中删除超时未支付订单 </w:t>
            </w:r>
            <w:r>
              <w:rPr>
                <w:rFonts w:hint="default" w:ascii="Courier New" w:hAnsi="Courier New" w:cs="Courier New"/>
                <w:i/>
                <w:color w:val="808080"/>
                <w:sz w:val="21"/>
                <w:szCs w:val="21"/>
                <w:shd w:val="clear" w:fill="C7EDCC"/>
              </w:rPr>
              <w:t>*/</w:t>
            </w:r>
            <w:r>
              <w:rPr>
                <w:rFonts w:hint="default" w:ascii="Courier New" w:hAnsi="Courier New" w:cs="Courier New"/>
                <w:i/>
                <w:color w:val="808080"/>
                <w:sz w:val="21"/>
                <w:szCs w:val="21"/>
                <w:shd w:val="clear" w:fill="C7EDCC"/>
              </w:rPr>
              <w:br w:type="textWrapping"/>
            </w:r>
            <w:r>
              <w:rPr>
                <w:rFonts w:hint="default" w:ascii="Courier New" w:hAnsi="Courier New" w:cs="Courier New"/>
                <w:b/>
                <w:color w:val="000080"/>
                <w:sz w:val="21"/>
                <w:szCs w:val="21"/>
                <w:shd w:val="clear" w:fill="C7EDCC"/>
              </w:rPr>
              <w:t xml:space="preserve">public void </w:t>
            </w:r>
            <w:r>
              <w:rPr>
                <w:rFonts w:hint="default" w:ascii="Courier New" w:hAnsi="Courier New" w:cs="Courier New"/>
                <w:color w:val="000000"/>
                <w:sz w:val="21"/>
                <w:szCs w:val="21"/>
                <w:shd w:val="clear" w:fill="C7EDCC"/>
              </w:rPr>
              <w:t>deleteOrderFromRedis(SeckillOrder seckillOrder){</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b/>
                <w:color w:val="000080"/>
                <w:sz w:val="21"/>
                <w:szCs w:val="21"/>
                <w:shd w:val="clear" w:fill="C7EDCC"/>
              </w:rPr>
              <w:t>try</w:t>
            </w:r>
            <w:r>
              <w:rPr>
                <w:rFonts w:hint="default" w:ascii="Courier New" w:hAnsi="Courier New" w:cs="Courier New"/>
                <w:color w:val="000000"/>
                <w:sz w:val="21"/>
                <w:szCs w:val="21"/>
                <w:shd w:val="clear" w:fill="C7EDCC"/>
              </w:rPr>
              <w:t>{</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i/>
                <w:color w:val="808080"/>
                <w:sz w:val="21"/>
                <w:szCs w:val="21"/>
                <w:shd w:val="clear" w:fill="C7EDCC"/>
              </w:rPr>
              <w:t xml:space="preserve">// </w:t>
            </w:r>
            <w:r>
              <w:rPr>
                <w:rFonts w:hint="eastAsia" w:ascii="宋体" w:hAnsi="宋体" w:eastAsia="宋体" w:cs="宋体"/>
                <w:i/>
                <w:color w:val="808080"/>
                <w:sz w:val="21"/>
                <w:szCs w:val="21"/>
                <w:shd w:val="clear" w:fill="C7EDCC"/>
              </w:rPr>
              <w:t>删除</w:t>
            </w:r>
            <w:r>
              <w:rPr>
                <w:rFonts w:hint="default" w:ascii="Courier New" w:hAnsi="Courier New" w:cs="Courier New"/>
                <w:i/>
                <w:color w:val="808080"/>
                <w:sz w:val="21"/>
                <w:szCs w:val="21"/>
                <w:shd w:val="clear" w:fill="C7EDCC"/>
              </w:rPr>
              <w:t>Redis</w:t>
            </w:r>
            <w:r>
              <w:rPr>
                <w:rFonts w:hint="eastAsia" w:ascii="宋体" w:hAnsi="宋体" w:eastAsia="宋体" w:cs="宋体"/>
                <w:i/>
                <w:color w:val="808080"/>
                <w:sz w:val="21"/>
                <w:szCs w:val="21"/>
                <w:shd w:val="clear" w:fill="C7EDCC"/>
              </w:rPr>
              <w:t>缓存中的订单</w:t>
            </w:r>
            <w:r>
              <w:rPr>
                <w:rFonts w:hint="eastAsia" w:ascii="宋体" w:hAnsi="宋体" w:eastAsia="宋体" w:cs="宋体"/>
                <w:i/>
                <w:color w:val="808080"/>
                <w:sz w:val="21"/>
                <w:szCs w:val="21"/>
                <w:shd w:val="clear" w:fill="C7EDCC"/>
              </w:rPr>
              <w:br w:type="textWrapping"/>
            </w:r>
            <w:r>
              <w:rPr>
                <w:rFonts w:hint="eastAsia" w:ascii="宋体" w:hAnsi="宋体" w:eastAsia="宋体" w:cs="宋体"/>
                <w:i/>
                <w:color w:val="808080"/>
                <w:sz w:val="21"/>
                <w:szCs w:val="21"/>
                <w:shd w:val="clear" w:fill="C7EDCC"/>
              </w:rPr>
              <w:t xml:space="preserve">        </w:t>
            </w:r>
            <w:r>
              <w:rPr>
                <w:rFonts w:hint="default" w:ascii="Courier New" w:hAnsi="Courier New" w:cs="Courier New"/>
                <w:b/>
                <w:color w:val="660E7A"/>
                <w:sz w:val="21"/>
                <w:szCs w:val="21"/>
                <w:shd w:val="clear" w:fill="C7EDCC"/>
              </w:rPr>
              <w:t>redisTemplate</w:t>
            </w:r>
            <w:r>
              <w:rPr>
                <w:rFonts w:hint="default" w:ascii="Courier New" w:hAnsi="Courier New" w:cs="Courier New"/>
                <w:color w:val="000000"/>
                <w:sz w:val="21"/>
                <w:szCs w:val="21"/>
                <w:shd w:val="clear" w:fill="C7EDCC"/>
              </w:rPr>
              <w:t>.boundHashOps(</w:t>
            </w:r>
            <w:r>
              <w:rPr>
                <w:rFonts w:hint="default" w:ascii="Courier New" w:hAnsi="Courier New" w:cs="Courier New"/>
                <w:b/>
                <w:color w:val="008000"/>
                <w:sz w:val="21"/>
                <w:szCs w:val="21"/>
                <w:shd w:val="clear" w:fill="C7EDCC"/>
              </w:rPr>
              <w:t>"seckillOrderList"</w:t>
            </w:r>
            <w:r>
              <w:rPr>
                <w:rFonts w:hint="default" w:ascii="Courier New" w:hAnsi="Courier New" w:cs="Courier New"/>
                <w:color w:val="000000"/>
                <w:sz w:val="21"/>
                <w:szCs w:val="21"/>
                <w:shd w:val="clear" w:fill="C7EDCC"/>
              </w:rPr>
              <w:t>)</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.delete(seckillOrder.getUserId());</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i/>
                <w:color w:val="808080"/>
                <w:sz w:val="21"/>
                <w:szCs w:val="21"/>
                <w:shd w:val="clear" w:fill="C7EDCC"/>
              </w:rPr>
              <w:t xml:space="preserve">/** ######## </w:t>
            </w:r>
            <w:r>
              <w:rPr>
                <w:rFonts w:hint="eastAsia" w:ascii="宋体" w:hAnsi="宋体" w:eastAsia="宋体" w:cs="宋体"/>
                <w:i/>
                <w:color w:val="FF0000"/>
                <w:sz w:val="21"/>
                <w:szCs w:val="21"/>
                <w:shd w:val="clear" w:fill="C7EDCC"/>
              </w:rPr>
              <w:t>恢复库存数量</w:t>
            </w:r>
            <w:r>
              <w:rPr>
                <w:rFonts w:hint="eastAsia" w:ascii="宋体" w:hAnsi="宋体" w:eastAsia="宋体" w:cs="宋体"/>
                <w:i/>
                <w:color w:val="808080"/>
                <w:sz w:val="21"/>
                <w:szCs w:val="21"/>
                <w:shd w:val="clear" w:fill="C7EDCC"/>
              </w:rPr>
              <w:t xml:space="preserve"> </w:t>
            </w:r>
            <w:r>
              <w:rPr>
                <w:rFonts w:hint="default" w:ascii="Courier New" w:hAnsi="Courier New" w:cs="Courier New"/>
                <w:i/>
                <w:color w:val="808080"/>
                <w:sz w:val="21"/>
                <w:szCs w:val="21"/>
                <w:shd w:val="clear" w:fill="C7EDCC"/>
              </w:rPr>
              <w:t>#######*/</w:t>
            </w:r>
            <w:r>
              <w:rPr>
                <w:rFonts w:hint="default" w:ascii="Courier New" w:hAnsi="Courier New" w:cs="Courier New"/>
                <w:i/>
                <w:color w:val="808080"/>
                <w:sz w:val="21"/>
                <w:szCs w:val="21"/>
                <w:shd w:val="clear" w:fill="C7EDCC"/>
              </w:rPr>
              <w:br w:type="textWrapping"/>
            </w:r>
            <w:r>
              <w:rPr>
                <w:rFonts w:hint="default" w:ascii="Courier New" w:hAnsi="Courier New" w:cs="Courier New"/>
                <w:i/>
                <w:color w:val="808080"/>
                <w:sz w:val="21"/>
                <w:szCs w:val="21"/>
                <w:shd w:val="clear" w:fill="C7EDCC"/>
              </w:rPr>
              <w:t xml:space="preserve">        // </w:t>
            </w:r>
            <w:r>
              <w:rPr>
                <w:rFonts w:hint="eastAsia" w:ascii="宋体" w:hAnsi="宋体" w:eastAsia="宋体" w:cs="宋体"/>
                <w:i/>
                <w:color w:val="808080"/>
                <w:sz w:val="21"/>
                <w:szCs w:val="21"/>
                <w:shd w:val="clear" w:fill="C7EDCC"/>
              </w:rPr>
              <w:t>从</w:t>
            </w:r>
            <w:r>
              <w:rPr>
                <w:rFonts w:hint="default" w:ascii="Courier New" w:hAnsi="Courier New" w:cs="Courier New"/>
                <w:i/>
                <w:color w:val="808080"/>
                <w:sz w:val="21"/>
                <w:szCs w:val="21"/>
                <w:shd w:val="clear" w:fill="C7EDCC"/>
              </w:rPr>
              <w:t>Redis</w:t>
            </w:r>
            <w:r>
              <w:rPr>
                <w:rFonts w:hint="eastAsia" w:ascii="宋体" w:hAnsi="宋体" w:eastAsia="宋体" w:cs="宋体"/>
                <w:i/>
                <w:color w:val="808080"/>
                <w:sz w:val="21"/>
                <w:szCs w:val="21"/>
                <w:shd w:val="clear" w:fill="C7EDCC"/>
              </w:rPr>
              <w:t>查询秒杀商品</w:t>
            </w:r>
            <w:r>
              <w:rPr>
                <w:rFonts w:hint="eastAsia" w:ascii="宋体" w:hAnsi="宋体" w:eastAsia="宋体" w:cs="宋体"/>
                <w:i/>
                <w:color w:val="808080"/>
                <w:sz w:val="21"/>
                <w:szCs w:val="21"/>
                <w:shd w:val="clear" w:fill="C7EDCC"/>
              </w:rPr>
              <w:br w:type="textWrapping"/>
            </w:r>
            <w:r>
              <w:rPr>
                <w:rFonts w:hint="eastAsia" w:ascii="宋体" w:hAnsi="宋体" w:eastAsia="宋体" w:cs="宋体"/>
                <w:i/>
                <w:color w:val="808080"/>
                <w:sz w:val="21"/>
                <w:szCs w:val="21"/>
                <w:shd w:val="clear" w:fill="C7EDCC"/>
              </w:rPr>
              <w:t xml:space="preserve">        </w:t>
            </w:r>
            <w:r>
              <w:rPr>
                <w:rFonts w:hint="default" w:ascii="Courier New" w:hAnsi="Courier New" w:cs="Courier New"/>
                <w:color w:val="000000"/>
                <w:sz w:val="21"/>
                <w:szCs w:val="21"/>
                <w:shd w:val="clear" w:fill="C7EDCC"/>
              </w:rPr>
              <w:t xml:space="preserve">SeckillGoods seckillGoods = (SeckillGoods) </w:t>
            </w:r>
            <w:r>
              <w:rPr>
                <w:rFonts w:hint="default" w:ascii="Courier New" w:hAnsi="Courier New" w:cs="Courier New"/>
                <w:b/>
                <w:color w:val="660E7A"/>
                <w:sz w:val="21"/>
                <w:szCs w:val="21"/>
                <w:shd w:val="clear" w:fill="C7EDCC"/>
              </w:rPr>
              <w:t>redisTemplate</w:t>
            </w:r>
            <w:r>
              <w:rPr>
                <w:rFonts w:hint="default" w:ascii="Courier New" w:hAnsi="Courier New" w:cs="Courier New"/>
                <w:b/>
                <w:color w:val="660E7A"/>
                <w:sz w:val="21"/>
                <w:szCs w:val="21"/>
                <w:shd w:val="clear" w:fill="C7EDCC"/>
              </w:rPr>
              <w:br w:type="textWrapping"/>
            </w:r>
            <w:r>
              <w:rPr>
                <w:rFonts w:hint="default" w:ascii="Courier New" w:hAnsi="Courier New" w:cs="Courier New"/>
                <w:b/>
                <w:color w:val="660E7A"/>
                <w:sz w:val="21"/>
                <w:szCs w:val="21"/>
                <w:shd w:val="clear" w:fill="C7EDCC"/>
              </w:rPr>
              <w:t xml:space="preserve">                </w:t>
            </w:r>
            <w:r>
              <w:rPr>
                <w:rFonts w:hint="default" w:ascii="Courier New" w:hAnsi="Courier New" w:cs="Courier New"/>
                <w:color w:val="000000"/>
                <w:sz w:val="21"/>
                <w:szCs w:val="21"/>
                <w:shd w:val="clear" w:fill="C7EDCC"/>
              </w:rPr>
              <w:t>.boundHashOps(</w:t>
            </w:r>
            <w:r>
              <w:rPr>
                <w:rFonts w:hint="default" w:ascii="Courier New" w:hAnsi="Courier New" w:cs="Courier New"/>
                <w:b/>
                <w:color w:val="008000"/>
                <w:sz w:val="21"/>
                <w:szCs w:val="21"/>
                <w:shd w:val="clear" w:fill="C7EDCC"/>
              </w:rPr>
              <w:t>"seckillGoodsList"</w:t>
            </w:r>
            <w:r>
              <w:rPr>
                <w:rFonts w:hint="default" w:ascii="Courier New" w:hAnsi="Courier New" w:cs="Courier New"/>
                <w:color w:val="000000"/>
                <w:sz w:val="21"/>
                <w:szCs w:val="21"/>
                <w:shd w:val="clear" w:fill="C7EDCC"/>
              </w:rPr>
              <w:t>)</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.get(seckillOrder.getSeckillId());</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i/>
                <w:color w:val="808080"/>
                <w:sz w:val="21"/>
                <w:szCs w:val="21"/>
                <w:shd w:val="clear" w:fill="C7EDCC"/>
              </w:rPr>
              <w:t xml:space="preserve">// </w:t>
            </w:r>
            <w:r>
              <w:rPr>
                <w:rFonts w:hint="eastAsia" w:ascii="宋体" w:hAnsi="宋体" w:eastAsia="宋体" w:cs="宋体"/>
                <w:i/>
                <w:color w:val="808080"/>
                <w:sz w:val="21"/>
                <w:szCs w:val="21"/>
                <w:shd w:val="clear" w:fill="C7EDCC"/>
              </w:rPr>
              <w:t>判断缓存中是否存在该商品</w:t>
            </w:r>
            <w:r>
              <w:rPr>
                <w:rFonts w:hint="eastAsia" w:ascii="宋体" w:hAnsi="宋体" w:eastAsia="宋体" w:cs="宋体"/>
                <w:i/>
                <w:color w:val="808080"/>
                <w:sz w:val="21"/>
                <w:szCs w:val="21"/>
                <w:shd w:val="clear" w:fill="C7EDCC"/>
              </w:rPr>
              <w:br w:type="textWrapping"/>
            </w:r>
            <w:r>
              <w:rPr>
                <w:rFonts w:hint="eastAsia" w:ascii="宋体" w:hAnsi="宋体" w:eastAsia="宋体" w:cs="宋体"/>
                <w:i/>
                <w:color w:val="808080"/>
                <w:sz w:val="21"/>
                <w:szCs w:val="21"/>
                <w:shd w:val="clear" w:fill="C7EDCC"/>
              </w:rPr>
              <w:t xml:space="preserve">        </w:t>
            </w:r>
            <w:r>
              <w:rPr>
                <w:rFonts w:hint="default" w:ascii="Courier New" w:hAnsi="Courier New" w:cs="Courier New"/>
                <w:b/>
                <w:color w:val="000080"/>
                <w:sz w:val="21"/>
                <w:szCs w:val="21"/>
                <w:shd w:val="clear" w:fill="C7EDCC"/>
              </w:rPr>
              <w:t xml:space="preserve">if </w:t>
            </w:r>
            <w:r>
              <w:rPr>
                <w:rFonts w:hint="default" w:ascii="Courier New" w:hAnsi="Courier New" w:cs="Courier New"/>
                <w:color w:val="000000"/>
                <w:sz w:val="21"/>
                <w:szCs w:val="21"/>
                <w:shd w:val="clear" w:fill="C7EDCC"/>
              </w:rPr>
              <w:t xml:space="preserve">(seckillGoods != </w:t>
            </w:r>
            <w:r>
              <w:rPr>
                <w:rFonts w:hint="default" w:ascii="Courier New" w:hAnsi="Courier New" w:cs="Courier New"/>
                <w:b/>
                <w:color w:val="000080"/>
                <w:sz w:val="21"/>
                <w:szCs w:val="21"/>
                <w:shd w:val="clear" w:fill="C7EDCC"/>
              </w:rPr>
              <w:t>null</w:t>
            </w:r>
            <w:r>
              <w:rPr>
                <w:rFonts w:hint="default" w:ascii="Courier New" w:hAnsi="Courier New" w:cs="Courier New"/>
                <w:color w:val="000000"/>
                <w:sz w:val="21"/>
                <w:szCs w:val="21"/>
                <w:shd w:val="clear" w:fill="C7EDCC"/>
              </w:rPr>
              <w:t>){</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i/>
                <w:color w:val="808080"/>
                <w:sz w:val="21"/>
                <w:szCs w:val="21"/>
                <w:shd w:val="clear" w:fill="C7EDCC"/>
              </w:rPr>
              <w:t xml:space="preserve">// </w:t>
            </w:r>
            <w:r>
              <w:rPr>
                <w:rFonts w:hint="eastAsia" w:ascii="宋体" w:hAnsi="宋体" w:eastAsia="宋体" w:cs="宋体"/>
                <w:i/>
                <w:color w:val="808080"/>
                <w:sz w:val="21"/>
                <w:szCs w:val="21"/>
                <w:shd w:val="clear" w:fill="C7EDCC"/>
              </w:rPr>
              <w:t>修改缓存中秒杀商品的库存</w:t>
            </w:r>
            <w:r>
              <w:rPr>
                <w:rFonts w:hint="eastAsia" w:ascii="宋体" w:hAnsi="宋体" w:eastAsia="宋体" w:cs="宋体"/>
                <w:i/>
                <w:color w:val="808080"/>
                <w:sz w:val="21"/>
                <w:szCs w:val="21"/>
                <w:shd w:val="clear" w:fill="C7EDCC"/>
              </w:rPr>
              <w:br w:type="textWrapping"/>
            </w:r>
            <w:r>
              <w:rPr>
                <w:rFonts w:hint="eastAsia" w:ascii="宋体" w:hAnsi="宋体" w:eastAsia="宋体" w:cs="宋体"/>
                <w:i/>
                <w:color w:val="808080"/>
                <w:sz w:val="21"/>
                <w:szCs w:val="21"/>
                <w:shd w:val="clear" w:fill="C7EDCC"/>
              </w:rPr>
              <w:t xml:space="preserve">            </w:t>
            </w:r>
            <w:r>
              <w:rPr>
                <w:rFonts w:hint="default" w:ascii="Courier New" w:hAnsi="Courier New" w:cs="Courier New"/>
                <w:color w:val="000000"/>
                <w:sz w:val="18"/>
                <w:szCs w:val="18"/>
                <w:shd w:val="clear" w:fill="C7EDCC"/>
              </w:rPr>
              <w:t xml:space="preserve">seckillGoods.setStockCount(seckillGoods.getStockCount() + </w:t>
            </w:r>
            <w:r>
              <w:rPr>
                <w:rFonts w:hint="default" w:ascii="Courier New" w:hAnsi="Courier New" w:cs="Courier New"/>
                <w:color w:val="0000FF"/>
                <w:sz w:val="18"/>
                <w:szCs w:val="18"/>
                <w:shd w:val="clear" w:fill="C7EDCC"/>
              </w:rPr>
              <w:t>1</w:t>
            </w:r>
            <w:r>
              <w:rPr>
                <w:rFonts w:hint="default" w:ascii="Courier New" w:hAnsi="Courier New" w:cs="Courier New"/>
                <w:color w:val="000000"/>
                <w:sz w:val="18"/>
                <w:szCs w:val="18"/>
                <w:shd w:val="clear" w:fill="C7EDCC"/>
              </w:rPr>
              <w:t>);</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b/>
                <w:color w:val="000080"/>
                <w:sz w:val="21"/>
                <w:szCs w:val="21"/>
                <w:shd w:val="clear" w:fill="C7EDCC"/>
              </w:rPr>
              <w:t>else</w:t>
            </w:r>
            <w:r>
              <w:rPr>
                <w:rFonts w:hint="default" w:ascii="Courier New" w:hAnsi="Courier New" w:cs="Courier New"/>
                <w:color w:val="000000"/>
                <w:sz w:val="21"/>
                <w:szCs w:val="21"/>
                <w:shd w:val="clear" w:fill="C7EDCC"/>
              </w:rPr>
              <w:t xml:space="preserve">{ </w:t>
            </w:r>
            <w:r>
              <w:rPr>
                <w:rFonts w:hint="default" w:ascii="Courier New" w:hAnsi="Courier New" w:cs="Courier New"/>
                <w:i/>
                <w:color w:val="808080"/>
                <w:sz w:val="21"/>
                <w:szCs w:val="21"/>
                <w:shd w:val="clear" w:fill="C7EDCC"/>
              </w:rPr>
              <w:t xml:space="preserve">// </w:t>
            </w:r>
            <w:r>
              <w:rPr>
                <w:rFonts w:hint="eastAsia" w:ascii="宋体" w:hAnsi="宋体" w:eastAsia="宋体" w:cs="宋体"/>
                <w:i/>
                <w:color w:val="808080"/>
                <w:sz w:val="21"/>
                <w:szCs w:val="21"/>
                <w:shd w:val="clear" w:fill="C7EDCC"/>
              </w:rPr>
              <w:t>代表秒光</w:t>
            </w:r>
            <w:r>
              <w:rPr>
                <w:rFonts w:hint="eastAsia" w:ascii="宋体" w:hAnsi="宋体" w:eastAsia="宋体" w:cs="宋体"/>
                <w:i/>
                <w:color w:val="808080"/>
                <w:sz w:val="21"/>
                <w:szCs w:val="21"/>
                <w:shd w:val="clear" w:fill="C7EDCC"/>
              </w:rPr>
              <w:br w:type="textWrapping"/>
            </w:r>
            <w:r>
              <w:rPr>
                <w:rFonts w:hint="eastAsia" w:ascii="宋体" w:hAnsi="宋体" w:eastAsia="宋体" w:cs="宋体"/>
                <w:i/>
                <w:color w:val="808080"/>
                <w:sz w:val="21"/>
                <w:szCs w:val="21"/>
                <w:shd w:val="clear" w:fill="C7EDCC"/>
              </w:rPr>
              <w:t xml:space="preserve">            </w:t>
            </w:r>
            <w:r>
              <w:rPr>
                <w:rFonts w:hint="default" w:ascii="Courier New" w:hAnsi="Courier New" w:cs="Courier New"/>
                <w:i/>
                <w:color w:val="808080"/>
                <w:sz w:val="21"/>
                <w:szCs w:val="21"/>
                <w:shd w:val="clear" w:fill="C7EDCC"/>
              </w:rPr>
              <w:t xml:space="preserve">// </w:t>
            </w:r>
            <w:r>
              <w:rPr>
                <w:rFonts w:hint="eastAsia" w:ascii="宋体" w:hAnsi="宋体" w:eastAsia="宋体" w:cs="宋体"/>
                <w:i/>
                <w:color w:val="808080"/>
                <w:sz w:val="21"/>
                <w:szCs w:val="21"/>
                <w:shd w:val="clear" w:fill="C7EDCC"/>
              </w:rPr>
              <w:t>从数据库查询该商品</w:t>
            </w:r>
            <w:r>
              <w:rPr>
                <w:rFonts w:hint="eastAsia" w:ascii="宋体" w:hAnsi="宋体" w:eastAsia="宋体" w:cs="宋体"/>
                <w:i/>
                <w:color w:val="808080"/>
                <w:sz w:val="21"/>
                <w:szCs w:val="21"/>
                <w:shd w:val="clear" w:fill="C7EDCC"/>
              </w:rPr>
              <w:br w:type="textWrapping"/>
            </w:r>
            <w:r>
              <w:rPr>
                <w:rFonts w:hint="eastAsia" w:ascii="宋体" w:hAnsi="宋体" w:eastAsia="宋体" w:cs="宋体"/>
                <w:i/>
                <w:color w:val="808080"/>
                <w:sz w:val="21"/>
                <w:szCs w:val="21"/>
                <w:shd w:val="clear" w:fill="C7EDCC"/>
              </w:rPr>
              <w:t xml:space="preserve">            </w:t>
            </w:r>
            <w:r>
              <w:rPr>
                <w:rFonts w:hint="default" w:ascii="Courier New" w:hAnsi="Courier New" w:cs="Courier New"/>
                <w:color w:val="000000"/>
                <w:sz w:val="21"/>
                <w:szCs w:val="21"/>
                <w:shd w:val="clear" w:fill="C7EDCC"/>
              </w:rPr>
              <w:t xml:space="preserve">seckillGoods = </w:t>
            </w:r>
            <w:r>
              <w:rPr>
                <w:rFonts w:hint="default" w:ascii="Courier New" w:hAnsi="Courier New" w:cs="Courier New"/>
                <w:b/>
                <w:color w:val="660E7A"/>
                <w:sz w:val="21"/>
                <w:szCs w:val="21"/>
                <w:shd w:val="clear" w:fill="C7EDCC"/>
              </w:rPr>
              <w:t>seckillGoodsMapper</w:t>
            </w:r>
            <w:r>
              <w:rPr>
                <w:rFonts w:hint="default" w:ascii="Courier New" w:hAnsi="Courier New" w:cs="Courier New"/>
                <w:color w:val="000000"/>
                <w:sz w:val="21"/>
                <w:szCs w:val="21"/>
                <w:shd w:val="clear" w:fill="C7EDCC"/>
              </w:rPr>
              <w:t>.</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selectByPrimaryKey(seckillOrder.getSeckillId());</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i/>
                <w:color w:val="808080"/>
                <w:sz w:val="21"/>
                <w:szCs w:val="21"/>
                <w:shd w:val="clear" w:fill="C7EDCC"/>
              </w:rPr>
              <w:t xml:space="preserve">// </w:t>
            </w:r>
            <w:r>
              <w:rPr>
                <w:rFonts w:hint="eastAsia" w:ascii="宋体" w:hAnsi="宋体" w:eastAsia="宋体" w:cs="宋体"/>
                <w:i/>
                <w:color w:val="808080"/>
                <w:sz w:val="21"/>
                <w:szCs w:val="21"/>
                <w:shd w:val="clear" w:fill="C7EDCC"/>
              </w:rPr>
              <w:t>设置秒杀商品库存数量</w:t>
            </w:r>
            <w:r>
              <w:rPr>
                <w:rFonts w:hint="eastAsia" w:ascii="宋体" w:hAnsi="宋体" w:eastAsia="宋体" w:cs="宋体"/>
                <w:i/>
                <w:color w:val="808080"/>
                <w:sz w:val="21"/>
                <w:szCs w:val="21"/>
                <w:shd w:val="clear" w:fill="C7EDCC"/>
              </w:rPr>
              <w:br w:type="textWrapping"/>
            </w:r>
            <w:r>
              <w:rPr>
                <w:rFonts w:hint="eastAsia" w:ascii="宋体" w:hAnsi="宋体" w:eastAsia="宋体" w:cs="宋体"/>
                <w:i/>
                <w:color w:val="808080"/>
                <w:sz w:val="21"/>
                <w:szCs w:val="21"/>
                <w:shd w:val="clear" w:fill="C7EDCC"/>
              </w:rPr>
              <w:t xml:space="preserve">            </w:t>
            </w:r>
            <w:r>
              <w:rPr>
                <w:rFonts w:hint="default" w:ascii="Courier New" w:hAnsi="Courier New" w:cs="Courier New"/>
                <w:color w:val="000000"/>
                <w:sz w:val="21"/>
                <w:szCs w:val="21"/>
                <w:shd w:val="clear" w:fill="C7EDCC"/>
              </w:rPr>
              <w:t>seckillGoods.setStockCount(</w:t>
            </w:r>
            <w:r>
              <w:rPr>
                <w:rFonts w:hint="default" w:ascii="Courier New" w:hAnsi="Courier New" w:cs="Courier New"/>
                <w:color w:val="0000FF"/>
                <w:sz w:val="21"/>
                <w:szCs w:val="21"/>
                <w:shd w:val="clear" w:fill="C7EDCC"/>
              </w:rPr>
              <w:t>1</w:t>
            </w:r>
            <w:r>
              <w:rPr>
                <w:rFonts w:hint="default" w:ascii="Courier New" w:hAnsi="Courier New" w:cs="Courier New"/>
                <w:color w:val="000000"/>
                <w:sz w:val="21"/>
                <w:szCs w:val="21"/>
                <w:shd w:val="clear" w:fill="C7EDCC"/>
              </w:rPr>
              <w:t>);</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i/>
                <w:color w:val="808080"/>
                <w:sz w:val="21"/>
                <w:szCs w:val="21"/>
                <w:shd w:val="clear" w:fill="C7EDCC"/>
              </w:rPr>
              <w:t xml:space="preserve">// </w:t>
            </w:r>
            <w:r>
              <w:rPr>
                <w:rFonts w:hint="eastAsia" w:ascii="宋体" w:hAnsi="宋体" w:eastAsia="宋体" w:cs="宋体"/>
                <w:i/>
                <w:color w:val="808080"/>
                <w:sz w:val="21"/>
                <w:szCs w:val="21"/>
                <w:shd w:val="clear" w:fill="C7EDCC"/>
              </w:rPr>
              <w:t>存入缓存</w:t>
            </w:r>
            <w:r>
              <w:rPr>
                <w:rFonts w:hint="eastAsia" w:ascii="宋体" w:hAnsi="宋体" w:eastAsia="宋体" w:cs="宋体"/>
                <w:i/>
                <w:color w:val="808080"/>
                <w:sz w:val="21"/>
                <w:szCs w:val="21"/>
                <w:shd w:val="clear" w:fill="C7EDCC"/>
              </w:rPr>
              <w:br w:type="textWrapping"/>
            </w:r>
            <w:r>
              <w:rPr>
                <w:rFonts w:hint="eastAsia" w:ascii="宋体" w:hAnsi="宋体" w:eastAsia="宋体" w:cs="宋体"/>
                <w:i/>
                <w:color w:val="808080"/>
                <w:sz w:val="21"/>
                <w:szCs w:val="21"/>
                <w:shd w:val="clear" w:fill="C7EDCC"/>
              </w:rPr>
              <w:t xml:space="preserve">        </w:t>
            </w:r>
            <w:r>
              <w:rPr>
                <w:rFonts w:hint="default" w:ascii="Courier New" w:hAnsi="Courier New" w:cs="Courier New"/>
                <w:b/>
                <w:color w:val="660E7A"/>
                <w:sz w:val="21"/>
                <w:szCs w:val="21"/>
                <w:shd w:val="clear" w:fill="C7EDCC"/>
              </w:rPr>
              <w:t>redisTemplate</w:t>
            </w:r>
            <w:r>
              <w:rPr>
                <w:rFonts w:hint="default" w:ascii="Courier New" w:hAnsi="Courier New" w:cs="Courier New"/>
                <w:color w:val="000000"/>
                <w:sz w:val="21"/>
                <w:szCs w:val="21"/>
                <w:shd w:val="clear" w:fill="C7EDCC"/>
              </w:rPr>
              <w:t>.boundHashOps(</w:t>
            </w:r>
            <w:r>
              <w:rPr>
                <w:rFonts w:hint="default" w:ascii="Courier New" w:hAnsi="Courier New" w:cs="Courier New"/>
                <w:b/>
                <w:color w:val="008000"/>
                <w:sz w:val="21"/>
                <w:szCs w:val="21"/>
                <w:shd w:val="clear" w:fill="C7EDCC"/>
              </w:rPr>
              <w:t>"seckillGoodsList"</w:t>
            </w:r>
            <w:r>
              <w:rPr>
                <w:rFonts w:hint="default" w:ascii="Courier New" w:hAnsi="Courier New" w:cs="Courier New"/>
                <w:color w:val="000000"/>
                <w:sz w:val="21"/>
                <w:szCs w:val="21"/>
                <w:shd w:val="clear" w:fill="C7EDCC"/>
              </w:rPr>
              <w:t>)</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.put(seckillOrder.getSeckillId(), seckillGoods);</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b/>
                <w:color w:val="000080"/>
                <w:sz w:val="21"/>
                <w:szCs w:val="21"/>
                <w:shd w:val="clear" w:fill="C7EDCC"/>
              </w:rPr>
              <w:t xml:space="preserve">catch </w:t>
            </w:r>
            <w:r>
              <w:rPr>
                <w:rFonts w:hint="default" w:ascii="Courier New" w:hAnsi="Courier New" w:cs="Courier New"/>
                <w:color w:val="000000"/>
                <w:sz w:val="21"/>
                <w:szCs w:val="21"/>
                <w:shd w:val="clear" w:fill="C7EDCC"/>
              </w:rPr>
              <w:t>(Exception ex){</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b/>
                <w:color w:val="000080"/>
                <w:sz w:val="21"/>
                <w:szCs w:val="21"/>
                <w:shd w:val="clear" w:fill="C7EDCC"/>
              </w:rPr>
              <w:t xml:space="preserve">throw new </w:t>
            </w:r>
            <w:r>
              <w:rPr>
                <w:rFonts w:hint="default" w:ascii="Courier New" w:hAnsi="Courier New" w:cs="Courier New"/>
                <w:color w:val="000000"/>
                <w:sz w:val="21"/>
                <w:szCs w:val="21"/>
                <w:shd w:val="clear" w:fill="C7EDCC"/>
              </w:rPr>
              <w:t>RuntimeException(ex);</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 xml:space="preserve">    }</w:t>
            </w:r>
            <w:r>
              <w:rPr>
                <w:rFonts w:hint="default" w:ascii="Courier New" w:hAnsi="Courier New" w:cs="Courier New"/>
                <w:color w:val="000000"/>
                <w:sz w:val="21"/>
                <w:szCs w:val="21"/>
                <w:shd w:val="clear" w:fill="C7EDCC"/>
              </w:rPr>
              <w:br w:type="textWrapping"/>
            </w:r>
            <w:r>
              <w:rPr>
                <w:rFonts w:hint="default" w:ascii="Courier New" w:hAnsi="Courier New" w:cs="Courier New"/>
                <w:color w:val="000000"/>
                <w:sz w:val="21"/>
                <w:szCs w:val="21"/>
                <w:shd w:val="clear" w:fill="C7EDCC"/>
              </w:rPr>
              <w:t>}</w:t>
            </w:r>
          </w:p>
        </w:tc>
      </w:tr>
    </w:tbl>
    <w:p>
      <w:pPr>
        <w:pStyle w:val="2"/>
        <w:keepNext/>
        <w:keepLines/>
        <w:pageBreakBefore w:val="0"/>
        <w:widowControl w:val="0"/>
        <w:numPr>
          <w:ilvl w:val="0"/>
          <w:numId w:val="0"/>
        </w:numPr>
        <w:tabs>
          <w:tab w:val="left" w:pos="425"/>
        </w:tabs>
        <w:kinsoku/>
        <w:wordWrap/>
        <w:overflowPunct/>
        <w:topLinePunct w:val="0"/>
        <w:autoSpaceDE/>
        <w:autoSpaceDN/>
        <w:bidi w:val="0"/>
        <w:adjustRightInd/>
        <w:snapToGrid/>
        <w:spacing w:before="220" w:after="210" w:line="276" w:lineRule="auto"/>
        <w:ind w:leftChars="0"/>
        <w:jc w:val="both"/>
        <w:textAlignment w:val="auto"/>
        <w:outlineLvl w:val="0"/>
        <w:rPr>
          <w:rFonts w:hint="eastAsia" w:cs="Times New Roman"/>
          <w:b/>
          <w:bCs/>
          <w:color w:val="1E1C11" w:themeColor="background2" w:themeShade="1A"/>
          <w:kern w:val="44"/>
          <w:sz w:val="44"/>
          <w:szCs w:val="44"/>
          <w:lang w:val="en-US" w:eastAsia="zh-CN" w:bidi="ar-SA"/>
        </w:rPr>
      </w:pPr>
      <w:r>
        <w:rPr>
          <w:rFonts w:hint="eastAsia" w:cs="Times New Roman"/>
          <w:b/>
          <w:bCs/>
          <w:color w:val="1E1C11" w:themeColor="background2" w:themeShade="1A"/>
          <w:kern w:val="44"/>
          <w:sz w:val="44"/>
          <w:szCs w:val="44"/>
          <w:lang w:val="en-US" w:eastAsia="zh-CN" w:bidi="ar-SA"/>
        </w:rPr>
        <w:t>3.</w:t>
      </w:r>
      <w:r>
        <w:rPr>
          <w:rFonts w:hint="default" w:cs="Times New Roman"/>
          <w:b/>
          <w:bCs/>
          <w:color w:val="1E1C11" w:themeColor="background2" w:themeShade="1A"/>
          <w:kern w:val="44"/>
          <w:sz w:val="44"/>
          <w:szCs w:val="44"/>
          <w:lang w:val="en-US" w:eastAsia="zh-CN" w:bidi="ar-SA"/>
        </w:rPr>
        <w:t>品优购的整</w:t>
      </w:r>
      <w:r>
        <w:rPr>
          <w:rFonts w:hint="eastAsia" w:cs="Times New Roman"/>
          <w:b/>
          <w:bCs/>
          <w:color w:val="1E1C11" w:themeColor="background2" w:themeShade="1A"/>
          <w:kern w:val="44"/>
          <w:sz w:val="44"/>
          <w:szCs w:val="44"/>
          <w:lang w:val="en-US" w:eastAsia="zh-CN" w:bidi="ar-SA"/>
        </w:rPr>
        <w:t>体</w:t>
      </w:r>
      <w:r>
        <w:rPr>
          <w:rFonts w:hint="default" w:cs="Times New Roman"/>
          <w:b/>
          <w:bCs/>
          <w:color w:val="1E1C11" w:themeColor="background2" w:themeShade="1A"/>
          <w:kern w:val="44"/>
          <w:sz w:val="44"/>
          <w:szCs w:val="44"/>
          <w:lang w:val="en-US" w:eastAsia="zh-CN" w:bidi="ar-SA"/>
        </w:rPr>
        <w:t>部署方案</w:t>
      </w:r>
    </w:p>
    <w:p>
      <w:pPr>
        <w:pStyle w:val="3"/>
        <w:keepNext/>
        <w:keepLines/>
        <w:pageBreakBefore w:val="0"/>
        <w:widowControl w:val="0"/>
        <w:numPr>
          <w:ilvl w:val="1"/>
          <w:numId w:val="0"/>
        </w:numPr>
        <w:tabs>
          <w:tab w:val="left" w:pos="420"/>
          <w:tab w:val="left" w:pos="567"/>
        </w:tabs>
        <w:kinsoku/>
        <w:wordWrap/>
        <w:overflowPunct/>
        <w:topLinePunct w:val="0"/>
        <w:autoSpaceDE/>
        <w:autoSpaceDN/>
        <w:bidi w:val="0"/>
        <w:adjustRightInd/>
        <w:snapToGrid/>
        <w:spacing w:before="20" w:after="20" w:line="276" w:lineRule="auto"/>
        <w:ind w:leftChars="0"/>
        <w:jc w:val="both"/>
        <w:textAlignment w:val="auto"/>
        <w:outlineLvl w:val="1"/>
        <w:rPr>
          <w:rFonts w:hint="default" w:ascii="Courier New" w:hAnsi="Courier New" w:cs="Courier New"/>
          <w:lang w:val="en-US" w:eastAsia="zh-CN"/>
        </w:rPr>
      </w:pPr>
      <w:r>
        <w:rPr>
          <w:rFonts w:hint="eastAsia"/>
          <w:lang w:val="en-US" w:eastAsia="zh-CN"/>
        </w:rPr>
        <w:t>3.1网络拓扑图</w:t>
      </w:r>
    </w:p>
    <w:p>
      <w:pPr>
        <w:keepNext w:val="0"/>
        <w:keepLines w:val="0"/>
        <w:pageBreakBefore w:val="0"/>
        <w:widowControl w:val="0"/>
        <w:kinsoku/>
        <w:wordWrap/>
        <w:overflowPunct/>
        <w:topLinePunct w:val="0"/>
        <w:autoSpaceDE/>
        <w:autoSpaceDN/>
        <w:bidi w:val="0"/>
        <w:adjustRightInd/>
        <w:snapToGrid/>
        <w:spacing w:after="0"/>
        <w:textAlignment w:val="auto"/>
        <w:outlineLvl w:val="9"/>
        <w:rPr>
          <w:rFonts w:hint="eastAsia" w:ascii="Courier New" w:hAnsi="Courier New" w:cs="Courier New"/>
          <w:lang w:val="en-US" w:eastAsia="zh-CN"/>
        </w:rPr>
      </w:pPr>
      <w:r>
        <w:rPr>
          <w:rFonts w:hint="eastAsia" w:ascii="Courier New" w:hAnsi="Courier New" w:cs="Courier New"/>
          <w:lang w:val="en-US" w:eastAsia="zh-CN"/>
        </w:rPr>
        <w:drawing>
          <wp:inline distT="0" distB="0" distL="114300" distR="114300">
            <wp:extent cx="5270500" cy="7483475"/>
            <wp:effectExtent l="9525" t="9525" r="15875" b="12700"/>
            <wp:docPr id="4" name="图片 4" descr="网络拓扑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网络拓扑图"/>
                    <pic:cNvPicPr>
                      <a:picLocks noChangeAspect="1"/>
                    </pic:cNvPicPr>
                  </pic:nvPicPr>
                  <pic:blipFill>
                    <a:blip r:embed="rId6"/>
                    <a:stretch>
                      <a:fillRect/>
                    </a:stretch>
                  </pic:blipFill>
                  <pic:spPr>
                    <a:xfrm>
                      <a:off x="0" y="0"/>
                      <a:ext cx="5270500" cy="7483475"/>
                    </a:xfrm>
                    <a:prstGeom prst="rect">
                      <a:avLst/>
                    </a:prstGeom>
                    <a:ln>
                      <a:solidFill>
                        <a:schemeClr val="tx1"/>
                      </a:solidFill>
                    </a:ln>
                  </pic:spPr>
                </pic:pic>
              </a:graphicData>
            </a:graphic>
          </wp:inline>
        </w:drawing>
      </w:r>
    </w:p>
    <w:p>
      <w:pPr>
        <w:pStyle w:val="3"/>
        <w:keepNext/>
        <w:keepLines/>
        <w:pageBreakBefore w:val="0"/>
        <w:widowControl w:val="0"/>
        <w:numPr>
          <w:ilvl w:val="1"/>
          <w:numId w:val="0"/>
        </w:numPr>
        <w:tabs>
          <w:tab w:val="left" w:pos="420"/>
          <w:tab w:val="left" w:pos="567"/>
        </w:tabs>
        <w:kinsoku/>
        <w:wordWrap/>
        <w:overflowPunct/>
        <w:topLinePunct w:val="0"/>
        <w:autoSpaceDE/>
        <w:autoSpaceDN/>
        <w:bidi w:val="0"/>
        <w:adjustRightInd/>
        <w:snapToGrid/>
        <w:spacing w:before="140" w:after="20" w:line="276" w:lineRule="auto"/>
        <w:ind w:leftChars="0"/>
        <w:jc w:val="both"/>
        <w:textAlignment w:val="auto"/>
        <w:outlineLvl w:val="1"/>
        <w:rPr>
          <w:rFonts w:hint="eastAsia"/>
          <w:lang w:val="en-US" w:eastAsia="zh-CN"/>
        </w:rPr>
      </w:pPr>
      <w:r>
        <w:rPr>
          <w:rFonts w:hint="eastAsia"/>
          <w:lang w:val="en-US" w:eastAsia="zh-CN"/>
        </w:rPr>
        <w:t>3.2品优购架构图</w:t>
      </w:r>
    </w:p>
    <w:p>
      <w:pPr>
        <w:keepNext w:val="0"/>
        <w:keepLines w:val="0"/>
        <w:pageBreakBefore w:val="0"/>
        <w:widowControl w:val="0"/>
        <w:kinsoku/>
        <w:wordWrap/>
        <w:overflowPunct/>
        <w:topLinePunct w:val="0"/>
        <w:autoSpaceDE/>
        <w:autoSpaceDN/>
        <w:bidi w:val="0"/>
        <w:adjustRightInd/>
        <w:snapToGrid/>
        <w:spacing w:after="0"/>
        <w:textAlignment w:val="auto"/>
        <w:outlineLvl w:val="9"/>
        <w:rPr>
          <w:rFonts w:hint="eastAsia" w:ascii="Courier New" w:hAnsi="Courier New" w:cs="Courier New"/>
          <w:lang w:val="en-US" w:eastAsia="zh-CN"/>
        </w:rPr>
      </w:pPr>
      <w:r>
        <w:rPr>
          <w:rFonts w:hint="eastAsia" w:ascii="Courier New" w:hAnsi="Courier New" w:cs="Courier New"/>
          <w:lang w:val="en-US" w:eastAsia="zh-CN"/>
        </w:rPr>
        <w:drawing>
          <wp:inline distT="0" distB="0" distL="114300" distR="114300">
            <wp:extent cx="5267960" cy="3691255"/>
            <wp:effectExtent l="9525" t="9525" r="18415" b="13970"/>
            <wp:docPr id="2" name="图片 2" descr="品优购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品优购架构图"/>
                    <pic:cNvPicPr>
                      <a:picLocks noChangeAspect="1"/>
                    </pic:cNvPicPr>
                  </pic:nvPicPr>
                  <pic:blipFill>
                    <a:blip r:embed="rId7"/>
                    <a:stretch>
                      <a:fillRect/>
                    </a:stretch>
                  </pic:blipFill>
                  <pic:spPr>
                    <a:xfrm>
                      <a:off x="0" y="0"/>
                      <a:ext cx="5267960" cy="3691255"/>
                    </a:xfrm>
                    <a:prstGeom prst="rect">
                      <a:avLst/>
                    </a:prstGeom>
                    <a:ln>
                      <a:solidFill>
                        <a:schemeClr val="tx1"/>
                      </a:solidFill>
                    </a:ln>
                  </pic:spPr>
                </pic:pic>
              </a:graphicData>
            </a:graphic>
          </wp:inline>
        </w:drawing>
      </w:r>
    </w:p>
    <w:p>
      <w:pPr>
        <w:pStyle w:val="3"/>
        <w:keepNext/>
        <w:keepLines/>
        <w:pageBreakBefore w:val="0"/>
        <w:widowControl w:val="0"/>
        <w:numPr>
          <w:ilvl w:val="1"/>
          <w:numId w:val="0"/>
        </w:numPr>
        <w:tabs>
          <w:tab w:val="left" w:pos="420"/>
          <w:tab w:val="left" w:pos="567"/>
        </w:tabs>
        <w:kinsoku/>
        <w:wordWrap/>
        <w:overflowPunct/>
        <w:topLinePunct w:val="0"/>
        <w:autoSpaceDE/>
        <w:autoSpaceDN/>
        <w:bidi w:val="0"/>
        <w:adjustRightInd/>
        <w:snapToGrid/>
        <w:spacing w:before="140" w:after="20" w:line="276" w:lineRule="auto"/>
        <w:ind w:leftChars="0"/>
        <w:jc w:val="both"/>
        <w:textAlignment w:val="auto"/>
        <w:outlineLvl w:val="1"/>
        <w:rPr>
          <w:rFonts w:hint="eastAsia" w:eastAsia="黑体"/>
          <w:lang w:val="en-US" w:eastAsia="zh-CN"/>
        </w:rPr>
      </w:pPr>
      <w:r>
        <w:rPr>
          <w:rFonts w:hint="eastAsia"/>
          <w:lang w:val="en-US" w:eastAsia="zh-CN"/>
        </w:rPr>
        <w:t>3.3系统部署</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36"/>
        <w:gridCol w:w="4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6" w:type="dxa"/>
          </w:tcPr>
          <w:p>
            <w:pPr>
              <w:keepNext w:val="0"/>
              <w:keepLines w:val="0"/>
              <w:pageBreakBefore w:val="0"/>
              <w:widowControl w:val="0"/>
              <w:kinsoku/>
              <w:wordWrap/>
              <w:overflowPunct/>
              <w:topLinePunct w:val="0"/>
              <w:autoSpaceDE/>
              <w:autoSpaceDN/>
              <w:bidi w:val="0"/>
              <w:adjustRightInd/>
              <w:snapToGrid/>
              <w:spacing w:after="105"/>
              <w:jc w:val="center"/>
              <w:textAlignment w:val="auto"/>
              <w:outlineLvl w:val="9"/>
              <w:rPr>
                <w:rFonts w:hint="default" w:ascii="Courier New" w:hAnsi="Courier New" w:cs="Courier New"/>
                <w:b/>
                <w:sz w:val="21"/>
                <w:szCs w:val="21"/>
              </w:rPr>
            </w:pPr>
            <w:r>
              <w:rPr>
                <w:rFonts w:hint="default" w:ascii="Courier New" w:hAnsi="Courier New" w:cs="Courier New"/>
                <w:b/>
                <w:sz w:val="21"/>
                <w:szCs w:val="21"/>
              </w:rPr>
              <w:t>项目</w:t>
            </w:r>
          </w:p>
        </w:tc>
        <w:tc>
          <w:tcPr>
            <w:tcW w:w="4160" w:type="dxa"/>
          </w:tcPr>
          <w:p>
            <w:pPr>
              <w:keepNext w:val="0"/>
              <w:keepLines w:val="0"/>
              <w:pageBreakBefore w:val="0"/>
              <w:widowControl w:val="0"/>
              <w:kinsoku/>
              <w:wordWrap/>
              <w:overflowPunct/>
              <w:topLinePunct w:val="0"/>
              <w:autoSpaceDE/>
              <w:autoSpaceDN/>
              <w:bidi w:val="0"/>
              <w:adjustRightInd/>
              <w:snapToGrid/>
              <w:spacing w:after="105"/>
              <w:jc w:val="center"/>
              <w:textAlignment w:val="auto"/>
              <w:outlineLvl w:val="9"/>
              <w:rPr>
                <w:rFonts w:hint="default" w:ascii="Courier New" w:hAnsi="Courier New" w:cs="Courier New"/>
                <w:b/>
                <w:sz w:val="21"/>
                <w:szCs w:val="21"/>
              </w:rPr>
            </w:pPr>
            <w:r>
              <w:rPr>
                <w:rFonts w:hint="default" w:ascii="Courier New" w:hAnsi="Courier New" w:cs="Courier New"/>
                <w:b/>
                <w:sz w:val="21"/>
                <w:szCs w:val="21"/>
              </w:rPr>
              <w:t>服务器数量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6"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eastAsia="宋体" w:cs="Courier New"/>
                <w:sz w:val="21"/>
                <w:szCs w:val="21"/>
                <w:lang w:val="en-US" w:eastAsia="zh-CN"/>
              </w:rPr>
            </w:pPr>
            <w:r>
              <w:rPr>
                <w:rFonts w:hint="default" w:ascii="Courier New" w:hAnsi="Courier New" w:cs="Courier New"/>
                <w:sz w:val="21"/>
                <w:szCs w:val="21"/>
                <w:lang w:val="en-US" w:eastAsia="zh-CN"/>
              </w:rPr>
              <w:t>pinyougou</w:t>
            </w:r>
            <w:r>
              <w:rPr>
                <w:rFonts w:hint="default" w:ascii="Courier New" w:hAnsi="Courier New" w:cs="Courier New"/>
                <w:sz w:val="21"/>
                <w:szCs w:val="21"/>
              </w:rPr>
              <w:t>-</w:t>
            </w:r>
            <w:r>
              <w:rPr>
                <w:rFonts w:hint="default" w:ascii="Courier New" w:hAnsi="Courier New" w:cs="Courier New"/>
                <w:sz w:val="21"/>
                <w:szCs w:val="21"/>
                <w:lang w:val="en-US" w:eastAsia="zh-CN"/>
              </w:rPr>
              <w:t>sellergoods-service</w:t>
            </w:r>
          </w:p>
        </w:tc>
        <w:tc>
          <w:tcPr>
            <w:tcW w:w="4160"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cs="Courier New"/>
                <w:sz w:val="21"/>
                <w:szCs w:val="21"/>
              </w:rPr>
            </w:pPr>
            <w:r>
              <w:rPr>
                <w:rFonts w:hint="default" w:ascii="Courier New" w:hAnsi="Courier New" w:cs="Courier New"/>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6"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cs="Courier New"/>
                <w:sz w:val="21"/>
                <w:szCs w:val="21"/>
              </w:rPr>
            </w:pPr>
            <w:r>
              <w:rPr>
                <w:rFonts w:hint="default" w:ascii="Courier New" w:hAnsi="Courier New" w:cs="Courier New"/>
                <w:sz w:val="21"/>
                <w:szCs w:val="21"/>
                <w:lang w:val="en-US" w:eastAsia="zh-CN"/>
              </w:rPr>
              <w:t>pinyougou</w:t>
            </w:r>
            <w:r>
              <w:rPr>
                <w:rFonts w:hint="default" w:ascii="Courier New" w:hAnsi="Courier New" w:cs="Courier New"/>
                <w:sz w:val="21"/>
                <w:szCs w:val="21"/>
              </w:rPr>
              <w:t>-</w:t>
            </w:r>
            <w:r>
              <w:rPr>
                <w:rFonts w:hint="default" w:ascii="Courier New" w:hAnsi="Courier New" w:cs="Courier New"/>
                <w:sz w:val="21"/>
                <w:szCs w:val="21"/>
                <w:lang w:val="en-US" w:eastAsia="zh-CN"/>
              </w:rPr>
              <w:t>manager</w:t>
            </w:r>
            <w:r>
              <w:rPr>
                <w:rFonts w:hint="default" w:ascii="Courier New" w:hAnsi="Courier New" w:cs="Courier New"/>
                <w:sz w:val="21"/>
                <w:szCs w:val="21"/>
              </w:rPr>
              <w:t>-web</w:t>
            </w:r>
          </w:p>
        </w:tc>
        <w:tc>
          <w:tcPr>
            <w:tcW w:w="4160"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cs="Courier New"/>
                <w:sz w:val="21"/>
                <w:szCs w:val="21"/>
              </w:rPr>
            </w:pPr>
            <w:r>
              <w:rPr>
                <w:rFonts w:hint="default" w:ascii="Courier New" w:hAnsi="Courier New" w:cs="Courier New"/>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6"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eastAsia="宋体" w:cs="Courier New"/>
                <w:sz w:val="21"/>
                <w:szCs w:val="21"/>
                <w:lang w:val="en-US" w:eastAsia="zh-CN"/>
              </w:rPr>
            </w:pPr>
            <w:r>
              <w:rPr>
                <w:rFonts w:hint="default" w:ascii="Courier New" w:hAnsi="Courier New" w:cs="Courier New"/>
                <w:sz w:val="21"/>
                <w:szCs w:val="21"/>
                <w:lang w:val="en-US" w:eastAsia="zh-CN"/>
              </w:rPr>
              <w:t>pinyougou</w:t>
            </w:r>
            <w:r>
              <w:rPr>
                <w:rFonts w:hint="default" w:ascii="Courier New" w:hAnsi="Courier New" w:cs="Courier New"/>
                <w:sz w:val="21"/>
                <w:szCs w:val="21"/>
              </w:rPr>
              <w:t>-</w:t>
            </w:r>
            <w:r>
              <w:rPr>
                <w:rFonts w:hint="default" w:ascii="Courier New" w:hAnsi="Courier New" w:cs="Courier New"/>
                <w:sz w:val="21"/>
                <w:szCs w:val="21"/>
                <w:lang w:val="en-US" w:eastAsia="zh-CN"/>
              </w:rPr>
              <w:t>shop-web</w:t>
            </w:r>
          </w:p>
        </w:tc>
        <w:tc>
          <w:tcPr>
            <w:tcW w:w="4160"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eastAsia="宋体" w:cs="Courier New"/>
                <w:sz w:val="21"/>
                <w:szCs w:val="21"/>
                <w:lang w:val="en-US" w:eastAsia="zh-CN"/>
              </w:rPr>
            </w:pPr>
            <w:r>
              <w:rPr>
                <w:rFonts w:hint="default" w:ascii="Courier New" w:hAnsi="Courier New" w:cs="Courier New"/>
                <w:sz w:val="21"/>
                <w:szCs w:val="21"/>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6"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eastAsia="宋体" w:cs="Courier New"/>
                <w:sz w:val="21"/>
                <w:szCs w:val="21"/>
                <w:lang w:val="en-US" w:eastAsia="zh-CN"/>
              </w:rPr>
            </w:pPr>
            <w:r>
              <w:rPr>
                <w:rFonts w:hint="default" w:ascii="Courier New" w:hAnsi="Courier New" w:cs="Courier New"/>
                <w:sz w:val="21"/>
                <w:szCs w:val="21"/>
                <w:lang w:val="en-US" w:eastAsia="zh-CN"/>
              </w:rPr>
              <w:t>pinyougou</w:t>
            </w:r>
            <w:r>
              <w:rPr>
                <w:rFonts w:hint="default" w:ascii="Courier New" w:hAnsi="Courier New" w:cs="Courier New"/>
                <w:sz w:val="21"/>
                <w:szCs w:val="21"/>
              </w:rPr>
              <w:t>-</w:t>
            </w:r>
            <w:r>
              <w:rPr>
                <w:rFonts w:hint="default" w:ascii="Courier New" w:hAnsi="Courier New" w:cs="Courier New"/>
                <w:sz w:val="21"/>
                <w:szCs w:val="21"/>
                <w:lang w:val="en-US" w:eastAsia="zh-CN"/>
              </w:rPr>
              <w:t>content-service</w:t>
            </w:r>
          </w:p>
        </w:tc>
        <w:tc>
          <w:tcPr>
            <w:tcW w:w="4160"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eastAsia="宋体" w:cs="Courier New"/>
                <w:sz w:val="21"/>
                <w:szCs w:val="21"/>
                <w:lang w:val="en-US" w:eastAsia="zh-CN"/>
              </w:rPr>
            </w:pPr>
            <w:r>
              <w:rPr>
                <w:rFonts w:hint="default" w:ascii="Courier New" w:hAnsi="Courier New" w:cs="Courier New"/>
                <w:sz w:val="21"/>
                <w:szCs w:val="21"/>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6"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cs="Courier New"/>
                <w:sz w:val="21"/>
                <w:szCs w:val="21"/>
              </w:rPr>
            </w:pPr>
            <w:r>
              <w:rPr>
                <w:rFonts w:hint="default" w:ascii="Courier New" w:hAnsi="Courier New" w:cs="Courier New"/>
                <w:sz w:val="21"/>
                <w:szCs w:val="21"/>
                <w:lang w:val="en-US" w:eastAsia="zh-CN"/>
              </w:rPr>
              <w:t>pinyougou</w:t>
            </w:r>
            <w:r>
              <w:rPr>
                <w:rFonts w:hint="default" w:ascii="Courier New" w:hAnsi="Courier New" w:cs="Courier New"/>
                <w:sz w:val="21"/>
                <w:szCs w:val="21"/>
              </w:rPr>
              <w:t>-</w:t>
            </w:r>
            <w:r>
              <w:rPr>
                <w:rFonts w:hint="default" w:ascii="Courier New" w:hAnsi="Courier New" w:cs="Courier New"/>
                <w:sz w:val="21"/>
                <w:szCs w:val="21"/>
                <w:lang w:val="en-US" w:eastAsia="zh-CN"/>
              </w:rPr>
              <w:t>portal-web</w:t>
            </w:r>
          </w:p>
        </w:tc>
        <w:tc>
          <w:tcPr>
            <w:tcW w:w="4160"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eastAsia="宋体" w:cs="Courier New"/>
                <w:sz w:val="21"/>
                <w:szCs w:val="21"/>
                <w:lang w:val="en-US" w:eastAsia="zh-CN"/>
              </w:rPr>
            </w:pPr>
            <w:r>
              <w:rPr>
                <w:rFonts w:hint="default" w:ascii="Courier New" w:hAnsi="Courier New" w:cs="Courier New"/>
                <w:sz w:val="21"/>
                <w:szCs w:val="21"/>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6"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eastAsia="宋体" w:cs="Courier New"/>
                <w:sz w:val="21"/>
                <w:szCs w:val="21"/>
                <w:lang w:val="en-US" w:eastAsia="zh-CN"/>
              </w:rPr>
            </w:pPr>
            <w:r>
              <w:rPr>
                <w:rFonts w:hint="default" w:ascii="Courier New" w:hAnsi="Courier New" w:cs="Courier New"/>
                <w:sz w:val="21"/>
                <w:szCs w:val="21"/>
                <w:lang w:val="en-US" w:eastAsia="zh-CN"/>
              </w:rPr>
              <w:t>pinyougou</w:t>
            </w:r>
            <w:r>
              <w:rPr>
                <w:rFonts w:hint="default" w:ascii="Courier New" w:hAnsi="Courier New" w:cs="Courier New"/>
                <w:sz w:val="21"/>
                <w:szCs w:val="21"/>
              </w:rPr>
              <w:t>-</w:t>
            </w:r>
            <w:r>
              <w:rPr>
                <w:rFonts w:hint="default" w:ascii="Courier New" w:hAnsi="Courier New" w:cs="Courier New"/>
                <w:sz w:val="21"/>
                <w:szCs w:val="21"/>
                <w:lang w:val="en-US" w:eastAsia="zh-CN"/>
              </w:rPr>
              <w:t>search-service</w:t>
            </w:r>
          </w:p>
        </w:tc>
        <w:tc>
          <w:tcPr>
            <w:tcW w:w="4160"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cs="Courier New"/>
                <w:sz w:val="21"/>
                <w:szCs w:val="21"/>
              </w:rPr>
            </w:pPr>
            <w:r>
              <w:rPr>
                <w:rFonts w:hint="default" w:ascii="Courier New" w:hAnsi="Courier New" w:cs="Courier New"/>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6"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eastAsia="宋体" w:cs="Courier New"/>
                <w:sz w:val="21"/>
                <w:szCs w:val="21"/>
                <w:lang w:val="en-US" w:eastAsia="zh-CN"/>
              </w:rPr>
            </w:pPr>
            <w:r>
              <w:rPr>
                <w:rFonts w:hint="default" w:ascii="Courier New" w:hAnsi="Courier New" w:cs="Courier New"/>
                <w:sz w:val="21"/>
                <w:szCs w:val="21"/>
                <w:lang w:val="en-US" w:eastAsia="zh-CN"/>
              </w:rPr>
              <w:t>pinyougou</w:t>
            </w:r>
            <w:r>
              <w:rPr>
                <w:rFonts w:hint="default" w:ascii="Courier New" w:hAnsi="Courier New" w:cs="Courier New"/>
                <w:sz w:val="21"/>
                <w:szCs w:val="21"/>
              </w:rPr>
              <w:t>-search</w:t>
            </w:r>
            <w:r>
              <w:rPr>
                <w:rFonts w:hint="default" w:ascii="Courier New" w:hAnsi="Courier New" w:cs="Courier New"/>
                <w:sz w:val="21"/>
                <w:szCs w:val="21"/>
                <w:lang w:val="en-US" w:eastAsia="zh-CN"/>
              </w:rPr>
              <w:t>-web</w:t>
            </w:r>
          </w:p>
        </w:tc>
        <w:tc>
          <w:tcPr>
            <w:tcW w:w="4160"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eastAsia="宋体" w:cs="Courier New"/>
                <w:sz w:val="21"/>
                <w:szCs w:val="21"/>
                <w:lang w:val="en-US" w:eastAsia="zh-CN"/>
              </w:rPr>
            </w:pPr>
            <w:r>
              <w:rPr>
                <w:rFonts w:hint="default" w:ascii="Courier New" w:hAnsi="Courier New" w:cs="Courier New"/>
                <w:sz w:val="21"/>
                <w:szCs w:val="21"/>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6"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cs="Courier New"/>
                <w:sz w:val="21"/>
                <w:szCs w:val="21"/>
              </w:rPr>
            </w:pPr>
            <w:r>
              <w:rPr>
                <w:rFonts w:hint="default" w:ascii="Courier New" w:hAnsi="Courier New" w:cs="Courier New"/>
                <w:sz w:val="21"/>
                <w:szCs w:val="21"/>
                <w:lang w:val="en-US" w:eastAsia="zh-CN"/>
              </w:rPr>
              <w:t>pinyougou</w:t>
            </w:r>
            <w:r>
              <w:rPr>
                <w:rFonts w:hint="default" w:ascii="Courier New" w:hAnsi="Courier New" w:cs="Courier New"/>
                <w:sz w:val="21"/>
                <w:szCs w:val="21"/>
              </w:rPr>
              <w:t>-</w:t>
            </w:r>
            <w:r>
              <w:rPr>
                <w:rFonts w:hint="default" w:ascii="Courier New" w:hAnsi="Courier New" w:cs="Courier New"/>
                <w:sz w:val="21"/>
                <w:szCs w:val="21"/>
                <w:lang w:val="en-US" w:eastAsia="zh-CN"/>
              </w:rPr>
              <w:t>item</w:t>
            </w:r>
            <w:r>
              <w:rPr>
                <w:rFonts w:hint="default" w:ascii="Courier New" w:hAnsi="Courier New" w:cs="Courier New"/>
                <w:sz w:val="21"/>
                <w:szCs w:val="21"/>
              </w:rPr>
              <w:t>-web</w:t>
            </w:r>
          </w:p>
        </w:tc>
        <w:tc>
          <w:tcPr>
            <w:tcW w:w="4160"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cs="Courier New"/>
                <w:sz w:val="21"/>
                <w:szCs w:val="21"/>
              </w:rPr>
            </w:pPr>
            <w:r>
              <w:rPr>
                <w:rFonts w:hint="default" w:ascii="Courier New" w:hAnsi="Courier New" w:cs="Courier New"/>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6"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eastAsia="宋体" w:cs="Courier New"/>
                <w:sz w:val="21"/>
                <w:szCs w:val="21"/>
                <w:lang w:val="en-US" w:eastAsia="zh-CN"/>
              </w:rPr>
            </w:pPr>
            <w:r>
              <w:rPr>
                <w:rFonts w:hint="default" w:ascii="Courier New" w:hAnsi="Courier New" w:cs="Courier New"/>
                <w:sz w:val="21"/>
                <w:szCs w:val="21"/>
                <w:lang w:val="en-US" w:eastAsia="zh-CN"/>
              </w:rPr>
              <w:t>pinyougou</w:t>
            </w:r>
            <w:r>
              <w:rPr>
                <w:rFonts w:hint="default" w:ascii="Courier New" w:hAnsi="Courier New" w:cs="Courier New"/>
                <w:sz w:val="21"/>
                <w:szCs w:val="21"/>
              </w:rPr>
              <w:t>-</w:t>
            </w:r>
            <w:r>
              <w:rPr>
                <w:rFonts w:hint="default" w:ascii="Courier New" w:hAnsi="Courier New" w:cs="Courier New"/>
                <w:sz w:val="21"/>
                <w:szCs w:val="21"/>
                <w:lang w:val="en-US" w:eastAsia="zh-CN"/>
              </w:rPr>
              <w:t>sms</w:t>
            </w:r>
            <w:r>
              <w:rPr>
                <w:rFonts w:hint="default" w:ascii="Courier New" w:hAnsi="Courier New" w:cs="Courier New"/>
                <w:sz w:val="21"/>
                <w:szCs w:val="21"/>
              </w:rPr>
              <w:t>-</w:t>
            </w:r>
            <w:r>
              <w:rPr>
                <w:rFonts w:hint="default" w:ascii="Courier New" w:hAnsi="Courier New" w:cs="Courier New"/>
                <w:sz w:val="21"/>
                <w:szCs w:val="21"/>
                <w:lang w:val="en-US" w:eastAsia="zh-CN"/>
              </w:rPr>
              <w:t>service</w:t>
            </w:r>
          </w:p>
        </w:tc>
        <w:tc>
          <w:tcPr>
            <w:tcW w:w="4160"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cs="Courier New"/>
                <w:sz w:val="21"/>
                <w:szCs w:val="21"/>
              </w:rPr>
            </w:pPr>
            <w:r>
              <w:rPr>
                <w:rFonts w:hint="default" w:ascii="Courier New" w:hAnsi="Courier New" w:cs="Courier New"/>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6"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cs="Courier New"/>
                <w:sz w:val="21"/>
                <w:szCs w:val="21"/>
                <w:lang w:val="en-US" w:eastAsia="zh-CN"/>
              </w:rPr>
            </w:pPr>
            <w:r>
              <w:rPr>
                <w:rFonts w:hint="default" w:ascii="Courier New" w:hAnsi="Courier New" w:cs="Courier New"/>
                <w:sz w:val="21"/>
                <w:szCs w:val="21"/>
                <w:lang w:val="en-US" w:eastAsia="zh-CN"/>
              </w:rPr>
              <w:t>pinyougou-sms-web</w:t>
            </w:r>
          </w:p>
        </w:tc>
        <w:tc>
          <w:tcPr>
            <w:tcW w:w="4160"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eastAsia="宋体" w:cs="Courier New"/>
                <w:sz w:val="21"/>
                <w:szCs w:val="21"/>
                <w:lang w:val="en-US" w:eastAsia="zh-CN"/>
              </w:rPr>
            </w:pPr>
            <w:r>
              <w:rPr>
                <w:rFonts w:hint="default" w:ascii="Courier New" w:hAnsi="Courier New" w:cs="Courier New"/>
                <w:sz w:val="21"/>
                <w:szCs w:val="21"/>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6"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eastAsia="宋体" w:cs="Courier New"/>
                <w:sz w:val="21"/>
                <w:szCs w:val="21"/>
                <w:lang w:val="en-US" w:eastAsia="zh-CN"/>
              </w:rPr>
            </w:pPr>
            <w:r>
              <w:rPr>
                <w:rFonts w:hint="default" w:ascii="Courier New" w:hAnsi="Courier New" w:cs="Courier New"/>
                <w:sz w:val="21"/>
                <w:szCs w:val="21"/>
                <w:lang w:val="en-US" w:eastAsia="zh-CN"/>
              </w:rPr>
              <w:t>pinyougou</w:t>
            </w:r>
            <w:r>
              <w:rPr>
                <w:rFonts w:hint="default" w:ascii="Courier New" w:hAnsi="Courier New" w:cs="Courier New"/>
                <w:sz w:val="21"/>
                <w:szCs w:val="21"/>
              </w:rPr>
              <w:t>-</w:t>
            </w:r>
            <w:r>
              <w:rPr>
                <w:rFonts w:hint="default" w:ascii="Courier New" w:hAnsi="Courier New" w:cs="Courier New"/>
                <w:sz w:val="21"/>
                <w:szCs w:val="21"/>
                <w:lang w:val="en-US" w:eastAsia="zh-CN"/>
              </w:rPr>
              <w:t>user-service</w:t>
            </w:r>
          </w:p>
        </w:tc>
        <w:tc>
          <w:tcPr>
            <w:tcW w:w="4160"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cs="Courier New"/>
                <w:sz w:val="21"/>
                <w:szCs w:val="21"/>
              </w:rPr>
            </w:pPr>
            <w:r>
              <w:rPr>
                <w:rFonts w:hint="default" w:ascii="Courier New" w:hAnsi="Courier New" w:cs="Courier New"/>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6"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cs="Courier New"/>
                <w:sz w:val="21"/>
                <w:szCs w:val="21"/>
                <w:lang w:val="en-US"/>
              </w:rPr>
            </w:pPr>
            <w:r>
              <w:rPr>
                <w:rFonts w:hint="default" w:ascii="Courier New" w:hAnsi="Courier New" w:cs="Courier New"/>
                <w:sz w:val="21"/>
                <w:szCs w:val="21"/>
                <w:lang w:val="en-US" w:eastAsia="zh-CN"/>
              </w:rPr>
              <w:t>pinyougou-user-web</w:t>
            </w:r>
          </w:p>
        </w:tc>
        <w:tc>
          <w:tcPr>
            <w:tcW w:w="4160"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cs="Courier New"/>
                <w:sz w:val="21"/>
                <w:szCs w:val="21"/>
              </w:rPr>
            </w:pPr>
            <w:r>
              <w:rPr>
                <w:rFonts w:hint="default" w:ascii="Courier New" w:hAnsi="Courier New" w:cs="Courier New"/>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6"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cs="Courier New"/>
                <w:sz w:val="21"/>
                <w:szCs w:val="21"/>
                <w:lang w:val="en-US" w:eastAsia="zh-CN"/>
              </w:rPr>
            </w:pPr>
            <w:r>
              <w:rPr>
                <w:rFonts w:hint="default" w:ascii="Courier New" w:hAnsi="Courier New" w:cs="Courier New"/>
                <w:sz w:val="21"/>
                <w:szCs w:val="21"/>
                <w:lang w:val="en-US" w:eastAsia="zh-CN"/>
              </w:rPr>
              <w:t>pinyougou-cart-service</w:t>
            </w:r>
          </w:p>
        </w:tc>
        <w:tc>
          <w:tcPr>
            <w:tcW w:w="4160"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eastAsia="宋体" w:cs="Courier New"/>
                <w:sz w:val="21"/>
                <w:szCs w:val="21"/>
                <w:lang w:val="en-US" w:eastAsia="zh-CN"/>
              </w:rPr>
            </w:pPr>
            <w:r>
              <w:rPr>
                <w:rFonts w:hint="default" w:ascii="Courier New" w:hAnsi="Courier New" w:cs="Courier New"/>
                <w:sz w:val="21"/>
                <w:szCs w:val="21"/>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6"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cs="Courier New"/>
                <w:sz w:val="21"/>
                <w:szCs w:val="21"/>
                <w:lang w:val="en-US" w:eastAsia="zh-CN"/>
              </w:rPr>
            </w:pPr>
            <w:r>
              <w:rPr>
                <w:rFonts w:hint="default" w:ascii="Courier New" w:hAnsi="Courier New" w:cs="Courier New"/>
                <w:sz w:val="21"/>
                <w:szCs w:val="21"/>
                <w:lang w:val="en-US" w:eastAsia="zh-CN"/>
              </w:rPr>
              <w:t>pinyougou-cart-web</w:t>
            </w:r>
          </w:p>
        </w:tc>
        <w:tc>
          <w:tcPr>
            <w:tcW w:w="4160"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eastAsia="宋体" w:cs="Courier New"/>
                <w:sz w:val="21"/>
                <w:szCs w:val="21"/>
                <w:lang w:val="en-US" w:eastAsia="zh-CN"/>
              </w:rPr>
            </w:pPr>
            <w:r>
              <w:rPr>
                <w:rFonts w:hint="default" w:ascii="Courier New" w:hAnsi="Courier New" w:cs="Courier New"/>
                <w:sz w:val="21"/>
                <w:szCs w:val="21"/>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6"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cs="Courier New"/>
                <w:sz w:val="21"/>
                <w:szCs w:val="21"/>
                <w:lang w:val="en-US" w:eastAsia="zh-CN"/>
              </w:rPr>
            </w:pPr>
            <w:r>
              <w:rPr>
                <w:rFonts w:hint="default" w:ascii="Courier New" w:hAnsi="Courier New" w:cs="Courier New"/>
                <w:sz w:val="21"/>
                <w:szCs w:val="21"/>
                <w:lang w:val="en-US" w:eastAsia="zh-CN"/>
              </w:rPr>
              <w:t>pinyougou-pay-service</w:t>
            </w:r>
          </w:p>
        </w:tc>
        <w:tc>
          <w:tcPr>
            <w:tcW w:w="4160"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eastAsia="宋体" w:cs="Courier New"/>
                <w:sz w:val="21"/>
                <w:szCs w:val="21"/>
                <w:lang w:val="en-US" w:eastAsia="zh-CN"/>
              </w:rPr>
            </w:pPr>
            <w:r>
              <w:rPr>
                <w:rFonts w:hint="default" w:ascii="Courier New" w:hAnsi="Courier New" w:cs="Courier New"/>
                <w:sz w:val="21"/>
                <w:szCs w:val="21"/>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6"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cs="Courier New"/>
                <w:sz w:val="21"/>
                <w:szCs w:val="21"/>
                <w:lang w:val="en-US" w:eastAsia="zh-CN"/>
              </w:rPr>
            </w:pPr>
            <w:r>
              <w:rPr>
                <w:rFonts w:hint="default" w:ascii="Courier New" w:hAnsi="Courier New" w:cs="Courier New"/>
                <w:sz w:val="21"/>
                <w:szCs w:val="21"/>
                <w:lang w:val="en-US" w:eastAsia="zh-CN"/>
              </w:rPr>
              <w:t>pinyougou-order-service</w:t>
            </w:r>
          </w:p>
        </w:tc>
        <w:tc>
          <w:tcPr>
            <w:tcW w:w="4160"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eastAsia="宋体" w:cs="Courier New"/>
                <w:sz w:val="21"/>
                <w:szCs w:val="21"/>
                <w:lang w:val="en-US" w:eastAsia="zh-CN"/>
              </w:rPr>
            </w:pPr>
            <w:r>
              <w:rPr>
                <w:rFonts w:hint="default" w:ascii="Courier New" w:hAnsi="Courier New" w:cs="Courier New"/>
                <w:sz w:val="21"/>
                <w:szCs w:val="21"/>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6"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cs="Courier New"/>
                <w:sz w:val="21"/>
                <w:szCs w:val="21"/>
                <w:lang w:val="en-US" w:eastAsia="zh-CN"/>
              </w:rPr>
            </w:pPr>
            <w:r>
              <w:rPr>
                <w:rFonts w:hint="default" w:ascii="Courier New" w:hAnsi="Courier New" w:cs="Courier New"/>
                <w:sz w:val="21"/>
                <w:szCs w:val="21"/>
                <w:lang w:val="en-US" w:eastAsia="zh-CN"/>
              </w:rPr>
              <w:t>pinyougou-seckill-service</w:t>
            </w:r>
          </w:p>
        </w:tc>
        <w:tc>
          <w:tcPr>
            <w:tcW w:w="4160"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eastAsia="宋体" w:cs="Courier New"/>
                <w:sz w:val="21"/>
                <w:szCs w:val="21"/>
                <w:lang w:val="en-US" w:eastAsia="zh-CN"/>
              </w:rPr>
            </w:pPr>
            <w:r>
              <w:rPr>
                <w:rFonts w:hint="default" w:ascii="Courier New" w:hAnsi="Courier New" w:cs="Courier New"/>
                <w:sz w:val="21"/>
                <w:szCs w:val="21"/>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6"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cs="Courier New"/>
                <w:sz w:val="21"/>
                <w:szCs w:val="21"/>
                <w:lang w:val="en-US" w:eastAsia="zh-CN"/>
              </w:rPr>
            </w:pPr>
            <w:r>
              <w:rPr>
                <w:rFonts w:hint="default" w:ascii="Courier New" w:hAnsi="Courier New" w:cs="Courier New"/>
                <w:sz w:val="21"/>
                <w:szCs w:val="21"/>
                <w:lang w:val="en-US" w:eastAsia="zh-CN"/>
              </w:rPr>
              <w:t>pinyougou-seckill-web</w:t>
            </w:r>
          </w:p>
        </w:tc>
        <w:tc>
          <w:tcPr>
            <w:tcW w:w="4160"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eastAsia="宋体" w:cs="Courier New"/>
                <w:sz w:val="21"/>
                <w:szCs w:val="21"/>
                <w:lang w:val="en-US" w:eastAsia="zh-CN"/>
              </w:rPr>
            </w:pPr>
            <w:r>
              <w:rPr>
                <w:rFonts w:hint="default" w:ascii="Courier New" w:hAnsi="Courier New" w:cs="Courier New"/>
                <w:sz w:val="21"/>
                <w:szCs w:val="21"/>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6"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eastAsia="宋体" w:cs="Courier New"/>
                <w:sz w:val="21"/>
                <w:szCs w:val="21"/>
                <w:lang w:val="en-US" w:eastAsia="zh-CN"/>
              </w:rPr>
            </w:pPr>
            <w:r>
              <w:rPr>
                <w:rFonts w:hint="default" w:ascii="Courier New" w:hAnsi="Courier New" w:cs="Courier New"/>
                <w:sz w:val="21"/>
                <w:szCs w:val="21"/>
                <w:lang w:val="en-US" w:eastAsia="zh-CN"/>
              </w:rPr>
              <w:t>cas单点登录系统</w:t>
            </w:r>
          </w:p>
        </w:tc>
        <w:tc>
          <w:tcPr>
            <w:tcW w:w="4160"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eastAsia="宋体" w:cs="Courier New"/>
                <w:sz w:val="21"/>
                <w:szCs w:val="21"/>
                <w:lang w:val="en-US" w:eastAsia="zh-CN"/>
              </w:rPr>
            </w:pPr>
            <w:r>
              <w:rPr>
                <w:rFonts w:hint="default" w:ascii="Courier New" w:hAnsi="Courier New" w:cs="Courier New"/>
                <w:sz w:val="21"/>
                <w:szCs w:val="21"/>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6"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cs="Courier New"/>
                <w:sz w:val="21"/>
                <w:szCs w:val="21"/>
                <w:lang w:val="en-US"/>
              </w:rPr>
            </w:pPr>
            <w:r>
              <w:rPr>
                <w:rFonts w:hint="default" w:ascii="Courier New" w:hAnsi="Courier New" w:cs="Courier New"/>
                <w:sz w:val="21"/>
                <w:szCs w:val="21"/>
              </w:rPr>
              <w:t>上述</w:t>
            </w:r>
            <w:r>
              <w:rPr>
                <w:rFonts w:hint="eastAsia" w:ascii="Courier New" w:hAnsi="Courier New" w:cs="Courier New"/>
                <w:sz w:val="21"/>
                <w:szCs w:val="21"/>
                <w:lang w:eastAsia="zh-CN"/>
              </w:rPr>
              <w:t>小</w:t>
            </w:r>
            <w:r>
              <w:rPr>
                <w:rFonts w:hint="default" w:ascii="Courier New" w:hAnsi="Courier New" w:cs="Courier New"/>
                <w:sz w:val="21"/>
                <w:szCs w:val="21"/>
              </w:rPr>
              <w:t>计需要服务器</w:t>
            </w:r>
            <w:r>
              <w:rPr>
                <w:rFonts w:hint="default" w:ascii="Courier New" w:hAnsi="Courier New" w:cs="Courier New"/>
                <w:sz w:val="21"/>
                <w:szCs w:val="21"/>
                <w:lang w:val="en-US" w:eastAsia="zh-CN"/>
              </w:rPr>
              <w:t>40</w:t>
            </w:r>
            <w:r>
              <w:rPr>
                <w:rFonts w:hint="default" w:ascii="Courier New" w:hAnsi="Courier New" w:cs="Courier New"/>
                <w:sz w:val="21"/>
                <w:szCs w:val="21"/>
              </w:rPr>
              <w:t>台</w:t>
            </w:r>
          </w:p>
        </w:tc>
        <w:tc>
          <w:tcPr>
            <w:tcW w:w="4160"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cs="Courier New"/>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6"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cs="Courier New"/>
                <w:sz w:val="21"/>
                <w:szCs w:val="21"/>
              </w:rPr>
            </w:pPr>
          </w:p>
        </w:tc>
        <w:tc>
          <w:tcPr>
            <w:tcW w:w="4160"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cs="Courier New"/>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6"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cs="Courier New"/>
                <w:sz w:val="21"/>
                <w:szCs w:val="21"/>
              </w:rPr>
            </w:pPr>
            <w:r>
              <w:rPr>
                <w:rFonts w:hint="default" w:ascii="Courier New" w:hAnsi="Courier New" w:cs="Courier New"/>
                <w:sz w:val="21"/>
                <w:szCs w:val="21"/>
              </w:rPr>
              <w:t>My</w:t>
            </w:r>
            <w:r>
              <w:rPr>
                <w:rFonts w:hint="default" w:ascii="Courier New" w:hAnsi="Courier New" w:cs="Courier New"/>
                <w:sz w:val="21"/>
                <w:szCs w:val="21"/>
                <w:lang w:val="en-US" w:eastAsia="zh-CN"/>
              </w:rPr>
              <w:t>S</w:t>
            </w:r>
            <w:r>
              <w:rPr>
                <w:rFonts w:hint="default" w:ascii="Courier New" w:hAnsi="Courier New" w:cs="Courier New"/>
                <w:sz w:val="21"/>
                <w:szCs w:val="21"/>
              </w:rPr>
              <w:t>ql</w:t>
            </w:r>
          </w:p>
        </w:tc>
        <w:tc>
          <w:tcPr>
            <w:tcW w:w="4160"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cs="Courier New"/>
                <w:sz w:val="21"/>
                <w:szCs w:val="21"/>
              </w:rPr>
            </w:pPr>
            <w:r>
              <w:rPr>
                <w:rFonts w:hint="default" w:ascii="Courier New" w:hAnsi="Courier New" w:cs="Courier New"/>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6"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cs="Courier New"/>
                <w:sz w:val="21"/>
                <w:szCs w:val="21"/>
                <w:lang w:val="en-US"/>
              </w:rPr>
            </w:pPr>
            <w:r>
              <w:rPr>
                <w:rFonts w:hint="default" w:ascii="Courier New" w:hAnsi="Courier New" w:cs="Courier New"/>
                <w:sz w:val="21"/>
                <w:szCs w:val="21"/>
                <w:lang w:val="en-US"/>
              </w:rPr>
              <w:t>ElasticSearch</w:t>
            </w:r>
          </w:p>
        </w:tc>
        <w:tc>
          <w:tcPr>
            <w:tcW w:w="4160"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cs="Courier New" w:eastAsiaTheme="minorEastAsia"/>
                <w:sz w:val="21"/>
                <w:szCs w:val="21"/>
                <w:lang w:val="en-US" w:eastAsia="zh-CN"/>
              </w:rPr>
            </w:pPr>
            <w:r>
              <w:rPr>
                <w:rFonts w:hint="default" w:ascii="Courier New" w:hAnsi="Courier New" w:cs="Courier New"/>
                <w:sz w:val="21"/>
                <w:szCs w:val="21"/>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6"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cs="Courier New"/>
                <w:sz w:val="21"/>
                <w:szCs w:val="21"/>
              </w:rPr>
            </w:pPr>
            <w:r>
              <w:rPr>
                <w:rFonts w:hint="default" w:ascii="Courier New" w:hAnsi="Courier New" w:cs="Courier New"/>
                <w:sz w:val="21"/>
                <w:szCs w:val="21"/>
              </w:rPr>
              <w:t>Redis</w:t>
            </w:r>
          </w:p>
        </w:tc>
        <w:tc>
          <w:tcPr>
            <w:tcW w:w="4160"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cs="Courier New"/>
                <w:sz w:val="21"/>
                <w:szCs w:val="21"/>
              </w:rPr>
            </w:pPr>
            <w:r>
              <w:rPr>
                <w:rFonts w:hint="default" w:ascii="Courier New" w:hAnsi="Courier New" w:cs="Courier New"/>
                <w:sz w:val="21"/>
                <w:szCs w:val="21"/>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6"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cs="Courier New"/>
                <w:sz w:val="21"/>
                <w:szCs w:val="21"/>
              </w:rPr>
            </w:pPr>
            <w:r>
              <w:rPr>
                <w:rFonts w:hint="default" w:ascii="Courier New" w:hAnsi="Courier New" w:cs="Courier New"/>
                <w:sz w:val="21"/>
                <w:szCs w:val="21"/>
              </w:rPr>
              <w:t>图片服务器</w:t>
            </w:r>
          </w:p>
        </w:tc>
        <w:tc>
          <w:tcPr>
            <w:tcW w:w="4160"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cs="Courier New"/>
                <w:sz w:val="21"/>
                <w:szCs w:val="21"/>
              </w:rPr>
            </w:pPr>
            <w:r>
              <w:rPr>
                <w:rFonts w:hint="default" w:ascii="Courier New" w:hAnsi="Courier New" w:cs="Courier New"/>
                <w:sz w:val="21"/>
                <w:szCs w:val="21"/>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6"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cs="Courier New"/>
                <w:sz w:val="21"/>
                <w:szCs w:val="21"/>
              </w:rPr>
            </w:pPr>
            <w:r>
              <w:rPr>
                <w:rFonts w:hint="default" w:ascii="Courier New" w:hAnsi="Courier New" w:cs="Courier New"/>
                <w:sz w:val="21"/>
                <w:szCs w:val="21"/>
              </w:rPr>
              <w:t>Nginx</w:t>
            </w:r>
          </w:p>
        </w:tc>
        <w:tc>
          <w:tcPr>
            <w:tcW w:w="4160"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cs="Courier New"/>
                <w:sz w:val="21"/>
                <w:szCs w:val="21"/>
              </w:rPr>
            </w:pPr>
            <w:r>
              <w:rPr>
                <w:rFonts w:hint="default" w:ascii="Courier New" w:hAnsi="Courier New" w:cs="Courier New"/>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0" w:hRule="atLeast"/>
        </w:trPr>
        <w:tc>
          <w:tcPr>
            <w:tcW w:w="4136"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cs="Courier New"/>
                <w:sz w:val="21"/>
                <w:szCs w:val="21"/>
              </w:rPr>
            </w:pPr>
            <w:r>
              <w:rPr>
                <w:rFonts w:hint="default" w:ascii="Courier New" w:hAnsi="Courier New" w:cs="Courier New"/>
                <w:sz w:val="21"/>
                <w:szCs w:val="21"/>
                <w:lang w:val="en-US" w:eastAsia="zh-CN"/>
              </w:rPr>
              <w:t>dubbo</w:t>
            </w:r>
            <w:r>
              <w:rPr>
                <w:rFonts w:hint="default" w:ascii="Courier New" w:hAnsi="Courier New" w:cs="Courier New"/>
                <w:sz w:val="21"/>
                <w:szCs w:val="21"/>
              </w:rPr>
              <w:t>注册中心</w:t>
            </w:r>
          </w:p>
        </w:tc>
        <w:tc>
          <w:tcPr>
            <w:tcW w:w="4160"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cs="Courier New"/>
                <w:sz w:val="21"/>
                <w:szCs w:val="21"/>
              </w:rPr>
            </w:pPr>
            <w:r>
              <w:rPr>
                <w:rFonts w:hint="default" w:ascii="Courier New" w:hAnsi="Courier New" w:cs="Courier New"/>
                <w:sz w:val="21"/>
                <w:szCs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6"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eastAsia="宋体" w:cs="Courier New"/>
                <w:sz w:val="21"/>
                <w:szCs w:val="21"/>
                <w:lang w:val="en-US" w:eastAsia="zh-CN"/>
              </w:rPr>
            </w:pPr>
            <w:r>
              <w:rPr>
                <w:rFonts w:hint="default" w:ascii="Courier New" w:hAnsi="Courier New" w:cs="Courier New"/>
                <w:sz w:val="21"/>
                <w:szCs w:val="21"/>
                <w:lang w:val="en-US" w:eastAsia="zh-CN"/>
              </w:rPr>
              <w:t>RocketMQ</w:t>
            </w:r>
          </w:p>
        </w:tc>
        <w:tc>
          <w:tcPr>
            <w:tcW w:w="4160"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cs="Courier New"/>
                <w:sz w:val="21"/>
                <w:szCs w:val="21"/>
              </w:rPr>
            </w:pPr>
            <w:r>
              <w:rPr>
                <w:rFonts w:hint="default" w:ascii="Courier New" w:hAnsi="Courier New" w:cs="Courier New"/>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6"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cs="Courier New"/>
                <w:sz w:val="21"/>
                <w:szCs w:val="21"/>
              </w:rPr>
            </w:pPr>
            <w:r>
              <w:rPr>
                <w:rFonts w:hint="default" w:ascii="Courier New" w:hAnsi="Courier New" w:cs="Courier New"/>
                <w:sz w:val="21"/>
                <w:szCs w:val="21"/>
              </w:rPr>
              <w:t>上述</w:t>
            </w:r>
            <w:r>
              <w:rPr>
                <w:rFonts w:hint="eastAsia" w:ascii="Courier New" w:hAnsi="Courier New" w:cs="Courier New"/>
                <w:sz w:val="21"/>
                <w:szCs w:val="21"/>
                <w:lang w:eastAsia="zh-CN"/>
              </w:rPr>
              <w:t>小</w:t>
            </w:r>
            <w:r>
              <w:rPr>
                <w:rFonts w:hint="default" w:ascii="Courier New" w:hAnsi="Courier New" w:cs="Courier New"/>
                <w:sz w:val="21"/>
                <w:szCs w:val="21"/>
              </w:rPr>
              <w:t>计需要服务器2</w:t>
            </w:r>
            <w:r>
              <w:rPr>
                <w:rFonts w:hint="default" w:ascii="Courier New" w:hAnsi="Courier New" w:cs="Courier New"/>
                <w:sz w:val="21"/>
                <w:szCs w:val="21"/>
                <w:lang w:val="en-US" w:eastAsia="zh-CN"/>
              </w:rPr>
              <w:t>5</w:t>
            </w:r>
            <w:r>
              <w:rPr>
                <w:rFonts w:hint="default" w:ascii="Courier New" w:hAnsi="Courier New" w:cs="Courier New"/>
                <w:sz w:val="21"/>
                <w:szCs w:val="21"/>
              </w:rPr>
              <w:t>台</w:t>
            </w:r>
          </w:p>
        </w:tc>
        <w:tc>
          <w:tcPr>
            <w:tcW w:w="4160"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cs="Courier New"/>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6"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eastAsia" w:ascii="Courier New" w:hAnsi="Courier New" w:eastAsia="宋体" w:cs="Courier New"/>
                <w:sz w:val="21"/>
                <w:szCs w:val="21"/>
                <w:lang w:eastAsia="zh-CN"/>
              </w:rPr>
            </w:pPr>
            <w:r>
              <w:rPr>
                <w:rFonts w:hint="eastAsia" w:ascii="Courier New" w:hAnsi="Courier New" w:cs="Courier New"/>
                <w:sz w:val="21"/>
                <w:szCs w:val="21"/>
                <w:lang w:eastAsia="zh-CN"/>
              </w:rPr>
              <w:t>合计</w:t>
            </w:r>
          </w:p>
        </w:tc>
        <w:tc>
          <w:tcPr>
            <w:tcW w:w="4160"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cs="Courier New"/>
                <w:sz w:val="21"/>
                <w:szCs w:val="21"/>
              </w:rPr>
            </w:pPr>
            <w:r>
              <w:rPr>
                <w:rFonts w:hint="eastAsia" w:ascii="Courier New" w:hAnsi="Courier New" w:cs="Courier New"/>
                <w:lang w:eastAsia="zh-CN"/>
              </w:rPr>
              <w:t>共</w:t>
            </w:r>
            <w:r>
              <w:rPr>
                <w:rFonts w:hint="default" w:ascii="Courier New" w:hAnsi="Courier New" w:cs="Courier New"/>
              </w:rPr>
              <w:t>需</w:t>
            </w:r>
            <w:r>
              <w:rPr>
                <w:rFonts w:hint="eastAsia" w:ascii="Courier New" w:hAnsi="Courier New" w:cs="Courier New"/>
                <w:lang w:eastAsia="zh-CN"/>
              </w:rPr>
              <w:t>要</w:t>
            </w:r>
            <w:r>
              <w:rPr>
                <w:rFonts w:hint="default" w:ascii="Courier New" w:hAnsi="Courier New" w:cs="Courier New"/>
                <w:lang w:val="en-US" w:eastAsia="zh-CN"/>
              </w:rPr>
              <w:t>6</w:t>
            </w:r>
            <w:r>
              <w:rPr>
                <w:rFonts w:hint="default" w:ascii="Courier New" w:hAnsi="Courier New" w:cs="Courier New"/>
              </w:rPr>
              <w:t>5台</w:t>
            </w:r>
            <w:r>
              <w:rPr>
                <w:rFonts w:hint="eastAsia" w:ascii="Courier New" w:hAnsi="Courier New" w:cs="Courier New"/>
                <w:lang w:val="en-US" w:eastAsia="zh-CN"/>
              </w:rPr>
              <w:t>应用</w:t>
            </w:r>
            <w:r>
              <w:rPr>
                <w:rFonts w:hint="default" w:ascii="Courier New" w:hAnsi="Courier New" w:cs="Courier New"/>
              </w:rPr>
              <w:t>服务器</w:t>
            </w:r>
          </w:p>
        </w:tc>
      </w:tr>
    </w:tbl>
    <w:p>
      <w:pPr>
        <w:keepNext w:val="0"/>
        <w:keepLines w:val="0"/>
        <w:pageBreakBefore w:val="0"/>
        <w:widowControl w:val="0"/>
        <w:kinsoku/>
        <w:wordWrap/>
        <w:overflowPunct/>
        <w:topLinePunct w:val="0"/>
        <w:autoSpaceDE/>
        <w:autoSpaceDN/>
        <w:bidi w:val="0"/>
        <w:adjustRightInd/>
        <w:snapToGrid/>
        <w:spacing w:after="0"/>
        <w:textAlignment w:val="auto"/>
        <w:outlineLvl w:val="9"/>
        <w:rPr>
          <w:rFonts w:hint="default" w:ascii="Courier New" w:hAnsi="Courier New" w:cs="Courier New"/>
        </w:rPr>
      </w:pPr>
      <w:r>
        <w:rPr>
          <w:rFonts w:hint="default" w:ascii="Courier New" w:hAnsi="Courier New" w:cs="Courier New"/>
          <w:b/>
        </w:rPr>
        <w:t>域名</w:t>
      </w:r>
      <w:r>
        <w:rPr>
          <w:rFonts w:hint="default" w:ascii="Courier New" w:hAnsi="Courier New" w:cs="Courier New"/>
        </w:rPr>
        <w:t>：申请一个一级域名www.</w:t>
      </w:r>
      <w:r>
        <w:rPr>
          <w:rFonts w:hint="default" w:ascii="Courier New" w:hAnsi="Courier New" w:cs="Courier New"/>
          <w:lang w:val="en-US" w:eastAsia="zh-CN"/>
        </w:rPr>
        <w:t>pinyougou</w:t>
      </w:r>
      <w:r>
        <w:rPr>
          <w:rFonts w:hint="default" w:ascii="Courier New" w:hAnsi="Courier New" w:cs="Courier New"/>
        </w:rPr>
        <w:t>.com</w:t>
      </w:r>
      <w:bookmarkStart w:id="2" w:name="_GoBack"/>
      <w:bookmarkEnd w:id="2"/>
      <w:r>
        <w:rPr>
          <w:rFonts w:hint="default" w:ascii="Courier New" w:hAnsi="Courier New" w:cs="Courier New"/>
        </w:rPr>
        <w:t>、</w:t>
      </w:r>
      <w:r>
        <w:rPr>
          <w:rFonts w:hint="default" w:ascii="Courier New" w:hAnsi="Courier New" w:cs="Courier New"/>
          <w:lang w:val="en-US" w:eastAsia="zh-CN"/>
        </w:rPr>
        <w:t>pinyougou</w:t>
      </w:r>
      <w:r>
        <w:rPr>
          <w:rFonts w:hint="default" w:ascii="Courier New" w:hAnsi="Courier New" w:cs="Courier New"/>
        </w:rPr>
        <w:t>.com即可</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keepNext w:val="0"/>
              <w:keepLines w:val="0"/>
              <w:pageBreakBefore w:val="0"/>
              <w:widowControl w:val="0"/>
              <w:kinsoku/>
              <w:wordWrap/>
              <w:overflowPunct/>
              <w:topLinePunct w:val="0"/>
              <w:autoSpaceDE/>
              <w:autoSpaceDN/>
              <w:bidi w:val="0"/>
              <w:adjustRightInd/>
              <w:snapToGrid/>
              <w:spacing w:after="105"/>
              <w:jc w:val="center"/>
              <w:textAlignment w:val="auto"/>
              <w:outlineLvl w:val="9"/>
              <w:rPr>
                <w:rFonts w:hint="default" w:ascii="Courier New" w:hAnsi="Courier New" w:cs="Courier New"/>
                <w:b/>
                <w:sz w:val="21"/>
                <w:szCs w:val="21"/>
              </w:rPr>
            </w:pPr>
            <w:r>
              <w:rPr>
                <w:rFonts w:hint="default" w:ascii="Courier New" w:hAnsi="Courier New" w:cs="Courier New"/>
                <w:b/>
                <w:sz w:val="21"/>
                <w:szCs w:val="21"/>
              </w:rPr>
              <w:t>项目名称</w:t>
            </w:r>
          </w:p>
        </w:tc>
        <w:tc>
          <w:tcPr>
            <w:tcW w:w="4148" w:type="dxa"/>
          </w:tcPr>
          <w:p>
            <w:pPr>
              <w:keepNext w:val="0"/>
              <w:keepLines w:val="0"/>
              <w:pageBreakBefore w:val="0"/>
              <w:widowControl w:val="0"/>
              <w:kinsoku/>
              <w:wordWrap/>
              <w:overflowPunct/>
              <w:topLinePunct w:val="0"/>
              <w:autoSpaceDE/>
              <w:autoSpaceDN/>
              <w:bidi w:val="0"/>
              <w:adjustRightInd/>
              <w:snapToGrid/>
              <w:spacing w:after="105"/>
              <w:jc w:val="center"/>
              <w:textAlignment w:val="auto"/>
              <w:outlineLvl w:val="9"/>
              <w:rPr>
                <w:rFonts w:hint="default" w:ascii="Courier New" w:hAnsi="Courier New" w:cs="Courier New"/>
                <w:b/>
                <w:sz w:val="21"/>
                <w:szCs w:val="21"/>
              </w:rPr>
            </w:pPr>
            <w:r>
              <w:rPr>
                <w:rFonts w:hint="default" w:ascii="Courier New" w:hAnsi="Courier New" w:cs="Courier New"/>
                <w:b/>
                <w:sz w:val="21"/>
                <w:szCs w:val="21"/>
              </w:rPr>
              <w:t>域名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cs="Courier New"/>
                <w:sz w:val="21"/>
                <w:szCs w:val="21"/>
              </w:rPr>
            </w:pPr>
            <w:r>
              <w:rPr>
                <w:rFonts w:hint="eastAsia" w:ascii="Courier New" w:hAnsi="Courier New" w:cs="Courier New"/>
                <w:sz w:val="21"/>
                <w:szCs w:val="21"/>
                <w:lang w:val="en-US" w:eastAsia="zh-CN"/>
              </w:rPr>
              <w:t>pinyougou</w:t>
            </w:r>
            <w:r>
              <w:rPr>
                <w:rFonts w:hint="default" w:ascii="Courier New" w:hAnsi="Courier New" w:cs="Courier New"/>
                <w:sz w:val="21"/>
                <w:szCs w:val="21"/>
              </w:rPr>
              <w:t>-</w:t>
            </w:r>
            <w:r>
              <w:rPr>
                <w:rFonts w:hint="eastAsia" w:ascii="Courier New" w:hAnsi="Courier New" w:cs="Courier New"/>
                <w:sz w:val="21"/>
                <w:szCs w:val="21"/>
                <w:lang w:val="en-US" w:eastAsia="zh-CN"/>
              </w:rPr>
              <w:t>manager</w:t>
            </w:r>
            <w:r>
              <w:rPr>
                <w:rFonts w:hint="default" w:ascii="Courier New" w:hAnsi="Courier New" w:cs="Courier New"/>
                <w:sz w:val="21"/>
                <w:szCs w:val="21"/>
              </w:rPr>
              <w:t>-web</w:t>
            </w:r>
          </w:p>
        </w:tc>
        <w:tc>
          <w:tcPr>
            <w:tcW w:w="4148"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default" w:ascii="Courier New" w:hAnsi="Courier New" w:cs="Courier New"/>
                <w:sz w:val="21"/>
                <w:szCs w:val="21"/>
              </w:rPr>
            </w:pPr>
            <w:r>
              <w:rPr>
                <w:rFonts w:hint="eastAsia" w:ascii="Courier New" w:hAnsi="Courier New" w:cs="Courier New"/>
                <w:sz w:val="21"/>
                <w:szCs w:val="21"/>
                <w:lang w:val="en-US" w:eastAsia="zh-CN"/>
              </w:rPr>
              <w:t>manager.pinyougou</w:t>
            </w:r>
            <w:r>
              <w:rPr>
                <w:rFonts w:hint="default" w:ascii="Courier New" w:hAnsi="Courier New" w:cs="Courier New"/>
                <w:sz w:val="21"/>
                <w:szCs w:val="21"/>
              </w:rPr>
              <w:t>.com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eastAsia" w:ascii="Courier New" w:hAnsi="Courier New" w:eastAsia="宋体" w:cs="Courier New"/>
                <w:sz w:val="21"/>
                <w:szCs w:val="21"/>
                <w:lang w:val="en-US" w:eastAsia="zh-CN"/>
              </w:rPr>
            </w:pPr>
            <w:r>
              <w:rPr>
                <w:rFonts w:hint="eastAsia" w:ascii="Courier New" w:hAnsi="Courier New" w:cs="Courier New"/>
                <w:sz w:val="21"/>
                <w:szCs w:val="21"/>
                <w:lang w:val="en-US" w:eastAsia="zh-CN"/>
              </w:rPr>
              <w:t>pinyougou</w:t>
            </w:r>
            <w:r>
              <w:rPr>
                <w:rFonts w:hint="default" w:ascii="Courier New" w:hAnsi="Courier New" w:cs="Courier New"/>
                <w:sz w:val="21"/>
                <w:szCs w:val="21"/>
              </w:rPr>
              <w:t>-</w:t>
            </w:r>
            <w:r>
              <w:rPr>
                <w:rFonts w:hint="eastAsia" w:ascii="Courier New" w:hAnsi="Courier New" w:cs="Courier New"/>
                <w:sz w:val="21"/>
                <w:szCs w:val="21"/>
                <w:lang w:val="en-US" w:eastAsia="zh-CN"/>
              </w:rPr>
              <w:t>shop-web</w:t>
            </w:r>
          </w:p>
        </w:tc>
        <w:tc>
          <w:tcPr>
            <w:tcW w:w="4148"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eastAsia" w:ascii="Courier New" w:hAnsi="Courier New" w:eastAsia="宋体" w:cs="Courier New"/>
                <w:sz w:val="21"/>
                <w:szCs w:val="21"/>
                <w:lang w:val="en-US" w:eastAsia="zh-CN"/>
              </w:rPr>
            </w:pPr>
            <w:r>
              <w:rPr>
                <w:rFonts w:hint="eastAsia" w:ascii="Courier New" w:hAnsi="Courier New" w:cs="Courier New"/>
                <w:sz w:val="21"/>
                <w:szCs w:val="21"/>
                <w:lang w:val="en-US" w:eastAsia="zh-CN"/>
              </w:rPr>
              <w:t>shop.pinyougou.com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eastAsia" w:ascii="Courier New" w:hAnsi="Courier New" w:eastAsia="宋体" w:cs="Courier New"/>
                <w:sz w:val="21"/>
                <w:szCs w:val="21"/>
                <w:lang w:val="en-US" w:eastAsia="zh-CN"/>
              </w:rPr>
            </w:pPr>
            <w:r>
              <w:rPr>
                <w:rFonts w:hint="eastAsia" w:ascii="Courier New" w:hAnsi="Courier New" w:cs="Courier New"/>
                <w:sz w:val="21"/>
                <w:szCs w:val="21"/>
                <w:lang w:val="en-US" w:eastAsia="zh-CN"/>
              </w:rPr>
              <w:t>pinyougou-portal-web</w:t>
            </w:r>
          </w:p>
        </w:tc>
        <w:tc>
          <w:tcPr>
            <w:tcW w:w="4148"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eastAsia" w:ascii="Courier New" w:hAnsi="Courier New" w:eastAsia="宋体" w:cs="Courier New"/>
                <w:sz w:val="21"/>
                <w:szCs w:val="21"/>
                <w:lang w:val="en-US" w:eastAsia="zh-CN"/>
              </w:rPr>
            </w:pPr>
            <w:r>
              <w:rPr>
                <w:rFonts w:hint="eastAsia" w:ascii="Courier New" w:hAnsi="Courier New" w:cs="Courier New"/>
                <w:sz w:val="21"/>
                <w:szCs w:val="21"/>
                <w:lang w:val="en-US" w:eastAsia="zh-CN"/>
              </w:rPr>
              <w:fldChar w:fldCharType="begin"/>
            </w:r>
            <w:r>
              <w:rPr>
                <w:rFonts w:hint="eastAsia" w:ascii="Courier New" w:hAnsi="Courier New" w:cs="Courier New"/>
                <w:sz w:val="21"/>
                <w:szCs w:val="21"/>
                <w:lang w:val="en-US" w:eastAsia="zh-CN"/>
              </w:rPr>
              <w:instrText xml:space="preserve"> HYPERLINK "http://www.pinyougou.com" </w:instrText>
            </w:r>
            <w:r>
              <w:rPr>
                <w:rFonts w:hint="eastAsia" w:ascii="Courier New" w:hAnsi="Courier New" w:cs="Courier New"/>
                <w:sz w:val="21"/>
                <w:szCs w:val="21"/>
                <w:lang w:val="en-US" w:eastAsia="zh-CN"/>
              </w:rPr>
              <w:fldChar w:fldCharType="separate"/>
            </w:r>
            <w:r>
              <w:rPr>
                <w:rStyle w:val="20"/>
                <w:rFonts w:hint="eastAsia" w:ascii="Courier New" w:hAnsi="Courier New" w:cs="Courier New"/>
                <w:sz w:val="21"/>
                <w:szCs w:val="21"/>
                <w:lang w:val="en-US" w:eastAsia="zh-CN"/>
              </w:rPr>
              <w:t>www.pinyougou.com</w:t>
            </w:r>
            <w:r>
              <w:rPr>
                <w:rFonts w:hint="eastAsia" w:ascii="Courier New" w:hAnsi="Courier New" w:cs="Courier New"/>
                <w:sz w:val="21"/>
                <w:szCs w:val="21"/>
                <w:lang w:val="en-US" w:eastAsia="zh-CN"/>
              </w:rPr>
              <w:fldChar w:fldCharType="end"/>
            </w:r>
            <w:r>
              <w:rPr>
                <w:rFonts w:hint="eastAsia" w:ascii="Courier New" w:hAnsi="Courier New" w:cs="Courier New"/>
                <w:sz w:val="21"/>
                <w:szCs w:val="21"/>
                <w:lang w:val="en-US" w:eastAsia="zh-CN"/>
              </w:rPr>
              <w:t xml:space="preserve"> pinyougou.com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eastAsia" w:ascii="Courier New" w:hAnsi="Courier New" w:eastAsia="宋体" w:cs="Courier New"/>
                <w:sz w:val="21"/>
                <w:szCs w:val="21"/>
                <w:lang w:val="en-US" w:eastAsia="zh-CN"/>
              </w:rPr>
            </w:pPr>
            <w:r>
              <w:rPr>
                <w:rFonts w:hint="eastAsia" w:ascii="Courier New" w:hAnsi="Courier New" w:cs="Courier New"/>
                <w:sz w:val="21"/>
                <w:szCs w:val="21"/>
                <w:lang w:val="en-US" w:eastAsia="zh-CN"/>
              </w:rPr>
              <w:t>pinyougou-search-web</w:t>
            </w:r>
          </w:p>
        </w:tc>
        <w:tc>
          <w:tcPr>
            <w:tcW w:w="4148"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eastAsia" w:ascii="Courier New" w:hAnsi="Courier New" w:eastAsia="宋体" w:cs="Courier New"/>
                <w:sz w:val="21"/>
                <w:szCs w:val="21"/>
                <w:lang w:val="en-US" w:eastAsia="zh-CN"/>
              </w:rPr>
            </w:pPr>
            <w:r>
              <w:rPr>
                <w:rFonts w:hint="eastAsia" w:ascii="Courier New" w:hAnsi="Courier New" w:cs="Courier New"/>
                <w:sz w:val="21"/>
                <w:szCs w:val="21"/>
                <w:lang w:val="en-US" w:eastAsia="zh-CN"/>
              </w:rPr>
              <w:t>search.pinyougou.com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pinyougou-item-web</w:t>
            </w:r>
          </w:p>
        </w:tc>
        <w:tc>
          <w:tcPr>
            <w:tcW w:w="4148"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item.pinyougou.com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pinyougou-sms-web</w:t>
            </w:r>
          </w:p>
        </w:tc>
        <w:tc>
          <w:tcPr>
            <w:tcW w:w="4148"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sms.pinyougou.com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pinyougou-user-web</w:t>
            </w:r>
          </w:p>
        </w:tc>
        <w:tc>
          <w:tcPr>
            <w:tcW w:w="4148"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user.pinyougou.com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eastAsia" w:ascii="Courier New" w:hAnsi="Courier New" w:eastAsia="宋体" w:cs="Courier New"/>
                <w:sz w:val="21"/>
                <w:szCs w:val="21"/>
                <w:lang w:val="en-US" w:eastAsia="zh-CN"/>
              </w:rPr>
            </w:pPr>
            <w:r>
              <w:rPr>
                <w:rFonts w:hint="eastAsia" w:ascii="Courier New" w:hAnsi="Courier New" w:cs="Courier New"/>
                <w:sz w:val="21"/>
                <w:szCs w:val="21"/>
                <w:lang w:val="en-US" w:eastAsia="zh-CN"/>
              </w:rPr>
              <w:t>CAS单点登录系统</w:t>
            </w:r>
          </w:p>
        </w:tc>
        <w:tc>
          <w:tcPr>
            <w:tcW w:w="4148"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sso.pinyougou.com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pinyougou-cart-web</w:t>
            </w:r>
          </w:p>
        </w:tc>
        <w:tc>
          <w:tcPr>
            <w:tcW w:w="4148"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cart.pinyougou.com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eastAsia" w:ascii="Courier New" w:hAnsi="Courier New" w:eastAsia="宋体" w:cs="Courier New"/>
                <w:sz w:val="21"/>
                <w:szCs w:val="21"/>
                <w:lang w:val="en-US" w:eastAsia="zh-CN"/>
              </w:rPr>
            </w:pPr>
            <w:r>
              <w:rPr>
                <w:rFonts w:hint="eastAsia" w:ascii="Courier New" w:hAnsi="Courier New" w:cs="Courier New"/>
                <w:sz w:val="21"/>
                <w:szCs w:val="21"/>
                <w:lang w:val="en-US" w:eastAsia="zh-CN"/>
              </w:rPr>
              <w:t>pinyougou-seckill-web</w:t>
            </w:r>
          </w:p>
        </w:tc>
        <w:tc>
          <w:tcPr>
            <w:tcW w:w="4148" w:type="dxa"/>
          </w:tcPr>
          <w:p>
            <w:pPr>
              <w:keepNext w:val="0"/>
              <w:keepLines w:val="0"/>
              <w:pageBreakBefore w:val="0"/>
              <w:widowControl w:val="0"/>
              <w:kinsoku/>
              <w:wordWrap/>
              <w:overflowPunct/>
              <w:topLinePunct w:val="0"/>
              <w:autoSpaceDE/>
              <w:autoSpaceDN/>
              <w:bidi w:val="0"/>
              <w:adjustRightInd/>
              <w:snapToGrid/>
              <w:spacing w:after="105"/>
              <w:textAlignment w:val="auto"/>
              <w:outlineLvl w:val="9"/>
              <w:rPr>
                <w:rFonts w:hint="eastAsia" w:ascii="Courier New" w:hAnsi="Courier New" w:eastAsia="宋体" w:cs="Courier New"/>
                <w:sz w:val="21"/>
                <w:szCs w:val="21"/>
                <w:lang w:val="en-US" w:eastAsia="zh-CN"/>
              </w:rPr>
            </w:pPr>
            <w:r>
              <w:rPr>
                <w:rFonts w:hint="eastAsia" w:ascii="Courier New" w:hAnsi="Courier New" w:cs="Courier New"/>
                <w:sz w:val="21"/>
                <w:szCs w:val="21"/>
                <w:lang w:val="en-US" w:eastAsia="zh-CN"/>
              </w:rPr>
              <w:t>seckill.pinyougou.com</w:t>
            </w:r>
          </w:p>
        </w:tc>
      </w:tr>
    </w:tbl>
    <w:p>
      <w:pPr>
        <w:pStyle w:val="2"/>
        <w:keepNext/>
        <w:keepLines/>
        <w:pageBreakBefore w:val="0"/>
        <w:widowControl w:val="0"/>
        <w:numPr>
          <w:ilvl w:val="0"/>
          <w:numId w:val="0"/>
        </w:numPr>
        <w:tabs>
          <w:tab w:val="left" w:pos="425"/>
        </w:tabs>
        <w:kinsoku/>
        <w:wordWrap/>
        <w:overflowPunct/>
        <w:topLinePunct w:val="0"/>
        <w:autoSpaceDE/>
        <w:autoSpaceDN/>
        <w:bidi w:val="0"/>
        <w:adjustRightInd/>
        <w:snapToGrid/>
        <w:spacing w:before="220" w:after="210" w:line="276" w:lineRule="auto"/>
        <w:ind w:leftChars="0"/>
        <w:jc w:val="both"/>
        <w:textAlignment w:val="auto"/>
        <w:outlineLvl w:val="0"/>
        <w:rPr>
          <w:rFonts w:hint="eastAsia" w:ascii="Calibri" w:hAnsi="Calibri" w:eastAsia="黑体" w:cs="Times New Roman"/>
          <w:b/>
          <w:bCs/>
          <w:color w:val="1E1C11" w:themeColor="background2" w:themeShade="1A"/>
          <w:kern w:val="44"/>
          <w:sz w:val="44"/>
          <w:szCs w:val="44"/>
          <w:lang w:val="en-US" w:eastAsia="zh-CN" w:bidi="ar-SA"/>
        </w:rPr>
      </w:pPr>
      <w:r>
        <w:rPr>
          <w:rFonts w:hint="eastAsia" w:cs="Times New Roman"/>
          <w:b/>
          <w:bCs/>
          <w:color w:val="1E1C11" w:themeColor="background2" w:themeShade="1A"/>
          <w:kern w:val="44"/>
          <w:sz w:val="44"/>
          <w:szCs w:val="44"/>
          <w:lang w:val="en-US" w:eastAsia="zh-CN" w:bidi="ar-SA"/>
        </w:rPr>
        <w:t>4.</w:t>
      </w:r>
      <w:r>
        <w:rPr>
          <w:rFonts w:hint="eastAsia" w:ascii="Calibri" w:hAnsi="Calibri" w:eastAsia="黑体" w:cs="Times New Roman"/>
          <w:b/>
          <w:bCs/>
          <w:color w:val="1E1C11" w:themeColor="background2" w:themeShade="1A"/>
          <w:kern w:val="44"/>
          <w:sz w:val="44"/>
          <w:szCs w:val="44"/>
          <w:lang w:val="en-US" w:eastAsia="zh-CN" w:bidi="ar-SA"/>
        </w:rPr>
        <w:t>项目集群</w:t>
      </w:r>
      <w:r>
        <w:rPr>
          <w:rFonts w:hint="eastAsia" w:cs="Times New Roman"/>
          <w:b/>
          <w:bCs/>
          <w:color w:val="1E1C11" w:themeColor="background2" w:themeShade="1A"/>
          <w:kern w:val="44"/>
          <w:sz w:val="44"/>
          <w:szCs w:val="44"/>
          <w:lang w:val="en-US" w:eastAsia="zh-CN" w:bidi="ar-SA"/>
        </w:rPr>
        <w:t>&amp;负载均衡</w:t>
      </w:r>
    </w:p>
    <w:p>
      <w:pPr>
        <w:pStyle w:val="3"/>
        <w:keepNext/>
        <w:keepLines/>
        <w:pageBreakBefore w:val="0"/>
        <w:widowControl w:val="0"/>
        <w:numPr>
          <w:ilvl w:val="1"/>
          <w:numId w:val="0"/>
        </w:numPr>
        <w:tabs>
          <w:tab w:val="left" w:pos="420"/>
          <w:tab w:val="left" w:pos="567"/>
        </w:tabs>
        <w:kinsoku/>
        <w:wordWrap/>
        <w:overflowPunct/>
        <w:topLinePunct w:val="0"/>
        <w:autoSpaceDE/>
        <w:autoSpaceDN/>
        <w:bidi w:val="0"/>
        <w:adjustRightInd/>
        <w:snapToGrid/>
        <w:spacing w:before="140" w:after="20" w:line="276" w:lineRule="auto"/>
        <w:ind w:leftChars="0"/>
        <w:jc w:val="both"/>
        <w:textAlignment w:val="auto"/>
        <w:outlineLvl w:val="1"/>
        <w:rPr>
          <w:rFonts w:hint="eastAsia"/>
          <w:lang w:val="en-US" w:eastAsia="zh-CN"/>
        </w:rPr>
      </w:pPr>
      <w:r>
        <w:rPr>
          <w:rFonts w:hint="eastAsia"/>
          <w:lang w:val="en-US" w:eastAsia="zh-CN"/>
        </w:rPr>
        <w:t>4.1什么是集群</w:t>
      </w:r>
    </w:p>
    <w:p>
      <w:pPr>
        <w:pStyle w:val="4"/>
        <w:keepNext/>
        <w:keepLines/>
        <w:pageBreakBefore w:val="0"/>
        <w:widowControl w:val="0"/>
        <w:numPr>
          <w:ilvl w:val="2"/>
          <w:numId w:val="0"/>
        </w:numPr>
        <w:kinsoku/>
        <w:wordWrap/>
        <w:overflowPunct/>
        <w:topLinePunct w:val="0"/>
        <w:autoSpaceDE/>
        <w:autoSpaceDN/>
        <w:bidi w:val="0"/>
        <w:adjustRightInd/>
        <w:snapToGrid/>
        <w:spacing w:before="20" w:after="20" w:line="240" w:lineRule="auto"/>
        <w:ind w:leftChars="0"/>
        <w:textAlignment w:val="auto"/>
        <w:outlineLvl w:val="2"/>
        <w:rPr>
          <w:rFonts w:hint="eastAsia"/>
          <w:lang w:val="en-US" w:eastAsia="zh-CN"/>
        </w:rPr>
      </w:pPr>
      <w:r>
        <w:rPr>
          <w:rFonts w:hint="eastAsia"/>
          <w:lang w:val="en-US" w:eastAsia="zh-CN"/>
        </w:rPr>
        <w:t>4.1.1集群概念</w:t>
      </w:r>
    </w:p>
    <w:p>
      <w:pPr>
        <w:keepNext w:val="0"/>
        <w:keepLines w:val="0"/>
        <w:pageBreakBefore w:val="0"/>
        <w:widowControl w:val="0"/>
        <w:kinsoku/>
        <w:wordWrap/>
        <w:overflowPunct/>
        <w:topLinePunct w:val="0"/>
        <w:autoSpaceDE/>
        <w:autoSpaceDN/>
        <w:bidi w:val="0"/>
        <w:adjustRightInd/>
        <w:snapToGrid/>
        <w:spacing w:after="0" w:line="240" w:lineRule="auto"/>
        <w:ind w:firstLine="420" w:firstLineChars="0"/>
        <w:textAlignment w:val="auto"/>
        <w:outlineLvl w:val="9"/>
        <w:rPr>
          <w:rFonts w:hint="default" w:ascii="Courier New" w:hAnsi="Courier New" w:cs="Courier New"/>
          <w:sz w:val="21"/>
          <w:szCs w:val="21"/>
        </w:rPr>
      </w:pPr>
      <w:r>
        <w:rPr>
          <w:rFonts w:hint="default" w:ascii="Courier New" w:hAnsi="Courier New" w:cs="Courier New"/>
          <w:sz w:val="21"/>
          <w:szCs w:val="21"/>
        </w:rPr>
        <w:t>集群是一种计算机系统， 它通过一组松散集成的计算机软件和/或硬件连接起来高度紧密地协作完成计算工作。在某种意义上，他们可以被看作是一台计算机。集群系统中的单个计算机通常称为节点，通常通过局域网连接，但也有其它的可能连接方式。集群计算机通常用来改进单个计算机的计算速度和可靠性。一般情况下集群计算机比单个计算机，比如工作站或超级计算机性能价格比要高得多。</w:t>
      </w:r>
    </w:p>
    <w:p>
      <w:pPr>
        <w:keepNext w:val="0"/>
        <w:keepLines w:val="0"/>
        <w:pageBreakBefore w:val="0"/>
        <w:widowControl w:val="0"/>
        <w:kinsoku/>
        <w:wordWrap/>
        <w:overflowPunct/>
        <w:topLinePunct w:val="0"/>
        <w:autoSpaceDE/>
        <w:autoSpaceDN/>
        <w:bidi w:val="0"/>
        <w:adjustRightInd/>
        <w:snapToGrid/>
        <w:spacing w:after="0" w:line="240" w:lineRule="auto"/>
        <w:textAlignment w:val="auto"/>
        <w:outlineLvl w:val="9"/>
      </w:pPr>
      <w:r>
        <w:drawing>
          <wp:inline distT="0" distB="0" distL="114300" distR="114300">
            <wp:extent cx="4072890" cy="2695575"/>
            <wp:effectExtent l="9525" t="9525" r="13335" b="190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4072890" cy="2695575"/>
                    </a:xfrm>
                    <a:prstGeom prst="rect">
                      <a:avLst/>
                    </a:prstGeom>
                    <a:noFill/>
                    <a:ln w="9525">
                      <a:solidFill>
                        <a:schemeClr val="tx1"/>
                      </a:solidFill>
                    </a:ln>
                  </pic:spPr>
                </pic:pic>
              </a:graphicData>
            </a:graphic>
          </wp:inline>
        </w:drawing>
      </w:r>
    </w:p>
    <w:p>
      <w:pPr>
        <w:pStyle w:val="4"/>
        <w:keepNext/>
        <w:keepLines/>
        <w:pageBreakBefore w:val="0"/>
        <w:widowControl w:val="0"/>
        <w:numPr>
          <w:ilvl w:val="2"/>
          <w:numId w:val="0"/>
        </w:numPr>
        <w:kinsoku/>
        <w:wordWrap/>
        <w:overflowPunct/>
        <w:topLinePunct w:val="0"/>
        <w:autoSpaceDE/>
        <w:autoSpaceDN/>
        <w:bidi w:val="0"/>
        <w:adjustRightInd/>
        <w:snapToGrid/>
        <w:spacing w:before="20" w:after="140"/>
        <w:ind w:leftChars="0"/>
        <w:textAlignment w:val="auto"/>
        <w:outlineLvl w:val="2"/>
        <w:rPr>
          <w:rFonts w:hint="default" w:ascii="Courier New" w:hAnsi="Courier New" w:cs="Courier New"/>
        </w:rPr>
      </w:pPr>
      <w:r>
        <w:rPr>
          <w:rFonts w:hint="eastAsia"/>
          <w:lang w:val="en-US" w:eastAsia="zh-CN"/>
        </w:rPr>
        <w:t>4.1.2集群的特点</w:t>
      </w:r>
    </w:p>
    <w:p>
      <w:pPr>
        <w:spacing w:line="240" w:lineRule="auto"/>
        <w:rPr>
          <w:rFonts w:hint="default" w:ascii="Courier New" w:hAnsi="Courier New" w:cs="Courier New"/>
        </w:rPr>
      </w:pPr>
      <w:r>
        <w:rPr>
          <w:rFonts w:hint="default" w:ascii="Courier New" w:hAnsi="Courier New" w:cs="Courier New"/>
          <w:b/>
          <w:bCs/>
        </w:rPr>
        <w:t>可扩展性</w:t>
      </w:r>
      <w:r>
        <w:rPr>
          <w:rFonts w:hint="default" w:ascii="Courier New" w:hAnsi="Courier New" w:cs="Courier New"/>
          <w:lang w:eastAsia="zh-CN"/>
        </w:rPr>
        <w:t>：</w:t>
      </w:r>
      <w:r>
        <w:rPr>
          <w:rFonts w:hint="default" w:ascii="Courier New" w:hAnsi="Courier New" w:cs="Courier New"/>
        </w:rPr>
        <w:t>集群的性能不限制于单一的服务实体，新的服务实体可以动态的添加到集群，从而增强集群的性能。</w:t>
      </w:r>
    </w:p>
    <w:p>
      <w:pPr>
        <w:spacing w:line="240" w:lineRule="auto"/>
        <w:rPr>
          <w:rFonts w:hint="default" w:ascii="Courier New" w:hAnsi="Courier New" w:cs="Courier New"/>
        </w:rPr>
      </w:pPr>
      <w:r>
        <w:rPr>
          <w:rFonts w:hint="default" w:ascii="Courier New" w:hAnsi="Courier New" w:cs="Courier New"/>
          <w:b/>
          <w:bCs/>
        </w:rPr>
        <w:t>高可用性</w:t>
      </w:r>
      <w:r>
        <w:rPr>
          <w:rFonts w:hint="default" w:ascii="Courier New" w:hAnsi="Courier New" w:cs="Courier New"/>
          <w:lang w:eastAsia="zh-CN"/>
        </w:rPr>
        <w:t>：</w:t>
      </w:r>
      <w:r>
        <w:rPr>
          <w:rFonts w:hint="default" w:ascii="Courier New" w:hAnsi="Courier New" w:cs="Courier New"/>
        </w:rPr>
        <w:t>集群当其中一个节点发生故障时，这台节点上面所运行的应用程序将在另一台节点被自动接管，消除单点故障对于增强数据可用性、可达性和可靠性是非常重要的。</w:t>
      </w:r>
    </w:p>
    <w:p>
      <w:pPr>
        <w:pStyle w:val="4"/>
        <w:keepNext/>
        <w:keepLines/>
        <w:pageBreakBefore w:val="0"/>
        <w:widowControl w:val="0"/>
        <w:numPr>
          <w:ilvl w:val="2"/>
          <w:numId w:val="0"/>
        </w:numPr>
        <w:kinsoku/>
        <w:wordWrap/>
        <w:overflowPunct/>
        <w:topLinePunct w:val="0"/>
        <w:autoSpaceDE/>
        <w:autoSpaceDN/>
        <w:bidi w:val="0"/>
        <w:adjustRightInd/>
        <w:snapToGrid/>
        <w:spacing w:before="140" w:after="140"/>
        <w:ind w:leftChars="0"/>
        <w:textAlignment w:val="auto"/>
        <w:outlineLvl w:val="2"/>
        <w:rPr>
          <w:rFonts w:hint="eastAsia"/>
        </w:rPr>
      </w:pPr>
      <w:r>
        <w:rPr>
          <w:rFonts w:hint="eastAsia"/>
          <w:lang w:val="en-US" w:eastAsia="zh-CN"/>
        </w:rPr>
        <w:t>4.1.3集群的两大能力</w:t>
      </w:r>
    </w:p>
    <w:p>
      <w:pPr>
        <w:spacing w:line="240" w:lineRule="auto"/>
        <w:rPr>
          <w:rFonts w:hint="default" w:ascii="Courier New" w:hAnsi="Courier New" w:cs="Courier New"/>
        </w:rPr>
      </w:pPr>
      <w:r>
        <w:rPr>
          <w:rFonts w:hint="default" w:ascii="Courier New" w:hAnsi="Courier New" w:cs="Courier New"/>
          <w:b/>
          <w:bCs/>
          <w:color w:val="auto"/>
        </w:rPr>
        <w:t>负载均衡</w:t>
      </w:r>
      <w:r>
        <w:rPr>
          <w:rFonts w:hint="eastAsia" w:ascii="Courier New" w:hAnsi="Courier New" w:cs="Courier New"/>
          <w:lang w:eastAsia="zh-CN"/>
        </w:rPr>
        <w:t>：</w:t>
      </w:r>
      <w:r>
        <w:rPr>
          <w:rFonts w:hint="default" w:ascii="Courier New" w:hAnsi="Courier New" w:cs="Courier New"/>
        </w:rPr>
        <w:t>负载均衡把任务比较均匀的分布到集群环境下的计算和网络资源，以提高数据吞吐量。</w:t>
      </w:r>
    </w:p>
    <w:p>
      <w:pPr>
        <w:spacing w:line="240" w:lineRule="auto"/>
        <w:rPr>
          <w:rFonts w:hint="default" w:ascii="Courier New" w:hAnsi="Courier New" w:cs="Courier New"/>
        </w:rPr>
      </w:pPr>
      <w:r>
        <w:rPr>
          <w:rFonts w:hint="default" w:ascii="Courier New" w:hAnsi="Courier New" w:cs="Courier New"/>
          <w:b/>
          <w:bCs/>
          <w:color w:val="auto"/>
        </w:rPr>
        <w:t>错误恢复</w:t>
      </w:r>
      <w:r>
        <w:rPr>
          <w:rFonts w:hint="default" w:ascii="Courier New" w:hAnsi="Courier New" w:cs="Courier New"/>
        </w:rPr>
        <w:t>：如果集群中的某一台服务器由于故障或者维护需要无法使用，资源和应用程序将转移到可用的集群节点上。这种由于某个节点的资源不能工作，另一个可用节点中的资源能够透明的接管并继续完成任务的过程，叫做错误恢复。</w:t>
      </w:r>
    </w:p>
    <w:p>
      <w:pPr>
        <w:spacing w:line="240" w:lineRule="auto"/>
        <w:ind w:firstLine="420" w:firstLineChars="0"/>
        <w:rPr>
          <w:rFonts w:hint="default" w:ascii="Courier New" w:hAnsi="Courier New" w:cs="Courier New"/>
        </w:rPr>
      </w:pPr>
      <w:r>
        <w:rPr>
          <w:rFonts w:hint="default" w:ascii="Courier New" w:hAnsi="Courier New" w:cs="Courier New"/>
        </w:rPr>
        <w:t>负载均衡和错误恢复要求各服务实体中有执行同一任务的资源存在，而且对于同一任务的各个资源来说，执行任务所需的信息视图必须是相同的。</w:t>
      </w:r>
    </w:p>
    <w:p>
      <w:pPr>
        <w:pStyle w:val="3"/>
        <w:keepNext/>
        <w:keepLines/>
        <w:pageBreakBefore w:val="0"/>
        <w:widowControl w:val="0"/>
        <w:numPr>
          <w:ilvl w:val="1"/>
          <w:numId w:val="0"/>
        </w:numPr>
        <w:tabs>
          <w:tab w:val="left" w:pos="420"/>
          <w:tab w:val="left" w:pos="567"/>
        </w:tabs>
        <w:kinsoku/>
        <w:wordWrap/>
        <w:overflowPunct/>
        <w:topLinePunct w:val="0"/>
        <w:autoSpaceDE/>
        <w:autoSpaceDN/>
        <w:bidi w:val="0"/>
        <w:adjustRightInd/>
        <w:snapToGrid/>
        <w:spacing w:before="140" w:after="140" w:line="276" w:lineRule="auto"/>
        <w:ind w:leftChars="0"/>
        <w:jc w:val="both"/>
        <w:textAlignment w:val="auto"/>
        <w:outlineLvl w:val="1"/>
        <w:rPr>
          <w:rFonts w:hint="eastAsia"/>
          <w:lang w:val="en-US" w:eastAsia="zh-CN"/>
        </w:rPr>
      </w:pPr>
      <w:r>
        <w:rPr>
          <w:rFonts w:hint="eastAsia"/>
          <w:lang w:val="en-US" w:eastAsia="zh-CN"/>
        </w:rPr>
        <w:t>4.2集群与分布式的区别</w:t>
      </w:r>
    </w:p>
    <w:p>
      <w:pPr>
        <w:keepNext w:val="0"/>
        <w:keepLines w:val="0"/>
        <w:pageBreakBefore w:val="0"/>
        <w:widowControl w:val="0"/>
        <w:kinsoku/>
        <w:wordWrap/>
        <w:overflowPunct/>
        <w:topLinePunct w:val="0"/>
        <w:autoSpaceDE/>
        <w:autoSpaceDN/>
        <w:bidi w:val="0"/>
        <w:adjustRightInd/>
        <w:snapToGrid/>
        <w:spacing w:after="105" w:line="240" w:lineRule="auto"/>
        <w:ind w:firstLine="420" w:firstLineChars="0"/>
        <w:textAlignment w:val="auto"/>
        <w:outlineLvl w:val="9"/>
        <w:rPr>
          <w:rFonts w:hint="default" w:ascii="Courier New" w:hAnsi="Courier New" w:cs="Courier New"/>
          <w:lang w:val="en-US" w:eastAsia="zh-CN"/>
        </w:rPr>
      </w:pPr>
      <w:r>
        <w:rPr>
          <w:rFonts w:hint="default" w:ascii="Courier New" w:hAnsi="Courier New" w:cs="Courier New"/>
          <w:lang w:eastAsia="zh-CN"/>
        </w:rPr>
        <w:t>说到集群，可能大家会立刻联想到另一个和它很相近的一个词</w:t>
      </w:r>
      <w:r>
        <w:rPr>
          <w:rFonts w:hint="default" w:ascii="Courier New" w:hAnsi="Courier New" w:cs="Courier New"/>
          <w:lang w:val="en-US" w:eastAsia="zh-CN"/>
        </w:rPr>
        <w:t>----</w:t>
      </w:r>
      <w:r>
        <w:rPr>
          <w:rFonts w:hint="default" w:ascii="Courier New" w:hAnsi="Courier New" w:cs="Courier New"/>
          <w:lang w:eastAsia="zh-CN"/>
        </w:rPr>
        <w:t>“分布式”。那么集群和分布式是一回事吗？有什么联系和区别呢</w:t>
      </w:r>
      <w:r>
        <w:rPr>
          <w:rFonts w:hint="default" w:ascii="Courier New" w:hAnsi="Courier New" w:cs="Courier New"/>
          <w:lang w:val="en-US" w:eastAsia="zh-CN"/>
        </w:rPr>
        <w:t>?</w:t>
      </w:r>
    </w:p>
    <w:p>
      <w:pPr>
        <w:keepNext w:val="0"/>
        <w:keepLines w:val="0"/>
        <w:pageBreakBefore w:val="0"/>
        <w:widowControl w:val="0"/>
        <w:kinsoku/>
        <w:wordWrap/>
        <w:overflowPunct/>
        <w:topLinePunct w:val="0"/>
        <w:autoSpaceDE/>
        <w:autoSpaceDN/>
        <w:bidi w:val="0"/>
        <w:adjustRightInd/>
        <w:snapToGrid/>
        <w:spacing w:after="105" w:line="240" w:lineRule="auto"/>
        <w:textAlignment w:val="auto"/>
        <w:outlineLvl w:val="9"/>
        <w:rPr>
          <w:rFonts w:hint="default" w:ascii="Courier New" w:hAnsi="Courier New" w:cs="Courier New"/>
          <w:lang w:val="en-US" w:eastAsia="zh-CN"/>
        </w:rPr>
      </w:pPr>
      <w:r>
        <w:rPr>
          <w:rFonts w:hint="default" w:ascii="Courier New" w:hAnsi="Courier New" w:cs="Courier New"/>
          <w:lang w:val="en-US" w:eastAsia="zh-CN"/>
        </w:rPr>
        <w:t>相同点：</w:t>
      </w:r>
    </w:p>
    <w:p>
      <w:pPr>
        <w:keepNext w:val="0"/>
        <w:keepLines w:val="0"/>
        <w:pageBreakBefore w:val="0"/>
        <w:widowControl w:val="0"/>
        <w:kinsoku/>
        <w:wordWrap/>
        <w:overflowPunct/>
        <w:topLinePunct w:val="0"/>
        <w:autoSpaceDE/>
        <w:autoSpaceDN/>
        <w:bidi w:val="0"/>
        <w:adjustRightInd/>
        <w:snapToGrid/>
        <w:spacing w:after="105" w:line="240" w:lineRule="auto"/>
        <w:ind w:firstLine="420" w:firstLineChars="0"/>
        <w:textAlignment w:val="auto"/>
        <w:outlineLvl w:val="9"/>
        <w:rPr>
          <w:rFonts w:hint="default" w:ascii="Courier New" w:hAnsi="Courier New" w:cs="Courier New"/>
          <w:lang w:val="en-US" w:eastAsia="zh-CN"/>
        </w:rPr>
      </w:pPr>
      <w:r>
        <w:rPr>
          <w:rFonts w:hint="default" w:ascii="Courier New" w:hAnsi="Courier New" w:cs="Courier New"/>
          <w:lang w:val="en-US" w:eastAsia="zh-CN"/>
        </w:rPr>
        <w:t>分布式和集群都是需要有很多节点服务器通过网络协同工作完成整体的任务目标。</w:t>
      </w:r>
    </w:p>
    <w:p>
      <w:pPr>
        <w:keepNext w:val="0"/>
        <w:keepLines w:val="0"/>
        <w:pageBreakBefore w:val="0"/>
        <w:widowControl w:val="0"/>
        <w:kinsoku/>
        <w:wordWrap/>
        <w:overflowPunct/>
        <w:topLinePunct w:val="0"/>
        <w:autoSpaceDE/>
        <w:autoSpaceDN/>
        <w:bidi w:val="0"/>
        <w:adjustRightInd/>
        <w:snapToGrid/>
        <w:spacing w:after="105" w:line="240" w:lineRule="auto"/>
        <w:textAlignment w:val="auto"/>
        <w:outlineLvl w:val="9"/>
        <w:rPr>
          <w:rFonts w:hint="default" w:ascii="Courier New" w:hAnsi="Courier New" w:cs="Courier New"/>
          <w:lang w:val="en-US" w:eastAsia="zh-CN"/>
        </w:rPr>
      </w:pPr>
      <w:r>
        <w:rPr>
          <w:rFonts w:hint="default" w:ascii="Courier New" w:hAnsi="Courier New" w:cs="Courier New"/>
          <w:lang w:val="en-US" w:eastAsia="zh-CN"/>
        </w:rPr>
        <w:t>不同点：</w:t>
      </w:r>
    </w:p>
    <w:p>
      <w:pPr>
        <w:keepNext w:val="0"/>
        <w:keepLines w:val="0"/>
        <w:pageBreakBefore w:val="0"/>
        <w:widowControl w:val="0"/>
        <w:numPr>
          <w:ilvl w:val="0"/>
          <w:numId w:val="0"/>
        </w:numPr>
        <w:kinsoku/>
        <w:wordWrap/>
        <w:overflowPunct/>
        <w:topLinePunct w:val="0"/>
        <w:autoSpaceDE/>
        <w:autoSpaceDN/>
        <w:bidi w:val="0"/>
        <w:adjustRightInd/>
        <w:snapToGrid/>
        <w:spacing w:after="105" w:line="240" w:lineRule="auto"/>
        <w:ind w:firstLine="420" w:firstLineChars="0"/>
        <w:textAlignment w:val="auto"/>
        <w:outlineLvl w:val="9"/>
        <w:rPr>
          <w:rFonts w:hint="default" w:ascii="Courier New" w:hAnsi="Courier New" w:cs="Courier New"/>
          <w:lang w:val="en-US" w:eastAsia="zh-CN"/>
        </w:rPr>
      </w:pPr>
      <w:r>
        <w:rPr>
          <w:rFonts w:hint="default" w:ascii="Courier New" w:hAnsi="Courier New" w:cs="Courier New"/>
          <w:lang w:val="en-US" w:eastAsia="zh-CN"/>
        </w:rPr>
        <w:t>分布式是指将业务系统进行拆分，即分布式的每一个节点都是实现不同的功能。而集群每个节点做的是同一件事情。</w:t>
      </w:r>
    </w:p>
    <w:p>
      <w:pPr>
        <w:keepNext w:val="0"/>
        <w:keepLines w:val="0"/>
        <w:pageBreakBefore w:val="0"/>
        <w:widowControl w:val="0"/>
        <w:numPr>
          <w:ilvl w:val="0"/>
          <w:numId w:val="0"/>
        </w:numPr>
        <w:kinsoku/>
        <w:wordWrap/>
        <w:overflowPunct/>
        <w:topLinePunct w:val="0"/>
        <w:autoSpaceDE/>
        <w:autoSpaceDN/>
        <w:bidi w:val="0"/>
        <w:adjustRightInd/>
        <w:snapToGrid/>
        <w:spacing w:after="0" w:line="240" w:lineRule="auto"/>
        <w:ind w:right="0" w:rightChars="0"/>
        <w:jc w:val="both"/>
        <w:textAlignment w:val="auto"/>
        <w:outlineLvl w:val="9"/>
        <w:rPr>
          <w:rFonts w:hint="eastAsia"/>
          <w:lang w:val="en-US" w:eastAsia="zh-CN"/>
        </w:rPr>
      </w:pPr>
      <w:r>
        <w:rPr>
          <w:rFonts w:hint="default" w:ascii="Courier New" w:hAnsi="Courier New" w:cs="Courier New"/>
          <w:lang w:val="en-US" w:eastAsia="zh-CN"/>
        </w:rPr>
        <w:t>如下图，每个人都有不同的分工，一起协作干一件事，叫做“分布式”</w:t>
      </w:r>
    </w:p>
    <w:p>
      <w:pPr>
        <w:keepNext w:val="0"/>
        <w:keepLines w:val="0"/>
        <w:pageBreakBefore w:val="0"/>
        <w:widowControl w:val="0"/>
        <w:numPr>
          <w:ilvl w:val="0"/>
          <w:numId w:val="0"/>
        </w:numPr>
        <w:kinsoku/>
        <w:wordWrap/>
        <w:overflowPunct/>
        <w:topLinePunct w:val="0"/>
        <w:autoSpaceDE/>
        <w:autoSpaceDN/>
        <w:bidi w:val="0"/>
        <w:adjustRightInd/>
        <w:snapToGrid/>
        <w:spacing w:after="0" w:line="276" w:lineRule="auto"/>
        <w:textAlignment w:val="auto"/>
        <w:outlineLvl w:val="9"/>
      </w:pPr>
      <w:r>
        <w:drawing>
          <wp:inline distT="0" distB="0" distL="114300" distR="114300">
            <wp:extent cx="4689475" cy="2078990"/>
            <wp:effectExtent l="9525" t="9525" r="25400" b="2603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9"/>
                    <a:stretch>
                      <a:fillRect/>
                    </a:stretch>
                  </pic:blipFill>
                  <pic:spPr>
                    <a:xfrm>
                      <a:off x="0" y="0"/>
                      <a:ext cx="4689475" cy="2078990"/>
                    </a:xfrm>
                    <a:prstGeom prst="rect">
                      <a:avLst/>
                    </a:prstGeom>
                    <a:noFill/>
                    <a:ln w="9525">
                      <a:solidFill>
                        <a:schemeClr val="tx1"/>
                      </a:solid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0" w:line="240" w:lineRule="auto"/>
        <w:ind w:right="0" w:rightChars="0"/>
        <w:jc w:val="both"/>
        <w:textAlignment w:val="auto"/>
        <w:outlineLvl w:val="9"/>
        <w:rPr>
          <w:rFonts w:hint="default" w:ascii="Courier New" w:hAnsi="Courier New" w:cs="Courier New"/>
          <w:lang w:val="en-US" w:eastAsia="zh-CN"/>
        </w:rPr>
      </w:pPr>
      <w:r>
        <w:rPr>
          <w:rFonts w:hint="default" w:ascii="Courier New" w:hAnsi="Courier New" w:cs="Courier New"/>
          <w:lang w:val="en-US" w:eastAsia="zh-CN"/>
        </w:rPr>
        <w:t>再看下图：每个划桨人干的都是一样的活，叫做集群。</w:t>
      </w:r>
    </w:p>
    <w:p>
      <w:pPr>
        <w:keepNext w:val="0"/>
        <w:keepLines w:val="0"/>
        <w:pageBreakBefore w:val="0"/>
        <w:widowControl w:val="0"/>
        <w:numPr>
          <w:ilvl w:val="0"/>
          <w:numId w:val="0"/>
        </w:numPr>
        <w:kinsoku/>
        <w:wordWrap/>
        <w:overflowPunct/>
        <w:topLinePunct w:val="0"/>
        <w:autoSpaceDE/>
        <w:autoSpaceDN/>
        <w:bidi w:val="0"/>
        <w:adjustRightInd/>
        <w:snapToGrid/>
        <w:spacing w:after="0" w:line="240" w:lineRule="auto"/>
        <w:textAlignment w:val="auto"/>
        <w:outlineLvl w:val="9"/>
      </w:pPr>
      <w:r>
        <w:drawing>
          <wp:inline distT="0" distB="0" distL="114300" distR="114300">
            <wp:extent cx="4680585" cy="2165985"/>
            <wp:effectExtent l="9525" t="9525" r="15240" b="1524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0"/>
                    <a:stretch>
                      <a:fillRect/>
                    </a:stretch>
                  </pic:blipFill>
                  <pic:spPr>
                    <a:xfrm>
                      <a:off x="0" y="0"/>
                      <a:ext cx="4680585" cy="2165985"/>
                    </a:xfrm>
                    <a:prstGeom prst="rect">
                      <a:avLst/>
                    </a:prstGeom>
                    <a:noFill/>
                    <a:ln w="9525">
                      <a:solidFill>
                        <a:schemeClr val="tx1"/>
                      </a:solid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0" w:line="240" w:lineRule="auto"/>
        <w:ind w:right="0" w:rightChars="0" w:firstLine="420" w:firstLineChars="0"/>
        <w:jc w:val="both"/>
        <w:textAlignment w:val="auto"/>
        <w:outlineLvl w:val="9"/>
        <w:rPr>
          <w:rFonts w:hint="default" w:ascii="Courier New" w:hAnsi="Courier New" w:cs="Courier New"/>
          <w:lang w:val="en-US" w:eastAsia="zh-CN"/>
        </w:rPr>
      </w:pPr>
      <w:r>
        <w:rPr>
          <w:rFonts w:hint="default" w:ascii="Courier New" w:hAnsi="Courier New" w:cs="Courier New"/>
          <w:lang w:eastAsia="zh-CN"/>
        </w:rPr>
        <w:t>分布式的每一个节点也可以做成集群。其实这个赛龙舟的图，总整体来看属于分布式</w:t>
      </w:r>
      <w:r>
        <w:rPr>
          <w:rFonts w:hint="default" w:ascii="Courier New" w:hAnsi="Courier New" w:cs="Courier New"/>
          <w:lang w:val="en-US" w:eastAsia="zh-CN"/>
        </w:rPr>
        <w:t>,包括打鼓和划桨两个分布式节点，而划桨的节点又是集群的形态。</w:t>
      </w:r>
    </w:p>
    <w:p>
      <w:pPr>
        <w:keepNext w:val="0"/>
        <w:keepLines w:val="0"/>
        <w:pageBreakBefore w:val="0"/>
        <w:widowControl w:val="0"/>
        <w:numPr>
          <w:ilvl w:val="0"/>
          <w:numId w:val="0"/>
        </w:numPr>
        <w:kinsoku/>
        <w:wordWrap/>
        <w:overflowPunct/>
        <w:topLinePunct w:val="0"/>
        <w:autoSpaceDE/>
        <w:autoSpaceDN/>
        <w:bidi w:val="0"/>
        <w:adjustRightInd/>
        <w:snapToGrid/>
        <w:spacing w:after="0" w:line="240" w:lineRule="auto"/>
        <w:ind w:right="0" w:rightChars="0" w:firstLine="420" w:firstLineChars="0"/>
        <w:jc w:val="both"/>
        <w:textAlignment w:val="auto"/>
        <w:outlineLvl w:val="9"/>
        <w:rPr>
          <w:rFonts w:hint="default" w:ascii="Courier New" w:hAnsi="Courier New" w:cs="Courier New"/>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0" w:line="240" w:lineRule="auto"/>
        <w:ind w:right="0" w:rightChars="0"/>
        <w:jc w:val="both"/>
        <w:textAlignment w:val="auto"/>
        <w:outlineLvl w:val="9"/>
        <w:rPr>
          <w:rFonts w:hint="default" w:ascii="Courier New" w:hAnsi="Courier New" w:cs="Courier New"/>
          <w:lang w:val="en-US" w:eastAsia="zh-CN"/>
        </w:rPr>
      </w:pPr>
      <w:r>
        <w:rPr>
          <w:rFonts w:hint="default" w:ascii="Courier New" w:hAnsi="Courier New" w:cs="Courier New"/>
          <w:lang w:val="en-US" w:eastAsia="zh-CN"/>
        </w:rPr>
        <w:t>现实生活中例子还有很多，例如，这样古代乐队的图就属于集群</w:t>
      </w:r>
      <w:r>
        <w:rPr>
          <w:rFonts w:hint="eastAsia" w:ascii="Courier New" w:hAnsi="Courier New" w:cs="Courier New"/>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after="0" w:line="240" w:lineRule="auto"/>
        <w:textAlignment w:val="auto"/>
        <w:outlineLvl w:val="9"/>
      </w:pPr>
      <w:r>
        <w:drawing>
          <wp:inline distT="0" distB="0" distL="114300" distR="114300">
            <wp:extent cx="4735830" cy="2279650"/>
            <wp:effectExtent l="9525" t="9525" r="17145" b="1587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1"/>
                    <a:stretch>
                      <a:fillRect/>
                    </a:stretch>
                  </pic:blipFill>
                  <pic:spPr>
                    <a:xfrm>
                      <a:off x="0" y="0"/>
                      <a:ext cx="4735830" cy="2279650"/>
                    </a:xfrm>
                    <a:prstGeom prst="rect">
                      <a:avLst/>
                    </a:prstGeom>
                    <a:noFill/>
                    <a:ln w="9525">
                      <a:solidFill>
                        <a:schemeClr val="tx1"/>
                      </a:solid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lang w:val="en-US" w:eastAsia="zh-CN"/>
        </w:rPr>
      </w:pPr>
      <w:r>
        <w:rPr>
          <w:rFonts w:hint="default" w:ascii="Courier New" w:hAnsi="Courier New" w:cs="Courier New"/>
          <w:lang w:val="en-US" w:eastAsia="zh-CN"/>
        </w:rPr>
        <w:t>而现代乐队这样图就是分布式</w:t>
      </w:r>
      <w:r>
        <w:rPr>
          <w:rFonts w:hint="eastAsia" w:ascii="Courier New" w:hAnsi="Courier New" w:cs="Courier New"/>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after="0" w:line="240" w:lineRule="auto"/>
        <w:textAlignment w:val="auto"/>
        <w:outlineLvl w:val="9"/>
        <w:rPr>
          <w:rFonts w:hint="eastAsia"/>
          <w:lang w:val="en-US" w:eastAsia="zh-CN"/>
        </w:rPr>
      </w:pPr>
      <w:r>
        <w:drawing>
          <wp:inline distT="0" distB="0" distL="114300" distR="114300">
            <wp:extent cx="4742180" cy="2717800"/>
            <wp:effectExtent l="9525" t="9525" r="10795" b="1587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2"/>
                    <a:stretch>
                      <a:fillRect/>
                    </a:stretch>
                  </pic:blipFill>
                  <pic:spPr>
                    <a:xfrm>
                      <a:off x="0" y="0"/>
                      <a:ext cx="4742180" cy="2717800"/>
                    </a:xfrm>
                    <a:prstGeom prst="rect">
                      <a:avLst/>
                    </a:prstGeom>
                    <a:noFill/>
                    <a:ln w="9525">
                      <a:solidFill>
                        <a:schemeClr val="tx1"/>
                      </a:solidFill>
                    </a:ln>
                  </pic:spPr>
                </pic:pic>
              </a:graphicData>
            </a:graphic>
          </wp:inline>
        </w:drawing>
      </w:r>
    </w:p>
    <w:p>
      <w:pPr>
        <w:pStyle w:val="3"/>
        <w:keepNext/>
        <w:keepLines/>
        <w:pageBreakBefore w:val="0"/>
        <w:widowControl w:val="0"/>
        <w:numPr>
          <w:ilvl w:val="1"/>
          <w:numId w:val="0"/>
        </w:numPr>
        <w:kinsoku/>
        <w:wordWrap/>
        <w:overflowPunct/>
        <w:topLinePunct w:val="0"/>
        <w:autoSpaceDE/>
        <w:autoSpaceDN/>
        <w:bidi w:val="0"/>
        <w:adjustRightInd/>
        <w:snapToGrid/>
        <w:spacing w:before="0" w:after="140" w:line="240" w:lineRule="auto"/>
        <w:ind w:leftChars="0"/>
        <w:textAlignment w:val="auto"/>
        <w:outlineLvl w:val="1"/>
      </w:pPr>
      <w:r>
        <w:rPr>
          <w:rFonts w:hint="eastAsia"/>
          <w:lang w:val="en-US" w:eastAsia="zh-CN"/>
        </w:rPr>
        <w:t>4.3安装Nginx</w:t>
      </w:r>
    </w:p>
    <w:p>
      <w:pPr>
        <w:keepNext w:val="0"/>
        <w:keepLines w:val="0"/>
        <w:pageBreakBefore w:val="0"/>
        <w:widowControl w:val="0"/>
        <w:kinsoku/>
        <w:wordWrap/>
        <w:overflowPunct/>
        <w:topLinePunct w:val="0"/>
        <w:autoSpaceDE/>
        <w:autoSpaceDN/>
        <w:bidi w:val="0"/>
        <w:adjustRightInd/>
        <w:snapToGrid/>
        <w:spacing w:after="0" w:line="240" w:lineRule="auto"/>
        <w:textAlignment w:val="auto"/>
        <w:outlineLvl w:val="9"/>
        <w:rPr>
          <w:rFonts w:hint="default" w:ascii="Courier New" w:hAnsi="Courier New" w:cs="Courier New"/>
          <w:color w:val="FF0000"/>
          <w:lang w:eastAsia="zh-CN"/>
        </w:rPr>
      </w:pPr>
      <w:r>
        <w:rPr>
          <w:rFonts w:hint="default" w:ascii="Courier New" w:hAnsi="Courier New" w:cs="Courier New"/>
          <w:lang w:eastAsia="zh-CN"/>
        </w:rPr>
        <w:t>参考</w:t>
      </w:r>
      <w:r>
        <w:rPr>
          <w:rFonts w:hint="eastAsia" w:ascii="Courier New" w:hAnsi="Courier New" w:cs="Courier New"/>
          <w:lang w:eastAsia="zh-CN"/>
        </w:rPr>
        <w:t>【</w:t>
      </w:r>
      <w:r>
        <w:rPr>
          <w:rFonts w:hint="default" w:ascii="Courier New" w:hAnsi="Courier New" w:cs="Courier New"/>
          <w:lang w:eastAsia="zh-CN"/>
        </w:rPr>
        <w:t>资料\nginx</w:t>
      </w:r>
      <w:r>
        <w:rPr>
          <w:rFonts w:hint="eastAsia" w:ascii="Courier New" w:hAnsi="Courier New" w:cs="Courier New"/>
          <w:lang w:eastAsia="zh-CN"/>
        </w:rPr>
        <w:t>】</w:t>
      </w:r>
      <w:r>
        <w:rPr>
          <w:rFonts w:hint="default" w:ascii="Courier New" w:hAnsi="Courier New" w:cs="Courier New"/>
          <w:lang w:eastAsia="zh-CN"/>
        </w:rPr>
        <w:t>：</w:t>
      </w:r>
      <w:r>
        <w:rPr>
          <w:rFonts w:hint="default" w:ascii="Courier New" w:hAnsi="Courier New" w:cs="Courier New"/>
          <w:color w:val="FF0000"/>
          <w:lang w:eastAsia="zh-CN"/>
        </w:rPr>
        <w:t>Linux安装Nginx.docx</w:t>
      </w:r>
    </w:p>
    <w:p>
      <w:pPr>
        <w:pStyle w:val="3"/>
        <w:keepNext/>
        <w:keepLines/>
        <w:pageBreakBefore w:val="0"/>
        <w:widowControl w:val="0"/>
        <w:numPr>
          <w:ilvl w:val="1"/>
          <w:numId w:val="0"/>
        </w:numPr>
        <w:kinsoku/>
        <w:wordWrap/>
        <w:overflowPunct/>
        <w:topLinePunct w:val="0"/>
        <w:autoSpaceDE/>
        <w:autoSpaceDN/>
        <w:bidi w:val="0"/>
        <w:adjustRightInd/>
        <w:snapToGrid/>
        <w:spacing w:before="140" w:after="140"/>
        <w:ind w:leftChars="0"/>
        <w:textAlignment w:val="auto"/>
        <w:outlineLvl w:val="1"/>
        <w:rPr>
          <w:rFonts w:hint="eastAsia"/>
          <w:lang w:val="en-US" w:eastAsia="zh-CN"/>
        </w:rPr>
      </w:pPr>
      <w:r>
        <w:rPr>
          <w:rFonts w:hint="eastAsia"/>
          <w:lang w:val="en-US" w:eastAsia="zh-CN"/>
        </w:rPr>
        <w:t>4.4部署运营商后台集群</w:t>
      </w:r>
    </w:p>
    <w:p>
      <w:pPr>
        <w:pStyle w:val="4"/>
        <w:keepNext/>
        <w:keepLines/>
        <w:pageBreakBefore w:val="0"/>
        <w:widowControl w:val="0"/>
        <w:numPr>
          <w:ilvl w:val="2"/>
          <w:numId w:val="0"/>
        </w:numPr>
        <w:kinsoku/>
        <w:wordWrap/>
        <w:overflowPunct/>
        <w:topLinePunct w:val="0"/>
        <w:autoSpaceDE/>
        <w:autoSpaceDN/>
        <w:bidi w:val="0"/>
        <w:adjustRightInd/>
        <w:snapToGrid/>
        <w:spacing w:before="20" w:after="140"/>
        <w:ind w:leftChars="0"/>
        <w:textAlignment w:val="auto"/>
        <w:outlineLvl w:val="2"/>
        <w:rPr>
          <w:rFonts w:hint="eastAsia"/>
        </w:rPr>
      </w:pPr>
      <w:r>
        <w:rPr>
          <w:rFonts w:hint="eastAsia"/>
          <w:lang w:val="en-US" w:eastAsia="zh-CN"/>
        </w:rPr>
        <w:t>4.4.1</w:t>
      </w:r>
      <w:r>
        <w:rPr>
          <w:rFonts w:hint="eastAsia"/>
        </w:rPr>
        <w:t>准备</w:t>
      </w:r>
      <w:r>
        <w:rPr>
          <w:rFonts w:hint="eastAsia"/>
          <w:lang w:eastAsia="zh-CN"/>
        </w:rPr>
        <w:t>运营商</w:t>
      </w:r>
      <w:r>
        <w:rPr>
          <w:rFonts w:hint="eastAsia"/>
        </w:rPr>
        <w:t>系统war包</w:t>
      </w:r>
    </w:p>
    <w:p>
      <w:pPr>
        <w:keepNext w:val="0"/>
        <w:keepLines w:val="0"/>
        <w:pageBreakBefore w:val="0"/>
        <w:widowControl w:val="0"/>
        <w:kinsoku/>
        <w:wordWrap/>
        <w:overflowPunct/>
        <w:topLinePunct w:val="0"/>
        <w:autoSpaceDE/>
        <w:autoSpaceDN/>
        <w:bidi w:val="0"/>
        <w:adjustRightInd/>
        <w:snapToGrid/>
        <w:spacing w:after="0" w:line="240" w:lineRule="auto"/>
        <w:textAlignment w:val="auto"/>
        <w:outlineLvl w:val="9"/>
      </w:pPr>
      <w:r>
        <w:drawing>
          <wp:inline distT="0" distB="0" distL="114300" distR="114300">
            <wp:extent cx="1838325" cy="1537970"/>
            <wp:effectExtent l="9525" t="9525" r="19050" b="1460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3"/>
                    <a:stretch>
                      <a:fillRect/>
                    </a:stretch>
                  </pic:blipFill>
                  <pic:spPr>
                    <a:xfrm>
                      <a:off x="0" y="0"/>
                      <a:ext cx="1838325" cy="1537970"/>
                    </a:xfrm>
                    <a:prstGeom prst="rect">
                      <a:avLst/>
                    </a:prstGeom>
                    <a:noFill/>
                    <a:ln w="9525">
                      <a:solidFill>
                        <a:schemeClr val="tx1"/>
                      </a:solid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0" w:line="240" w:lineRule="auto"/>
        <w:textAlignment w:val="auto"/>
        <w:outlineLvl w:val="9"/>
      </w:pPr>
      <w:r>
        <w:drawing>
          <wp:inline distT="0" distB="0" distL="114300" distR="114300">
            <wp:extent cx="2438400" cy="1981200"/>
            <wp:effectExtent l="9525" t="9525" r="9525" b="952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4"/>
                    <a:stretch>
                      <a:fillRect/>
                    </a:stretch>
                  </pic:blipFill>
                  <pic:spPr>
                    <a:xfrm>
                      <a:off x="0" y="0"/>
                      <a:ext cx="2438400" cy="1981200"/>
                    </a:xfrm>
                    <a:prstGeom prst="rect">
                      <a:avLst/>
                    </a:prstGeom>
                    <a:noFill/>
                    <a:ln w="9525">
                      <a:solidFill>
                        <a:schemeClr val="tx1"/>
                      </a:solidFill>
                    </a:ln>
                  </pic:spPr>
                </pic:pic>
              </a:graphicData>
            </a:graphic>
          </wp:inline>
        </w:drawing>
      </w:r>
    </w:p>
    <w:p>
      <w:pPr>
        <w:pStyle w:val="4"/>
        <w:keepNext/>
        <w:keepLines/>
        <w:pageBreakBefore w:val="0"/>
        <w:widowControl w:val="0"/>
        <w:numPr>
          <w:ilvl w:val="2"/>
          <w:numId w:val="0"/>
        </w:numPr>
        <w:kinsoku/>
        <w:wordWrap/>
        <w:overflowPunct/>
        <w:topLinePunct w:val="0"/>
        <w:autoSpaceDE/>
        <w:autoSpaceDN/>
        <w:bidi w:val="0"/>
        <w:adjustRightInd/>
        <w:snapToGrid/>
        <w:spacing w:before="20" w:after="140"/>
        <w:ind w:leftChars="0"/>
        <w:textAlignment w:val="auto"/>
        <w:outlineLvl w:val="2"/>
      </w:pPr>
      <w:r>
        <w:rPr>
          <w:rFonts w:hint="eastAsia"/>
          <w:lang w:val="en-US" w:eastAsia="zh-CN"/>
        </w:rPr>
        <w:t>4.4.2</w:t>
      </w:r>
      <w:r>
        <w:rPr>
          <w:rFonts w:hint="eastAsia"/>
        </w:rPr>
        <w:t>部署2台</w:t>
      </w:r>
      <w:r>
        <w:rPr>
          <w:rFonts w:hint="eastAsia"/>
          <w:lang w:eastAsia="zh-CN"/>
        </w:rPr>
        <w:t>运营商</w:t>
      </w:r>
      <w:r>
        <w:rPr>
          <w:rFonts w:hint="eastAsia"/>
        </w:rPr>
        <w:t>系统</w:t>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lang w:val="en-US" w:eastAsia="zh-CN"/>
        </w:rPr>
      </w:pPr>
      <w:r>
        <w:rPr>
          <w:rFonts w:hint="default" w:ascii="Courier New" w:hAnsi="Courier New" w:cs="Courier New"/>
          <w:lang w:val="en-US" w:eastAsia="zh-CN"/>
        </w:rPr>
        <w:t>第一台</w:t>
      </w:r>
      <w:r>
        <w:rPr>
          <w:rFonts w:hint="eastAsia" w:ascii="Courier New" w:hAnsi="Courier New" w:cs="Courier New"/>
          <w:lang w:val="en-US" w:eastAsia="zh-CN"/>
        </w:rPr>
        <w:t>tomcat：</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r>
              <w:rPr>
                <w:rFonts w:hint="default" w:ascii="Courier New" w:hAnsi="Courier New" w:cs="Courier New"/>
                <w:sz w:val="21"/>
                <w:szCs w:val="21"/>
              </w:rPr>
              <w:t>mkdir /usr/local/web &amp;&amp; cd /usr/local/web</w:t>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r>
              <w:rPr>
                <w:rFonts w:hint="default" w:ascii="Courier New" w:hAnsi="Courier New" w:cs="Courier New"/>
                <w:sz w:val="21"/>
                <w:szCs w:val="21"/>
              </w:rPr>
              <w:t>rz 上传apache-tomcat-</w:t>
            </w:r>
            <w:r>
              <w:rPr>
                <w:rFonts w:hint="eastAsia" w:ascii="Courier New" w:hAnsi="Courier New" w:cs="Courier New"/>
                <w:sz w:val="21"/>
                <w:szCs w:val="21"/>
                <w:lang w:val="en-US" w:eastAsia="zh-CN"/>
              </w:rPr>
              <w:t>8</w:t>
            </w:r>
            <w:r>
              <w:rPr>
                <w:rFonts w:hint="default" w:ascii="Courier New" w:hAnsi="Courier New" w:cs="Courier New"/>
                <w:sz w:val="21"/>
                <w:szCs w:val="21"/>
              </w:rPr>
              <w:t>.</w:t>
            </w:r>
            <w:r>
              <w:rPr>
                <w:rFonts w:hint="eastAsia" w:ascii="Courier New" w:hAnsi="Courier New" w:cs="Courier New"/>
                <w:sz w:val="21"/>
                <w:szCs w:val="21"/>
                <w:lang w:val="en-US" w:eastAsia="zh-CN"/>
              </w:rPr>
              <w:t>5</w:t>
            </w:r>
            <w:r>
              <w:rPr>
                <w:rFonts w:hint="default" w:ascii="Courier New" w:hAnsi="Courier New" w:cs="Courier New"/>
                <w:sz w:val="21"/>
                <w:szCs w:val="21"/>
              </w:rPr>
              <w:t>.</w:t>
            </w:r>
            <w:r>
              <w:rPr>
                <w:rFonts w:hint="eastAsia" w:ascii="Courier New" w:hAnsi="Courier New" w:cs="Courier New"/>
                <w:sz w:val="21"/>
                <w:szCs w:val="21"/>
                <w:lang w:val="en-US" w:eastAsia="zh-CN"/>
              </w:rPr>
              <w:t>28</w:t>
            </w:r>
            <w:r>
              <w:rPr>
                <w:rFonts w:hint="default" w:ascii="Courier New" w:hAnsi="Courier New" w:cs="Courier New"/>
                <w:sz w:val="21"/>
                <w:szCs w:val="21"/>
              </w:rPr>
              <w:t>.tar.gz</w:t>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r>
              <w:rPr>
                <w:rFonts w:hint="default" w:ascii="Courier New" w:hAnsi="Courier New" w:cs="Courier New"/>
                <w:sz w:val="21"/>
                <w:szCs w:val="21"/>
              </w:rPr>
              <w:t># 解压 tomcat</w:t>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r>
              <w:rPr>
                <w:rFonts w:hint="default" w:ascii="Courier New" w:hAnsi="Courier New" w:cs="Courier New"/>
                <w:sz w:val="21"/>
                <w:szCs w:val="21"/>
              </w:rPr>
              <w:t>tar -x</w:t>
            </w:r>
            <w:r>
              <w:rPr>
                <w:rFonts w:hint="default" w:ascii="Courier New" w:hAnsi="Courier New" w:cs="Courier New"/>
                <w:sz w:val="21"/>
                <w:szCs w:val="21"/>
                <w:lang w:val="en-US" w:eastAsia="zh-CN"/>
              </w:rPr>
              <w:t>z</w:t>
            </w:r>
            <w:r>
              <w:rPr>
                <w:rFonts w:hint="default" w:ascii="Courier New" w:hAnsi="Courier New" w:cs="Courier New"/>
                <w:sz w:val="21"/>
                <w:szCs w:val="21"/>
              </w:rPr>
              <w:t>vf apache-tomcat-</w:t>
            </w:r>
            <w:r>
              <w:rPr>
                <w:rFonts w:hint="eastAsia" w:ascii="Courier New" w:hAnsi="Courier New" w:cs="Courier New"/>
                <w:sz w:val="21"/>
                <w:szCs w:val="21"/>
                <w:lang w:val="en-US" w:eastAsia="zh-CN"/>
              </w:rPr>
              <w:t>8</w:t>
            </w:r>
            <w:r>
              <w:rPr>
                <w:rFonts w:hint="default" w:ascii="Courier New" w:hAnsi="Courier New" w:cs="Courier New"/>
                <w:sz w:val="21"/>
                <w:szCs w:val="21"/>
              </w:rPr>
              <w:t>.</w:t>
            </w:r>
            <w:r>
              <w:rPr>
                <w:rFonts w:hint="eastAsia" w:ascii="Courier New" w:hAnsi="Courier New" w:cs="Courier New"/>
                <w:sz w:val="21"/>
                <w:szCs w:val="21"/>
                <w:lang w:val="en-US" w:eastAsia="zh-CN"/>
              </w:rPr>
              <w:t>5</w:t>
            </w:r>
            <w:r>
              <w:rPr>
                <w:rFonts w:hint="default" w:ascii="Courier New" w:hAnsi="Courier New" w:cs="Courier New"/>
                <w:sz w:val="21"/>
                <w:szCs w:val="21"/>
              </w:rPr>
              <w:t>.</w:t>
            </w:r>
            <w:r>
              <w:rPr>
                <w:rFonts w:hint="eastAsia" w:ascii="Courier New" w:hAnsi="Courier New" w:cs="Courier New"/>
                <w:sz w:val="21"/>
                <w:szCs w:val="21"/>
                <w:lang w:val="en-US" w:eastAsia="zh-CN"/>
              </w:rPr>
              <w:t>28</w:t>
            </w:r>
            <w:r>
              <w:rPr>
                <w:rFonts w:hint="default" w:ascii="Courier New" w:hAnsi="Courier New" w:cs="Courier New"/>
                <w:sz w:val="21"/>
                <w:szCs w:val="21"/>
              </w:rPr>
              <w:t>.tar.gz</w:t>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r>
              <w:rPr>
                <w:rFonts w:hint="default" w:ascii="Courier New" w:hAnsi="Courier New" w:cs="Courier New"/>
                <w:sz w:val="21"/>
                <w:szCs w:val="21"/>
              </w:rPr>
              <w:t># 重命名</w:t>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r>
              <w:rPr>
                <w:rFonts w:hint="default" w:ascii="Courier New" w:hAnsi="Courier New" w:cs="Courier New"/>
                <w:sz w:val="21"/>
                <w:szCs w:val="21"/>
              </w:rPr>
              <w:t>mv apache-tomcat-</w:t>
            </w:r>
            <w:r>
              <w:rPr>
                <w:rFonts w:hint="eastAsia" w:ascii="Courier New" w:hAnsi="Courier New" w:cs="Courier New"/>
                <w:sz w:val="21"/>
                <w:szCs w:val="21"/>
                <w:lang w:val="en-US" w:eastAsia="zh-CN"/>
              </w:rPr>
              <w:t>8</w:t>
            </w:r>
            <w:r>
              <w:rPr>
                <w:rFonts w:hint="default" w:ascii="Courier New" w:hAnsi="Courier New" w:cs="Courier New"/>
                <w:sz w:val="21"/>
                <w:szCs w:val="21"/>
              </w:rPr>
              <w:t>.</w:t>
            </w:r>
            <w:r>
              <w:rPr>
                <w:rFonts w:hint="eastAsia" w:ascii="Courier New" w:hAnsi="Courier New" w:cs="Courier New"/>
                <w:sz w:val="21"/>
                <w:szCs w:val="21"/>
                <w:lang w:val="en-US" w:eastAsia="zh-CN"/>
              </w:rPr>
              <w:t>5</w:t>
            </w:r>
            <w:r>
              <w:rPr>
                <w:rFonts w:hint="default" w:ascii="Courier New" w:hAnsi="Courier New" w:cs="Courier New"/>
                <w:sz w:val="21"/>
                <w:szCs w:val="21"/>
              </w:rPr>
              <w:t>.</w:t>
            </w:r>
            <w:r>
              <w:rPr>
                <w:rFonts w:hint="eastAsia" w:ascii="Courier New" w:hAnsi="Courier New" w:cs="Courier New"/>
                <w:sz w:val="21"/>
                <w:szCs w:val="21"/>
                <w:lang w:val="en-US" w:eastAsia="zh-CN"/>
              </w:rPr>
              <w:t>28</w:t>
            </w:r>
            <w:r>
              <w:rPr>
                <w:rFonts w:hint="default" w:ascii="Courier New" w:hAnsi="Courier New" w:cs="Courier New"/>
                <w:sz w:val="21"/>
                <w:szCs w:val="21"/>
              </w:rPr>
              <w:t xml:space="preserve"> </w:t>
            </w:r>
            <w:r>
              <w:rPr>
                <w:rFonts w:hint="eastAsia" w:ascii="Courier New" w:hAnsi="Courier New" w:cs="Courier New"/>
                <w:sz w:val="21"/>
                <w:szCs w:val="21"/>
                <w:lang w:val="en-US" w:eastAsia="zh-CN"/>
              </w:rPr>
              <w:t>tomcat-pyg</w:t>
            </w:r>
            <w:r>
              <w:rPr>
                <w:rFonts w:hint="default" w:ascii="Courier New" w:hAnsi="Courier New" w:cs="Courier New"/>
                <w:sz w:val="21"/>
                <w:szCs w:val="21"/>
              </w:rPr>
              <w:t>-</w:t>
            </w:r>
            <w:r>
              <w:rPr>
                <w:rFonts w:hint="eastAsia" w:ascii="Courier New" w:hAnsi="Courier New" w:cs="Courier New"/>
                <w:sz w:val="21"/>
                <w:szCs w:val="21"/>
                <w:lang w:val="en-US" w:eastAsia="zh-CN"/>
              </w:rPr>
              <w:t>manager</w:t>
            </w:r>
            <w:r>
              <w:rPr>
                <w:rFonts w:hint="default" w:ascii="Courier New" w:hAnsi="Courier New" w:cs="Courier New"/>
                <w:sz w:val="21"/>
                <w:szCs w:val="21"/>
              </w:rPr>
              <w:t>-web1</w:t>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r>
              <w:rPr>
                <w:rFonts w:hint="default" w:ascii="Courier New" w:hAnsi="Courier New" w:cs="Courier New"/>
                <w:sz w:val="21"/>
                <w:szCs w:val="21"/>
              </w:rPr>
              <w:t xml:space="preserve">cd </w:t>
            </w:r>
            <w:r>
              <w:rPr>
                <w:rFonts w:hint="eastAsia" w:ascii="Courier New" w:hAnsi="Courier New" w:cs="Courier New"/>
                <w:sz w:val="21"/>
                <w:szCs w:val="21"/>
                <w:lang w:val="en-US" w:eastAsia="zh-CN"/>
              </w:rPr>
              <w:t>tomcat-pyg</w:t>
            </w:r>
            <w:r>
              <w:rPr>
                <w:rFonts w:hint="default" w:ascii="Courier New" w:hAnsi="Courier New" w:cs="Courier New"/>
                <w:sz w:val="21"/>
                <w:szCs w:val="21"/>
              </w:rPr>
              <w:t>-</w:t>
            </w:r>
            <w:r>
              <w:rPr>
                <w:rFonts w:hint="eastAsia" w:ascii="Courier New" w:hAnsi="Courier New" w:cs="Courier New"/>
                <w:sz w:val="21"/>
                <w:szCs w:val="21"/>
                <w:lang w:val="en-US" w:eastAsia="zh-CN"/>
              </w:rPr>
              <w:t>manager</w:t>
            </w:r>
            <w:r>
              <w:rPr>
                <w:rFonts w:hint="default" w:ascii="Courier New" w:hAnsi="Courier New" w:cs="Courier New"/>
                <w:sz w:val="21"/>
                <w:szCs w:val="21"/>
              </w:rPr>
              <w:t>-web1/webapps/</w:t>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r>
              <w:rPr>
                <w:rFonts w:hint="default" w:ascii="Courier New" w:hAnsi="Courier New" w:cs="Courier New"/>
                <w:sz w:val="21"/>
                <w:szCs w:val="21"/>
              </w:rPr>
              <w:t># 删除所有内容</w:t>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r>
              <w:rPr>
                <w:rFonts w:hint="default" w:ascii="Courier New" w:hAnsi="Courier New" w:cs="Courier New"/>
                <w:sz w:val="21"/>
                <w:szCs w:val="21"/>
              </w:rPr>
              <w:t>rm -rf *</w:t>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r>
              <w:rPr>
                <w:rFonts w:hint="default" w:ascii="Courier New" w:hAnsi="Courier New" w:cs="Courier New"/>
                <w:sz w:val="21"/>
                <w:szCs w:val="21"/>
              </w:rPr>
              <w:t># 创建ROOT目录</w:t>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r>
              <w:rPr>
                <w:rFonts w:hint="default" w:ascii="Courier New" w:hAnsi="Courier New" w:cs="Courier New"/>
                <w:sz w:val="21"/>
                <w:szCs w:val="21"/>
              </w:rPr>
              <w:t>mkdir ROOT &amp;&amp; cd ROOT</w:t>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r>
              <w:rPr>
                <w:rFonts w:hint="default" w:ascii="Courier New" w:hAnsi="Courier New" w:cs="Courier New"/>
                <w:sz w:val="21"/>
                <w:szCs w:val="21"/>
              </w:rPr>
              <w:t>rz 上传pinyougou-</w:t>
            </w:r>
            <w:r>
              <w:rPr>
                <w:rFonts w:hint="eastAsia" w:ascii="Courier New" w:hAnsi="Courier New" w:cs="Courier New"/>
                <w:sz w:val="21"/>
                <w:szCs w:val="21"/>
                <w:lang w:val="en-US" w:eastAsia="zh-CN"/>
              </w:rPr>
              <w:t>manager</w:t>
            </w:r>
            <w:r>
              <w:rPr>
                <w:rFonts w:hint="default" w:ascii="Courier New" w:hAnsi="Courier New" w:cs="Courier New"/>
                <w:sz w:val="21"/>
                <w:szCs w:val="21"/>
              </w:rPr>
              <w:t>-web-1.0-SNAPSHOT.war包</w:t>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r>
              <w:rPr>
                <w:rFonts w:hint="default" w:ascii="Courier New" w:hAnsi="Courier New" w:cs="Courier New"/>
                <w:sz w:val="21"/>
                <w:szCs w:val="21"/>
              </w:rPr>
              <w:t># 解压pinyougou-</w:t>
            </w:r>
            <w:r>
              <w:rPr>
                <w:rFonts w:hint="eastAsia" w:ascii="Courier New" w:hAnsi="Courier New" w:cs="Courier New"/>
                <w:sz w:val="21"/>
                <w:szCs w:val="21"/>
                <w:lang w:val="en-US" w:eastAsia="zh-CN"/>
              </w:rPr>
              <w:t>manager</w:t>
            </w:r>
            <w:r>
              <w:rPr>
                <w:rFonts w:hint="default" w:ascii="Courier New" w:hAnsi="Courier New" w:cs="Courier New"/>
                <w:sz w:val="21"/>
                <w:szCs w:val="21"/>
              </w:rPr>
              <w:t>-web-1.0-SNAPSHOT.war，访问系统不需要带路径</w:t>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r>
              <w:rPr>
                <w:rFonts w:hint="default" w:ascii="Courier New" w:hAnsi="Courier New" w:cs="Courier New"/>
                <w:sz w:val="21"/>
                <w:szCs w:val="21"/>
              </w:rPr>
              <w:t>jar -xvf pinyougou-</w:t>
            </w:r>
            <w:r>
              <w:rPr>
                <w:rFonts w:hint="eastAsia" w:ascii="Courier New" w:hAnsi="Courier New" w:cs="Courier New"/>
                <w:sz w:val="21"/>
                <w:szCs w:val="21"/>
                <w:lang w:val="en-US" w:eastAsia="zh-CN"/>
              </w:rPr>
              <w:t>manager</w:t>
            </w:r>
            <w:r>
              <w:rPr>
                <w:rFonts w:hint="default" w:ascii="Courier New" w:hAnsi="Courier New" w:cs="Courier New"/>
                <w:sz w:val="21"/>
                <w:szCs w:val="21"/>
              </w:rPr>
              <w:t>-web-1.0-SNAPSHOT.war</w:t>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r>
              <w:rPr>
                <w:rFonts w:hint="default" w:ascii="Courier New" w:hAnsi="Courier New" w:cs="Courier New"/>
                <w:sz w:val="21"/>
                <w:szCs w:val="21"/>
              </w:rPr>
              <w:t># 删除pinyougou-</w:t>
            </w:r>
            <w:r>
              <w:rPr>
                <w:rFonts w:hint="eastAsia" w:ascii="Courier New" w:hAnsi="Courier New" w:cs="Courier New"/>
                <w:sz w:val="21"/>
                <w:szCs w:val="21"/>
                <w:lang w:val="en-US" w:eastAsia="zh-CN"/>
              </w:rPr>
              <w:t>manager</w:t>
            </w:r>
            <w:r>
              <w:rPr>
                <w:rFonts w:hint="default" w:ascii="Courier New" w:hAnsi="Courier New" w:cs="Courier New"/>
                <w:sz w:val="21"/>
                <w:szCs w:val="21"/>
              </w:rPr>
              <w:t>-web-1.0-SNAPSHOT</w:t>
            </w:r>
            <w:r>
              <w:rPr>
                <w:rFonts w:hint="eastAsia" w:ascii="Courier New" w:hAnsi="Courier New" w:cs="Courier New"/>
                <w:sz w:val="21"/>
                <w:szCs w:val="21"/>
                <w:lang w:val="en-US" w:eastAsia="zh-CN"/>
              </w:rPr>
              <w:t>.war</w:t>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r>
              <w:rPr>
                <w:rFonts w:hint="default" w:ascii="Courier New" w:hAnsi="Courier New" w:cs="Courier New"/>
                <w:sz w:val="21"/>
                <w:szCs w:val="21"/>
              </w:rPr>
              <w:t>rm -rf *.war</w:t>
            </w:r>
          </w:p>
        </w:tc>
      </w:tr>
    </w:tbl>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lang w:val="en-US" w:eastAsia="zh-CN"/>
        </w:rPr>
      </w:pP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lang w:val="en-US" w:eastAsia="zh-CN"/>
        </w:rPr>
      </w:pPr>
      <w:r>
        <w:rPr>
          <w:rFonts w:hint="default" w:ascii="Courier New" w:hAnsi="Courier New" w:cs="Courier New"/>
          <w:lang w:val="en-US" w:eastAsia="zh-CN"/>
        </w:rPr>
        <w:t>第二台</w:t>
      </w:r>
      <w:r>
        <w:rPr>
          <w:rFonts w:hint="eastAsia" w:ascii="Courier New" w:hAnsi="Courier New" w:cs="Courier New"/>
          <w:lang w:val="en-US" w:eastAsia="zh-CN"/>
        </w:rPr>
        <w:t>tomcat：</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r>
              <w:rPr>
                <w:rFonts w:hint="default" w:ascii="Courier New" w:hAnsi="Courier New" w:cs="Courier New"/>
                <w:sz w:val="21"/>
                <w:szCs w:val="21"/>
              </w:rPr>
              <w:t>#</w:t>
            </w:r>
            <w:r>
              <w:rPr>
                <w:rFonts w:hint="eastAsia" w:ascii="Courier New" w:hAnsi="Courier New" w:cs="Courier New"/>
                <w:sz w:val="21"/>
                <w:szCs w:val="21"/>
                <w:lang w:val="en-US" w:eastAsia="zh-CN"/>
              </w:rPr>
              <w:t xml:space="preserve"> </w:t>
            </w:r>
            <w:r>
              <w:rPr>
                <w:rFonts w:hint="default" w:ascii="Courier New" w:hAnsi="Courier New" w:cs="Courier New"/>
                <w:sz w:val="21"/>
                <w:szCs w:val="21"/>
              </w:rPr>
              <w:t>复制第一台服务器的所有内容</w:t>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r>
              <w:rPr>
                <w:rFonts w:hint="default" w:ascii="Courier New" w:hAnsi="Courier New" w:cs="Courier New"/>
                <w:sz w:val="21"/>
                <w:szCs w:val="21"/>
              </w:rPr>
              <w:t>cd /usr/local/web</w:t>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2"/>
                <w:szCs w:val="22"/>
              </w:rPr>
            </w:pP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eastAsia" w:ascii="Courier New" w:hAnsi="Courier New" w:cs="Courier New"/>
                <w:sz w:val="22"/>
                <w:szCs w:val="22"/>
                <w:lang w:val="en-US" w:eastAsia="zh-CN"/>
              </w:rPr>
            </w:pPr>
            <w:r>
              <w:rPr>
                <w:rFonts w:hint="default" w:ascii="Courier New" w:hAnsi="Courier New" w:cs="Courier New"/>
                <w:sz w:val="21"/>
                <w:szCs w:val="21"/>
              </w:rPr>
              <w:t xml:space="preserve">cp -r </w:t>
            </w:r>
            <w:r>
              <w:rPr>
                <w:rFonts w:hint="eastAsia" w:ascii="Courier New" w:hAnsi="Courier New" w:cs="Courier New"/>
                <w:sz w:val="22"/>
                <w:szCs w:val="22"/>
                <w:lang w:val="en-US" w:eastAsia="zh-CN"/>
              </w:rPr>
              <w:t>tomcat-pyg</w:t>
            </w:r>
            <w:r>
              <w:rPr>
                <w:rFonts w:hint="default" w:ascii="Courier New" w:hAnsi="Courier New" w:cs="Courier New"/>
                <w:sz w:val="22"/>
                <w:szCs w:val="22"/>
              </w:rPr>
              <w:t>-</w:t>
            </w:r>
            <w:r>
              <w:rPr>
                <w:rFonts w:hint="eastAsia" w:ascii="Courier New" w:hAnsi="Courier New" w:cs="Courier New"/>
                <w:sz w:val="22"/>
                <w:szCs w:val="22"/>
                <w:lang w:val="en-US" w:eastAsia="zh-CN"/>
              </w:rPr>
              <w:t>manager</w:t>
            </w:r>
            <w:r>
              <w:rPr>
                <w:rFonts w:hint="default" w:ascii="Courier New" w:hAnsi="Courier New" w:cs="Courier New"/>
                <w:sz w:val="22"/>
                <w:szCs w:val="22"/>
              </w:rPr>
              <w:t>-web1</w:t>
            </w:r>
            <w:r>
              <w:rPr>
                <w:rFonts w:hint="default" w:ascii="Courier New" w:hAnsi="Courier New" w:cs="Courier New"/>
                <w:sz w:val="21"/>
                <w:szCs w:val="21"/>
              </w:rPr>
              <w:t xml:space="preserve">/ </w:t>
            </w:r>
            <w:r>
              <w:rPr>
                <w:rFonts w:hint="eastAsia" w:ascii="Courier New" w:hAnsi="Courier New" w:cs="Courier New"/>
                <w:sz w:val="22"/>
                <w:szCs w:val="22"/>
                <w:lang w:val="en-US" w:eastAsia="zh-CN"/>
              </w:rPr>
              <w:t>tomcat-pyg</w:t>
            </w:r>
            <w:r>
              <w:rPr>
                <w:rFonts w:hint="default" w:ascii="Courier New" w:hAnsi="Courier New" w:cs="Courier New"/>
                <w:sz w:val="22"/>
                <w:szCs w:val="22"/>
              </w:rPr>
              <w:t>-</w:t>
            </w:r>
            <w:r>
              <w:rPr>
                <w:rFonts w:hint="eastAsia" w:ascii="Courier New" w:hAnsi="Courier New" w:cs="Courier New"/>
                <w:sz w:val="22"/>
                <w:szCs w:val="22"/>
                <w:lang w:val="en-US" w:eastAsia="zh-CN"/>
              </w:rPr>
              <w:t>manager</w:t>
            </w:r>
            <w:r>
              <w:rPr>
                <w:rFonts w:hint="default" w:ascii="Courier New" w:hAnsi="Courier New" w:cs="Courier New"/>
                <w:sz w:val="22"/>
                <w:szCs w:val="22"/>
              </w:rPr>
              <w:t>-web</w:t>
            </w:r>
            <w:r>
              <w:rPr>
                <w:rFonts w:hint="eastAsia" w:ascii="Courier New" w:hAnsi="Courier New" w:cs="Courier New"/>
                <w:sz w:val="22"/>
                <w:szCs w:val="22"/>
                <w:lang w:val="en-US" w:eastAsia="zh-CN"/>
              </w:rPr>
              <w:t>2</w:t>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eastAsia" w:ascii="Courier New" w:hAnsi="Courier New" w:cs="Courier New"/>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eastAsia" w:ascii="Courier New" w:hAnsi="Courier New" w:cs="Courier New"/>
                <w:sz w:val="21"/>
                <w:szCs w:val="21"/>
                <w:lang w:val="en-US" w:eastAsia="zh-CN"/>
              </w:rPr>
            </w:pPr>
            <w:r>
              <w:rPr>
                <w:rFonts w:hint="default" w:ascii="Courier New" w:hAnsi="Courier New" w:cs="Courier New"/>
                <w:sz w:val="21"/>
                <w:szCs w:val="21"/>
              </w:rPr>
              <w:t>#</w:t>
            </w:r>
            <w:r>
              <w:rPr>
                <w:rFonts w:hint="eastAsia" w:ascii="Courier New" w:hAnsi="Courier New" w:cs="Courier New"/>
                <w:sz w:val="21"/>
                <w:szCs w:val="21"/>
                <w:lang w:val="en-US" w:eastAsia="zh-CN"/>
              </w:rPr>
              <w:t xml:space="preserve"> </w:t>
            </w:r>
            <w:r>
              <w:rPr>
                <w:rFonts w:hint="default" w:ascii="Courier New" w:hAnsi="Courier New" w:cs="Courier New"/>
                <w:sz w:val="21"/>
                <w:szCs w:val="21"/>
              </w:rPr>
              <w:t>修改</w:t>
            </w:r>
            <w:r>
              <w:rPr>
                <w:rFonts w:hint="eastAsia" w:ascii="Courier New" w:hAnsi="Courier New" w:cs="Courier New"/>
                <w:sz w:val="21"/>
                <w:szCs w:val="21"/>
                <w:lang w:eastAsia="zh-CN"/>
              </w:rPr>
              <w:t>第</w:t>
            </w:r>
            <w:r>
              <w:rPr>
                <w:rFonts w:hint="eastAsia" w:ascii="Courier New" w:hAnsi="Courier New" w:cs="Courier New"/>
                <w:color w:val="FF0000"/>
                <w:sz w:val="21"/>
                <w:szCs w:val="21"/>
                <w:lang w:val="en-US" w:eastAsia="zh-CN"/>
              </w:rPr>
              <w:t>2</w:t>
            </w:r>
            <w:r>
              <w:rPr>
                <w:rFonts w:hint="eastAsia" w:ascii="Courier New" w:hAnsi="Courier New" w:cs="Courier New"/>
                <w:sz w:val="21"/>
                <w:szCs w:val="21"/>
                <w:lang w:eastAsia="zh-CN"/>
              </w:rPr>
              <w:t>台</w:t>
            </w:r>
            <w:r>
              <w:rPr>
                <w:rFonts w:hint="default" w:ascii="Courier New" w:hAnsi="Courier New" w:cs="Courier New"/>
                <w:sz w:val="21"/>
                <w:szCs w:val="21"/>
              </w:rPr>
              <w:t>tomcat配置的conf/server.xml中的三个端口：</w:t>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r>
              <w:rPr>
                <w:rFonts w:hint="eastAsia" w:ascii="Courier New" w:hAnsi="Courier New" w:cs="Courier New"/>
                <w:sz w:val="21"/>
                <w:szCs w:val="21"/>
                <w:lang w:val="en-US" w:eastAsia="zh-CN"/>
              </w:rPr>
              <w:t xml:space="preserve"># </w:t>
            </w:r>
            <w:r>
              <w:rPr>
                <w:rFonts w:hint="default" w:ascii="Courier New" w:hAnsi="Courier New" w:cs="Courier New"/>
                <w:sz w:val="21"/>
                <w:szCs w:val="21"/>
              </w:rPr>
              <w:t>server port  80</w:t>
            </w:r>
            <w:r>
              <w:rPr>
                <w:rFonts w:hint="eastAsia" w:ascii="Courier New" w:hAnsi="Courier New" w:cs="Courier New"/>
                <w:sz w:val="21"/>
                <w:szCs w:val="21"/>
                <w:lang w:val="en-US" w:eastAsia="zh-CN"/>
              </w:rPr>
              <w:t>06</w:t>
            </w:r>
            <w:r>
              <w:rPr>
                <w:rFonts w:hint="default" w:ascii="Courier New" w:hAnsi="Courier New" w:cs="Courier New"/>
                <w:sz w:val="21"/>
                <w:szCs w:val="21"/>
              </w:rPr>
              <w:t xml:space="preserve">  </w:t>
            </w:r>
            <w:r>
              <w:rPr>
                <w:rFonts w:hint="eastAsia" w:ascii="Courier New" w:hAnsi="Courier New" w:cs="Courier New"/>
                <w:sz w:val="21"/>
                <w:szCs w:val="21"/>
                <w:lang w:val="en-US" w:eastAsia="zh-CN"/>
              </w:rPr>
              <w:t xml:space="preserve">   (22行)</w:t>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r>
              <w:rPr>
                <w:rFonts w:hint="eastAsia" w:ascii="Courier New" w:hAnsi="Courier New" w:cs="Courier New"/>
                <w:sz w:val="21"/>
                <w:szCs w:val="21"/>
                <w:lang w:val="en-US" w:eastAsia="zh-CN"/>
              </w:rPr>
              <w:t xml:space="preserve"># </w:t>
            </w:r>
            <w:r>
              <w:rPr>
                <w:rFonts w:hint="default" w:ascii="Courier New" w:hAnsi="Courier New" w:cs="Courier New"/>
                <w:sz w:val="21"/>
                <w:szCs w:val="21"/>
              </w:rPr>
              <w:t xml:space="preserve">http port </w:t>
            </w:r>
            <w:r>
              <w:rPr>
                <w:rFonts w:hint="eastAsia" w:ascii="Courier New" w:hAnsi="Courier New" w:cs="Courier New"/>
                <w:sz w:val="21"/>
                <w:szCs w:val="21"/>
                <w:lang w:val="en-US" w:eastAsia="zh-CN"/>
              </w:rPr>
              <w:t>8081</w:t>
            </w:r>
            <w:r>
              <w:rPr>
                <w:rFonts w:hint="default" w:ascii="Courier New" w:hAnsi="Courier New" w:cs="Courier New"/>
                <w:sz w:val="21"/>
                <w:szCs w:val="21"/>
              </w:rPr>
              <w:t xml:space="preserve"> </w:t>
            </w:r>
            <w:r>
              <w:rPr>
                <w:rFonts w:hint="eastAsia" w:ascii="Courier New" w:hAnsi="Courier New" w:cs="Courier New"/>
                <w:sz w:val="21"/>
                <w:szCs w:val="21"/>
                <w:lang w:val="en-US" w:eastAsia="zh-CN"/>
              </w:rPr>
              <w:t xml:space="preserve">       (69行)</w:t>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lang w:val="en-US" w:eastAsia="zh-CN"/>
              </w:rPr>
            </w:pPr>
            <w:r>
              <w:rPr>
                <w:rFonts w:hint="eastAsia" w:ascii="Courier New" w:hAnsi="Courier New" w:cs="Courier New"/>
                <w:sz w:val="21"/>
                <w:szCs w:val="21"/>
                <w:lang w:val="en-US" w:eastAsia="zh-CN"/>
              </w:rPr>
              <w:t xml:space="preserve"># </w:t>
            </w:r>
            <w:r>
              <w:rPr>
                <w:rFonts w:hint="default" w:ascii="Courier New" w:hAnsi="Courier New" w:cs="Courier New"/>
                <w:sz w:val="21"/>
                <w:szCs w:val="21"/>
              </w:rPr>
              <w:t>connector port 80</w:t>
            </w:r>
            <w:r>
              <w:rPr>
                <w:rFonts w:hint="eastAsia" w:ascii="Courier New" w:hAnsi="Courier New" w:cs="Courier New"/>
                <w:sz w:val="21"/>
                <w:szCs w:val="21"/>
                <w:lang w:val="en-US" w:eastAsia="zh-CN"/>
              </w:rPr>
              <w:t>10  (116行)</w:t>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r>
              <w:rPr>
                <w:rFonts w:hint="default" w:ascii="Courier New" w:hAnsi="Courier New" w:cs="Courier New"/>
                <w:sz w:val="21"/>
                <w:szCs w:val="21"/>
              </w:rPr>
              <w:t xml:space="preserve">vi </w:t>
            </w:r>
            <w:r>
              <w:rPr>
                <w:rFonts w:hint="eastAsia" w:ascii="Courier New" w:hAnsi="Courier New" w:cs="Courier New"/>
                <w:sz w:val="22"/>
                <w:szCs w:val="22"/>
                <w:lang w:val="en-US" w:eastAsia="zh-CN"/>
              </w:rPr>
              <w:t>tomcat-pyg</w:t>
            </w:r>
            <w:r>
              <w:rPr>
                <w:rFonts w:hint="default" w:ascii="Courier New" w:hAnsi="Courier New" w:cs="Courier New"/>
                <w:sz w:val="22"/>
                <w:szCs w:val="22"/>
              </w:rPr>
              <w:t>-</w:t>
            </w:r>
            <w:r>
              <w:rPr>
                <w:rFonts w:hint="eastAsia" w:ascii="Courier New" w:hAnsi="Courier New" w:cs="Courier New"/>
                <w:sz w:val="22"/>
                <w:szCs w:val="22"/>
                <w:lang w:val="en-US" w:eastAsia="zh-CN"/>
              </w:rPr>
              <w:t>manager</w:t>
            </w:r>
            <w:r>
              <w:rPr>
                <w:rFonts w:hint="default" w:ascii="Courier New" w:hAnsi="Courier New" w:cs="Courier New"/>
                <w:sz w:val="22"/>
                <w:szCs w:val="22"/>
              </w:rPr>
              <w:t>-web</w:t>
            </w:r>
            <w:r>
              <w:rPr>
                <w:rFonts w:hint="eastAsia" w:ascii="Courier New" w:hAnsi="Courier New" w:cs="Courier New"/>
                <w:sz w:val="22"/>
                <w:szCs w:val="22"/>
                <w:lang w:val="en-US" w:eastAsia="zh-CN"/>
              </w:rPr>
              <w:t>2</w:t>
            </w:r>
            <w:r>
              <w:rPr>
                <w:rFonts w:hint="default" w:ascii="Courier New" w:hAnsi="Courier New" w:cs="Courier New"/>
                <w:sz w:val="21"/>
                <w:szCs w:val="21"/>
              </w:rPr>
              <w:t>/conf/server.xml</w:t>
            </w:r>
          </w:p>
        </w:tc>
      </w:tr>
    </w:tbl>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lang w:val="en-US" w:eastAsia="zh-CN"/>
        </w:rPr>
      </w:pP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lang w:val="en-US" w:eastAsia="zh-CN"/>
        </w:rPr>
      </w:pPr>
      <w:r>
        <w:rPr>
          <w:rFonts w:hint="default" w:ascii="Courier New" w:hAnsi="Courier New" w:cs="Courier New"/>
          <w:lang w:val="en-US" w:eastAsia="zh-CN"/>
        </w:rPr>
        <w:t>启动</w:t>
      </w:r>
      <w:r>
        <w:rPr>
          <w:rFonts w:hint="eastAsia" w:ascii="Courier New" w:hAnsi="Courier New" w:cs="Courier New"/>
          <w:lang w:val="en-US" w:eastAsia="zh-CN"/>
        </w:rPr>
        <w:t>：</w:t>
      </w:r>
    </w:p>
    <w:p>
      <w:pPr>
        <w:keepNext w:val="0"/>
        <w:keepLines w:val="0"/>
        <w:pageBreakBefore w:val="0"/>
        <w:widowControl w:val="0"/>
        <w:kinsoku/>
        <w:wordWrap/>
        <w:overflowPunct/>
        <w:topLinePunct w:val="0"/>
        <w:autoSpaceDE/>
        <w:autoSpaceDN/>
        <w:bidi w:val="0"/>
        <w:adjustRightInd/>
        <w:snapToGrid/>
        <w:spacing w:after="0" w:line="240" w:lineRule="auto"/>
        <w:textAlignment w:val="auto"/>
        <w:outlineLvl w:val="9"/>
        <w:rPr>
          <w:rFonts w:hint="default" w:ascii="Courier New" w:hAnsi="Courier New" w:cs="Courier New"/>
        </w:rPr>
      </w:pPr>
      <w:r>
        <w:rPr>
          <w:rFonts w:hint="default" w:ascii="Courier New" w:hAnsi="Courier New" w:cs="Courier New"/>
        </w:rPr>
        <w:t>【</w:t>
      </w:r>
      <w:r>
        <w:rPr>
          <w:rFonts w:hint="default" w:ascii="Courier New" w:hAnsi="Courier New" w:cs="Courier New"/>
          <w:color w:val="FF0000"/>
        </w:rPr>
        <w:t>注意</w:t>
      </w:r>
      <w:r>
        <w:rPr>
          <w:rFonts w:hint="default" w:ascii="Courier New" w:hAnsi="Courier New" w:cs="Courier New"/>
        </w:rPr>
        <w:t>】如果</w:t>
      </w:r>
      <w:r>
        <w:rPr>
          <w:rFonts w:hint="default" w:ascii="Courier New" w:hAnsi="Courier New" w:cs="Courier New"/>
          <w:lang w:val="en-US" w:eastAsia="zh-CN"/>
        </w:rPr>
        <w:t>pinyougou-</w:t>
      </w:r>
      <w:r>
        <w:rPr>
          <w:rFonts w:hint="eastAsia" w:ascii="Courier New" w:hAnsi="Courier New" w:cs="Courier New"/>
          <w:lang w:val="en-US" w:eastAsia="zh-CN"/>
        </w:rPr>
        <w:t>sellergoods</w:t>
      </w:r>
      <w:r>
        <w:rPr>
          <w:rFonts w:hint="default" w:ascii="Courier New" w:hAnsi="Courier New" w:cs="Courier New"/>
        </w:rPr>
        <w:t>-service</w:t>
      </w:r>
      <w:r>
        <w:rPr>
          <w:rFonts w:hint="default" w:ascii="Courier New" w:hAnsi="Courier New" w:cs="Courier New"/>
          <w:lang w:eastAsia="zh-CN"/>
        </w:rPr>
        <w:t>与</w:t>
      </w:r>
      <w:r>
        <w:rPr>
          <w:rFonts w:hint="default" w:ascii="Courier New" w:hAnsi="Courier New" w:cs="Courier New"/>
          <w:lang w:val="en-US" w:eastAsia="zh-CN"/>
        </w:rPr>
        <w:t>pinyougou-</w:t>
      </w:r>
      <w:r>
        <w:rPr>
          <w:rFonts w:hint="eastAsia" w:ascii="Courier New" w:hAnsi="Courier New" w:cs="Courier New"/>
          <w:lang w:val="en-US" w:eastAsia="zh-CN"/>
        </w:rPr>
        <w:t>content</w:t>
      </w:r>
      <w:r>
        <w:rPr>
          <w:rFonts w:hint="default" w:ascii="Courier New" w:hAnsi="Courier New" w:cs="Courier New"/>
          <w:lang w:val="en-US" w:eastAsia="zh-CN"/>
        </w:rPr>
        <w:t>-service</w:t>
      </w:r>
      <w:r>
        <w:rPr>
          <w:rFonts w:hint="default" w:ascii="Courier New" w:hAnsi="Courier New" w:cs="Courier New"/>
        </w:rPr>
        <w:t>服务是在windows上启动的，需要将</w:t>
      </w:r>
      <w:r>
        <w:rPr>
          <w:rFonts w:hint="default" w:ascii="Courier New" w:hAnsi="Courier New" w:cs="Courier New"/>
          <w:b/>
        </w:rPr>
        <w:t>windows</w:t>
      </w:r>
      <w:r>
        <w:rPr>
          <w:rFonts w:hint="default" w:ascii="Courier New" w:hAnsi="Courier New" w:cs="Courier New"/>
        </w:rPr>
        <w:t>的对专用和对外的</w:t>
      </w:r>
      <w:r>
        <w:rPr>
          <w:rFonts w:hint="default" w:ascii="Courier New" w:hAnsi="Courier New" w:cs="Courier New"/>
          <w:b/>
          <w:color w:val="FF0000"/>
        </w:rPr>
        <w:t>防火墙关闭</w:t>
      </w:r>
      <w:r>
        <w:rPr>
          <w:rFonts w:hint="default" w:ascii="Courier New" w:hAnsi="Courier New" w:cs="Courier New"/>
        </w:rPr>
        <w:t>。</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r>
              <w:rPr>
                <w:rFonts w:hint="default" w:ascii="Courier New" w:hAnsi="Courier New" w:cs="Courier New"/>
                <w:sz w:val="21"/>
                <w:szCs w:val="21"/>
              </w:rPr>
              <w:t># 启动tomcat</w:t>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r>
              <w:rPr>
                <w:rFonts w:hint="default" w:ascii="Courier New" w:hAnsi="Courier New" w:cs="Courier New"/>
                <w:sz w:val="21"/>
                <w:szCs w:val="21"/>
              </w:rPr>
              <w:t>cd /usr/local/web</w:t>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b/>
                <w:sz w:val="21"/>
                <w:szCs w:val="21"/>
              </w:rPr>
            </w:pP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r>
              <w:rPr>
                <w:rFonts w:hint="eastAsia" w:ascii="Courier New" w:hAnsi="Courier New" w:cs="Courier New"/>
                <w:sz w:val="22"/>
                <w:szCs w:val="22"/>
                <w:lang w:val="en-US" w:eastAsia="zh-CN"/>
              </w:rPr>
              <w:t>tomcat-pyg</w:t>
            </w:r>
            <w:r>
              <w:rPr>
                <w:rFonts w:hint="default" w:ascii="Courier New" w:hAnsi="Courier New" w:cs="Courier New"/>
                <w:sz w:val="22"/>
                <w:szCs w:val="22"/>
              </w:rPr>
              <w:t>-</w:t>
            </w:r>
            <w:r>
              <w:rPr>
                <w:rFonts w:hint="eastAsia" w:ascii="Courier New" w:hAnsi="Courier New" w:cs="Courier New"/>
                <w:sz w:val="22"/>
                <w:szCs w:val="22"/>
                <w:lang w:val="en-US" w:eastAsia="zh-CN"/>
              </w:rPr>
              <w:t>manager</w:t>
            </w:r>
            <w:r>
              <w:rPr>
                <w:rFonts w:hint="default" w:ascii="Courier New" w:hAnsi="Courier New" w:cs="Courier New"/>
                <w:sz w:val="22"/>
                <w:szCs w:val="22"/>
              </w:rPr>
              <w:t>-web</w:t>
            </w:r>
            <w:r>
              <w:rPr>
                <w:rFonts w:hint="default" w:ascii="Courier New" w:hAnsi="Courier New" w:cs="Courier New"/>
                <w:sz w:val="21"/>
                <w:szCs w:val="21"/>
              </w:rPr>
              <w:t>1/bin/startup.sh</w:t>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r>
              <w:rPr>
                <w:rFonts w:hint="eastAsia" w:ascii="Courier New" w:hAnsi="Courier New" w:cs="Courier New"/>
                <w:sz w:val="22"/>
                <w:szCs w:val="22"/>
                <w:lang w:val="en-US" w:eastAsia="zh-CN"/>
              </w:rPr>
              <w:t>tomcat-pyg</w:t>
            </w:r>
            <w:r>
              <w:rPr>
                <w:rFonts w:hint="default" w:ascii="Courier New" w:hAnsi="Courier New" w:cs="Courier New"/>
                <w:sz w:val="22"/>
                <w:szCs w:val="22"/>
              </w:rPr>
              <w:t>-</w:t>
            </w:r>
            <w:r>
              <w:rPr>
                <w:rFonts w:hint="eastAsia" w:ascii="Courier New" w:hAnsi="Courier New" w:cs="Courier New"/>
                <w:sz w:val="22"/>
                <w:szCs w:val="22"/>
                <w:lang w:val="en-US" w:eastAsia="zh-CN"/>
              </w:rPr>
              <w:t>manager</w:t>
            </w:r>
            <w:r>
              <w:rPr>
                <w:rFonts w:hint="default" w:ascii="Courier New" w:hAnsi="Courier New" w:cs="Courier New"/>
                <w:sz w:val="22"/>
                <w:szCs w:val="22"/>
              </w:rPr>
              <w:t>-web</w:t>
            </w:r>
            <w:r>
              <w:rPr>
                <w:rFonts w:hint="default" w:ascii="Courier New" w:hAnsi="Courier New" w:cs="Courier New"/>
                <w:sz w:val="21"/>
                <w:szCs w:val="21"/>
              </w:rPr>
              <w:t>2/bin/startup.sh</w:t>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r>
              <w:rPr>
                <w:rFonts w:hint="default" w:ascii="Courier New" w:hAnsi="Courier New" w:cs="Courier New"/>
                <w:b/>
                <w:sz w:val="21"/>
                <w:szCs w:val="21"/>
              </w:rPr>
              <w:t>#注意要在windows中启动</w:t>
            </w:r>
            <w:r>
              <w:rPr>
                <w:rFonts w:hint="eastAsia" w:ascii="Courier New" w:hAnsi="Courier New" w:cs="Courier New"/>
                <w:b/>
                <w:sz w:val="21"/>
                <w:szCs w:val="21"/>
                <w:lang w:val="en-US" w:eastAsia="zh-CN"/>
              </w:rPr>
              <w:t>pinyougou</w:t>
            </w:r>
            <w:r>
              <w:rPr>
                <w:rFonts w:hint="default" w:ascii="Courier New" w:hAnsi="Courier New" w:cs="Courier New"/>
                <w:b/>
                <w:sz w:val="21"/>
                <w:szCs w:val="21"/>
              </w:rPr>
              <w:t>-</w:t>
            </w:r>
            <w:r>
              <w:rPr>
                <w:rFonts w:hint="eastAsia" w:ascii="Courier New" w:hAnsi="Courier New" w:cs="Courier New"/>
                <w:b/>
                <w:sz w:val="21"/>
                <w:szCs w:val="21"/>
                <w:lang w:val="en-US" w:eastAsia="zh-CN"/>
              </w:rPr>
              <w:t>sellergoods与pinyougou-content</w:t>
            </w:r>
            <w:r>
              <w:rPr>
                <w:rFonts w:hint="default" w:ascii="Courier New" w:hAnsi="Courier New" w:cs="Courier New"/>
                <w:b/>
                <w:sz w:val="21"/>
                <w:szCs w:val="21"/>
              </w:rPr>
              <w:t>服务和开启注册中心</w:t>
            </w:r>
          </w:p>
        </w:tc>
      </w:tr>
    </w:tbl>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eastAsia="宋体" w:cs="Courier New"/>
          <w:lang w:val="en-US" w:eastAsia="zh-CN"/>
        </w:rPr>
      </w:pPr>
      <w:r>
        <w:rPr>
          <w:rFonts w:hint="default" w:ascii="Courier New" w:hAnsi="Courier New" w:cs="Courier New"/>
          <w:lang w:val="en-US" w:eastAsia="zh-CN"/>
        </w:rPr>
        <w:t>修改hosts:</w:t>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lang w:val="en-US" w:eastAsia="zh-CN"/>
        </w:rPr>
      </w:pPr>
      <w:r>
        <w:drawing>
          <wp:inline distT="0" distB="0" distL="114300" distR="114300">
            <wp:extent cx="5269865" cy="2096770"/>
            <wp:effectExtent l="9525" t="9525" r="16510" b="273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5"/>
                    <a:stretch>
                      <a:fillRect/>
                    </a:stretch>
                  </pic:blipFill>
                  <pic:spPr>
                    <a:xfrm>
                      <a:off x="0" y="0"/>
                      <a:ext cx="5269865" cy="2096770"/>
                    </a:xfrm>
                    <a:prstGeom prst="rect">
                      <a:avLst/>
                    </a:prstGeom>
                    <a:noFill/>
                    <a:ln w="9525">
                      <a:solidFill>
                        <a:schemeClr val="tx1"/>
                      </a:solid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lang w:val="en-US" w:eastAsia="zh-CN"/>
        </w:rPr>
      </w:pPr>
      <w:r>
        <w:rPr>
          <w:rFonts w:hint="default" w:ascii="Courier New" w:hAnsi="Courier New" w:cs="Courier New"/>
          <w:lang w:val="en-US" w:eastAsia="zh-CN"/>
        </w:rPr>
        <w:t>测试</w:t>
      </w:r>
      <w:r>
        <w:rPr>
          <w:rFonts w:hint="eastAsia" w:ascii="Courier New" w:hAnsi="Courier New" w:cs="Courier New"/>
          <w:lang w:val="en-US" w:eastAsia="zh-CN"/>
        </w:rPr>
        <w:t>：</w:t>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Style w:val="20"/>
          <w:rFonts w:hint="default" w:ascii="Courier New" w:hAnsi="Courier New" w:cs="Courier New"/>
          <w:sz w:val="21"/>
          <w:szCs w:val="21"/>
        </w:rPr>
      </w:pPr>
      <w:r>
        <w:rPr>
          <w:rFonts w:hint="default" w:ascii="Courier New" w:hAnsi="Courier New" w:cs="Courier New"/>
          <w:sz w:val="21"/>
          <w:szCs w:val="21"/>
        </w:rPr>
        <w:fldChar w:fldCharType="begin"/>
      </w:r>
      <w:r>
        <w:rPr>
          <w:rFonts w:hint="default" w:ascii="Courier New" w:hAnsi="Courier New" w:cs="Courier New"/>
          <w:sz w:val="21"/>
          <w:szCs w:val="21"/>
        </w:rPr>
        <w:instrText xml:space="preserve"> HYPERLINK "http://192.168.12.169:8080/rest/page/index" </w:instrText>
      </w:r>
      <w:r>
        <w:rPr>
          <w:rFonts w:hint="default" w:ascii="Courier New" w:hAnsi="Courier New" w:cs="Courier New"/>
          <w:sz w:val="21"/>
          <w:szCs w:val="21"/>
        </w:rPr>
        <w:fldChar w:fldCharType="separate"/>
      </w:r>
      <w:r>
        <w:rPr>
          <w:rStyle w:val="20"/>
          <w:rFonts w:hint="default" w:ascii="Courier New" w:hAnsi="Courier New" w:cs="Courier New"/>
          <w:sz w:val="21"/>
          <w:szCs w:val="21"/>
        </w:rPr>
        <w:t>http://</w:t>
      </w:r>
      <w:r>
        <w:rPr>
          <w:rStyle w:val="20"/>
          <w:rFonts w:hint="eastAsia" w:ascii="Courier New" w:hAnsi="Courier New" w:cs="Courier New"/>
          <w:sz w:val="21"/>
          <w:szCs w:val="21"/>
          <w:lang w:val="en-US" w:eastAsia="zh-CN"/>
        </w:rPr>
        <w:t>manager.pinyougou.com</w:t>
      </w:r>
      <w:r>
        <w:rPr>
          <w:rStyle w:val="20"/>
          <w:rFonts w:hint="default" w:ascii="Courier New" w:hAnsi="Courier New" w:cs="Courier New"/>
          <w:sz w:val="21"/>
          <w:szCs w:val="21"/>
        </w:rPr>
        <w:t>:</w:t>
      </w:r>
      <w:r>
        <w:rPr>
          <w:rStyle w:val="20"/>
          <w:rFonts w:hint="eastAsia" w:ascii="Courier New" w:hAnsi="Courier New" w:cs="Courier New"/>
          <w:sz w:val="21"/>
          <w:szCs w:val="21"/>
          <w:lang w:val="en-US" w:eastAsia="zh-CN"/>
        </w:rPr>
        <w:t>8080</w:t>
      </w:r>
      <w:r>
        <w:rPr>
          <w:rStyle w:val="20"/>
          <w:rFonts w:hint="default" w:ascii="Courier New" w:hAnsi="Courier New" w:cs="Courier New"/>
          <w:sz w:val="21"/>
          <w:szCs w:val="21"/>
        </w:rPr>
        <w:t>/</w:t>
      </w:r>
      <w:r>
        <w:rPr>
          <w:rStyle w:val="20"/>
          <w:rFonts w:hint="default" w:ascii="Courier New" w:hAnsi="Courier New" w:cs="Courier New"/>
          <w:sz w:val="21"/>
          <w:szCs w:val="21"/>
        </w:rPr>
        <w:fldChar w:fldCharType="end"/>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pPr>
      <w:r>
        <w:rPr>
          <w:rFonts w:hint="default" w:ascii="Courier New" w:hAnsi="Courier New" w:cs="Courier New"/>
          <w:sz w:val="21"/>
          <w:szCs w:val="21"/>
        </w:rPr>
        <w:fldChar w:fldCharType="begin"/>
      </w:r>
      <w:r>
        <w:rPr>
          <w:rFonts w:hint="default" w:ascii="Courier New" w:hAnsi="Courier New" w:cs="Courier New"/>
          <w:sz w:val="21"/>
          <w:szCs w:val="21"/>
        </w:rPr>
        <w:instrText xml:space="preserve"> HYPERLINK "http://192.168.12.169:8081/rest/page/index" </w:instrText>
      </w:r>
      <w:r>
        <w:rPr>
          <w:rFonts w:hint="default" w:ascii="Courier New" w:hAnsi="Courier New" w:cs="Courier New"/>
          <w:sz w:val="21"/>
          <w:szCs w:val="21"/>
        </w:rPr>
        <w:fldChar w:fldCharType="separate"/>
      </w:r>
      <w:r>
        <w:rPr>
          <w:rStyle w:val="20"/>
          <w:rFonts w:hint="default" w:ascii="Courier New" w:hAnsi="Courier New" w:cs="Courier New"/>
          <w:sz w:val="21"/>
          <w:szCs w:val="21"/>
        </w:rPr>
        <w:t>http://</w:t>
      </w:r>
      <w:r>
        <w:rPr>
          <w:rStyle w:val="20"/>
          <w:rFonts w:hint="eastAsia" w:ascii="Courier New" w:hAnsi="Courier New" w:cs="Courier New"/>
          <w:sz w:val="21"/>
          <w:szCs w:val="21"/>
          <w:lang w:val="en-US" w:eastAsia="zh-CN"/>
        </w:rPr>
        <w:t>manager.pinyougou.com</w:t>
      </w:r>
      <w:r>
        <w:rPr>
          <w:rStyle w:val="20"/>
          <w:rFonts w:hint="default" w:ascii="Courier New" w:hAnsi="Courier New" w:cs="Courier New"/>
          <w:sz w:val="21"/>
          <w:szCs w:val="21"/>
        </w:rPr>
        <w:t>:8</w:t>
      </w:r>
      <w:r>
        <w:rPr>
          <w:rStyle w:val="20"/>
          <w:rFonts w:hint="eastAsia" w:ascii="Courier New" w:hAnsi="Courier New" w:cs="Courier New"/>
          <w:sz w:val="21"/>
          <w:szCs w:val="21"/>
          <w:lang w:val="en-US" w:eastAsia="zh-CN"/>
        </w:rPr>
        <w:t>081</w:t>
      </w:r>
      <w:r>
        <w:rPr>
          <w:rStyle w:val="20"/>
          <w:rFonts w:hint="default" w:ascii="Courier New" w:hAnsi="Courier New" w:cs="Courier New"/>
          <w:sz w:val="21"/>
          <w:szCs w:val="21"/>
        </w:rPr>
        <w:t>/</w:t>
      </w:r>
      <w:r>
        <w:rPr>
          <w:rStyle w:val="20"/>
          <w:rFonts w:hint="default" w:ascii="Courier New" w:hAnsi="Courier New" w:cs="Courier New"/>
          <w:sz w:val="21"/>
          <w:szCs w:val="21"/>
        </w:rPr>
        <w:fldChar w:fldCharType="end"/>
      </w:r>
    </w:p>
    <w:p>
      <w:pPr>
        <w:pStyle w:val="4"/>
        <w:keepNext/>
        <w:keepLines/>
        <w:pageBreakBefore w:val="0"/>
        <w:widowControl w:val="0"/>
        <w:numPr>
          <w:ilvl w:val="2"/>
          <w:numId w:val="0"/>
        </w:numPr>
        <w:kinsoku/>
        <w:wordWrap/>
        <w:overflowPunct/>
        <w:topLinePunct w:val="0"/>
        <w:autoSpaceDE/>
        <w:autoSpaceDN/>
        <w:bidi w:val="0"/>
        <w:adjustRightInd/>
        <w:snapToGrid/>
        <w:spacing w:before="140" w:after="140"/>
        <w:ind w:leftChars="0"/>
        <w:textAlignment w:val="auto"/>
        <w:outlineLvl w:val="2"/>
      </w:pPr>
      <w:r>
        <w:rPr>
          <w:rFonts w:hint="eastAsia"/>
          <w:lang w:val="en-US" w:eastAsia="zh-CN"/>
        </w:rPr>
        <w:t>4.4.3</w:t>
      </w:r>
      <w:r>
        <w:rPr>
          <w:rFonts w:hint="eastAsia"/>
        </w:rPr>
        <w:t>配置</w:t>
      </w:r>
      <w:r>
        <w:rPr>
          <w:rFonts w:hint="eastAsia"/>
          <w:lang w:eastAsia="zh-CN"/>
        </w:rPr>
        <w:t>运营商系统</w:t>
      </w:r>
      <w:r>
        <w:rPr>
          <w:rFonts w:hint="eastAsia"/>
        </w:rPr>
        <w:t>nginx集群</w:t>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lang w:val="en-US" w:eastAsia="zh-CN"/>
        </w:rPr>
      </w:pPr>
      <w:r>
        <w:rPr>
          <w:rFonts w:hint="default" w:ascii="Courier New" w:hAnsi="Courier New" w:cs="Courier New"/>
          <w:lang w:val="en-US" w:eastAsia="zh-CN"/>
        </w:rPr>
        <w:t>修改nginx的nginx.conf</w:t>
      </w:r>
      <w:r>
        <w:rPr>
          <w:rFonts w:hint="eastAsia" w:ascii="Courier New" w:hAnsi="Courier New" w:cs="Courier New"/>
          <w:lang w:val="en-US" w:eastAsia="zh-CN"/>
        </w:rPr>
        <w:t>：</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r>
              <w:rPr>
                <w:rFonts w:hint="default" w:ascii="Courier New" w:hAnsi="Courier New" w:cs="Courier New"/>
                <w:sz w:val="21"/>
                <w:szCs w:val="21"/>
              </w:rPr>
              <w:t>cd /usr/local/nginx/conf</w:t>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r>
              <w:rPr>
                <w:rFonts w:hint="default" w:ascii="Courier New" w:hAnsi="Courier New" w:cs="Courier New"/>
                <w:sz w:val="21"/>
                <w:szCs w:val="21"/>
              </w:rPr>
              <w:t>vi nginx.conf</w:t>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p>
          <w:p>
            <w:pPr>
              <w:keepNext w:val="0"/>
              <w:keepLines w:val="0"/>
              <w:pageBreakBefore w:val="0"/>
              <w:widowControl w:val="0"/>
              <w:kinsoku/>
              <w:wordWrap/>
              <w:overflowPunct/>
              <w:topLinePunct w:val="0"/>
              <w:autoSpaceDE/>
              <w:autoSpaceDN/>
              <w:bidi w:val="0"/>
              <w:adjustRightInd/>
              <w:snapToGrid/>
              <w:spacing w:after="0" w:line="240" w:lineRule="auto"/>
              <w:ind w:right="0" w:rightChars="0"/>
              <w:jc w:val="both"/>
              <w:textAlignment w:val="auto"/>
              <w:outlineLvl w:val="9"/>
              <w:rPr>
                <w:rFonts w:hint="default" w:ascii="Courier New" w:hAnsi="Courier New" w:cs="Courier New"/>
                <w:sz w:val="21"/>
                <w:szCs w:val="21"/>
              </w:rPr>
            </w:pPr>
            <w:r>
              <w:rPr>
                <w:rFonts w:hint="eastAsia" w:ascii="Courier New" w:hAnsi="Courier New" w:cs="Courier New"/>
                <w:sz w:val="21"/>
                <w:szCs w:val="21"/>
                <w:lang w:val="en-US" w:eastAsia="zh-CN"/>
              </w:rPr>
              <w:t xml:space="preserve"># </w:t>
            </w:r>
            <w:r>
              <w:rPr>
                <w:rFonts w:hint="default" w:ascii="Courier New" w:hAnsi="Courier New" w:cs="Courier New"/>
                <w:sz w:val="21"/>
                <w:szCs w:val="21"/>
              </w:rPr>
              <w:t>在http节点内添加：</w:t>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420" w:firstLineChars="200"/>
              <w:jc w:val="both"/>
              <w:textAlignment w:val="auto"/>
              <w:outlineLvl w:val="9"/>
              <w:rPr>
                <w:rFonts w:hint="default" w:ascii="Courier New" w:hAnsi="Courier New" w:cs="Courier New"/>
                <w:sz w:val="21"/>
                <w:szCs w:val="21"/>
              </w:rPr>
            </w:pPr>
            <w:r>
              <w:rPr>
                <w:rFonts w:hint="default" w:ascii="Courier New" w:hAnsi="Courier New" w:cs="Courier New"/>
                <w:sz w:val="21"/>
                <w:szCs w:val="21"/>
              </w:rPr>
              <w:t>#</w:t>
            </w:r>
            <w:r>
              <w:rPr>
                <w:rFonts w:hint="eastAsia" w:ascii="Courier New" w:hAnsi="Courier New" w:cs="Courier New"/>
                <w:sz w:val="21"/>
                <w:szCs w:val="21"/>
                <w:lang w:val="en-US" w:eastAsia="zh-CN"/>
              </w:rPr>
              <w:t xml:space="preserve"> </w:t>
            </w:r>
            <w:r>
              <w:rPr>
                <w:rFonts w:hint="default" w:ascii="Courier New" w:hAnsi="Courier New" w:cs="Courier New"/>
                <w:sz w:val="21"/>
                <w:szCs w:val="21"/>
              </w:rPr>
              <w:t>配置集群</w:t>
            </w:r>
            <w:r>
              <w:rPr>
                <w:rFonts w:hint="eastAsia" w:ascii="Courier New" w:hAnsi="Courier New" w:cs="Courier New"/>
                <w:sz w:val="21"/>
                <w:szCs w:val="21"/>
                <w:lang w:eastAsia="zh-CN"/>
              </w:rPr>
              <w:t>节点</w:t>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420" w:firstLineChars="0"/>
              <w:jc w:val="both"/>
              <w:textAlignment w:val="auto"/>
              <w:outlineLvl w:val="9"/>
              <w:rPr>
                <w:rFonts w:hint="default" w:ascii="Courier New" w:hAnsi="Courier New" w:cs="Courier New"/>
                <w:sz w:val="21"/>
                <w:szCs w:val="21"/>
              </w:rPr>
            </w:pPr>
            <w:r>
              <w:rPr>
                <w:rFonts w:hint="default" w:ascii="Courier New" w:hAnsi="Courier New" w:cs="Courier New"/>
                <w:sz w:val="21"/>
                <w:szCs w:val="21"/>
              </w:rPr>
              <w:t>upstream pinyougou-</w:t>
            </w:r>
            <w:r>
              <w:rPr>
                <w:rFonts w:hint="eastAsia" w:ascii="Courier New" w:hAnsi="Courier New" w:cs="Courier New"/>
                <w:sz w:val="21"/>
                <w:szCs w:val="21"/>
                <w:lang w:val="en-US" w:eastAsia="zh-CN"/>
              </w:rPr>
              <w:t>manager</w:t>
            </w:r>
            <w:r>
              <w:rPr>
                <w:rFonts w:hint="default" w:ascii="Courier New" w:hAnsi="Courier New" w:cs="Courier New"/>
                <w:sz w:val="21"/>
                <w:szCs w:val="21"/>
              </w:rPr>
              <w:t>-web {</w:t>
            </w:r>
          </w:p>
          <w:p>
            <w:pPr>
              <w:keepNext w:val="0"/>
              <w:keepLines w:val="0"/>
              <w:pageBreakBefore w:val="0"/>
              <w:kinsoku/>
              <w:wordWrap/>
              <w:overflowPunct/>
              <w:topLinePunct w:val="0"/>
              <w:autoSpaceDE/>
              <w:autoSpaceDN/>
              <w:bidi w:val="0"/>
              <w:adjustRightInd/>
              <w:snapToGrid/>
              <w:spacing w:beforeAutospacing="0" w:after="0" w:afterAutospacing="0" w:line="240" w:lineRule="auto"/>
              <w:ind w:left="0" w:leftChars="0" w:right="0" w:rightChars="0"/>
              <w:textAlignment w:val="auto"/>
              <w:rPr>
                <w:rFonts w:hint="eastAsia" w:ascii="Courier New" w:hAnsi="Courier New" w:eastAsia="宋体" w:cs="Courier New"/>
                <w:color w:val="FF0000"/>
                <w:sz w:val="21"/>
                <w:szCs w:val="21"/>
                <w:lang w:val="en-US" w:eastAsia="zh-CN"/>
              </w:rPr>
            </w:pPr>
            <w:r>
              <w:rPr>
                <w:rFonts w:hint="eastAsia" w:ascii="Courier New" w:hAnsi="Courier New" w:cs="Courier New"/>
                <w:sz w:val="21"/>
                <w:szCs w:val="21"/>
                <w:lang w:val="en-US" w:eastAsia="zh-CN"/>
              </w:rPr>
              <w:t xml:space="preserve">        </w:t>
            </w:r>
            <w:r>
              <w:rPr>
                <w:rFonts w:hint="default" w:ascii="Courier New" w:hAnsi="Courier New" w:cs="Courier New"/>
                <w:color w:val="FF0000"/>
                <w:sz w:val="21"/>
                <w:szCs w:val="21"/>
                <w:lang w:val="en-US" w:eastAsia="zh-CN"/>
              </w:rPr>
              <w:t>ip_hash;</w:t>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r>
              <w:rPr>
                <w:rFonts w:hint="default" w:ascii="Courier New" w:hAnsi="Courier New" w:cs="Courier New"/>
                <w:sz w:val="21"/>
                <w:szCs w:val="21"/>
              </w:rPr>
              <w:t xml:space="preserve">        server 192.168.12.1</w:t>
            </w:r>
            <w:r>
              <w:rPr>
                <w:rFonts w:hint="eastAsia" w:ascii="Courier New" w:hAnsi="Courier New" w:cs="Courier New"/>
                <w:sz w:val="21"/>
                <w:szCs w:val="21"/>
                <w:lang w:val="en-US" w:eastAsia="zh-CN"/>
              </w:rPr>
              <w:t>32</w:t>
            </w:r>
            <w:r>
              <w:rPr>
                <w:rFonts w:hint="default" w:ascii="Courier New" w:hAnsi="Courier New" w:cs="Courier New"/>
                <w:sz w:val="21"/>
                <w:szCs w:val="21"/>
              </w:rPr>
              <w:t>:8</w:t>
            </w:r>
            <w:r>
              <w:rPr>
                <w:rFonts w:hint="eastAsia" w:ascii="Courier New" w:hAnsi="Courier New" w:cs="Courier New"/>
                <w:sz w:val="21"/>
                <w:szCs w:val="21"/>
                <w:lang w:val="en-US" w:eastAsia="zh-CN"/>
              </w:rPr>
              <w:t>080</w:t>
            </w:r>
            <w:r>
              <w:rPr>
                <w:rFonts w:hint="default" w:ascii="Courier New" w:hAnsi="Courier New" w:cs="Courier New"/>
                <w:sz w:val="21"/>
                <w:szCs w:val="21"/>
              </w:rPr>
              <w:t>;</w:t>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r>
              <w:rPr>
                <w:rFonts w:hint="default" w:ascii="Courier New" w:hAnsi="Courier New" w:cs="Courier New"/>
                <w:sz w:val="21"/>
                <w:szCs w:val="21"/>
              </w:rPr>
              <w:t xml:space="preserve">        server 192.168.12.1</w:t>
            </w:r>
            <w:r>
              <w:rPr>
                <w:rFonts w:hint="eastAsia" w:ascii="Courier New" w:hAnsi="Courier New" w:cs="Courier New"/>
                <w:sz w:val="21"/>
                <w:szCs w:val="21"/>
                <w:lang w:val="en-US" w:eastAsia="zh-CN"/>
              </w:rPr>
              <w:t>32</w:t>
            </w:r>
            <w:r>
              <w:rPr>
                <w:rFonts w:hint="default" w:ascii="Courier New" w:hAnsi="Courier New" w:cs="Courier New"/>
                <w:sz w:val="21"/>
                <w:szCs w:val="21"/>
              </w:rPr>
              <w:t>:8</w:t>
            </w:r>
            <w:r>
              <w:rPr>
                <w:rFonts w:hint="eastAsia" w:ascii="Courier New" w:hAnsi="Courier New" w:cs="Courier New"/>
                <w:sz w:val="21"/>
                <w:szCs w:val="21"/>
                <w:lang w:val="en-US" w:eastAsia="zh-CN"/>
              </w:rPr>
              <w:t>081</w:t>
            </w:r>
            <w:r>
              <w:rPr>
                <w:rFonts w:hint="default" w:ascii="Courier New" w:hAnsi="Courier New" w:cs="Courier New"/>
                <w:sz w:val="21"/>
                <w:szCs w:val="21"/>
              </w:rPr>
              <w:t>;</w:t>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r>
              <w:rPr>
                <w:rFonts w:hint="default" w:ascii="Courier New" w:hAnsi="Courier New" w:cs="Courier New"/>
                <w:sz w:val="21"/>
                <w:szCs w:val="21"/>
              </w:rPr>
              <w:t xml:space="preserve">    }</w:t>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r>
              <w:rPr>
                <w:rFonts w:hint="default" w:ascii="Courier New" w:hAnsi="Courier New" w:cs="Courier New"/>
                <w:sz w:val="21"/>
                <w:szCs w:val="21"/>
              </w:rPr>
              <w:t xml:space="preserve">    server {</w:t>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r>
              <w:rPr>
                <w:rFonts w:hint="default" w:ascii="Courier New" w:hAnsi="Courier New" w:cs="Courier New"/>
                <w:sz w:val="21"/>
                <w:szCs w:val="21"/>
              </w:rPr>
              <w:t xml:space="preserve">        listen       80;</w:t>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r>
              <w:rPr>
                <w:rFonts w:hint="default" w:ascii="Courier New" w:hAnsi="Courier New" w:cs="Courier New"/>
                <w:sz w:val="21"/>
                <w:szCs w:val="21"/>
              </w:rPr>
              <w:t xml:space="preserve">        server_name  </w:t>
            </w:r>
            <w:r>
              <w:rPr>
                <w:rFonts w:hint="eastAsia" w:ascii="Courier New" w:hAnsi="Courier New" w:cs="Courier New"/>
                <w:sz w:val="21"/>
                <w:szCs w:val="21"/>
                <w:lang w:val="en-US" w:eastAsia="zh-CN"/>
              </w:rPr>
              <w:t>manager</w:t>
            </w:r>
            <w:r>
              <w:rPr>
                <w:rFonts w:hint="default" w:ascii="Courier New" w:hAnsi="Courier New" w:cs="Courier New"/>
                <w:sz w:val="21"/>
                <w:szCs w:val="21"/>
              </w:rPr>
              <w:t>.</w:t>
            </w:r>
            <w:r>
              <w:rPr>
                <w:rFonts w:hint="eastAsia" w:ascii="Courier New" w:hAnsi="Courier New" w:cs="Courier New"/>
                <w:sz w:val="21"/>
                <w:szCs w:val="21"/>
                <w:lang w:val="en-US" w:eastAsia="zh-CN"/>
              </w:rPr>
              <w:t>pinyougou</w:t>
            </w:r>
            <w:r>
              <w:rPr>
                <w:rFonts w:hint="default" w:ascii="Courier New" w:hAnsi="Courier New" w:cs="Courier New"/>
                <w:sz w:val="21"/>
                <w:szCs w:val="21"/>
              </w:rPr>
              <w:t>.com;</w:t>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r>
              <w:rPr>
                <w:rFonts w:hint="default" w:ascii="Courier New" w:hAnsi="Courier New" w:cs="Courier New"/>
                <w:sz w:val="21"/>
                <w:szCs w:val="21"/>
              </w:rPr>
              <w:tab/>
            </w:r>
            <w:r>
              <w:rPr>
                <w:rFonts w:hint="default" w:ascii="Courier New" w:hAnsi="Courier New" w:cs="Courier New"/>
                <w:sz w:val="21"/>
                <w:szCs w:val="21"/>
                <w:lang w:val="en-US" w:eastAsia="zh-CN"/>
              </w:rPr>
              <w:t xml:space="preserve">    </w:t>
            </w:r>
            <w:r>
              <w:rPr>
                <w:rFonts w:hint="default" w:ascii="Courier New" w:hAnsi="Courier New" w:cs="Courier New"/>
                <w:sz w:val="21"/>
                <w:szCs w:val="21"/>
              </w:rPr>
              <w:t>proxy_set_header X-Forwarded-Host $host;</w:t>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r>
              <w:rPr>
                <w:rFonts w:hint="default" w:ascii="Courier New" w:hAnsi="Courier New" w:cs="Courier New"/>
                <w:sz w:val="21"/>
                <w:szCs w:val="21"/>
              </w:rPr>
              <w:t xml:space="preserve">        proxy_set_header X-Forwarded-Server $host;</w:t>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840" w:firstLineChars="400"/>
              <w:jc w:val="both"/>
              <w:textAlignment w:val="auto"/>
              <w:outlineLvl w:val="9"/>
              <w:rPr>
                <w:rFonts w:hint="default" w:ascii="Courier New" w:hAnsi="Courier New" w:cs="Courier New"/>
                <w:sz w:val="21"/>
                <w:szCs w:val="21"/>
              </w:rPr>
            </w:pPr>
            <w:r>
              <w:rPr>
                <w:rFonts w:hint="default" w:ascii="Courier New" w:hAnsi="Courier New" w:cs="Courier New"/>
                <w:sz w:val="21"/>
                <w:szCs w:val="21"/>
              </w:rPr>
              <w:t>proxy_set_header Host $host;</w:t>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r>
              <w:rPr>
                <w:rFonts w:hint="default" w:ascii="Courier New" w:hAnsi="Courier New" w:cs="Courier New"/>
                <w:sz w:val="21"/>
                <w:szCs w:val="21"/>
              </w:rPr>
              <w:t xml:space="preserve">        location / {</w:t>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r>
              <w:rPr>
                <w:rFonts w:hint="default" w:ascii="Courier New" w:hAnsi="Courier New" w:cs="Courier New"/>
                <w:sz w:val="21"/>
                <w:szCs w:val="21"/>
              </w:rPr>
              <w:tab/>
            </w:r>
            <w:r>
              <w:rPr>
                <w:rFonts w:hint="default" w:ascii="Courier New" w:hAnsi="Courier New" w:cs="Courier New"/>
                <w:sz w:val="21"/>
                <w:szCs w:val="21"/>
              </w:rPr>
              <w:t xml:space="preserve">    </w:t>
            </w:r>
            <w:r>
              <w:rPr>
                <w:rFonts w:hint="default" w:ascii="Courier New" w:hAnsi="Courier New" w:cs="Courier New"/>
                <w:sz w:val="21"/>
                <w:szCs w:val="21"/>
                <w:lang w:val="en-US" w:eastAsia="zh-CN"/>
              </w:rPr>
              <w:t xml:space="preserve">  </w:t>
            </w:r>
            <w:r>
              <w:rPr>
                <w:rFonts w:hint="eastAsia" w:ascii="Courier New" w:hAnsi="Courier New" w:cs="Courier New"/>
                <w:sz w:val="21"/>
                <w:szCs w:val="21"/>
                <w:lang w:val="en-US" w:eastAsia="zh-CN"/>
              </w:rPr>
              <w:t xml:space="preserve">  </w:t>
            </w:r>
            <w:r>
              <w:rPr>
                <w:rFonts w:hint="default" w:ascii="Courier New" w:hAnsi="Courier New" w:cs="Courier New"/>
                <w:sz w:val="21"/>
                <w:szCs w:val="21"/>
              </w:rPr>
              <w:t>proxy_pass http://pinyougou-</w:t>
            </w:r>
            <w:r>
              <w:rPr>
                <w:rFonts w:hint="eastAsia" w:ascii="Courier New" w:hAnsi="Courier New" w:cs="Courier New"/>
                <w:sz w:val="21"/>
                <w:szCs w:val="21"/>
                <w:lang w:val="en-US" w:eastAsia="zh-CN"/>
              </w:rPr>
              <w:t>manager</w:t>
            </w:r>
            <w:r>
              <w:rPr>
                <w:rFonts w:hint="default" w:ascii="Courier New" w:hAnsi="Courier New" w:cs="Courier New"/>
                <w:sz w:val="21"/>
                <w:szCs w:val="21"/>
              </w:rPr>
              <w:t>-web;</w:t>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r>
              <w:rPr>
                <w:rFonts w:hint="default" w:ascii="Courier New" w:hAnsi="Courier New" w:cs="Courier New"/>
                <w:sz w:val="21"/>
                <w:szCs w:val="21"/>
              </w:rPr>
              <w:tab/>
            </w:r>
            <w:r>
              <w:rPr>
                <w:rFonts w:hint="default" w:ascii="Courier New" w:hAnsi="Courier New" w:cs="Courier New"/>
                <w:sz w:val="21"/>
                <w:szCs w:val="21"/>
              </w:rPr>
              <w:t xml:space="preserve">    </w:t>
            </w:r>
            <w:r>
              <w:rPr>
                <w:rFonts w:hint="default" w:ascii="Courier New" w:hAnsi="Courier New" w:cs="Courier New"/>
                <w:sz w:val="21"/>
                <w:szCs w:val="21"/>
                <w:lang w:val="en-US" w:eastAsia="zh-CN"/>
              </w:rPr>
              <w:t xml:space="preserve">  </w:t>
            </w:r>
            <w:r>
              <w:rPr>
                <w:rFonts w:hint="eastAsia" w:ascii="Courier New" w:hAnsi="Courier New" w:cs="Courier New"/>
                <w:sz w:val="21"/>
                <w:szCs w:val="21"/>
                <w:lang w:val="en-US" w:eastAsia="zh-CN"/>
              </w:rPr>
              <w:t xml:space="preserve">  </w:t>
            </w:r>
            <w:r>
              <w:rPr>
                <w:rFonts w:hint="default" w:ascii="Courier New" w:hAnsi="Courier New" w:cs="Courier New"/>
                <w:sz w:val="21"/>
                <w:szCs w:val="21"/>
              </w:rPr>
              <w:t>proxy_connect_timeout 600;</w:t>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r>
              <w:rPr>
                <w:rFonts w:hint="default" w:ascii="Courier New" w:hAnsi="Courier New" w:cs="Courier New"/>
                <w:sz w:val="21"/>
                <w:szCs w:val="21"/>
              </w:rPr>
              <w:tab/>
            </w:r>
            <w:r>
              <w:rPr>
                <w:rFonts w:hint="default" w:ascii="Courier New" w:hAnsi="Courier New" w:cs="Courier New"/>
                <w:sz w:val="21"/>
                <w:szCs w:val="21"/>
              </w:rPr>
              <w:t xml:space="preserve">    </w:t>
            </w:r>
            <w:r>
              <w:rPr>
                <w:rFonts w:hint="default" w:ascii="Courier New" w:hAnsi="Courier New" w:cs="Courier New"/>
                <w:sz w:val="21"/>
                <w:szCs w:val="21"/>
                <w:lang w:val="en-US" w:eastAsia="zh-CN"/>
              </w:rPr>
              <w:t xml:space="preserve">  </w:t>
            </w:r>
            <w:r>
              <w:rPr>
                <w:rFonts w:hint="eastAsia" w:ascii="Courier New" w:hAnsi="Courier New" w:cs="Courier New"/>
                <w:sz w:val="21"/>
                <w:szCs w:val="21"/>
                <w:lang w:val="en-US" w:eastAsia="zh-CN"/>
              </w:rPr>
              <w:t xml:space="preserve">  </w:t>
            </w:r>
            <w:r>
              <w:rPr>
                <w:rFonts w:hint="default" w:ascii="Courier New" w:hAnsi="Courier New" w:cs="Courier New"/>
                <w:sz w:val="21"/>
                <w:szCs w:val="21"/>
              </w:rPr>
              <w:t>proxy_read_timeout 600;</w:t>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r>
              <w:rPr>
                <w:rFonts w:hint="default" w:ascii="Courier New" w:hAnsi="Courier New" w:cs="Courier New"/>
                <w:sz w:val="21"/>
                <w:szCs w:val="21"/>
              </w:rPr>
              <w:t xml:space="preserve">        }</w:t>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r>
              <w:rPr>
                <w:rFonts w:hint="default" w:ascii="Courier New" w:hAnsi="Courier New" w:cs="Courier New"/>
                <w:sz w:val="21"/>
                <w:szCs w:val="21"/>
              </w:rPr>
              <w:t xml:space="preserve">    }</w:t>
            </w:r>
          </w:p>
        </w:tc>
      </w:tr>
    </w:tbl>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eastAsia" w:ascii="Courier New" w:hAnsi="Courier New" w:cs="Courier New"/>
          <w:lang w:val="en-US" w:eastAsia="zh-CN"/>
        </w:rPr>
      </w:pP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eastAsia" w:ascii="Courier New" w:hAnsi="Courier New" w:cs="Courier New"/>
          <w:lang w:val="en-US" w:eastAsia="zh-CN"/>
        </w:rPr>
      </w:pPr>
      <w:r>
        <w:rPr>
          <w:rFonts w:hint="eastAsia" w:ascii="Courier New" w:hAnsi="Courier New" w:cs="Courier New"/>
          <w:lang w:val="en-US" w:eastAsia="zh-CN"/>
        </w:rPr>
        <w:t>重启nginx：</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r>
              <w:rPr>
                <w:rFonts w:hint="default" w:ascii="Courier New" w:hAnsi="Courier New" w:cs="Courier New"/>
                <w:sz w:val="21"/>
                <w:szCs w:val="21"/>
              </w:rPr>
              <w:t>cd ../sbin</w:t>
            </w: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p>
          <w:p>
            <w:pPr>
              <w:keepNext w:val="0"/>
              <w:keepLines w:val="0"/>
              <w:pageBreakBefore w:val="0"/>
              <w:widowControl w:val="0"/>
              <w:kinsoku/>
              <w:wordWrap/>
              <w:overflowPunct/>
              <w:topLinePunct w:val="0"/>
              <w:autoSpaceDE/>
              <w:autoSpaceDN/>
              <w:bidi w:val="0"/>
              <w:adjustRightInd/>
              <w:snapToGrid/>
              <w:spacing w:after="0" w:line="240" w:lineRule="auto"/>
              <w:ind w:left="0" w:leftChars="0" w:right="0" w:rightChars="0" w:firstLine="0" w:firstLineChars="0"/>
              <w:jc w:val="both"/>
              <w:textAlignment w:val="auto"/>
              <w:outlineLvl w:val="9"/>
              <w:rPr>
                <w:rFonts w:hint="default" w:ascii="Courier New" w:hAnsi="Courier New" w:cs="Courier New"/>
                <w:sz w:val="21"/>
                <w:szCs w:val="21"/>
              </w:rPr>
            </w:pPr>
            <w:r>
              <w:rPr>
                <w:rFonts w:hint="default" w:ascii="Courier New" w:hAnsi="Courier New" w:cs="Courier New"/>
                <w:sz w:val="21"/>
                <w:szCs w:val="21"/>
              </w:rPr>
              <w:t>./nginx -s reload</w:t>
            </w:r>
          </w:p>
        </w:tc>
      </w:tr>
    </w:tbl>
    <w:p>
      <w:pPr>
        <w:keepNext w:val="0"/>
        <w:keepLines w:val="0"/>
        <w:pageBreakBefore w:val="0"/>
        <w:kinsoku/>
        <w:wordWrap/>
        <w:overflowPunct/>
        <w:topLinePunct w:val="0"/>
        <w:autoSpaceDE/>
        <w:autoSpaceDN/>
        <w:bidi w:val="0"/>
        <w:adjustRightInd/>
        <w:snapToGrid/>
        <w:spacing w:beforeAutospacing="0" w:after="0" w:afterAutospacing="0" w:line="240" w:lineRule="auto"/>
        <w:ind w:left="0" w:leftChars="0" w:right="0" w:rightChars="0"/>
        <w:textAlignment w:val="auto"/>
        <w:rPr>
          <w:rFonts w:hint="default" w:ascii="Courier New" w:hAnsi="Courier New" w:cs="Courier New"/>
          <w:sz w:val="21"/>
          <w:szCs w:val="21"/>
        </w:rPr>
      </w:pPr>
      <w:r>
        <w:rPr>
          <w:rFonts w:hint="default" w:ascii="Courier New" w:hAnsi="Courier New" w:cs="Courier New"/>
          <w:sz w:val="21"/>
          <w:szCs w:val="21"/>
        </w:rPr>
        <w:t>测试：可以在1</w:t>
      </w:r>
      <w:r>
        <w:rPr>
          <w:rFonts w:hint="eastAsia" w:ascii="Courier New" w:hAnsi="Courier New" w:cs="Courier New"/>
          <w:sz w:val="21"/>
          <w:szCs w:val="21"/>
          <w:lang w:val="en-US" w:eastAsia="zh-CN"/>
        </w:rPr>
        <w:t>32</w:t>
      </w:r>
      <w:r>
        <w:rPr>
          <w:rFonts w:hint="default" w:ascii="Courier New" w:hAnsi="Courier New" w:cs="Courier New"/>
          <w:sz w:val="21"/>
          <w:szCs w:val="21"/>
        </w:rPr>
        <w:t>上关闭对应的两台tomcat来验证系统的集群。只要还有一台服务器在运行系统就是可使用的；除非两台服务器全部关闭才不能访问系统。</w:t>
      </w:r>
    </w:p>
    <w:p>
      <w:pPr>
        <w:keepNext w:val="0"/>
        <w:keepLines w:val="0"/>
        <w:pageBreakBefore w:val="0"/>
        <w:kinsoku/>
        <w:wordWrap/>
        <w:overflowPunct/>
        <w:topLinePunct w:val="0"/>
        <w:autoSpaceDE/>
        <w:autoSpaceDN/>
        <w:bidi w:val="0"/>
        <w:adjustRightInd/>
        <w:snapToGrid/>
        <w:spacing w:beforeAutospacing="0" w:after="0" w:afterAutospacing="0" w:line="240" w:lineRule="auto"/>
        <w:ind w:left="0" w:leftChars="0" w:right="0" w:rightChars="0"/>
        <w:textAlignment w:val="auto"/>
        <w:rPr>
          <w:rFonts w:hint="default" w:ascii="Courier New" w:hAnsi="Courier New" w:cs="Courier New"/>
          <w:sz w:val="21"/>
          <w:szCs w:val="21"/>
        </w:rPr>
      </w:pPr>
    </w:p>
    <w:p>
      <w:pPr>
        <w:keepNext w:val="0"/>
        <w:keepLines w:val="0"/>
        <w:pageBreakBefore w:val="0"/>
        <w:kinsoku/>
        <w:wordWrap/>
        <w:overflowPunct/>
        <w:topLinePunct w:val="0"/>
        <w:autoSpaceDE/>
        <w:autoSpaceDN/>
        <w:bidi w:val="0"/>
        <w:adjustRightInd/>
        <w:snapToGrid/>
        <w:spacing w:beforeAutospacing="0" w:after="0" w:afterAutospacing="0" w:line="240" w:lineRule="auto"/>
        <w:ind w:left="0" w:leftChars="0" w:right="0" w:rightChars="0"/>
        <w:textAlignment w:val="auto"/>
        <w:rPr>
          <w:rFonts w:hint="default" w:ascii="Courier New" w:hAnsi="Courier New" w:eastAsia="宋体" w:cs="Courier New"/>
          <w:sz w:val="21"/>
          <w:szCs w:val="21"/>
          <w:lang w:eastAsia="zh-CN"/>
        </w:rPr>
      </w:pPr>
      <w:r>
        <w:rPr>
          <w:rFonts w:hint="default" w:ascii="Courier New" w:hAnsi="Courier New" w:eastAsia="宋体" w:cs="Courier New"/>
          <w:sz w:val="21"/>
          <w:szCs w:val="21"/>
          <w:lang w:val="en-US" w:eastAsia="zh-CN"/>
        </w:rPr>
        <w:t>Nginx负载均衡</w:t>
      </w:r>
      <w:r>
        <w:rPr>
          <w:rFonts w:hint="default" w:ascii="Courier New" w:hAnsi="Courier New" w:eastAsia="宋体" w:cs="Courier New"/>
          <w:sz w:val="21"/>
          <w:szCs w:val="21"/>
        </w:rPr>
        <w:t>调度算法</w:t>
      </w:r>
      <w:r>
        <w:rPr>
          <w:rFonts w:hint="default" w:ascii="Courier New" w:hAnsi="Courier New" w:eastAsia="宋体" w:cs="Courier New"/>
          <w:sz w:val="21"/>
          <w:szCs w:val="21"/>
          <w:lang w:eastAsia="zh-CN"/>
        </w:rPr>
        <w:t>：</w:t>
      </w:r>
    </w:p>
    <w:p>
      <w:pPr>
        <w:keepNext w:val="0"/>
        <w:keepLines w:val="0"/>
        <w:pageBreakBefore w:val="0"/>
        <w:kinsoku/>
        <w:wordWrap/>
        <w:overflowPunct/>
        <w:topLinePunct w:val="0"/>
        <w:autoSpaceDE/>
        <w:autoSpaceDN/>
        <w:bidi w:val="0"/>
        <w:adjustRightInd/>
        <w:snapToGrid/>
        <w:spacing w:beforeAutospacing="0" w:after="0" w:afterAutospacing="0" w:line="240" w:lineRule="auto"/>
        <w:ind w:left="0" w:leftChars="0" w:right="0" w:rightChars="0"/>
        <w:textAlignment w:val="auto"/>
        <w:rPr>
          <w:rFonts w:hint="default" w:ascii="Courier New" w:hAnsi="Courier New" w:eastAsia="宋体" w:cs="Courier New"/>
          <w:sz w:val="21"/>
          <w:szCs w:val="21"/>
          <w:lang w:eastAsia="zh-CN"/>
        </w:rPr>
      </w:pP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rPr>
          <w:rFonts w:hint="default" w:ascii="Courier New" w:hAnsi="Courier New" w:cs="Courier New"/>
          <w:b/>
          <w:bCs/>
          <w:sz w:val="21"/>
          <w:szCs w:val="21"/>
        </w:rPr>
      </w:pPr>
      <w:r>
        <w:rPr>
          <w:rFonts w:hint="default" w:ascii="Courier New" w:hAnsi="Courier New" w:cs="Courier New"/>
          <w:b/>
          <w:bCs/>
          <w:sz w:val="21"/>
          <w:szCs w:val="21"/>
        </w:rPr>
        <w:t>1、轮询</w:t>
      </w:r>
      <w:r>
        <w:rPr>
          <w:rFonts w:hint="default" w:ascii="Courier New" w:hAnsi="Courier New" w:cs="Courier New"/>
          <w:b/>
          <w:bCs/>
          <w:sz w:val="21"/>
          <w:szCs w:val="21"/>
          <w:lang w:val="en-US" w:eastAsia="zh-CN"/>
        </w:rPr>
        <w:t>(</w:t>
      </w:r>
      <w:r>
        <w:rPr>
          <w:rFonts w:hint="default" w:ascii="Courier New" w:hAnsi="Courier New" w:cs="Courier New"/>
          <w:b/>
          <w:bCs/>
          <w:sz w:val="21"/>
          <w:szCs w:val="21"/>
        </w:rPr>
        <w:t>默认</w:t>
      </w:r>
      <w:r>
        <w:rPr>
          <w:rFonts w:hint="default" w:ascii="Courier New" w:hAnsi="Courier New" w:cs="Courier New"/>
          <w:b/>
          <w:bCs/>
          <w:sz w:val="21"/>
          <w:szCs w:val="21"/>
          <w:lang w:val="en-US" w:eastAsia="zh-CN"/>
        </w:rPr>
        <w:t>)</w:t>
      </w: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0"/>
        <w:textAlignment w:val="auto"/>
        <w:rPr>
          <w:rFonts w:hint="default" w:ascii="Courier New" w:hAnsi="Courier New" w:cs="Courier New"/>
          <w:sz w:val="21"/>
          <w:szCs w:val="21"/>
          <w:lang w:eastAsia="zh-CN"/>
        </w:rPr>
      </w:pPr>
      <w:r>
        <w:rPr>
          <w:rFonts w:hint="default" w:ascii="Courier New" w:hAnsi="Courier New" w:cs="Courier New"/>
          <w:sz w:val="21"/>
          <w:szCs w:val="21"/>
        </w:rPr>
        <w:t>每个请求按</w:t>
      </w:r>
      <w:r>
        <w:rPr>
          <w:rFonts w:hint="default" w:ascii="Courier New" w:hAnsi="Courier New" w:cs="Courier New"/>
          <w:sz w:val="21"/>
          <w:szCs w:val="21"/>
          <w:lang w:eastAsia="zh-CN"/>
        </w:rPr>
        <w:t>时间</w:t>
      </w:r>
      <w:r>
        <w:rPr>
          <w:rFonts w:hint="default" w:ascii="Courier New" w:hAnsi="Courier New" w:cs="Courier New"/>
          <w:sz w:val="21"/>
          <w:szCs w:val="21"/>
        </w:rPr>
        <w:t>顺序逐一分配到不同的服务器，如果</w:t>
      </w:r>
      <w:r>
        <w:rPr>
          <w:rFonts w:hint="default" w:ascii="Courier New" w:hAnsi="Courier New" w:cs="Courier New"/>
          <w:sz w:val="21"/>
          <w:szCs w:val="21"/>
          <w:lang w:eastAsia="zh-CN"/>
        </w:rPr>
        <w:t>当前</w:t>
      </w:r>
      <w:r>
        <w:rPr>
          <w:rFonts w:hint="default" w:ascii="Courier New" w:hAnsi="Courier New" w:cs="Courier New"/>
          <w:sz w:val="21"/>
          <w:szCs w:val="21"/>
        </w:rPr>
        <w:t>服务器down掉，则会跳</w:t>
      </w:r>
      <w:r>
        <w:rPr>
          <w:rFonts w:hint="default" w:ascii="Courier New" w:hAnsi="Courier New" w:cs="Courier New"/>
          <w:sz w:val="21"/>
          <w:szCs w:val="21"/>
          <w:lang w:eastAsia="zh-CN"/>
        </w:rPr>
        <w:t>转到</w:t>
      </w:r>
      <w:r>
        <w:rPr>
          <w:rFonts w:hint="default" w:ascii="Courier New" w:hAnsi="Courier New" w:cs="Courier New"/>
          <w:sz w:val="21"/>
          <w:szCs w:val="21"/>
        </w:rPr>
        <w:t>下一</w:t>
      </w:r>
      <w:r>
        <w:rPr>
          <w:rFonts w:hint="default" w:ascii="Courier New" w:hAnsi="Courier New" w:cs="Courier New"/>
          <w:sz w:val="21"/>
          <w:szCs w:val="21"/>
          <w:lang w:eastAsia="zh-CN"/>
        </w:rPr>
        <w:t>台</w:t>
      </w:r>
      <w:r>
        <w:rPr>
          <w:rFonts w:hint="default" w:ascii="Courier New" w:hAnsi="Courier New" w:cs="Courier New"/>
          <w:sz w:val="21"/>
          <w:szCs w:val="21"/>
        </w:rPr>
        <w:t>服务器</w:t>
      </w:r>
      <w:r>
        <w:rPr>
          <w:rFonts w:hint="default" w:ascii="Courier New" w:hAnsi="Courier New" w:cs="Courier New"/>
          <w:sz w:val="21"/>
          <w:szCs w:val="21"/>
          <w:lang w:eastAsia="zh-CN"/>
        </w:rPr>
        <w:t>。</w:t>
      </w: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0"/>
        <w:textAlignment w:val="auto"/>
        <w:rPr>
          <w:rFonts w:hint="default" w:ascii="Courier New" w:hAnsi="Courier New" w:cs="Courier New"/>
          <w:sz w:val="21"/>
          <w:szCs w:val="21"/>
          <w:lang w:eastAsia="zh-CN"/>
        </w:rPr>
      </w:pPr>
    </w:p>
    <w:p>
      <w:pPr>
        <w:keepNext w:val="0"/>
        <w:keepLines w:val="0"/>
        <w:pageBreakBefore w:val="0"/>
        <w:kinsoku/>
        <w:wordWrap/>
        <w:overflowPunct/>
        <w:topLinePunct w:val="0"/>
        <w:autoSpaceDE/>
        <w:autoSpaceDN/>
        <w:bidi w:val="0"/>
        <w:adjustRightInd/>
        <w:snapToGrid/>
        <w:spacing w:beforeAutospacing="0" w:after="0" w:afterAutospacing="0" w:line="240" w:lineRule="auto"/>
        <w:ind w:left="0" w:leftChars="0" w:right="0" w:rightChars="0"/>
        <w:textAlignment w:val="auto"/>
        <w:rPr>
          <w:rFonts w:hint="default" w:ascii="Courier New" w:hAnsi="Courier New" w:cs="Courier New"/>
          <w:sz w:val="21"/>
          <w:szCs w:val="21"/>
        </w:rPr>
      </w:pPr>
      <w:r>
        <w:rPr>
          <w:rFonts w:hint="default" w:ascii="Courier New" w:hAnsi="Courier New" w:cs="Courier New"/>
          <w:sz w:val="21"/>
          <w:szCs w:val="21"/>
          <w:lang w:val="en-US" w:eastAsia="zh-CN"/>
        </w:rPr>
        <w:t xml:space="preserve">    </w:t>
      </w:r>
      <w:r>
        <w:rPr>
          <w:rFonts w:hint="default" w:ascii="Courier New" w:hAnsi="Courier New" w:cs="Courier New"/>
          <w:sz w:val="21"/>
          <w:szCs w:val="21"/>
        </w:rPr>
        <w:t>upstream pinyougou-</w:t>
      </w:r>
      <w:r>
        <w:rPr>
          <w:rFonts w:hint="eastAsia" w:ascii="Courier New" w:hAnsi="Courier New" w:cs="Courier New"/>
          <w:sz w:val="21"/>
          <w:szCs w:val="21"/>
          <w:lang w:val="en-US" w:eastAsia="zh-CN"/>
        </w:rPr>
        <w:t>manager</w:t>
      </w:r>
      <w:r>
        <w:rPr>
          <w:rFonts w:hint="default" w:ascii="Courier New" w:hAnsi="Courier New" w:cs="Courier New"/>
          <w:sz w:val="21"/>
          <w:szCs w:val="21"/>
        </w:rPr>
        <w:t>-web {</w:t>
      </w:r>
    </w:p>
    <w:p>
      <w:pPr>
        <w:keepNext w:val="0"/>
        <w:keepLines w:val="0"/>
        <w:pageBreakBefore w:val="0"/>
        <w:kinsoku/>
        <w:wordWrap/>
        <w:overflowPunct/>
        <w:topLinePunct w:val="0"/>
        <w:autoSpaceDE/>
        <w:autoSpaceDN/>
        <w:bidi w:val="0"/>
        <w:adjustRightInd/>
        <w:snapToGrid/>
        <w:spacing w:beforeAutospacing="0" w:after="0" w:afterAutospacing="0" w:line="240" w:lineRule="auto"/>
        <w:ind w:left="0" w:leftChars="0" w:right="0" w:rightChars="0"/>
        <w:textAlignment w:val="auto"/>
        <w:rPr>
          <w:rFonts w:hint="default" w:ascii="Courier New" w:hAnsi="Courier New" w:cs="Courier New"/>
          <w:sz w:val="21"/>
          <w:szCs w:val="21"/>
        </w:rPr>
      </w:pPr>
      <w:r>
        <w:rPr>
          <w:rFonts w:hint="default" w:ascii="Courier New" w:hAnsi="Courier New" w:cs="Courier New"/>
          <w:sz w:val="21"/>
          <w:szCs w:val="21"/>
        </w:rPr>
        <w:t xml:space="preserve">        server 192.168.12.1</w:t>
      </w:r>
      <w:r>
        <w:rPr>
          <w:rFonts w:hint="eastAsia" w:ascii="Courier New" w:hAnsi="Courier New" w:cs="Courier New"/>
          <w:sz w:val="21"/>
          <w:szCs w:val="21"/>
          <w:lang w:val="en-US" w:eastAsia="zh-CN"/>
        </w:rPr>
        <w:t>32</w:t>
      </w:r>
      <w:r>
        <w:rPr>
          <w:rFonts w:hint="default" w:ascii="Courier New" w:hAnsi="Courier New" w:cs="Courier New"/>
          <w:sz w:val="21"/>
          <w:szCs w:val="21"/>
        </w:rPr>
        <w:t>:</w:t>
      </w:r>
      <w:r>
        <w:rPr>
          <w:rFonts w:hint="eastAsia" w:ascii="Courier New" w:hAnsi="Courier New" w:cs="Courier New"/>
          <w:sz w:val="21"/>
          <w:szCs w:val="21"/>
          <w:lang w:val="en-US" w:eastAsia="zh-CN"/>
        </w:rPr>
        <w:t>8080</w:t>
      </w:r>
      <w:r>
        <w:rPr>
          <w:rFonts w:hint="default" w:ascii="Courier New" w:hAnsi="Courier New" w:cs="Courier New"/>
          <w:sz w:val="21"/>
          <w:szCs w:val="21"/>
        </w:rPr>
        <w:t>;</w:t>
      </w:r>
    </w:p>
    <w:p>
      <w:pPr>
        <w:keepNext w:val="0"/>
        <w:keepLines w:val="0"/>
        <w:pageBreakBefore w:val="0"/>
        <w:kinsoku/>
        <w:wordWrap/>
        <w:overflowPunct/>
        <w:topLinePunct w:val="0"/>
        <w:autoSpaceDE/>
        <w:autoSpaceDN/>
        <w:bidi w:val="0"/>
        <w:adjustRightInd/>
        <w:snapToGrid/>
        <w:spacing w:beforeAutospacing="0" w:after="0" w:afterAutospacing="0" w:line="240" w:lineRule="auto"/>
        <w:ind w:left="0" w:leftChars="0" w:right="0" w:rightChars="0"/>
        <w:textAlignment w:val="auto"/>
        <w:rPr>
          <w:rFonts w:hint="default" w:ascii="Courier New" w:hAnsi="Courier New" w:cs="Courier New"/>
          <w:sz w:val="21"/>
          <w:szCs w:val="21"/>
        </w:rPr>
      </w:pPr>
      <w:r>
        <w:rPr>
          <w:rFonts w:hint="default" w:ascii="Courier New" w:hAnsi="Courier New" w:cs="Courier New"/>
          <w:sz w:val="21"/>
          <w:szCs w:val="21"/>
        </w:rPr>
        <w:t xml:space="preserve">        server 192.168.12.1</w:t>
      </w:r>
      <w:r>
        <w:rPr>
          <w:rFonts w:hint="eastAsia" w:ascii="Courier New" w:hAnsi="Courier New" w:cs="Courier New"/>
          <w:sz w:val="21"/>
          <w:szCs w:val="21"/>
          <w:lang w:val="en-US" w:eastAsia="zh-CN"/>
        </w:rPr>
        <w:t>32</w:t>
      </w:r>
      <w:r>
        <w:rPr>
          <w:rFonts w:hint="default" w:ascii="Courier New" w:hAnsi="Courier New" w:cs="Courier New"/>
          <w:sz w:val="21"/>
          <w:szCs w:val="21"/>
        </w:rPr>
        <w:t>:8</w:t>
      </w:r>
      <w:r>
        <w:rPr>
          <w:rFonts w:hint="eastAsia" w:ascii="Courier New" w:hAnsi="Courier New" w:cs="Courier New"/>
          <w:sz w:val="21"/>
          <w:szCs w:val="21"/>
          <w:lang w:val="en-US" w:eastAsia="zh-CN"/>
        </w:rPr>
        <w:t>081</w:t>
      </w:r>
      <w:r>
        <w:rPr>
          <w:rFonts w:hint="default" w:ascii="Courier New" w:hAnsi="Courier New" w:cs="Courier New"/>
          <w:sz w:val="21"/>
          <w:szCs w:val="21"/>
        </w:rPr>
        <w:t>;</w:t>
      </w:r>
    </w:p>
    <w:p>
      <w:pPr>
        <w:keepNext w:val="0"/>
        <w:keepLines w:val="0"/>
        <w:pageBreakBefore w:val="0"/>
        <w:kinsoku/>
        <w:wordWrap/>
        <w:overflowPunct/>
        <w:topLinePunct w:val="0"/>
        <w:autoSpaceDE/>
        <w:autoSpaceDN/>
        <w:bidi w:val="0"/>
        <w:adjustRightInd/>
        <w:snapToGrid/>
        <w:spacing w:beforeAutospacing="0" w:after="0" w:afterAutospacing="0" w:line="240" w:lineRule="auto"/>
        <w:ind w:left="0" w:leftChars="0" w:right="0" w:rightChars="0" w:firstLine="420"/>
        <w:textAlignment w:val="auto"/>
        <w:rPr>
          <w:rFonts w:hint="default" w:ascii="Courier New" w:hAnsi="Courier New" w:cs="Courier New"/>
          <w:sz w:val="21"/>
          <w:szCs w:val="21"/>
        </w:rPr>
      </w:pPr>
      <w:r>
        <w:rPr>
          <w:rFonts w:hint="default" w:ascii="Courier New" w:hAnsi="Courier New" w:cs="Courier New"/>
          <w:sz w:val="21"/>
          <w:szCs w:val="21"/>
        </w:rPr>
        <w:t>}</w:t>
      </w:r>
    </w:p>
    <w:p>
      <w:pPr>
        <w:keepNext w:val="0"/>
        <w:keepLines w:val="0"/>
        <w:pageBreakBefore w:val="0"/>
        <w:kinsoku/>
        <w:wordWrap/>
        <w:overflowPunct/>
        <w:topLinePunct w:val="0"/>
        <w:autoSpaceDE/>
        <w:autoSpaceDN/>
        <w:bidi w:val="0"/>
        <w:adjustRightInd/>
        <w:snapToGrid/>
        <w:spacing w:beforeAutospacing="0" w:after="0" w:afterAutospacing="0" w:line="240" w:lineRule="auto"/>
        <w:ind w:left="0" w:leftChars="0" w:right="0" w:rightChars="0" w:firstLine="420"/>
        <w:textAlignment w:val="auto"/>
        <w:rPr>
          <w:rFonts w:hint="default" w:ascii="Courier New" w:hAnsi="Courier New" w:cs="Courier New"/>
          <w:sz w:val="21"/>
          <w:szCs w:val="21"/>
          <w:lang w:eastAsia="zh-CN"/>
        </w:rPr>
      </w:pPr>
    </w:p>
    <w:p>
      <w:pPr>
        <w:pStyle w:val="14"/>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rPr>
          <w:rFonts w:hint="default" w:ascii="Courier New" w:hAnsi="Courier New" w:cs="Courier New"/>
          <w:b/>
          <w:bCs/>
          <w:sz w:val="21"/>
          <w:szCs w:val="21"/>
        </w:rPr>
      </w:pPr>
      <w:r>
        <w:rPr>
          <w:rFonts w:hint="eastAsia" w:ascii="Courier New" w:hAnsi="Courier New" w:cs="Courier New"/>
          <w:b/>
          <w:bCs/>
          <w:sz w:val="21"/>
          <w:szCs w:val="21"/>
          <w:lang w:val="en-US" w:eastAsia="zh-CN"/>
        </w:rPr>
        <w:t>w</w:t>
      </w:r>
      <w:r>
        <w:rPr>
          <w:rFonts w:hint="default" w:ascii="Courier New" w:hAnsi="Courier New" w:eastAsia="宋体" w:cs="Courier New"/>
          <w:b/>
          <w:bCs/>
          <w:sz w:val="21"/>
          <w:szCs w:val="21"/>
        </w:rPr>
        <w:t>eight</w:t>
      </w:r>
      <w:r>
        <w:rPr>
          <w:rFonts w:hint="default" w:ascii="Courier New" w:hAnsi="Courier New" w:eastAsia="宋体" w:cs="Courier New"/>
          <w:b/>
          <w:bCs/>
          <w:sz w:val="21"/>
          <w:szCs w:val="21"/>
          <w:lang w:val="en-US" w:eastAsia="zh-CN"/>
        </w:rPr>
        <w:t>(权重)</w:t>
      </w:r>
    </w:p>
    <w:p>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0"/>
        <w:textAlignment w:val="auto"/>
        <w:rPr>
          <w:rFonts w:hint="default" w:ascii="Courier New" w:hAnsi="Courier New" w:cs="Courier New"/>
          <w:sz w:val="21"/>
          <w:szCs w:val="21"/>
        </w:rPr>
      </w:pPr>
      <w:r>
        <w:rPr>
          <w:rFonts w:hint="default" w:ascii="Courier New" w:hAnsi="Courier New" w:cs="Courier New"/>
          <w:sz w:val="21"/>
          <w:szCs w:val="21"/>
        </w:rPr>
        <w:t xml:space="preserve">指定在轮询的基础上加上权重，weight和访问比率成正比，即用于表明服务器的性能好坏，若服务器性能较好则可将大部分请求分配给它，已实现其力所能及。 </w:t>
      </w:r>
    </w:p>
    <w:p>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0"/>
        <w:textAlignment w:val="auto"/>
        <w:rPr>
          <w:rFonts w:hint="default" w:ascii="Courier New" w:hAnsi="Courier New" w:cs="Courier New"/>
          <w:sz w:val="21"/>
          <w:szCs w:val="21"/>
        </w:rPr>
      </w:pPr>
    </w:p>
    <w:p>
      <w:pPr>
        <w:keepNext w:val="0"/>
        <w:keepLines w:val="0"/>
        <w:pageBreakBefore w:val="0"/>
        <w:kinsoku/>
        <w:wordWrap/>
        <w:overflowPunct/>
        <w:topLinePunct w:val="0"/>
        <w:autoSpaceDE/>
        <w:autoSpaceDN/>
        <w:bidi w:val="0"/>
        <w:adjustRightInd/>
        <w:snapToGrid/>
        <w:spacing w:beforeAutospacing="0" w:after="0" w:afterAutospacing="0" w:line="240" w:lineRule="auto"/>
        <w:ind w:left="0" w:leftChars="0" w:right="0" w:rightChars="0"/>
        <w:textAlignment w:val="auto"/>
        <w:rPr>
          <w:rFonts w:hint="default" w:ascii="Courier New" w:hAnsi="Courier New" w:cs="Courier New"/>
          <w:sz w:val="21"/>
          <w:szCs w:val="21"/>
        </w:rPr>
      </w:pPr>
      <w:r>
        <w:rPr>
          <w:rFonts w:hint="default" w:ascii="Courier New" w:hAnsi="Courier New" w:cs="Courier New"/>
          <w:sz w:val="21"/>
          <w:szCs w:val="21"/>
          <w:lang w:val="en-US" w:eastAsia="zh-CN"/>
        </w:rPr>
        <w:t xml:space="preserve">   </w:t>
      </w:r>
      <w:r>
        <w:rPr>
          <w:rFonts w:hint="eastAsia" w:ascii="Courier New" w:hAnsi="Courier New" w:cs="Courier New"/>
          <w:sz w:val="21"/>
          <w:szCs w:val="21"/>
          <w:lang w:val="en-US" w:eastAsia="zh-CN"/>
        </w:rPr>
        <w:t xml:space="preserve"> </w:t>
      </w:r>
      <w:r>
        <w:rPr>
          <w:rFonts w:hint="default" w:ascii="Courier New" w:hAnsi="Courier New" w:cs="Courier New"/>
          <w:sz w:val="21"/>
          <w:szCs w:val="21"/>
        </w:rPr>
        <w:t>upstream pinyougou-</w:t>
      </w:r>
      <w:r>
        <w:rPr>
          <w:rFonts w:hint="eastAsia" w:ascii="Courier New" w:hAnsi="Courier New" w:cs="Courier New"/>
          <w:sz w:val="21"/>
          <w:szCs w:val="21"/>
          <w:lang w:val="en-US" w:eastAsia="zh-CN"/>
        </w:rPr>
        <w:t>manager</w:t>
      </w:r>
      <w:r>
        <w:rPr>
          <w:rFonts w:hint="default" w:ascii="Courier New" w:hAnsi="Courier New" w:cs="Courier New"/>
          <w:sz w:val="21"/>
          <w:szCs w:val="21"/>
        </w:rPr>
        <w:t>-web {</w:t>
      </w:r>
    </w:p>
    <w:p>
      <w:pPr>
        <w:keepNext w:val="0"/>
        <w:keepLines w:val="0"/>
        <w:pageBreakBefore w:val="0"/>
        <w:kinsoku/>
        <w:wordWrap/>
        <w:overflowPunct/>
        <w:topLinePunct w:val="0"/>
        <w:autoSpaceDE/>
        <w:autoSpaceDN/>
        <w:bidi w:val="0"/>
        <w:adjustRightInd/>
        <w:snapToGrid/>
        <w:spacing w:beforeAutospacing="0" w:after="0" w:afterAutospacing="0" w:line="240" w:lineRule="auto"/>
        <w:ind w:left="0" w:leftChars="0" w:right="0" w:rightChars="0"/>
        <w:textAlignment w:val="auto"/>
        <w:rPr>
          <w:rFonts w:hint="default" w:ascii="Courier New" w:hAnsi="Courier New" w:cs="Courier New"/>
          <w:sz w:val="21"/>
          <w:szCs w:val="21"/>
        </w:rPr>
      </w:pPr>
      <w:r>
        <w:rPr>
          <w:rFonts w:hint="default" w:ascii="Courier New" w:hAnsi="Courier New" w:cs="Courier New"/>
          <w:sz w:val="21"/>
          <w:szCs w:val="21"/>
        </w:rPr>
        <w:t xml:space="preserve">        server 192.168.12.1</w:t>
      </w:r>
      <w:r>
        <w:rPr>
          <w:rFonts w:hint="eastAsia" w:ascii="Courier New" w:hAnsi="Courier New" w:cs="Courier New"/>
          <w:sz w:val="21"/>
          <w:szCs w:val="21"/>
          <w:lang w:val="en-US" w:eastAsia="zh-CN"/>
        </w:rPr>
        <w:t>32</w:t>
      </w:r>
      <w:r>
        <w:rPr>
          <w:rFonts w:hint="default" w:ascii="Courier New" w:hAnsi="Courier New" w:cs="Courier New"/>
          <w:sz w:val="21"/>
          <w:szCs w:val="21"/>
        </w:rPr>
        <w:t>:8</w:t>
      </w:r>
      <w:r>
        <w:rPr>
          <w:rFonts w:hint="eastAsia" w:ascii="Courier New" w:hAnsi="Courier New" w:cs="Courier New"/>
          <w:sz w:val="21"/>
          <w:szCs w:val="21"/>
          <w:lang w:val="en-US" w:eastAsia="zh-CN"/>
        </w:rPr>
        <w:t>080</w:t>
      </w:r>
      <w:r>
        <w:rPr>
          <w:rFonts w:hint="default" w:ascii="Courier New" w:hAnsi="Courier New" w:cs="Courier New"/>
          <w:sz w:val="21"/>
          <w:szCs w:val="21"/>
          <w:lang w:val="en-US" w:eastAsia="zh-CN"/>
        </w:rPr>
        <w:t xml:space="preserve"> weight=2</w:t>
      </w:r>
      <w:r>
        <w:rPr>
          <w:rFonts w:hint="default" w:ascii="Courier New" w:hAnsi="Courier New" w:cs="Courier New"/>
          <w:sz w:val="21"/>
          <w:szCs w:val="21"/>
        </w:rPr>
        <w:t>;</w:t>
      </w:r>
    </w:p>
    <w:p>
      <w:pPr>
        <w:keepNext w:val="0"/>
        <w:keepLines w:val="0"/>
        <w:pageBreakBefore w:val="0"/>
        <w:kinsoku/>
        <w:wordWrap/>
        <w:overflowPunct/>
        <w:topLinePunct w:val="0"/>
        <w:autoSpaceDE/>
        <w:autoSpaceDN/>
        <w:bidi w:val="0"/>
        <w:adjustRightInd/>
        <w:snapToGrid/>
        <w:spacing w:beforeAutospacing="0" w:after="0" w:afterAutospacing="0" w:line="240" w:lineRule="auto"/>
        <w:ind w:left="0" w:leftChars="0" w:right="0" w:rightChars="0"/>
        <w:textAlignment w:val="auto"/>
        <w:rPr>
          <w:rFonts w:hint="default" w:ascii="Courier New" w:hAnsi="Courier New" w:cs="Courier New"/>
          <w:sz w:val="21"/>
          <w:szCs w:val="21"/>
        </w:rPr>
      </w:pPr>
      <w:r>
        <w:rPr>
          <w:rFonts w:hint="default" w:ascii="Courier New" w:hAnsi="Courier New" w:cs="Courier New"/>
          <w:sz w:val="21"/>
          <w:szCs w:val="21"/>
        </w:rPr>
        <w:t xml:space="preserve">        server 192.168.12.1</w:t>
      </w:r>
      <w:r>
        <w:rPr>
          <w:rFonts w:hint="eastAsia" w:ascii="Courier New" w:hAnsi="Courier New" w:cs="Courier New"/>
          <w:sz w:val="21"/>
          <w:szCs w:val="21"/>
          <w:lang w:val="en-US" w:eastAsia="zh-CN"/>
        </w:rPr>
        <w:t>32</w:t>
      </w:r>
      <w:r>
        <w:rPr>
          <w:rFonts w:hint="default" w:ascii="Courier New" w:hAnsi="Courier New" w:cs="Courier New"/>
          <w:sz w:val="21"/>
          <w:szCs w:val="21"/>
        </w:rPr>
        <w:t>:8</w:t>
      </w:r>
      <w:r>
        <w:rPr>
          <w:rFonts w:hint="eastAsia" w:ascii="Courier New" w:hAnsi="Courier New" w:cs="Courier New"/>
          <w:sz w:val="21"/>
          <w:szCs w:val="21"/>
          <w:lang w:val="en-US" w:eastAsia="zh-CN"/>
        </w:rPr>
        <w:t>081</w:t>
      </w:r>
      <w:r>
        <w:rPr>
          <w:rFonts w:hint="default" w:ascii="Courier New" w:hAnsi="Courier New" w:cs="Courier New"/>
          <w:sz w:val="21"/>
          <w:szCs w:val="21"/>
          <w:lang w:val="en-US" w:eastAsia="zh-CN"/>
        </w:rPr>
        <w:t xml:space="preserve"> weight=1</w:t>
      </w:r>
      <w:r>
        <w:rPr>
          <w:rFonts w:hint="default" w:ascii="Courier New" w:hAnsi="Courier New" w:cs="Courier New"/>
          <w:sz w:val="21"/>
          <w:szCs w:val="21"/>
        </w:rPr>
        <w:t>;</w:t>
      </w:r>
    </w:p>
    <w:p>
      <w:pPr>
        <w:keepNext w:val="0"/>
        <w:keepLines w:val="0"/>
        <w:pageBreakBefore w:val="0"/>
        <w:kinsoku/>
        <w:wordWrap/>
        <w:overflowPunct/>
        <w:topLinePunct w:val="0"/>
        <w:autoSpaceDE/>
        <w:autoSpaceDN/>
        <w:bidi w:val="0"/>
        <w:adjustRightInd/>
        <w:snapToGrid/>
        <w:spacing w:beforeAutospacing="0" w:after="0" w:afterAutospacing="0" w:line="240" w:lineRule="auto"/>
        <w:ind w:left="0" w:leftChars="0" w:right="0" w:rightChars="0" w:firstLine="420"/>
        <w:textAlignment w:val="auto"/>
        <w:rPr>
          <w:rFonts w:hint="default" w:ascii="Courier New" w:hAnsi="Courier New" w:cs="Courier New"/>
          <w:sz w:val="21"/>
          <w:szCs w:val="21"/>
        </w:rPr>
      </w:pPr>
      <w:r>
        <w:rPr>
          <w:rFonts w:hint="default" w:ascii="Courier New" w:hAnsi="Courier New" w:cs="Courier New"/>
          <w:sz w:val="21"/>
          <w:szCs w:val="21"/>
        </w:rPr>
        <w:t>}</w:t>
      </w:r>
    </w:p>
    <w:p>
      <w:pPr>
        <w:keepNext w:val="0"/>
        <w:keepLines w:val="0"/>
        <w:pageBreakBefore w:val="0"/>
        <w:kinsoku/>
        <w:wordWrap/>
        <w:overflowPunct/>
        <w:topLinePunct w:val="0"/>
        <w:autoSpaceDE/>
        <w:autoSpaceDN/>
        <w:bidi w:val="0"/>
        <w:adjustRightInd/>
        <w:snapToGrid/>
        <w:spacing w:beforeAutospacing="0" w:after="0" w:afterAutospacing="0" w:line="240" w:lineRule="auto"/>
        <w:ind w:left="0" w:leftChars="0" w:right="0" w:rightChars="0" w:firstLine="420"/>
        <w:textAlignment w:val="auto"/>
        <w:rPr>
          <w:rFonts w:hint="default" w:ascii="Courier New" w:hAnsi="Courier New" w:cs="Courier New"/>
          <w:sz w:val="21"/>
          <w:szCs w:val="21"/>
        </w:rPr>
      </w:pP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rPr>
          <w:rFonts w:hint="default" w:ascii="Courier New" w:hAnsi="Courier New" w:cs="Courier New"/>
          <w:b/>
          <w:bCs/>
          <w:sz w:val="21"/>
          <w:szCs w:val="21"/>
        </w:rPr>
      </w:pPr>
      <w:r>
        <w:rPr>
          <w:rFonts w:hint="default" w:ascii="Courier New" w:hAnsi="Courier New" w:eastAsia="宋体" w:cs="Courier New"/>
          <w:b/>
          <w:bCs/>
          <w:sz w:val="21"/>
          <w:szCs w:val="21"/>
        </w:rPr>
        <w:t>3、ip_hash</w:t>
      </w:r>
      <w:r>
        <w:rPr>
          <w:rFonts w:hint="default" w:ascii="Courier New" w:hAnsi="Courier New" w:eastAsia="宋体" w:cs="Courier New"/>
          <w:b/>
          <w:bCs/>
          <w:sz w:val="21"/>
          <w:szCs w:val="21"/>
          <w:lang w:val="en-US" w:eastAsia="zh-CN"/>
        </w:rPr>
        <w:t>(ip哈希值)</w:t>
      </w: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0"/>
        <w:textAlignment w:val="auto"/>
        <w:rPr>
          <w:rFonts w:hint="eastAsia" w:ascii="Courier New" w:hAnsi="Courier New" w:eastAsia="宋体" w:cs="Courier New"/>
          <w:sz w:val="21"/>
          <w:szCs w:val="21"/>
          <w:lang w:eastAsia="zh-CN"/>
        </w:rPr>
      </w:pPr>
      <w:r>
        <w:rPr>
          <w:rFonts w:hint="default" w:ascii="Courier New" w:hAnsi="Courier New" w:cs="Courier New"/>
          <w:sz w:val="21"/>
          <w:szCs w:val="21"/>
        </w:rPr>
        <w:t>每个请求按访问ip的hash结果分配，当新的请求到达时，先将其客户端IP通过哈希算法进行哈希出一个值，在随后的请求客户端IP的哈希值只要相同，就会被分配至同一个后端服务器，</w:t>
      </w:r>
      <w:r>
        <w:rPr>
          <w:rFonts w:hint="default" w:ascii="Courier New" w:hAnsi="Courier New" w:cs="Courier New"/>
          <w:color w:val="FF0000"/>
          <w:sz w:val="21"/>
          <w:szCs w:val="21"/>
        </w:rPr>
        <w:t>该调度算法可以解决session的问题</w:t>
      </w:r>
      <w:r>
        <w:rPr>
          <w:rFonts w:hint="eastAsia" w:ascii="Courier New" w:hAnsi="Courier New" w:cs="Courier New"/>
          <w:color w:val="FF0000"/>
          <w:sz w:val="21"/>
          <w:szCs w:val="21"/>
          <w:lang w:eastAsia="zh-CN"/>
        </w:rPr>
        <w:t>。</w:t>
      </w: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0"/>
        <w:textAlignment w:val="auto"/>
        <w:rPr>
          <w:rFonts w:hint="default" w:ascii="Courier New" w:hAnsi="Courier New" w:eastAsia="宋体" w:cs="Courier New"/>
          <w:sz w:val="21"/>
          <w:szCs w:val="21"/>
          <w:lang w:eastAsia="zh-CN"/>
        </w:rPr>
      </w:pPr>
    </w:p>
    <w:p>
      <w:pPr>
        <w:keepNext w:val="0"/>
        <w:keepLines w:val="0"/>
        <w:pageBreakBefore w:val="0"/>
        <w:kinsoku/>
        <w:wordWrap/>
        <w:overflowPunct/>
        <w:topLinePunct w:val="0"/>
        <w:autoSpaceDE/>
        <w:autoSpaceDN/>
        <w:bidi w:val="0"/>
        <w:adjustRightInd/>
        <w:snapToGrid/>
        <w:spacing w:beforeAutospacing="0" w:after="0" w:afterAutospacing="0" w:line="240" w:lineRule="auto"/>
        <w:ind w:left="0" w:leftChars="0" w:right="0" w:rightChars="0"/>
        <w:textAlignment w:val="auto"/>
        <w:rPr>
          <w:rFonts w:hint="default" w:ascii="Courier New" w:hAnsi="Courier New" w:cs="Courier New"/>
          <w:sz w:val="21"/>
          <w:szCs w:val="21"/>
        </w:rPr>
      </w:pPr>
      <w:r>
        <w:rPr>
          <w:rFonts w:hint="default" w:ascii="Courier New" w:hAnsi="Courier New" w:cs="Courier New"/>
          <w:sz w:val="21"/>
          <w:szCs w:val="21"/>
          <w:lang w:val="en-US" w:eastAsia="zh-CN"/>
        </w:rPr>
        <w:t xml:space="preserve">   </w:t>
      </w:r>
      <w:r>
        <w:rPr>
          <w:rFonts w:hint="eastAsia" w:ascii="Courier New" w:hAnsi="Courier New" w:cs="Courier New"/>
          <w:sz w:val="21"/>
          <w:szCs w:val="21"/>
          <w:lang w:val="en-US" w:eastAsia="zh-CN"/>
        </w:rPr>
        <w:t xml:space="preserve"> </w:t>
      </w:r>
      <w:r>
        <w:rPr>
          <w:rFonts w:hint="default" w:ascii="Courier New" w:hAnsi="Courier New" w:cs="Courier New"/>
          <w:sz w:val="21"/>
          <w:szCs w:val="21"/>
        </w:rPr>
        <w:t>upstream pinyougou-</w:t>
      </w:r>
      <w:r>
        <w:rPr>
          <w:rFonts w:hint="eastAsia" w:ascii="Courier New" w:hAnsi="Courier New" w:cs="Courier New"/>
          <w:sz w:val="21"/>
          <w:szCs w:val="21"/>
          <w:lang w:val="en-US" w:eastAsia="zh-CN"/>
        </w:rPr>
        <w:t>manager</w:t>
      </w:r>
      <w:r>
        <w:rPr>
          <w:rFonts w:hint="default" w:ascii="Courier New" w:hAnsi="Courier New" w:cs="Courier New"/>
          <w:sz w:val="21"/>
          <w:szCs w:val="21"/>
        </w:rPr>
        <w:t>-web {</w:t>
      </w:r>
    </w:p>
    <w:p>
      <w:pPr>
        <w:keepNext w:val="0"/>
        <w:keepLines w:val="0"/>
        <w:pageBreakBefore w:val="0"/>
        <w:kinsoku/>
        <w:wordWrap/>
        <w:overflowPunct/>
        <w:topLinePunct w:val="0"/>
        <w:autoSpaceDE/>
        <w:autoSpaceDN/>
        <w:bidi w:val="0"/>
        <w:adjustRightInd/>
        <w:snapToGrid/>
        <w:spacing w:beforeAutospacing="0" w:after="0" w:afterAutospacing="0" w:line="240" w:lineRule="auto"/>
        <w:ind w:left="0" w:leftChars="0" w:right="0" w:rightChars="0"/>
        <w:textAlignment w:val="auto"/>
        <w:rPr>
          <w:rFonts w:hint="default" w:ascii="Courier New" w:hAnsi="Courier New" w:cs="Courier New" w:eastAsiaTheme="minorEastAsia"/>
          <w:b/>
          <w:bCs/>
          <w:color w:val="FF0000"/>
          <w:sz w:val="21"/>
          <w:szCs w:val="21"/>
          <w:lang w:val="en-US" w:eastAsia="zh-CN"/>
        </w:rPr>
      </w:pPr>
      <w:r>
        <w:rPr>
          <w:rFonts w:hint="default" w:ascii="Courier New" w:hAnsi="Courier New" w:cs="Courier New"/>
          <w:sz w:val="21"/>
          <w:szCs w:val="21"/>
          <w:lang w:val="en-US" w:eastAsia="zh-CN"/>
        </w:rPr>
        <w:t xml:space="preserve">        </w:t>
      </w:r>
      <w:r>
        <w:rPr>
          <w:rFonts w:hint="default" w:ascii="Courier New" w:hAnsi="Courier New" w:cs="Courier New"/>
          <w:b/>
          <w:bCs/>
          <w:color w:val="FF0000"/>
          <w:sz w:val="21"/>
          <w:szCs w:val="21"/>
          <w:lang w:val="en-US" w:eastAsia="zh-CN"/>
        </w:rPr>
        <w:t>ip_hash;</w:t>
      </w:r>
    </w:p>
    <w:p>
      <w:pPr>
        <w:keepNext w:val="0"/>
        <w:keepLines w:val="0"/>
        <w:pageBreakBefore w:val="0"/>
        <w:kinsoku/>
        <w:wordWrap/>
        <w:overflowPunct/>
        <w:topLinePunct w:val="0"/>
        <w:autoSpaceDE/>
        <w:autoSpaceDN/>
        <w:bidi w:val="0"/>
        <w:adjustRightInd/>
        <w:snapToGrid/>
        <w:spacing w:beforeAutospacing="0" w:after="0" w:afterAutospacing="0" w:line="240" w:lineRule="auto"/>
        <w:ind w:left="0" w:leftChars="0" w:right="0" w:rightChars="0"/>
        <w:textAlignment w:val="auto"/>
        <w:rPr>
          <w:rFonts w:hint="default" w:ascii="Courier New" w:hAnsi="Courier New" w:cs="Courier New"/>
          <w:sz w:val="21"/>
          <w:szCs w:val="21"/>
        </w:rPr>
      </w:pPr>
      <w:r>
        <w:rPr>
          <w:rFonts w:hint="default" w:ascii="Courier New" w:hAnsi="Courier New" w:cs="Courier New"/>
          <w:sz w:val="21"/>
          <w:szCs w:val="21"/>
        </w:rPr>
        <w:t xml:space="preserve">        server 192.168.12.1</w:t>
      </w:r>
      <w:r>
        <w:rPr>
          <w:rFonts w:hint="eastAsia" w:ascii="Courier New" w:hAnsi="Courier New" w:cs="Courier New"/>
          <w:sz w:val="21"/>
          <w:szCs w:val="21"/>
          <w:lang w:val="en-US" w:eastAsia="zh-CN"/>
        </w:rPr>
        <w:t>32</w:t>
      </w:r>
      <w:r>
        <w:rPr>
          <w:rFonts w:hint="default" w:ascii="Courier New" w:hAnsi="Courier New" w:cs="Courier New"/>
          <w:sz w:val="21"/>
          <w:szCs w:val="21"/>
        </w:rPr>
        <w:t>:8</w:t>
      </w:r>
      <w:r>
        <w:rPr>
          <w:rFonts w:hint="eastAsia" w:ascii="Courier New" w:hAnsi="Courier New" w:cs="Courier New"/>
          <w:sz w:val="21"/>
          <w:szCs w:val="21"/>
          <w:lang w:val="en-US" w:eastAsia="zh-CN"/>
        </w:rPr>
        <w:t>080</w:t>
      </w:r>
      <w:r>
        <w:rPr>
          <w:rFonts w:hint="default" w:ascii="Courier New" w:hAnsi="Courier New" w:cs="Courier New"/>
          <w:sz w:val="21"/>
          <w:szCs w:val="21"/>
        </w:rPr>
        <w:t>;</w:t>
      </w:r>
    </w:p>
    <w:p>
      <w:pPr>
        <w:keepNext w:val="0"/>
        <w:keepLines w:val="0"/>
        <w:pageBreakBefore w:val="0"/>
        <w:kinsoku/>
        <w:wordWrap/>
        <w:overflowPunct/>
        <w:topLinePunct w:val="0"/>
        <w:autoSpaceDE/>
        <w:autoSpaceDN/>
        <w:bidi w:val="0"/>
        <w:adjustRightInd/>
        <w:snapToGrid/>
        <w:spacing w:beforeAutospacing="0" w:after="0" w:afterAutospacing="0" w:line="240" w:lineRule="auto"/>
        <w:ind w:left="0" w:leftChars="0" w:right="0" w:rightChars="0"/>
        <w:textAlignment w:val="auto"/>
        <w:rPr>
          <w:rFonts w:hint="default" w:ascii="Courier New" w:hAnsi="Courier New" w:cs="Courier New"/>
          <w:sz w:val="21"/>
          <w:szCs w:val="21"/>
        </w:rPr>
      </w:pPr>
      <w:r>
        <w:rPr>
          <w:rFonts w:hint="default" w:ascii="Courier New" w:hAnsi="Courier New" w:cs="Courier New"/>
          <w:sz w:val="21"/>
          <w:szCs w:val="21"/>
        </w:rPr>
        <w:t xml:space="preserve">        server 192.168.12.1</w:t>
      </w:r>
      <w:r>
        <w:rPr>
          <w:rFonts w:hint="eastAsia" w:ascii="Courier New" w:hAnsi="Courier New" w:cs="Courier New"/>
          <w:sz w:val="21"/>
          <w:szCs w:val="21"/>
          <w:lang w:val="en-US" w:eastAsia="zh-CN"/>
        </w:rPr>
        <w:t>32</w:t>
      </w:r>
      <w:r>
        <w:rPr>
          <w:rFonts w:hint="default" w:ascii="Courier New" w:hAnsi="Courier New" w:cs="Courier New"/>
          <w:sz w:val="21"/>
          <w:szCs w:val="21"/>
        </w:rPr>
        <w:t>:8</w:t>
      </w:r>
      <w:r>
        <w:rPr>
          <w:rFonts w:hint="eastAsia" w:ascii="Courier New" w:hAnsi="Courier New" w:cs="Courier New"/>
          <w:sz w:val="21"/>
          <w:szCs w:val="21"/>
          <w:lang w:val="en-US" w:eastAsia="zh-CN"/>
        </w:rPr>
        <w:t>081</w:t>
      </w:r>
      <w:r>
        <w:rPr>
          <w:rFonts w:hint="default" w:ascii="Courier New" w:hAnsi="Courier New" w:cs="Courier New"/>
          <w:sz w:val="21"/>
          <w:szCs w:val="21"/>
        </w:rPr>
        <w:t>;</w:t>
      </w:r>
    </w:p>
    <w:p>
      <w:pPr>
        <w:keepNext w:val="0"/>
        <w:keepLines w:val="0"/>
        <w:pageBreakBefore w:val="0"/>
        <w:kinsoku/>
        <w:wordWrap/>
        <w:overflowPunct/>
        <w:topLinePunct w:val="0"/>
        <w:autoSpaceDE/>
        <w:autoSpaceDN/>
        <w:bidi w:val="0"/>
        <w:adjustRightInd/>
        <w:snapToGrid/>
        <w:spacing w:beforeAutospacing="0" w:after="0" w:afterAutospacing="0" w:line="240" w:lineRule="auto"/>
        <w:ind w:left="0" w:leftChars="0" w:right="0" w:rightChars="0" w:firstLine="420"/>
        <w:textAlignment w:val="auto"/>
        <w:rPr>
          <w:rFonts w:hint="default" w:ascii="Courier New" w:hAnsi="Courier New" w:cs="Courier New"/>
          <w:sz w:val="21"/>
          <w:szCs w:val="21"/>
        </w:rPr>
      </w:pPr>
      <w:r>
        <w:rPr>
          <w:rFonts w:hint="default" w:ascii="Courier New" w:hAnsi="Courier New" w:cs="Courier New"/>
          <w:sz w:val="21"/>
          <w:szCs w:val="21"/>
        </w:rPr>
        <w:t>}</w:t>
      </w:r>
    </w:p>
    <w:p>
      <w:pPr>
        <w:pStyle w:val="2"/>
        <w:keepNext/>
        <w:keepLines/>
        <w:pageBreakBefore w:val="0"/>
        <w:widowControl w:val="0"/>
        <w:numPr>
          <w:ilvl w:val="0"/>
          <w:numId w:val="0"/>
        </w:numPr>
        <w:tabs>
          <w:tab w:val="left" w:pos="425"/>
        </w:tabs>
        <w:kinsoku/>
        <w:wordWrap/>
        <w:overflowPunct/>
        <w:topLinePunct w:val="0"/>
        <w:autoSpaceDE/>
        <w:autoSpaceDN/>
        <w:bidi w:val="0"/>
        <w:adjustRightInd/>
        <w:snapToGrid/>
        <w:spacing w:before="220" w:after="210" w:line="276" w:lineRule="auto"/>
        <w:ind w:leftChars="0"/>
        <w:jc w:val="both"/>
        <w:textAlignment w:val="auto"/>
        <w:outlineLvl w:val="0"/>
        <w:rPr>
          <w:rFonts w:hint="eastAsia" w:eastAsia="黑体" w:cs="Times New Roman"/>
          <w:b/>
          <w:bCs/>
          <w:color w:val="1E1C11" w:themeColor="background2" w:themeShade="1A"/>
          <w:kern w:val="44"/>
          <w:sz w:val="44"/>
          <w:szCs w:val="44"/>
          <w:lang w:val="en-US" w:eastAsia="zh-CN" w:bidi="ar-SA"/>
        </w:rPr>
      </w:pPr>
      <w:r>
        <w:rPr>
          <w:rFonts w:hint="eastAsia" w:cs="Times New Roman"/>
          <w:b/>
          <w:bCs/>
          <w:color w:val="1E1C11" w:themeColor="background2" w:themeShade="1A"/>
          <w:kern w:val="44"/>
          <w:sz w:val="44"/>
          <w:szCs w:val="44"/>
          <w:lang w:val="en-US" w:eastAsia="zh-CN" w:bidi="ar-SA"/>
        </w:rPr>
        <w:t>5.MyCat分库分表</w:t>
      </w:r>
    </w:p>
    <w:p>
      <w:pPr>
        <w:keepNext w:val="0"/>
        <w:keepLines w:val="0"/>
        <w:pageBreakBefore w:val="0"/>
        <w:widowControl w:val="0"/>
        <w:numPr>
          <w:ilvl w:val="0"/>
          <w:numId w:val="0"/>
        </w:numPr>
        <w:kinsoku/>
        <w:wordWrap/>
        <w:overflowPunct/>
        <w:topLinePunct w:val="0"/>
        <w:autoSpaceDE/>
        <w:autoSpaceDN/>
        <w:bidi w:val="0"/>
        <w:adjustRightInd/>
        <w:snapToGrid/>
        <w:spacing w:after="0"/>
        <w:ind w:firstLine="420" w:firstLineChars="0"/>
        <w:textAlignment w:val="auto"/>
        <w:outlineLvl w:val="9"/>
        <w:rPr>
          <w:rFonts w:hint="default" w:ascii="Courier New" w:hAnsi="Courier New" w:cs="Courier New"/>
          <w:lang w:val="en-US" w:eastAsia="zh-CN"/>
        </w:rPr>
      </w:pPr>
      <w:r>
        <w:rPr>
          <w:rFonts w:hint="default" w:ascii="Courier New" w:hAnsi="Courier New" w:cs="Courier New"/>
          <w:lang w:val="en-US" w:eastAsia="zh-CN"/>
        </w:rPr>
        <w:t>参考【</w:t>
      </w:r>
      <w:r>
        <w:rPr>
          <w:rFonts w:hint="default" w:ascii="Courier New" w:hAnsi="Courier New" w:cs="Courier New"/>
          <w:b/>
          <w:bCs/>
          <w:color w:val="FF0000"/>
          <w:lang w:val="en-US" w:eastAsia="zh-CN"/>
        </w:rPr>
        <w:t>资料\mycat\Mycat课程讲义.docx</w:t>
      </w:r>
      <w:r>
        <w:rPr>
          <w:rFonts w:hint="default" w:ascii="Courier New" w:hAnsi="Courier New" w:cs="Courier New"/>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after="0"/>
        <w:ind w:firstLine="420" w:firstLineChars="0"/>
        <w:textAlignment w:val="auto"/>
        <w:outlineLvl w:val="9"/>
        <w:rPr>
          <w:rFonts w:hint="eastAsia" w:ascii="Courier New" w:hAnsi="Courier New" w:cs="Courier New"/>
          <w:lang w:val="en-US" w:eastAsia="zh-CN"/>
        </w:rPr>
      </w:pPr>
    </w:p>
    <w:sectPr>
      <w:headerReference r:id="rId3" w:type="default"/>
      <w:footerReference r:id="rId4" w:type="default"/>
      <w:pgSz w:w="11906" w:h="16838"/>
      <w:pgMar w:top="1440" w:right="1800" w:bottom="1440" w:left="1800" w:header="851" w:footer="397" w:gutter="0"/>
      <w:pgBorders>
        <w:top w:val="none" w:sz="0" w:space="0"/>
        <w:left w:val="none" w:sz="0" w:space="0"/>
        <w:bottom w:val="none" w:sz="0" w:space="0"/>
        <w:right w:val="none" w:sz="0" w:space="0"/>
      </w:pgBorders>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方正兰亭超细黑简体">
    <w:altName w:val="黑体"/>
    <w:panose1 w:val="02000000000000000000"/>
    <w:charset w:val="86"/>
    <w:family w:val="auto"/>
    <w:pitch w:val="default"/>
    <w:sig w:usb0="00000000" w:usb1="00000000" w:usb2="00000000" w:usb3="00000000" w:csb0="00040000"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rPr>
        <w:rFonts w:hint="eastAsia"/>
        <w:lang w:val="en-US" w:eastAsia="zh-CN"/>
      </w:rPr>
      <w:drawing>
        <wp:anchor distT="0" distB="0" distL="114300" distR="114300" simplePos="0" relativeHeight="251657216" behindDoc="1" locked="0" layoutInCell="1" allowOverlap="1">
          <wp:simplePos x="0" y="0"/>
          <wp:positionH relativeFrom="column">
            <wp:posOffset>-1143000</wp:posOffset>
          </wp:positionH>
          <wp:positionV relativeFrom="paragraph">
            <wp:posOffset>-75565</wp:posOffset>
          </wp:positionV>
          <wp:extent cx="7647940" cy="548640"/>
          <wp:effectExtent l="0" t="0" r="0" b="3810"/>
          <wp:wrapNone/>
          <wp:docPr id="8" name="图片 8"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黑马word模板页脚-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647940" cy="548640"/>
                  </a:xfrm>
                  <a:prstGeom prst="rect">
                    <a:avLst/>
                  </a:prstGeom>
                  <a:noFill/>
                  <a:ln>
                    <a:noFill/>
                  </a:ln>
                </pic:spPr>
              </pic:pic>
            </a:graphicData>
          </a:graphic>
        </wp:anchor>
      </w:drawing>
    </w:r>
    <w:r>
      <w:rPr>
        <w:rFonts w:hint="eastAsia" w:ascii="微软雅黑" w:hAnsi="微软雅黑" w:eastAsia="微软雅黑" w:cs="微软雅黑"/>
        <w:sz w:val="20"/>
        <w:szCs w:val="20"/>
      </w:rPr>
      <w:t>北京市昌平区建材城西路金燕龙办公楼一层   电话：400-618-9090</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lang w:val="en-US" w:eastAsia="zh-CN"/>
      </w:rPr>
      <w:drawing>
        <wp:anchor distT="0" distB="0" distL="114300" distR="114300" simplePos="0" relativeHeight="251658240" behindDoc="0" locked="0" layoutInCell="1" allowOverlap="1">
          <wp:simplePos x="0" y="0"/>
          <wp:positionH relativeFrom="column">
            <wp:posOffset>-1183005</wp:posOffset>
          </wp:positionH>
          <wp:positionV relativeFrom="paragraph">
            <wp:posOffset>-521335</wp:posOffset>
          </wp:positionV>
          <wp:extent cx="7630795" cy="910590"/>
          <wp:effectExtent l="0" t="0" r="8255" b="3810"/>
          <wp:wrapNone/>
          <wp:docPr id="11" name="图片 11"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各种word模板cs6-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630795" cy="91059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13A509"/>
    <w:multiLevelType w:val="singleLevel"/>
    <w:tmpl w:val="8013A509"/>
    <w:lvl w:ilvl="0" w:tentative="0">
      <w:start w:val="1"/>
      <w:numFmt w:val="bullet"/>
      <w:lvlText w:val=""/>
      <w:lvlJc w:val="left"/>
      <w:pPr>
        <w:ind w:left="420" w:hanging="420"/>
      </w:pPr>
      <w:rPr>
        <w:rFonts w:hint="default" w:ascii="Wingdings" w:hAnsi="Wingdings"/>
      </w:rPr>
    </w:lvl>
  </w:abstractNum>
  <w:abstractNum w:abstractNumId="1">
    <w:nsid w:val="891B5CB2"/>
    <w:multiLevelType w:val="singleLevel"/>
    <w:tmpl w:val="891B5CB2"/>
    <w:lvl w:ilvl="0" w:tentative="0">
      <w:start w:val="1"/>
      <w:numFmt w:val="decimal"/>
      <w:lvlText w:val="%1."/>
      <w:lvlJc w:val="left"/>
      <w:pPr>
        <w:tabs>
          <w:tab w:val="left" w:pos="312"/>
        </w:tabs>
      </w:pPr>
    </w:lvl>
  </w:abstractNum>
  <w:abstractNum w:abstractNumId="2">
    <w:nsid w:val="CBFEC8F6"/>
    <w:multiLevelType w:val="singleLevel"/>
    <w:tmpl w:val="CBFEC8F6"/>
    <w:lvl w:ilvl="0" w:tentative="0">
      <w:start w:val="1"/>
      <w:numFmt w:val="bullet"/>
      <w:lvlText w:val=""/>
      <w:lvlJc w:val="left"/>
      <w:pPr>
        <w:ind w:left="420" w:hanging="420"/>
      </w:pPr>
      <w:rPr>
        <w:rFonts w:hint="default" w:ascii="Wingdings" w:hAnsi="Wingdings"/>
      </w:rPr>
    </w:lvl>
  </w:abstractNum>
  <w:abstractNum w:abstractNumId="3">
    <w:nsid w:val="2E76330D"/>
    <w:multiLevelType w:val="multilevel"/>
    <w:tmpl w:val="2E76330D"/>
    <w:lvl w:ilvl="0" w:tentative="0">
      <w:start w:val="1"/>
      <w:numFmt w:val="chineseCountingThousand"/>
      <w:pStyle w:val="2"/>
      <w:suff w:val="space"/>
      <w:lvlText w:val="%1、"/>
      <w:lvlJc w:val="left"/>
      <w:pPr>
        <w:ind w:left="425" w:hanging="425"/>
      </w:pPr>
      <w:rPr>
        <w:rFonts w:hint="eastAsia"/>
      </w:rPr>
    </w:lvl>
    <w:lvl w:ilvl="1" w:tentative="0">
      <w:start w:val="1"/>
      <w:numFmt w:val="decimal"/>
      <w:pStyle w:val="3"/>
      <w:suff w:val="space"/>
      <w:lvlText w:val="%2．"/>
      <w:lvlJc w:val="left"/>
      <w:pPr>
        <w:ind w:left="992" w:hanging="992"/>
      </w:pPr>
      <w:rPr>
        <w:rFonts w:hint="eastAsia"/>
      </w:rPr>
    </w:lvl>
    <w:lvl w:ilvl="2" w:tentative="0">
      <w:start w:val="1"/>
      <w:numFmt w:val="decimal"/>
      <w:pStyle w:val="4"/>
      <w:suff w:val="space"/>
      <w:lvlText w:val="%2.%3．"/>
      <w:lvlJc w:val="left"/>
      <w:pPr>
        <w:ind w:left="1418" w:hanging="1418"/>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4">
    <w:nsid w:val="2E7849D6"/>
    <w:multiLevelType w:val="singleLevel"/>
    <w:tmpl w:val="2E7849D6"/>
    <w:lvl w:ilvl="0" w:tentative="0">
      <w:start w:val="1"/>
      <w:numFmt w:val="bullet"/>
      <w:lvlText w:val=""/>
      <w:lvlJc w:val="left"/>
      <w:pPr>
        <w:ind w:left="420" w:hanging="420"/>
      </w:pPr>
      <w:rPr>
        <w:rFonts w:hint="default" w:ascii="Wingdings" w:hAnsi="Wingdings"/>
      </w:rPr>
    </w:lvl>
  </w:abstractNum>
  <w:abstractNum w:abstractNumId="5">
    <w:nsid w:val="593E536F"/>
    <w:multiLevelType w:val="singleLevel"/>
    <w:tmpl w:val="593E536F"/>
    <w:lvl w:ilvl="0" w:tentative="0">
      <w:start w:val="2"/>
      <w:numFmt w:val="decimal"/>
      <w:suff w:val="nothing"/>
      <w:lvlText w:val="%1、"/>
      <w:lvlJc w:val="left"/>
    </w:lvl>
  </w:abstractNum>
  <w:num w:numId="1">
    <w:abstractNumId w:val="3"/>
  </w:num>
  <w:num w:numId="2">
    <w:abstractNumId w:val="1"/>
  </w:num>
  <w:num w:numId="3">
    <w:abstractNumId w:val="4"/>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6E4"/>
    <w:rsid w:val="000059C3"/>
    <w:rsid w:val="00034473"/>
    <w:rsid w:val="00097E25"/>
    <w:rsid w:val="000D3253"/>
    <w:rsid w:val="000D3B37"/>
    <w:rsid w:val="000D6273"/>
    <w:rsid w:val="00107473"/>
    <w:rsid w:val="001116C7"/>
    <w:rsid w:val="00113784"/>
    <w:rsid w:val="001326D5"/>
    <w:rsid w:val="0013691A"/>
    <w:rsid w:val="0018522E"/>
    <w:rsid w:val="001A12B7"/>
    <w:rsid w:val="00203578"/>
    <w:rsid w:val="00213189"/>
    <w:rsid w:val="0027442C"/>
    <w:rsid w:val="00296D30"/>
    <w:rsid w:val="002A5D9B"/>
    <w:rsid w:val="002B1C4E"/>
    <w:rsid w:val="002B2949"/>
    <w:rsid w:val="002C2A94"/>
    <w:rsid w:val="002C31A3"/>
    <w:rsid w:val="002C32F5"/>
    <w:rsid w:val="002F19A0"/>
    <w:rsid w:val="00306C9D"/>
    <w:rsid w:val="00310732"/>
    <w:rsid w:val="003369A9"/>
    <w:rsid w:val="003474FF"/>
    <w:rsid w:val="00347E92"/>
    <w:rsid w:val="00374789"/>
    <w:rsid w:val="003B0329"/>
    <w:rsid w:val="003E551A"/>
    <w:rsid w:val="00413200"/>
    <w:rsid w:val="00422752"/>
    <w:rsid w:val="00432431"/>
    <w:rsid w:val="004330C7"/>
    <w:rsid w:val="004532AB"/>
    <w:rsid w:val="00460949"/>
    <w:rsid w:val="004B01C3"/>
    <w:rsid w:val="004B5B19"/>
    <w:rsid w:val="004D1E27"/>
    <w:rsid w:val="00500725"/>
    <w:rsid w:val="005237AA"/>
    <w:rsid w:val="0052479A"/>
    <w:rsid w:val="00530EAA"/>
    <w:rsid w:val="005366A3"/>
    <w:rsid w:val="005520F4"/>
    <w:rsid w:val="00563F41"/>
    <w:rsid w:val="00564FF6"/>
    <w:rsid w:val="0057053A"/>
    <w:rsid w:val="00595354"/>
    <w:rsid w:val="005B4D72"/>
    <w:rsid w:val="005E6D3D"/>
    <w:rsid w:val="00620B6D"/>
    <w:rsid w:val="0062194F"/>
    <w:rsid w:val="00681793"/>
    <w:rsid w:val="00681A35"/>
    <w:rsid w:val="006960F8"/>
    <w:rsid w:val="006B7E4E"/>
    <w:rsid w:val="006C7E09"/>
    <w:rsid w:val="00707BC7"/>
    <w:rsid w:val="00707E61"/>
    <w:rsid w:val="00746034"/>
    <w:rsid w:val="007741C8"/>
    <w:rsid w:val="00784753"/>
    <w:rsid w:val="007B32E2"/>
    <w:rsid w:val="007D4F6F"/>
    <w:rsid w:val="007D66FF"/>
    <w:rsid w:val="007E1E60"/>
    <w:rsid w:val="007F0988"/>
    <w:rsid w:val="0081607D"/>
    <w:rsid w:val="00843869"/>
    <w:rsid w:val="00855538"/>
    <w:rsid w:val="008635B3"/>
    <w:rsid w:val="00882AFC"/>
    <w:rsid w:val="008D6DB7"/>
    <w:rsid w:val="008E28D1"/>
    <w:rsid w:val="0096019F"/>
    <w:rsid w:val="009803E2"/>
    <w:rsid w:val="009A6557"/>
    <w:rsid w:val="009B7BE7"/>
    <w:rsid w:val="009C04B1"/>
    <w:rsid w:val="009C180A"/>
    <w:rsid w:val="009D2C95"/>
    <w:rsid w:val="009E2BC4"/>
    <w:rsid w:val="009E3D11"/>
    <w:rsid w:val="009F0000"/>
    <w:rsid w:val="00A31235"/>
    <w:rsid w:val="00A40A60"/>
    <w:rsid w:val="00A55A49"/>
    <w:rsid w:val="00AB03B8"/>
    <w:rsid w:val="00AB27FE"/>
    <w:rsid w:val="00AB551A"/>
    <w:rsid w:val="00AE06BC"/>
    <w:rsid w:val="00B24198"/>
    <w:rsid w:val="00B40FB8"/>
    <w:rsid w:val="00B71734"/>
    <w:rsid w:val="00B91BB4"/>
    <w:rsid w:val="00B96C5E"/>
    <w:rsid w:val="00BD2571"/>
    <w:rsid w:val="00C061BD"/>
    <w:rsid w:val="00C30059"/>
    <w:rsid w:val="00C33D53"/>
    <w:rsid w:val="00C55601"/>
    <w:rsid w:val="00C7215F"/>
    <w:rsid w:val="00C95A6D"/>
    <w:rsid w:val="00CA663B"/>
    <w:rsid w:val="00CD336F"/>
    <w:rsid w:val="00D03751"/>
    <w:rsid w:val="00D27A4E"/>
    <w:rsid w:val="00D4066A"/>
    <w:rsid w:val="00D5502B"/>
    <w:rsid w:val="00D752CA"/>
    <w:rsid w:val="00D757A6"/>
    <w:rsid w:val="00D976AF"/>
    <w:rsid w:val="00DA25C9"/>
    <w:rsid w:val="00DB0914"/>
    <w:rsid w:val="00DB3FE4"/>
    <w:rsid w:val="00DD745A"/>
    <w:rsid w:val="00DE1798"/>
    <w:rsid w:val="00E0161E"/>
    <w:rsid w:val="00E0454B"/>
    <w:rsid w:val="00E112EF"/>
    <w:rsid w:val="00E460CA"/>
    <w:rsid w:val="00E651FF"/>
    <w:rsid w:val="00E90827"/>
    <w:rsid w:val="00E926C9"/>
    <w:rsid w:val="00E952F7"/>
    <w:rsid w:val="00EA6E88"/>
    <w:rsid w:val="00EB646D"/>
    <w:rsid w:val="00EE0AA6"/>
    <w:rsid w:val="00EE197A"/>
    <w:rsid w:val="00EF4426"/>
    <w:rsid w:val="00F1319B"/>
    <w:rsid w:val="00F14C35"/>
    <w:rsid w:val="00F17FFE"/>
    <w:rsid w:val="00F64BFB"/>
    <w:rsid w:val="00F758E4"/>
    <w:rsid w:val="00FB0256"/>
    <w:rsid w:val="00FB1ADD"/>
    <w:rsid w:val="00FE0B71"/>
    <w:rsid w:val="010B7443"/>
    <w:rsid w:val="010C2936"/>
    <w:rsid w:val="010C4CAA"/>
    <w:rsid w:val="010E647D"/>
    <w:rsid w:val="01100C3F"/>
    <w:rsid w:val="011229C3"/>
    <w:rsid w:val="01125F2D"/>
    <w:rsid w:val="0115219E"/>
    <w:rsid w:val="011A6E6B"/>
    <w:rsid w:val="011D602E"/>
    <w:rsid w:val="012235F5"/>
    <w:rsid w:val="012349D4"/>
    <w:rsid w:val="0124104C"/>
    <w:rsid w:val="01241418"/>
    <w:rsid w:val="01267049"/>
    <w:rsid w:val="01275603"/>
    <w:rsid w:val="012838B3"/>
    <w:rsid w:val="012A7DB2"/>
    <w:rsid w:val="012F307A"/>
    <w:rsid w:val="012F62C6"/>
    <w:rsid w:val="01333132"/>
    <w:rsid w:val="013C38D3"/>
    <w:rsid w:val="013E6998"/>
    <w:rsid w:val="014325FA"/>
    <w:rsid w:val="01432AA5"/>
    <w:rsid w:val="01434697"/>
    <w:rsid w:val="01437E8D"/>
    <w:rsid w:val="014A4A0E"/>
    <w:rsid w:val="014E1F24"/>
    <w:rsid w:val="014E5C69"/>
    <w:rsid w:val="014F5E8E"/>
    <w:rsid w:val="01517D5B"/>
    <w:rsid w:val="01570088"/>
    <w:rsid w:val="015810B1"/>
    <w:rsid w:val="015B2996"/>
    <w:rsid w:val="01606D78"/>
    <w:rsid w:val="016222DD"/>
    <w:rsid w:val="016409DD"/>
    <w:rsid w:val="016551CD"/>
    <w:rsid w:val="0168362F"/>
    <w:rsid w:val="01691960"/>
    <w:rsid w:val="016C378F"/>
    <w:rsid w:val="016C4F27"/>
    <w:rsid w:val="016C5359"/>
    <w:rsid w:val="016D1DF6"/>
    <w:rsid w:val="01702D51"/>
    <w:rsid w:val="0174059E"/>
    <w:rsid w:val="01743BC3"/>
    <w:rsid w:val="01751F19"/>
    <w:rsid w:val="01753109"/>
    <w:rsid w:val="017E7D56"/>
    <w:rsid w:val="01801936"/>
    <w:rsid w:val="01840494"/>
    <w:rsid w:val="0187745C"/>
    <w:rsid w:val="018B34B4"/>
    <w:rsid w:val="018E3960"/>
    <w:rsid w:val="01916C42"/>
    <w:rsid w:val="01942D57"/>
    <w:rsid w:val="0195090F"/>
    <w:rsid w:val="019A3EF9"/>
    <w:rsid w:val="019C1B4B"/>
    <w:rsid w:val="019E3BD3"/>
    <w:rsid w:val="01A27DF7"/>
    <w:rsid w:val="01A404DC"/>
    <w:rsid w:val="01A42311"/>
    <w:rsid w:val="01A44421"/>
    <w:rsid w:val="01A53E1A"/>
    <w:rsid w:val="01A558EA"/>
    <w:rsid w:val="01A96FC0"/>
    <w:rsid w:val="01B1657F"/>
    <w:rsid w:val="01B34C35"/>
    <w:rsid w:val="01B712D3"/>
    <w:rsid w:val="01B75599"/>
    <w:rsid w:val="01BE075B"/>
    <w:rsid w:val="01C53A4E"/>
    <w:rsid w:val="01C57B7B"/>
    <w:rsid w:val="01CA1F40"/>
    <w:rsid w:val="01CA32A4"/>
    <w:rsid w:val="01CC0C23"/>
    <w:rsid w:val="01CD1C70"/>
    <w:rsid w:val="01CD2913"/>
    <w:rsid w:val="01D80188"/>
    <w:rsid w:val="01DA6EF5"/>
    <w:rsid w:val="01E10C3C"/>
    <w:rsid w:val="01E8644A"/>
    <w:rsid w:val="01EB7D7B"/>
    <w:rsid w:val="01EC5C13"/>
    <w:rsid w:val="01EE79B9"/>
    <w:rsid w:val="01F37601"/>
    <w:rsid w:val="01F9473A"/>
    <w:rsid w:val="01FD03B9"/>
    <w:rsid w:val="020041D5"/>
    <w:rsid w:val="020A6F1F"/>
    <w:rsid w:val="021441A4"/>
    <w:rsid w:val="02191CFF"/>
    <w:rsid w:val="021A5FD9"/>
    <w:rsid w:val="022102EC"/>
    <w:rsid w:val="02241372"/>
    <w:rsid w:val="02244F87"/>
    <w:rsid w:val="02272F16"/>
    <w:rsid w:val="0229779F"/>
    <w:rsid w:val="022E43A7"/>
    <w:rsid w:val="023100D7"/>
    <w:rsid w:val="024614E0"/>
    <w:rsid w:val="02504584"/>
    <w:rsid w:val="02556C44"/>
    <w:rsid w:val="02557916"/>
    <w:rsid w:val="02561D0E"/>
    <w:rsid w:val="025F592F"/>
    <w:rsid w:val="025F77A9"/>
    <w:rsid w:val="0264382D"/>
    <w:rsid w:val="026B4880"/>
    <w:rsid w:val="02752D9C"/>
    <w:rsid w:val="027C5616"/>
    <w:rsid w:val="02826C30"/>
    <w:rsid w:val="02834DB4"/>
    <w:rsid w:val="028B474A"/>
    <w:rsid w:val="028B650C"/>
    <w:rsid w:val="028F1CD3"/>
    <w:rsid w:val="028F68F1"/>
    <w:rsid w:val="02950127"/>
    <w:rsid w:val="02956E3F"/>
    <w:rsid w:val="029C75BD"/>
    <w:rsid w:val="029E65A9"/>
    <w:rsid w:val="02A907B0"/>
    <w:rsid w:val="02A90AE3"/>
    <w:rsid w:val="02AD03A2"/>
    <w:rsid w:val="02AE7B03"/>
    <w:rsid w:val="02B04334"/>
    <w:rsid w:val="02B311B6"/>
    <w:rsid w:val="02C118EB"/>
    <w:rsid w:val="02C131DD"/>
    <w:rsid w:val="02C20688"/>
    <w:rsid w:val="02CC07A7"/>
    <w:rsid w:val="02D3622C"/>
    <w:rsid w:val="02D53EF7"/>
    <w:rsid w:val="02D81733"/>
    <w:rsid w:val="02D9641C"/>
    <w:rsid w:val="02E360D4"/>
    <w:rsid w:val="02E8749F"/>
    <w:rsid w:val="02E9524F"/>
    <w:rsid w:val="02EB2A73"/>
    <w:rsid w:val="02EB415F"/>
    <w:rsid w:val="02F16E34"/>
    <w:rsid w:val="02F414A2"/>
    <w:rsid w:val="02FE2680"/>
    <w:rsid w:val="02FE7C2D"/>
    <w:rsid w:val="02FF7B0A"/>
    <w:rsid w:val="03016DFD"/>
    <w:rsid w:val="03023690"/>
    <w:rsid w:val="030272B6"/>
    <w:rsid w:val="03033A3F"/>
    <w:rsid w:val="03047FC8"/>
    <w:rsid w:val="030556B7"/>
    <w:rsid w:val="030B3033"/>
    <w:rsid w:val="030C0F03"/>
    <w:rsid w:val="030E6083"/>
    <w:rsid w:val="03186258"/>
    <w:rsid w:val="031970EF"/>
    <w:rsid w:val="031C051E"/>
    <w:rsid w:val="032037F1"/>
    <w:rsid w:val="032F1AE4"/>
    <w:rsid w:val="033501B1"/>
    <w:rsid w:val="0337693A"/>
    <w:rsid w:val="03393EA4"/>
    <w:rsid w:val="033A0CA4"/>
    <w:rsid w:val="033A6492"/>
    <w:rsid w:val="033E6C39"/>
    <w:rsid w:val="03405392"/>
    <w:rsid w:val="03456DB6"/>
    <w:rsid w:val="03462B77"/>
    <w:rsid w:val="03485289"/>
    <w:rsid w:val="034B40BA"/>
    <w:rsid w:val="034B6FBA"/>
    <w:rsid w:val="034C526D"/>
    <w:rsid w:val="034F59EF"/>
    <w:rsid w:val="03515F9A"/>
    <w:rsid w:val="035200F4"/>
    <w:rsid w:val="035D6EA8"/>
    <w:rsid w:val="03630A18"/>
    <w:rsid w:val="03661A4D"/>
    <w:rsid w:val="036C444C"/>
    <w:rsid w:val="036D7728"/>
    <w:rsid w:val="036F2F40"/>
    <w:rsid w:val="036F5EE8"/>
    <w:rsid w:val="038939AC"/>
    <w:rsid w:val="038A1495"/>
    <w:rsid w:val="038B067C"/>
    <w:rsid w:val="038C2C9A"/>
    <w:rsid w:val="038D7145"/>
    <w:rsid w:val="038F5FEA"/>
    <w:rsid w:val="03932E23"/>
    <w:rsid w:val="0394584A"/>
    <w:rsid w:val="03960E21"/>
    <w:rsid w:val="039804E4"/>
    <w:rsid w:val="03983B16"/>
    <w:rsid w:val="039D1BF2"/>
    <w:rsid w:val="039E0D6B"/>
    <w:rsid w:val="03A1602D"/>
    <w:rsid w:val="03A312F1"/>
    <w:rsid w:val="03A475D9"/>
    <w:rsid w:val="03A62707"/>
    <w:rsid w:val="03A903E0"/>
    <w:rsid w:val="03AE0440"/>
    <w:rsid w:val="03AF105D"/>
    <w:rsid w:val="03B0577B"/>
    <w:rsid w:val="03B54CB9"/>
    <w:rsid w:val="03B97F8E"/>
    <w:rsid w:val="03BA0F5C"/>
    <w:rsid w:val="03C04050"/>
    <w:rsid w:val="03C3030A"/>
    <w:rsid w:val="03C50700"/>
    <w:rsid w:val="03C5752A"/>
    <w:rsid w:val="03C67A16"/>
    <w:rsid w:val="03C70303"/>
    <w:rsid w:val="03C74570"/>
    <w:rsid w:val="03CC5084"/>
    <w:rsid w:val="03D1051A"/>
    <w:rsid w:val="03D63961"/>
    <w:rsid w:val="03DA63D0"/>
    <w:rsid w:val="03DF75CB"/>
    <w:rsid w:val="03E50F03"/>
    <w:rsid w:val="03EC4E8D"/>
    <w:rsid w:val="03F60529"/>
    <w:rsid w:val="03FF1ACC"/>
    <w:rsid w:val="04006513"/>
    <w:rsid w:val="040078FB"/>
    <w:rsid w:val="0401446F"/>
    <w:rsid w:val="04042CA4"/>
    <w:rsid w:val="04047C72"/>
    <w:rsid w:val="0408126B"/>
    <w:rsid w:val="04097D84"/>
    <w:rsid w:val="040C731C"/>
    <w:rsid w:val="040D2E3B"/>
    <w:rsid w:val="04104251"/>
    <w:rsid w:val="04134C93"/>
    <w:rsid w:val="041A6308"/>
    <w:rsid w:val="041C5C53"/>
    <w:rsid w:val="041F3510"/>
    <w:rsid w:val="041F5EE9"/>
    <w:rsid w:val="0422053D"/>
    <w:rsid w:val="04244E74"/>
    <w:rsid w:val="04280B44"/>
    <w:rsid w:val="042A5089"/>
    <w:rsid w:val="042D0797"/>
    <w:rsid w:val="042D1C60"/>
    <w:rsid w:val="04303BDB"/>
    <w:rsid w:val="0430640B"/>
    <w:rsid w:val="04346D66"/>
    <w:rsid w:val="04347CE5"/>
    <w:rsid w:val="04397821"/>
    <w:rsid w:val="043C581E"/>
    <w:rsid w:val="043D41DA"/>
    <w:rsid w:val="043D5545"/>
    <w:rsid w:val="044035BD"/>
    <w:rsid w:val="04462169"/>
    <w:rsid w:val="044817A1"/>
    <w:rsid w:val="04485A89"/>
    <w:rsid w:val="04496973"/>
    <w:rsid w:val="044E1B18"/>
    <w:rsid w:val="04506861"/>
    <w:rsid w:val="04514B13"/>
    <w:rsid w:val="045B6F90"/>
    <w:rsid w:val="0463102E"/>
    <w:rsid w:val="04684D2A"/>
    <w:rsid w:val="04687853"/>
    <w:rsid w:val="046B3101"/>
    <w:rsid w:val="046C2A74"/>
    <w:rsid w:val="046C6C15"/>
    <w:rsid w:val="046F6344"/>
    <w:rsid w:val="04765936"/>
    <w:rsid w:val="048D7F0E"/>
    <w:rsid w:val="048E6EF3"/>
    <w:rsid w:val="049342D6"/>
    <w:rsid w:val="04980E0D"/>
    <w:rsid w:val="049D0772"/>
    <w:rsid w:val="049D7F6E"/>
    <w:rsid w:val="04A01735"/>
    <w:rsid w:val="04A157C7"/>
    <w:rsid w:val="04AC0A89"/>
    <w:rsid w:val="04AD4BF1"/>
    <w:rsid w:val="04B922B9"/>
    <w:rsid w:val="04BE6981"/>
    <w:rsid w:val="04BF18C8"/>
    <w:rsid w:val="04BF2FEC"/>
    <w:rsid w:val="04C02CAF"/>
    <w:rsid w:val="04C02FE6"/>
    <w:rsid w:val="04C03745"/>
    <w:rsid w:val="04C62FB1"/>
    <w:rsid w:val="04C84B9D"/>
    <w:rsid w:val="04CB3CF6"/>
    <w:rsid w:val="04CB4C0F"/>
    <w:rsid w:val="04CF7732"/>
    <w:rsid w:val="04D1021D"/>
    <w:rsid w:val="04D21858"/>
    <w:rsid w:val="04D6239B"/>
    <w:rsid w:val="04DD3382"/>
    <w:rsid w:val="04E02D53"/>
    <w:rsid w:val="04E9653E"/>
    <w:rsid w:val="04EA57A1"/>
    <w:rsid w:val="04EB4E25"/>
    <w:rsid w:val="04F01A08"/>
    <w:rsid w:val="04F22001"/>
    <w:rsid w:val="04FA2FAB"/>
    <w:rsid w:val="05001926"/>
    <w:rsid w:val="050142C6"/>
    <w:rsid w:val="05023F6F"/>
    <w:rsid w:val="050657BA"/>
    <w:rsid w:val="051A6B98"/>
    <w:rsid w:val="05233FB4"/>
    <w:rsid w:val="05265DD8"/>
    <w:rsid w:val="052A49A4"/>
    <w:rsid w:val="052A6362"/>
    <w:rsid w:val="052C1D6E"/>
    <w:rsid w:val="052D6251"/>
    <w:rsid w:val="05360556"/>
    <w:rsid w:val="0536534E"/>
    <w:rsid w:val="05373136"/>
    <w:rsid w:val="053C66C7"/>
    <w:rsid w:val="053D6E60"/>
    <w:rsid w:val="054042AA"/>
    <w:rsid w:val="05405CA9"/>
    <w:rsid w:val="054307BB"/>
    <w:rsid w:val="0545659E"/>
    <w:rsid w:val="054D69A7"/>
    <w:rsid w:val="05564DA5"/>
    <w:rsid w:val="055D4D1B"/>
    <w:rsid w:val="0560192A"/>
    <w:rsid w:val="056043BB"/>
    <w:rsid w:val="056604D8"/>
    <w:rsid w:val="05666667"/>
    <w:rsid w:val="05690AAA"/>
    <w:rsid w:val="0569319E"/>
    <w:rsid w:val="056A4048"/>
    <w:rsid w:val="056D0FD7"/>
    <w:rsid w:val="0571058E"/>
    <w:rsid w:val="05713A46"/>
    <w:rsid w:val="05715E52"/>
    <w:rsid w:val="057233CF"/>
    <w:rsid w:val="057361DA"/>
    <w:rsid w:val="05846CC5"/>
    <w:rsid w:val="05894FE3"/>
    <w:rsid w:val="059129D3"/>
    <w:rsid w:val="05917366"/>
    <w:rsid w:val="0595754D"/>
    <w:rsid w:val="05972280"/>
    <w:rsid w:val="059A1E44"/>
    <w:rsid w:val="05A23936"/>
    <w:rsid w:val="05A30E9B"/>
    <w:rsid w:val="05AD059E"/>
    <w:rsid w:val="05AE6937"/>
    <w:rsid w:val="05B01BED"/>
    <w:rsid w:val="05B249C8"/>
    <w:rsid w:val="05B25326"/>
    <w:rsid w:val="05BA0739"/>
    <w:rsid w:val="05BB5007"/>
    <w:rsid w:val="05C4330F"/>
    <w:rsid w:val="05C537AF"/>
    <w:rsid w:val="05C64A3D"/>
    <w:rsid w:val="05C80218"/>
    <w:rsid w:val="05C815A0"/>
    <w:rsid w:val="05C86FD0"/>
    <w:rsid w:val="05C96D2B"/>
    <w:rsid w:val="05CA68D8"/>
    <w:rsid w:val="05CB032C"/>
    <w:rsid w:val="05CB491B"/>
    <w:rsid w:val="05D8047D"/>
    <w:rsid w:val="05D80693"/>
    <w:rsid w:val="05D82047"/>
    <w:rsid w:val="05DD7FB1"/>
    <w:rsid w:val="05E365BD"/>
    <w:rsid w:val="05E63564"/>
    <w:rsid w:val="05EA3748"/>
    <w:rsid w:val="05EA4339"/>
    <w:rsid w:val="05EB3AC1"/>
    <w:rsid w:val="05FB3D36"/>
    <w:rsid w:val="05FB77C5"/>
    <w:rsid w:val="05FE4318"/>
    <w:rsid w:val="06056D43"/>
    <w:rsid w:val="060917B7"/>
    <w:rsid w:val="060E7B57"/>
    <w:rsid w:val="061A3E9C"/>
    <w:rsid w:val="061D64DE"/>
    <w:rsid w:val="061E76DF"/>
    <w:rsid w:val="062370C5"/>
    <w:rsid w:val="062A2AC5"/>
    <w:rsid w:val="062C02E0"/>
    <w:rsid w:val="062E4EC5"/>
    <w:rsid w:val="06357B54"/>
    <w:rsid w:val="06377D9F"/>
    <w:rsid w:val="06382EB1"/>
    <w:rsid w:val="0639277B"/>
    <w:rsid w:val="0642516B"/>
    <w:rsid w:val="064D2D9A"/>
    <w:rsid w:val="065074B6"/>
    <w:rsid w:val="065229D6"/>
    <w:rsid w:val="06577132"/>
    <w:rsid w:val="0664054B"/>
    <w:rsid w:val="06696DE8"/>
    <w:rsid w:val="066B7701"/>
    <w:rsid w:val="066C1BC8"/>
    <w:rsid w:val="06744717"/>
    <w:rsid w:val="06753905"/>
    <w:rsid w:val="06755E4E"/>
    <w:rsid w:val="067D699D"/>
    <w:rsid w:val="067F4A7D"/>
    <w:rsid w:val="068016FB"/>
    <w:rsid w:val="068243EE"/>
    <w:rsid w:val="068502EC"/>
    <w:rsid w:val="06890C37"/>
    <w:rsid w:val="068B3A9D"/>
    <w:rsid w:val="068C6C5B"/>
    <w:rsid w:val="06907B7C"/>
    <w:rsid w:val="069332E9"/>
    <w:rsid w:val="0695048B"/>
    <w:rsid w:val="06962FEB"/>
    <w:rsid w:val="06993385"/>
    <w:rsid w:val="069B718F"/>
    <w:rsid w:val="069E5147"/>
    <w:rsid w:val="069E562D"/>
    <w:rsid w:val="06A20E59"/>
    <w:rsid w:val="06AA4CFC"/>
    <w:rsid w:val="06B06A2D"/>
    <w:rsid w:val="06B23EA6"/>
    <w:rsid w:val="06B424EB"/>
    <w:rsid w:val="06B94E28"/>
    <w:rsid w:val="06BC06EF"/>
    <w:rsid w:val="06C11480"/>
    <w:rsid w:val="06C11780"/>
    <w:rsid w:val="06C61D52"/>
    <w:rsid w:val="06CA636D"/>
    <w:rsid w:val="06CC3D9B"/>
    <w:rsid w:val="06CD4716"/>
    <w:rsid w:val="06CF334E"/>
    <w:rsid w:val="06D168D8"/>
    <w:rsid w:val="06D55BF7"/>
    <w:rsid w:val="06DA247B"/>
    <w:rsid w:val="06DB44BC"/>
    <w:rsid w:val="06DB61C6"/>
    <w:rsid w:val="06DD7919"/>
    <w:rsid w:val="06DE072E"/>
    <w:rsid w:val="06E02CF5"/>
    <w:rsid w:val="06E227F9"/>
    <w:rsid w:val="06E25C90"/>
    <w:rsid w:val="06E30029"/>
    <w:rsid w:val="06E6190B"/>
    <w:rsid w:val="06F17A3A"/>
    <w:rsid w:val="06F66F02"/>
    <w:rsid w:val="06FD3ADB"/>
    <w:rsid w:val="0702322F"/>
    <w:rsid w:val="07051A35"/>
    <w:rsid w:val="070646FE"/>
    <w:rsid w:val="07143FF3"/>
    <w:rsid w:val="072221BF"/>
    <w:rsid w:val="07253587"/>
    <w:rsid w:val="072564B7"/>
    <w:rsid w:val="07312C55"/>
    <w:rsid w:val="07316D51"/>
    <w:rsid w:val="07374D2C"/>
    <w:rsid w:val="07455554"/>
    <w:rsid w:val="0746131C"/>
    <w:rsid w:val="07465457"/>
    <w:rsid w:val="07471BA6"/>
    <w:rsid w:val="07480702"/>
    <w:rsid w:val="07487390"/>
    <w:rsid w:val="074E21F2"/>
    <w:rsid w:val="074F51AA"/>
    <w:rsid w:val="0751542E"/>
    <w:rsid w:val="0752143D"/>
    <w:rsid w:val="07560356"/>
    <w:rsid w:val="07563F56"/>
    <w:rsid w:val="075911F3"/>
    <w:rsid w:val="075A27BB"/>
    <w:rsid w:val="075A6DED"/>
    <w:rsid w:val="075B418C"/>
    <w:rsid w:val="076030DC"/>
    <w:rsid w:val="07627173"/>
    <w:rsid w:val="07637E53"/>
    <w:rsid w:val="076405B5"/>
    <w:rsid w:val="076407D3"/>
    <w:rsid w:val="076527EC"/>
    <w:rsid w:val="07654002"/>
    <w:rsid w:val="076662CC"/>
    <w:rsid w:val="076840E8"/>
    <w:rsid w:val="076B5127"/>
    <w:rsid w:val="076F0A8D"/>
    <w:rsid w:val="076F7C25"/>
    <w:rsid w:val="07712C0B"/>
    <w:rsid w:val="077225AA"/>
    <w:rsid w:val="07725937"/>
    <w:rsid w:val="077659AB"/>
    <w:rsid w:val="07776EA9"/>
    <w:rsid w:val="077862DE"/>
    <w:rsid w:val="077A5E0F"/>
    <w:rsid w:val="077B09F3"/>
    <w:rsid w:val="077B7C99"/>
    <w:rsid w:val="077F2F00"/>
    <w:rsid w:val="077F5191"/>
    <w:rsid w:val="077F7F64"/>
    <w:rsid w:val="07811959"/>
    <w:rsid w:val="07853D89"/>
    <w:rsid w:val="078B2454"/>
    <w:rsid w:val="079158AF"/>
    <w:rsid w:val="07961289"/>
    <w:rsid w:val="0799699E"/>
    <w:rsid w:val="079F040B"/>
    <w:rsid w:val="07A3255B"/>
    <w:rsid w:val="07A77265"/>
    <w:rsid w:val="07AF07F8"/>
    <w:rsid w:val="07AF7F90"/>
    <w:rsid w:val="07B077C3"/>
    <w:rsid w:val="07B245BA"/>
    <w:rsid w:val="07B3206A"/>
    <w:rsid w:val="07B555DD"/>
    <w:rsid w:val="07B930CE"/>
    <w:rsid w:val="07BE2471"/>
    <w:rsid w:val="07C309D3"/>
    <w:rsid w:val="07C53288"/>
    <w:rsid w:val="07C90445"/>
    <w:rsid w:val="07CA423C"/>
    <w:rsid w:val="07CC5885"/>
    <w:rsid w:val="07CE78FF"/>
    <w:rsid w:val="07D00373"/>
    <w:rsid w:val="07D17E60"/>
    <w:rsid w:val="07D24264"/>
    <w:rsid w:val="07D5341A"/>
    <w:rsid w:val="07D71915"/>
    <w:rsid w:val="07D83B6B"/>
    <w:rsid w:val="07DB2CD2"/>
    <w:rsid w:val="07E15426"/>
    <w:rsid w:val="07E23529"/>
    <w:rsid w:val="07E569E6"/>
    <w:rsid w:val="07E935BB"/>
    <w:rsid w:val="07EE6280"/>
    <w:rsid w:val="07EF64EE"/>
    <w:rsid w:val="07F44A1A"/>
    <w:rsid w:val="07F86BF6"/>
    <w:rsid w:val="07FB2E7D"/>
    <w:rsid w:val="08005AAB"/>
    <w:rsid w:val="080133D5"/>
    <w:rsid w:val="0801425C"/>
    <w:rsid w:val="0809599B"/>
    <w:rsid w:val="080B4764"/>
    <w:rsid w:val="08114302"/>
    <w:rsid w:val="081150DA"/>
    <w:rsid w:val="08117966"/>
    <w:rsid w:val="08123A8F"/>
    <w:rsid w:val="08161FA7"/>
    <w:rsid w:val="081777FD"/>
    <w:rsid w:val="08194E8F"/>
    <w:rsid w:val="081A3A02"/>
    <w:rsid w:val="08210874"/>
    <w:rsid w:val="082A3EF7"/>
    <w:rsid w:val="082D03BB"/>
    <w:rsid w:val="082E19DD"/>
    <w:rsid w:val="082E74A0"/>
    <w:rsid w:val="08307626"/>
    <w:rsid w:val="083472B4"/>
    <w:rsid w:val="083602D2"/>
    <w:rsid w:val="0836036B"/>
    <w:rsid w:val="083A2BF6"/>
    <w:rsid w:val="08455ACC"/>
    <w:rsid w:val="084770E2"/>
    <w:rsid w:val="084B1E60"/>
    <w:rsid w:val="085221ED"/>
    <w:rsid w:val="08533A93"/>
    <w:rsid w:val="08584DC0"/>
    <w:rsid w:val="08585F74"/>
    <w:rsid w:val="085918F0"/>
    <w:rsid w:val="085D753B"/>
    <w:rsid w:val="085E29DA"/>
    <w:rsid w:val="085E50D4"/>
    <w:rsid w:val="085F241A"/>
    <w:rsid w:val="0868437D"/>
    <w:rsid w:val="0868778E"/>
    <w:rsid w:val="08696855"/>
    <w:rsid w:val="086E5A69"/>
    <w:rsid w:val="08706C97"/>
    <w:rsid w:val="087102BD"/>
    <w:rsid w:val="08760EFB"/>
    <w:rsid w:val="087615D8"/>
    <w:rsid w:val="08767B38"/>
    <w:rsid w:val="087F34E2"/>
    <w:rsid w:val="08802306"/>
    <w:rsid w:val="08815119"/>
    <w:rsid w:val="088276E5"/>
    <w:rsid w:val="088672DC"/>
    <w:rsid w:val="08885ECB"/>
    <w:rsid w:val="088F7238"/>
    <w:rsid w:val="0899503A"/>
    <w:rsid w:val="089C6A18"/>
    <w:rsid w:val="089E4D56"/>
    <w:rsid w:val="08AC7C00"/>
    <w:rsid w:val="08B00092"/>
    <w:rsid w:val="08B0319B"/>
    <w:rsid w:val="08B7336A"/>
    <w:rsid w:val="08B86031"/>
    <w:rsid w:val="08BE0BD0"/>
    <w:rsid w:val="08BF50CD"/>
    <w:rsid w:val="08C31B9A"/>
    <w:rsid w:val="08C45B16"/>
    <w:rsid w:val="08C47563"/>
    <w:rsid w:val="08CF1AF2"/>
    <w:rsid w:val="08D160DC"/>
    <w:rsid w:val="08D3049B"/>
    <w:rsid w:val="08D3732A"/>
    <w:rsid w:val="08DA005D"/>
    <w:rsid w:val="08DB0D47"/>
    <w:rsid w:val="08DF7E6E"/>
    <w:rsid w:val="08E109A4"/>
    <w:rsid w:val="08E51DB1"/>
    <w:rsid w:val="08E96DFD"/>
    <w:rsid w:val="08F82F76"/>
    <w:rsid w:val="08F87172"/>
    <w:rsid w:val="08FE11EC"/>
    <w:rsid w:val="09032583"/>
    <w:rsid w:val="090514E4"/>
    <w:rsid w:val="09092289"/>
    <w:rsid w:val="090E6FCE"/>
    <w:rsid w:val="090E72E7"/>
    <w:rsid w:val="091010D1"/>
    <w:rsid w:val="09150BC0"/>
    <w:rsid w:val="0918334C"/>
    <w:rsid w:val="091D7D16"/>
    <w:rsid w:val="092332D6"/>
    <w:rsid w:val="09237CBF"/>
    <w:rsid w:val="09242938"/>
    <w:rsid w:val="092921DC"/>
    <w:rsid w:val="09341896"/>
    <w:rsid w:val="09344F1C"/>
    <w:rsid w:val="09382555"/>
    <w:rsid w:val="093F2477"/>
    <w:rsid w:val="09442C22"/>
    <w:rsid w:val="09470EFD"/>
    <w:rsid w:val="094A6100"/>
    <w:rsid w:val="094E3A95"/>
    <w:rsid w:val="0954304F"/>
    <w:rsid w:val="095749A0"/>
    <w:rsid w:val="095A6208"/>
    <w:rsid w:val="095C000D"/>
    <w:rsid w:val="09603E55"/>
    <w:rsid w:val="09604BDE"/>
    <w:rsid w:val="0968048B"/>
    <w:rsid w:val="096B0AD9"/>
    <w:rsid w:val="096C3364"/>
    <w:rsid w:val="096E0126"/>
    <w:rsid w:val="096E57E9"/>
    <w:rsid w:val="09716D58"/>
    <w:rsid w:val="09734E5D"/>
    <w:rsid w:val="09756A41"/>
    <w:rsid w:val="097A2C87"/>
    <w:rsid w:val="097D463F"/>
    <w:rsid w:val="097D5B32"/>
    <w:rsid w:val="097F4A29"/>
    <w:rsid w:val="09802743"/>
    <w:rsid w:val="09811DBF"/>
    <w:rsid w:val="098D46F7"/>
    <w:rsid w:val="09903DDF"/>
    <w:rsid w:val="0999146D"/>
    <w:rsid w:val="099937E5"/>
    <w:rsid w:val="099B6DFD"/>
    <w:rsid w:val="099C685E"/>
    <w:rsid w:val="099E416C"/>
    <w:rsid w:val="099E4383"/>
    <w:rsid w:val="099F385C"/>
    <w:rsid w:val="09AD6389"/>
    <w:rsid w:val="09B134EE"/>
    <w:rsid w:val="09B22A76"/>
    <w:rsid w:val="09B531CB"/>
    <w:rsid w:val="09B9304F"/>
    <w:rsid w:val="09BB1EB0"/>
    <w:rsid w:val="09BE0E6C"/>
    <w:rsid w:val="09C10263"/>
    <w:rsid w:val="09C421A8"/>
    <w:rsid w:val="09C45544"/>
    <w:rsid w:val="09C74748"/>
    <w:rsid w:val="09C81A68"/>
    <w:rsid w:val="09CD1CB2"/>
    <w:rsid w:val="09CE7D72"/>
    <w:rsid w:val="09CF3234"/>
    <w:rsid w:val="09D67C5E"/>
    <w:rsid w:val="09E07743"/>
    <w:rsid w:val="09E70907"/>
    <w:rsid w:val="09ED1535"/>
    <w:rsid w:val="09F2036D"/>
    <w:rsid w:val="09F21A13"/>
    <w:rsid w:val="09F90447"/>
    <w:rsid w:val="09FB50A4"/>
    <w:rsid w:val="09FE10B5"/>
    <w:rsid w:val="09FE76BA"/>
    <w:rsid w:val="0A002564"/>
    <w:rsid w:val="0A0147BD"/>
    <w:rsid w:val="0A032DCD"/>
    <w:rsid w:val="0A037EB4"/>
    <w:rsid w:val="0A051105"/>
    <w:rsid w:val="0A06715C"/>
    <w:rsid w:val="0A082930"/>
    <w:rsid w:val="0A08481B"/>
    <w:rsid w:val="0A085E33"/>
    <w:rsid w:val="0A094B61"/>
    <w:rsid w:val="0A0B5D4B"/>
    <w:rsid w:val="0A122D2C"/>
    <w:rsid w:val="0A184D1C"/>
    <w:rsid w:val="0A1C2E15"/>
    <w:rsid w:val="0A2061C5"/>
    <w:rsid w:val="0A213109"/>
    <w:rsid w:val="0A217653"/>
    <w:rsid w:val="0A23271F"/>
    <w:rsid w:val="0A24618F"/>
    <w:rsid w:val="0A26280C"/>
    <w:rsid w:val="0A2A4EA9"/>
    <w:rsid w:val="0A2E3E53"/>
    <w:rsid w:val="0A2F3AD0"/>
    <w:rsid w:val="0A310EE4"/>
    <w:rsid w:val="0A312677"/>
    <w:rsid w:val="0A3A0149"/>
    <w:rsid w:val="0A3B38BF"/>
    <w:rsid w:val="0A3F27AD"/>
    <w:rsid w:val="0A4002E6"/>
    <w:rsid w:val="0A4358E1"/>
    <w:rsid w:val="0A4421A1"/>
    <w:rsid w:val="0A445ECD"/>
    <w:rsid w:val="0A4548CB"/>
    <w:rsid w:val="0A4C20B7"/>
    <w:rsid w:val="0A52132E"/>
    <w:rsid w:val="0A544AEC"/>
    <w:rsid w:val="0A616811"/>
    <w:rsid w:val="0A622C65"/>
    <w:rsid w:val="0A631932"/>
    <w:rsid w:val="0A641761"/>
    <w:rsid w:val="0A652B8E"/>
    <w:rsid w:val="0A653424"/>
    <w:rsid w:val="0A6932AE"/>
    <w:rsid w:val="0A694E8C"/>
    <w:rsid w:val="0A6B132E"/>
    <w:rsid w:val="0A6B6E48"/>
    <w:rsid w:val="0A7111FE"/>
    <w:rsid w:val="0A71204A"/>
    <w:rsid w:val="0A714E5E"/>
    <w:rsid w:val="0A7233BD"/>
    <w:rsid w:val="0A765AF0"/>
    <w:rsid w:val="0A7858FE"/>
    <w:rsid w:val="0A797088"/>
    <w:rsid w:val="0A7B115B"/>
    <w:rsid w:val="0A7B5030"/>
    <w:rsid w:val="0A7F0E56"/>
    <w:rsid w:val="0A7F50DF"/>
    <w:rsid w:val="0A865AAC"/>
    <w:rsid w:val="0A882AB7"/>
    <w:rsid w:val="0A8A16BF"/>
    <w:rsid w:val="0A8B03F1"/>
    <w:rsid w:val="0A907BB5"/>
    <w:rsid w:val="0A933C8F"/>
    <w:rsid w:val="0A934683"/>
    <w:rsid w:val="0A964BAE"/>
    <w:rsid w:val="0A964DC3"/>
    <w:rsid w:val="0A9673DB"/>
    <w:rsid w:val="0A9A7656"/>
    <w:rsid w:val="0A9B1B8C"/>
    <w:rsid w:val="0A9D6DF8"/>
    <w:rsid w:val="0A9E76D5"/>
    <w:rsid w:val="0A9F6F6F"/>
    <w:rsid w:val="0AA8296C"/>
    <w:rsid w:val="0AA86B61"/>
    <w:rsid w:val="0AAB3C9F"/>
    <w:rsid w:val="0AB164E7"/>
    <w:rsid w:val="0ABA52DF"/>
    <w:rsid w:val="0ABB731C"/>
    <w:rsid w:val="0ABC3D50"/>
    <w:rsid w:val="0AC078EF"/>
    <w:rsid w:val="0AC95DA0"/>
    <w:rsid w:val="0AD07C41"/>
    <w:rsid w:val="0AD332D7"/>
    <w:rsid w:val="0AD5594F"/>
    <w:rsid w:val="0AD94003"/>
    <w:rsid w:val="0ADD3418"/>
    <w:rsid w:val="0AE06E80"/>
    <w:rsid w:val="0AE10348"/>
    <w:rsid w:val="0AE709D7"/>
    <w:rsid w:val="0AE72F07"/>
    <w:rsid w:val="0AEA408A"/>
    <w:rsid w:val="0AF165A0"/>
    <w:rsid w:val="0AF80EF9"/>
    <w:rsid w:val="0AF81517"/>
    <w:rsid w:val="0AF95837"/>
    <w:rsid w:val="0AFC6D41"/>
    <w:rsid w:val="0AFD6A0C"/>
    <w:rsid w:val="0B0233D3"/>
    <w:rsid w:val="0B0964D9"/>
    <w:rsid w:val="0B09702D"/>
    <w:rsid w:val="0B0A0798"/>
    <w:rsid w:val="0B0A62C9"/>
    <w:rsid w:val="0B0C6562"/>
    <w:rsid w:val="0B0F32AD"/>
    <w:rsid w:val="0B1473EB"/>
    <w:rsid w:val="0B147E15"/>
    <w:rsid w:val="0B1507AD"/>
    <w:rsid w:val="0B164A70"/>
    <w:rsid w:val="0B1A50DE"/>
    <w:rsid w:val="0B1C032A"/>
    <w:rsid w:val="0B1D3028"/>
    <w:rsid w:val="0B1D6761"/>
    <w:rsid w:val="0B203DBE"/>
    <w:rsid w:val="0B2126F6"/>
    <w:rsid w:val="0B286E0C"/>
    <w:rsid w:val="0B2A55DD"/>
    <w:rsid w:val="0B2F52B2"/>
    <w:rsid w:val="0B314E11"/>
    <w:rsid w:val="0B360969"/>
    <w:rsid w:val="0B371BA0"/>
    <w:rsid w:val="0B373AD5"/>
    <w:rsid w:val="0B393DD8"/>
    <w:rsid w:val="0B3D3662"/>
    <w:rsid w:val="0B3F1FCC"/>
    <w:rsid w:val="0B403A3C"/>
    <w:rsid w:val="0B427FD2"/>
    <w:rsid w:val="0B4E0575"/>
    <w:rsid w:val="0B5047B8"/>
    <w:rsid w:val="0B5540C5"/>
    <w:rsid w:val="0B563D32"/>
    <w:rsid w:val="0B575E49"/>
    <w:rsid w:val="0B5A2ADA"/>
    <w:rsid w:val="0B5A4229"/>
    <w:rsid w:val="0B5E1594"/>
    <w:rsid w:val="0B680E96"/>
    <w:rsid w:val="0B6F6739"/>
    <w:rsid w:val="0B7110D4"/>
    <w:rsid w:val="0B735460"/>
    <w:rsid w:val="0B735A03"/>
    <w:rsid w:val="0B765D08"/>
    <w:rsid w:val="0B7A51E1"/>
    <w:rsid w:val="0B7B1468"/>
    <w:rsid w:val="0B7E14A4"/>
    <w:rsid w:val="0B7E72BB"/>
    <w:rsid w:val="0B7F51EA"/>
    <w:rsid w:val="0B8258E5"/>
    <w:rsid w:val="0B8A124C"/>
    <w:rsid w:val="0B8C1ED2"/>
    <w:rsid w:val="0B931768"/>
    <w:rsid w:val="0B9B3B28"/>
    <w:rsid w:val="0B9C2FFE"/>
    <w:rsid w:val="0BA16E97"/>
    <w:rsid w:val="0BA55A0C"/>
    <w:rsid w:val="0BA7574B"/>
    <w:rsid w:val="0BAD3916"/>
    <w:rsid w:val="0BAD653F"/>
    <w:rsid w:val="0BB12BF0"/>
    <w:rsid w:val="0BB17300"/>
    <w:rsid w:val="0BB446DC"/>
    <w:rsid w:val="0BB533B6"/>
    <w:rsid w:val="0BBA0EDE"/>
    <w:rsid w:val="0BBA17C3"/>
    <w:rsid w:val="0BBB7079"/>
    <w:rsid w:val="0BBC1675"/>
    <w:rsid w:val="0BBD065F"/>
    <w:rsid w:val="0BC60849"/>
    <w:rsid w:val="0BC76191"/>
    <w:rsid w:val="0BC86120"/>
    <w:rsid w:val="0BC950A2"/>
    <w:rsid w:val="0BD26CFF"/>
    <w:rsid w:val="0BD40E49"/>
    <w:rsid w:val="0BD47E15"/>
    <w:rsid w:val="0BD7693C"/>
    <w:rsid w:val="0BDA0D2B"/>
    <w:rsid w:val="0BDB46A1"/>
    <w:rsid w:val="0BE039EE"/>
    <w:rsid w:val="0BE417F0"/>
    <w:rsid w:val="0BEB39AF"/>
    <w:rsid w:val="0BED2AB8"/>
    <w:rsid w:val="0BF43C5B"/>
    <w:rsid w:val="0BF6263E"/>
    <w:rsid w:val="0BF70424"/>
    <w:rsid w:val="0BF93CA0"/>
    <w:rsid w:val="0C0124BD"/>
    <w:rsid w:val="0C014D10"/>
    <w:rsid w:val="0C027CC5"/>
    <w:rsid w:val="0C04344D"/>
    <w:rsid w:val="0C045C21"/>
    <w:rsid w:val="0C057011"/>
    <w:rsid w:val="0C0620EC"/>
    <w:rsid w:val="0C06470E"/>
    <w:rsid w:val="0C0773A6"/>
    <w:rsid w:val="0C0C774F"/>
    <w:rsid w:val="0C0D3305"/>
    <w:rsid w:val="0C0D3A9D"/>
    <w:rsid w:val="0C0D46FF"/>
    <w:rsid w:val="0C107630"/>
    <w:rsid w:val="0C154711"/>
    <w:rsid w:val="0C1A5071"/>
    <w:rsid w:val="0C1C2A11"/>
    <w:rsid w:val="0C232E91"/>
    <w:rsid w:val="0C280090"/>
    <w:rsid w:val="0C293D31"/>
    <w:rsid w:val="0C2B28B3"/>
    <w:rsid w:val="0C2D6960"/>
    <w:rsid w:val="0C302FE7"/>
    <w:rsid w:val="0C3133AD"/>
    <w:rsid w:val="0C3212C8"/>
    <w:rsid w:val="0C346518"/>
    <w:rsid w:val="0C366AFC"/>
    <w:rsid w:val="0C3950E2"/>
    <w:rsid w:val="0C4167A3"/>
    <w:rsid w:val="0C471D9E"/>
    <w:rsid w:val="0C4837ED"/>
    <w:rsid w:val="0C4A3BB2"/>
    <w:rsid w:val="0C4B2C4D"/>
    <w:rsid w:val="0C4B48DB"/>
    <w:rsid w:val="0C4D5E1F"/>
    <w:rsid w:val="0C533F97"/>
    <w:rsid w:val="0C542DD1"/>
    <w:rsid w:val="0C591915"/>
    <w:rsid w:val="0C5B3D0F"/>
    <w:rsid w:val="0C5F7212"/>
    <w:rsid w:val="0C637940"/>
    <w:rsid w:val="0C67453E"/>
    <w:rsid w:val="0C6F5168"/>
    <w:rsid w:val="0C765056"/>
    <w:rsid w:val="0C7770BD"/>
    <w:rsid w:val="0C7873CF"/>
    <w:rsid w:val="0C7946B0"/>
    <w:rsid w:val="0C7B7E8E"/>
    <w:rsid w:val="0C7D2F96"/>
    <w:rsid w:val="0C8222D8"/>
    <w:rsid w:val="0C854E6B"/>
    <w:rsid w:val="0C8A0250"/>
    <w:rsid w:val="0C8B33F8"/>
    <w:rsid w:val="0C8E6E5B"/>
    <w:rsid w:val="0C8F5394"/>
    <w:rsid w:val="0C985EB3"/>
    <w:rsid w:val="0C9A16E8"/>
    <w:rsid w:val="0C9D6788"/>
    <w:rsid w:val="0CA04C86"/>
    <w:rsid w:val="0CA25A8A"/>
    <w:rsid w:val="0CA54458"/>
    <w:rsid w:val="0CA57D0C"/>
    <w:rsid w:val="0CAA6FDB"/>
    <w:rsid w:val="0CAC6F5E"/>
    <w:rsid w:val="0CB32063"/>
    <w:rsid w:val="0CB50922"/>
    <w:rsid w:val="0CB5203E"/>
    <w:rsid w:val="0CB8214E"/>
    <w:rsid w:val="0CB90E26"/>
    <w:rsid w:val="0CB95160"/>
    <w:rsid w:val="0CC320F8"/>
    <w:rsid w:val="0CC4704F"/>
    <w:rsid w:val="0CC665CF"/>
    <w:rsid w:val="0CCB44B7"/>
    <w:rsid w:val="0CD1384A"/>
    <w:rsid w:val="0CD5723C"/>
    <w:rsid w:val="0CD96C78"/>
    <w:rsid w:val="0CDA7949"/>
    <w:rsid w:val="0CE154F7"/>
    <w:rsid w:val="0CE300E0"/>
    <w:rsid w:val="0CF314EE"/>
    <w:rsid w:val="0CF4673D"/>
    <w:rsid w:val="0CF73CAB"/>
    <w:rsid w:val="0CF96740"/>
    <w:rsid w:val="0CFD655D"/>
    <w:rsid w:val="0D013739"/>
    <w:rsid w:val="0D036B59"/>
    <w:rsid w:val="0D0849BD"/>
    <w:rsid w:val="0D087D34"/>
    <w:rsid w:val="0D0903F8"/>
    <w:rsid w:val="0D0E35A9"/>
    <w:rsid w:val="0D137236"/>
    <w:rsid w:val="0D165EF7"/>
    <w:rsid w:val="0D1B7D6E"/>
    <w:rsid w:val="0D274570"/>
    <w:rsid w:val="0D2959AE"/>
    <w:rsid w:val="0D2A1A8B"/>
    <w:rsid w:val="0D2E2882"/>
    <w:rsid w:val="0D392D96"/>
    <w:rsid w:val="0D400D07"/>
    <w:rsid w:val="0D444180"/>
    <w:rsid w:val="0D4633F3"/>
    <w:rsid w:val="0D4656E2"/>
    <w:rsid w:val="0D466F4D"/>
    <w:rsid w:val="0D48236C"/>
    <w:rsid w:val="0D4A1EB1"/>
    <w:rsid w:val="0D4B3193"/>
    <w:rsid w:val="0D510CE7"/>
    <w:rsid w:val="0D577A15"/>
    <w:rsid w:val="0D582A35"/>
    <w:rsid w:val="0D5D53DC"/>
    <w:rsid w:val="0D5F5655"/>
    <w:rsid w:val="0D644721"/>
    <w:rsid w:val="0D646471"/>
    <w:rsid w:val="0D743313"/>
    <w:rsid w:val="0D7A085D"/>
    <w:rsid w:val="0D7C5199"/>
    <w:rsid w:val="0D7D5CB6"/>
    <w:rsid w:val="0D7D63D4"/>
    <w:rsid w:val="0D7D6F52"/>
    <w:rsid w:val="0D8465BE"/>
    <w:rsid w:val="0D8C74BC"/>
    <w:rsid w:val="0D8E2A9D"/>
    <w:rsid w:val="0D8E5D33"/>
    <w:rsid w:val="0D932D5A"/>
    <w:rsid w:val="0D941F6C"/>
    <w:rsid w:val="0D95120C"/>
    <w:rsid w:val="0D974EB3"/>
    <w:rsid w:val="0D9B21D4"/>
    <w:rsid w:val="0D9D1AD5"/>
    <w:rsid w:val="0DA370F5"/>
    <w:rsid w:val="0DA70E2D"/>
    <w:rsid w:val="0DAD28BC"/>
    <w:rsid w:val="0DAE4097"/>
    <w:rsid w:val="0DB311E7"/>
    <w:rsid w:val="0DB63E7D"/>
    <w:rsid w:val="0DBD193B"/>
    <w:rsid w:val="0DD3781B"/>
    <w:rsid w:val="0DD5575E"/>
    <w:rsid w:val="0DD75F94"/>
    <w:rsid w:val="0DDF3E33"/>
    <w:rsid w:val="0DE04374"/>
    <w:rsid w:val="0DE11112"/>
    <w:rsid w:val="0DE272CF"/>
    <w:rsid w:val="0DE339D8"/>
    <w:rsid w:val="0DE84957"/>
    <w:rsid w:val="0DEE255A"/>
    <w:rsid w:val="0DEF2FCF"/>
    <w:rsid w:val="0DEF562A"/>
    <w:rsid w:val="0DF01547"/>
    <w:rsid w:val="0DF374CE"/>
    <w:rsid w:val="0DF47E44"/>
    <w:rsid w:val="0DFC3DDA"/>
    <w:rsid w:val="0DFD0687"/>
    <w:rsid w:val="0E0133FE"/>
    <w:rsid w:val="0E061F62"/>
    <w:rsid w:val="0E064F10"/>
    <w:rsid w:val="0E067D7B"/>
    <w:rsid w:val="0E070E0F"/>
    <w:rsid w:val="0E0A1CDE"/>
    <w:rsid w:val="0E19077C"/>
    <w:rsid w:val="0E2410FB"/>
    <w:rsid w:val="0E2612AE"/>
    <w:rsid w:val="0E29230C"/>
    <w:rsid w:val="0E2D6AA2"/>
    <w:rsid w:val="0E33592A"/>
    <w:rsid w:val="0E3C6EB6"/>
    <w:rsid w:val="0E3C7D4B"/>
    <w:rsid w:val="0E4349A7"/>
    <w:rsid w:val="0E52675F"/>
    <w:rsid w:val="0E551E8F"/>
    <w:rsid w:val="0E5851C0"/>
    <w:rsid w:val="0E5F7BAF"/>
    <w:rsid w:val="0E634A54"/>
    <w:rsid w:val="0E636614"/>
    <w:rsid w:val="0E6A658E"/>
    <w:rsid w:val="0E6D5A84"/>
    <w:rsid w:val="0E6E5665"/>
    <w:rsid w:val="0E6E6108"/>
    <w:rsid w:val="0E6F2731"/>
    <w:rsid w:val="0E7D2C1D"/>
    <w:rsid w:val="0E7E539B"/>
    <w:rsid w:val="0E831389"/>
    <w:rsid w:val="0E860483"/>
    <w:rsid w:val="0E8A4452"/>
    <w:rsid w:val="0E8C0EA8"/>
    <w:rsid w:val="0E8D4784"/>
    <w:rsid w:val="0E8E122D"/>
    <w:rsid w:val="0E9B2AED"/>
    <w:rsid w:val="0E9E08E4"/>
    <w:rsid w:val="0E9E15B0"/>
    <w:rsid w:val="0EA40849"/>
    <w:rsid w:val="0EA732EC"/>
    <w:rsid w:val="0EB2003B"/>
    <w:rsid w:val="0EB50E15"/>
    <w:rsid w:val="0EB602D8"/>
    <w:rsid w:val="0EC30105"/>
    <w:rsid w:val="0EC37148"/>
    <w:rsid w:val="0EC410BD"/>
    <w:rsid w:val="0EC52793"/>
    <w:rsid w:val="0EC54B61"/>
    <w:rsid w:val="0EC6500F"/>
    <w:rsid w:val="0EC724B1"/>
    <w:rsid w:val="0EC84432"/>
    <w:rsid w:val="0ECB6F0D"/>
    <w:rsid w:val="0ECC5050"/>
    <w:rsid w:val="0ECE48F0"/>
    <w:rsid w:val="0ED22C58"/>
    <w:rsid w:val="0ED35BBC"/>
    <w:rsid w:val="0ED50BC6"/>
    <w:rsid w:val="0ED563D1"/>
    <w:rsid w:val="0EDB488E"/>
    <w:rsid w:val="0EDF3839"/>
    <w:rsid w:val="0EE167F9"/>
    <w:rsid w:val="0EE22A06"/>
    <w:rsid w:val="0EE45F01"/>
    <w:rsid w:val="0EE81657"/>
    <w:rsid w:val="0EED5545"/>
    <w:rsid w:val="0EF83FFF"/>
    <w:rsid w:val="0F0053BA"/>
    <w:rsid w:val="0F007DF7"/>
    <w:rsid w:val="0F0C5E3C"/>
    <w:rsid w:val="0F0D7EC4"/>
    <w:rsid w:val="0F1319F6"/>
    <w:rsid w:val="0F1479F9"/>
    <w:rsid w:val="0F1A7AC2"/>
    <w:rsid w:val="0F1F3D33"/>
    <w:rsid w:val="0F21680C"/>
    <w:rsid w:val="0F260E04"/>
    <w:rsid w:val="0F2B2914"/>
    <w:rsid w:val="0F2E457E"/>
    <w:rsid w:val="0F2F1785"/>
    <w:rsid w:val="0F2F1E87"/>
    <w:rsid w:val="0F313C74"/>
    <w:rsid w:val="0F350353"/>
    <w:rsid w:val="0F390651"/>
    <w:rsid w:val="0F3B3326"/>
    <w:rsid w:val="0F3F3AF1"/>
    <w:rsid w:val="0F413440"/>
    <w:rsid w:val="0F433D90"/>
    <w:rsid w:val="0F5864C9"/>
    <w:rsid w:val="0F5E174F"/>
    <w:rsid w:val="0F5F3FBF"/>
    <w:rsid w:val="0F627B94"/>
    <w:rsid w:val="0F6A44F9"/>
    <w:rsid w:val="0F72173A"/>
    <w:rsid w:val="0F745069"/>
    <w:rsid w:val="0F755DC0"/>
    <w:rsid w:val="0F761238"/>
    <w:rsid w:val="0F787198"/>
    <w:rsid w:val="0F7C75D3"/>
    <w:rsid w:val="0F824842"/>
    <w:rsid w:val="0F830699"/>
    <w:rsid w:val="0F832AA8"/>
    <w:rsid w:val="0F83526A"/>
    <w:rsid w:val="0F89163C"/>
    <w:rsid w:val="0F8A22AE"/>
    <w:rsid w:val="0F8A56FB"/>
    <w:rsid w:val="0F8A7A4C"/>
    <w:rsid w:val="0F8D2ECB"/>
    <w:rsid w:val="0F96442E"/>
    <w:rsid w:val="0F9734A7"/>
    <w:rsid w:val="0FA14A6D"/>
    <w:rsid w:val="0FA602DF"/>
    <w:rsid w:val="0FA661DA"/>
    <w:rsid w:val="0FA72A27"/>
    <w:rsid w:val="0FAD2B21"/>
    <w:rsid w:val="0FAE40CB"/>
    <w:rsid w:val="0FAE70B5"/>
    <w:rsid w:val="0FAF2F4B"/>
    <w:rsid w:val="0FB70326"/>
    <w:rsid w:val="0FB83819"/>
    <w:rsid w:val="0FB857A9"/>
    <w:rsid w:val="0FB860AB"/>
    <w:rsid w:val="0FBC080D"/>
    <w:rsid w:val="0FBD58BD"/>
    <w:rsid w:val="0FC13661"/>
    <w:rsid w:val="0FCA0DBE"/>
    <w:rsid w:val="0FCA206B"/>
    <w:rsid w:val="0FCC6D23"/>
    <w:rsid w:val="0FCD1C23"/>
    <w:rsid w:val="0FCD265A"/>
    <w:rsid w:val="0FCD49DC"/>
    <w:rsid w:val="0FD07CBD"/>
    <w:rsid w:val="0FD22AA3"/>
    <w:rsid w:val="0FD42822"/>
    <w:rsid w:val="0FD75756"/>
    <w:rsid w:val="0FDE7E5F"/>
    <w:rsid w:val="0FE0474D"/>
    <w:rsid w:val="0FE70864"/>
    <w:rsid w:val="0FEE0729"/>
    <w:rsid w:val="0FF91C3C"/>
    <w:rsid w:val="0FFB328F"/>
    <w:rsid w:val="0FFB5396"/>
    <w:rsid w:val="10011F81"/>
    <w:rsid w:val="10041E9D"/>
    <w:rsid w:val="10060F45"/>
    <w:rsid w:val="10104B93"/>
    <w:rsid w:val="1010616D"/>
    <w:rsid w:val="10137367"/>
    <w:rsid w:val="1021603C"/>
    <w:rsid w:val="102300F0"/>
    <w:rsid w:val="10290AED"/>
    <w:rsid w:val="10323A46"/>
    <w:rsid w:val="103F2FD7"/>
    <w:rsid w:val="104057D4"/>
    <w:rsid w:val="104472E3"/>
    <w:rsid w:val="104779A5"/>
    <w:rsid w:val="1051330A"/>
    <w:rsid w:val="10583187"/>
    <w:rsid w:val="10593667"/>
    <w:rsid w:val="105C76FB"/>
    <w:rsid w:val="105D75A4"/>
    <w:rsid w:val="105F74F3"/>
    <w:rsid w:val="10615AD6"/>
    <w:rsid w:val="106A3914"/>
    <w:rsid w:val="1070124D"/>
    <w:rsid w:val="1070755A"/>
    <w:rsid w:val="10721A68"/>
    <w:rsid w:val="10741676"/>
    <w:rsid w:val="10763EA4"/>
    <w:rsid w:val="10787D41"/>
    <w:rsid w:val="107D35CD"/>
    <w:rsid w:val="107E1079"/>
    <w:rsid w:val="10817014"/>
    <w:rsid w:val="108A4651"/>
    <w:rsid w:val="108B5581"/>
    <w:rsid w:val="108F6AEF"/>
    <w:rsid w:val="109009F5"/>
    <w:rsid w:val="10923011"/>
    <w:rsid w:val="10935D22"/>
    <w:rsid w:val="109D553C"/>
    <w:rsid w:val="10A15C35"/>
    <w:rsid w:val="10AB32E4"/>
    <w:rsid w:val="10B31EAF"/>
    <w:rsid w:val="10B52291"/>
    <w:rsid w:val="10B819EE"/>
    <w:rsid w:val="10B97290"/>
    <w:rsid w:val="10BB014D"/>
    <w:rsid w:val="10BC5CC3"/>
    <w:rsid w:val="10C54956"/>
    <w:rsid w:val="10CA22A8"/>
    <w:rsid w:val="10CC2E3F"/>
    <w:rsid w:val="10CD0A32"/>
    <w:rsid w:val="10CF63E0"/>
    <w:rsid w:val="10D54540"/>
    <w:rsid w:val="10D57F29"/>
    <w:rsid w:val="10D86DCA"/>
    <w:rsid w:val="10D90C04"/>
    <w:rsid w:val="10DD5BB9"/>
    <w:rsid w:val="10E26092"/>
    <w:rsid w:val="10E43A5E"/>
    <w:rsid w:val="10E70236"/>
    <w:rsid w:val="10E71C3F"/>
    <w:rsid w:val="10E90796"/>
    <w:rsid w:val="10F17756"/>
    <w:rsid w:val="10F4220A"/>
    <w:rsid w:val="10FA0722"/>
    <w:rsid w:val="10FB1529"/>
    <w:rsid w:val="10FB6459"/>
    <w:rsid w:val="11012529"/>
    <w:rsid w:val="11051990"/>
    <w:rsid w:val="11055FB2"/>
    <w:rsid w:val="110715FA"/>
    <w:rsid w:val="1108135D"/>
    <w:rsid w:val="110C4A4C"/>
    <w:rsid w:val="11111C6D"/>
    <w:rsid w:val="111215DD"/>
    <w:rsid w:val="11137E58"/>
    <w:rsid w:val="11140072"/>
    <w:rsid w:val="1114543C"/>
    <w:rsid w:val="11185E6F"/>
    <w:rsid w:val="111F053C"/>
    <w:rsid w:val="11257007"/>
    <w:rsid w:val="11330DF9"/>
    <w:rsid w:val="113542D6"/>
    <w:rsid w:val="113942CD"/>
    <w:rsid w:val="11414145"/>
    <w:rsid w:val="114355C6"/>
    <w:rsid w:val="1143768A"/>
    <w:rsid w:val="11473119"/>
    <w:rsid w:val="114C4041"/>
    <w:rsid w:val="11563F2C"/>
    <w:rsid w:val="115931BC"/>
    <w:rsid w:val="115B2C9C"/>
    <w:rsid w:val="115C4C6B"/>
    <w:rsid w:val="115E497A"/>
    <w:rsid w:val="115F7DC8"/>
    <w:rsid w:val="11601671"/>
    <w:rsid w:val="11616E69"/>
    <w:rsid w:val="11644B9F"/>
    <w:rsid w:val="11646427"/>
    <w:rsid w:val="11646B34"/>
    <w:rsid w:val="116550E2"/>
    <w:rsid w:val="1166289A"/>
    <w:rsid w:val="11691837"/>
    <w:rsid w:val="116A014B"/>
    <w:rsid w:val="116B1BC5"/>
    <w:rsid w:val="11720A6C"/>
    <w:rsid w:val="11731CE8"/>
    <w:rsid w:val="117A1CA3"/>
    <w:rsid w:val="117D20B4"/>
    <w:rsid w:val="117F1C6C"/>
    <w:rsid w:val="118125A3"/>
    <w:rsid w:val="11835176"/>
    <w:rsid w:val="118369B0"/>
    <w:rsid w:val="118458F9"/>
    <w:rsid w:val="118468EC"/>
    <w:rsid w:val="1187338C"/>
    <w:rsid w:val="118C2CA3"/>
    <w:rsid w:val="118E437B"/>
    <w:rsid w:val="11916BCE"/>
    <w:rsid w:val="119A091F"/>
    <w:rsid w:val="119B7969"/>
    <w:rsid w:val="11AC2048"/>
    <w:rsid w:val="11AF773C"/>
    <w:rsid w:val="11B029F4"/>
    <w:rsid w:val="11BA06E5"/>
    <w:rsid w:val="11BA0D5B"/>
    <w:rsid w:val="11BB61A2"/>
    <w:rsid w:val="11BE61BA"/>
    <w:rsid w:val="11C32BDD"/>
    <w:rsid w:val="11C33C8C"/>
    <w:rsid w:val="11C744E7"/>
    <w:rsid w:val="11C96EC3"/>
    <w:rsid w:val="11CF12EA"/>
    <w:rsid w:val="11D51026"/>
    <w:rsid w:val="11DB0D66"/>
    <w:rsid w:val="11DD5BFA"/>
    <w:rsid w:val="11E10457"/>
    <w:rsid w:val="11E50499"/>
    <w:rsid w:val="11E9720F"/>
    <w:rsid w:val="11EB5E87"/>
    <w:rsid w:val="11F25945"/>
    <w:rsid w:val="11F80531"/>
    <w:rsid w:val="11F91F04"/>
    <w:rsid w:val="11F9218B"/>
    <w:rsid w:val="11FA4877"/>
    <w:rsid w:val="11FA55D4"/>
    <w:rsid w:val="12004A40"/>
    <w:rsid w:val="1207736D"/>
    <w:rsid w:val="120803D5"/>
    <w:rsid w:val="1208413E"/>
    <w:rsid w:val="12141774"/>
    <w:rsid w:val="1218344A"/>
    <w:rsid w:val="12196B4A"/>
    <w:rsid w:val="121F67EB"/>
    <w:rsid w:val="1220264E"/>
    <w:rsid w:val="122964B9"/>
    <w:rsid w:val="122C2492"/>
    <w:rsid w:val="122E004F"/>
    <w:rsid w:val="123732B8"/>
    <w:rsid w:val="123B634C"/>
    <w:rsid w:val="123E7542"/>
    <w:rsid w:val="124C2497"/>
    <w:rsid w:val="125933C4"/>
    <w:rsid w:val="125967BE"/>
    <w:rsid w:val="125A3E96"/>
    <w:rsid w:val="125E4185"/>
    <w:rsid w:val="12624848"/>
    <w:rsid w:val="126402F4"/>
    <w:rsid w:val="1264121F"/>
    <w:rsid w:val="1264665C"/>
    <w:rsid w:val="12654437"/>
    <w:rsid w:val="12667C88"/>
    <w:rsid w:val="126753A3"/>
    <w:rsid w:val="126862C6"/>
    <w:rsid w:val="126E0BEC"/>
    <w:rsid w:val="126E5A0B"/>
    <w:rsid w:val="12701399"/>
    <w:rsid w:val="1276345A"/>
    <w:rsid w:val="127B7509"/>
    <w:rsid w:val="127B7793"/>
    <w:rsid w:val="127C7C5E"/>
    <w:rsid w:val="127F6C51"/>
    <w:rsid w:val="127F76FB"/>
    <w:rsid w:val="128612F4"/>
    <w:rsid w:val="128B0D5D"/>
    <w:rsid w:val="128C5D4E"/>
    <w:rsid w:val="128D6D89"/>
    <w:rsid w:val="12950E25"/>
    <w:rsid w:val="12955442"/>
    <w:rsid w:val="12966A96"/>
    <w:rsid w:val="129B5DA8"/>
    <w:rsid w:val="129F0287"/>
    <w:rsid w:val="12A360DB"/>
    <w:rsid w:val="12A5518D"/>
    <w:rsid w:val="12A95621"/>
    <w:rsid w:val="12AB671F"/>
    <w:rsid w:val="12AD2F9A"/>
    <w:rsid w:val="12AD5307"/>
    <w:rsid w:val="12B33589"/>
    <w:rsid w:val="12BE7781"/>
    <w:rsid w:val="12C04564"/>
    <w:rsid w:val="12C062FD"/>
    <w:rsid w:val="12C27441"/>
    <w:rsid w:val="12C32A2E"/>
    <w:rsid w:val="12C43F23"/>
    <w:rsid w:val="12C45A84"/>
    <w:rsid w:val="12C57B80"/>
    <w:rsid w:val="12CA3691"/>
    <w:rsid w:val="12CE1930"/>
    <w:rsid w:val="12D53C24"/>
    <w:rsid w:val="12DB2FB1"/>
    <w:rsid w:val="12E2736C"/>
    <w:rsid w:val="12E46412"/>
    <w:rsid w:val="12E8459D"/>
    <w:rsid w:val="12EA0212"/>
    <w:rsid w:val="12EE1124"/>
    <w:rsid w:val="12F42954"/>
    <w:rsid w:val="12F55E1D"/>
    <w:rsid w:val="12F8051C"/>
    <w:rsid w:val="12FB2419"/>
    <w:rsid w:val="12FF085B"/>
    <w:rsid w:val="13003173"/>
    <w:rsid w:val="13015FA2"/>
    <w:rsid w:val="130206FB"/>
    <w:rsid w:val="13035335"/>
    <w:rsid w:val="130846E3"/>
    <w:rsid w:val="13096543"/>
    <w:rsid w:val="130E246D"/>
    <w:rsid w:val="13115AA2"/>
    <w:rsid w:val="1319528C"/>
    <w:rsid w:val="131A319C"/>
    <w:rsid w:val="1320705E"/>
    <w:rsid w:val="13216750"/>
    <w:rsid w:val="13234957"/>
    <w:rsid w:val="1325586C"/>
    <w:rsid w:val="13323EE0"/>
    <w:rsid w:val="133570CF"/>
    <w:rsid w:val="13360B26"/>
    <w:rsid w:val="133B13BC"/>
    <w:rsid w:val="13401236"/>
    <w:rsid w:val="1340647F"/>
    <w:rsid w:val="134672BC"/>
    <w:rsid w:val="134B6F70"/>
    <w:rsid w:val="134F4B08"/>
    <w:rsid w:val="1350145A"/>
    <w:rsid w:val="13513CE6"/>
    <w:rsid w:val="135403F7"/>
    <w:rsid w:val="135A351A"/>
    <w:rsid w:val="135D0B0D"/>
    <w:rsid w:val="135E171D"/>
    <w:rsid w:val="135F60C7"/>
    <w:rsid w:val="135F6976"/>
    <w:rsid w:val="1361499F"/>
    <w:rsid w:val="1363589F"/>
    <w:rsid w:val="136A6B51"/>
    <w:rsid w:val="136B1214"/>
    <w:rsid w:val="136D09F3"/>
    <w:rsid w:val="136D614C"/>
    <w:rsid w:val="137351D1"/>
    <w:rsid w:val="137A00CF"/>
    <w:rsid w:val="137A3723"/>
    <w:rsid w:val="138300E6"/>
    <w:rsid w:val="1383204C"/>
    <w:rsid w:val="138365F9"/>
    <w:rsid w:val="13860CFA"/>
    <w:rsid w:val="13886820"/>
    <w:rsid w:val="13935BA7"/>
    <w:rsid w:val="13966F11"/>
    <w:rsid w:val="13970B90"/>
    <w:rsid w:val="139B1637"/>
    <w:rsid w:val="139D242E"/>
    <w:rsid w:val="139D5CB5"/>
    <w:rsid w:val="139E01B8"/>
    <w:rsid w:val="13A212AF"/>
    <w:rsid w:val="13A339AB"/>
    <w:rsid w:val="13A51AAB"/>
    <w:rsid w:val="13A76BC4"/>
    <w:rsid w:val="13AB571C"/>
    <w:rsid w:val="13AF6BA0"/>
    <w:rsid w:val="13B1416D"/>
    <w:rsid w:val="13B204E2"/>
    <w:rsid w:val="13B35AB0"/>
    <w:rsid w:val="13B96320"/>
    <w:rsid w:val="13BA4958"/>
    <w:rsid w:val="13C107E0"/>
    <w:rsid w:val="13C27E08"/>
    <w:rsid w:val="13C350FB"/>
    <w:rsid w:val="13C624B4"/>
    <w:rsid w:val="13D062E3"/>
    <w:rsid w:val="13D071AC"/>
    <w:rsid w:val="13D13875"/>
    <w:rsid w:val="13D1664D"/>
    <w:rsid w:val="13D62FE6"/>
    <w:rsid w:val="13D86200"/>
    <w:rsid w:val="13DB6F14"/>
    <w:rsid w:val="13E15839"/>
    <w:rsid w:val="13E27D80"/>
    <w:rsid w:val="13F00574"/>
    <w:rsid w:val="13F67FCE"/>
    <w:rsid w:val="13F9050B"/>
    <w:rsid w:val="13FC58A0"/>
    <w:rsid w:val="13FF3BA6"/>
    <w:rsid w:val="14032954"/>
    <w:rsid w:val="14047F35"/>
    <w:rsid w:val="140661FF"/>
    <w:rsid w:val="14071141"/>
    <w:rsid w:val="140F395B"/>
    <w:rsid w:val="14125E39"/>
    <w:rsid w:val="141361F8"/>
    <w:rsid w:val="141518DF"/>
    <w:rsid w:val="14196CDE"/>
    <w:rsid w:val="141E0835"/>
    <w:rsid w:val="14206CA7"/>
    <w:rsid w:val="14261997"/>
    <w:rsid w:val="1429042E"/>
    <w:rsid w:val="142E251D"/>
    <w:rsid w:val="142F2354"/>
    <w:rsid w:val="14302CD8"/>
    <w:rsid w:val="14351C2E"/>
    <w:rsid w:val="143B4425"/>
    <w:rsid w:val="143D3A3D"/>
    <w:rsid w:val="14401ACF"/>
    <w:rsid w:val="14413DA5"/>
    <w:rsid w:val="14422D05"/>
    <w:rsid w:val="14423F9D"/>
    <w:rsid w:val="144E79CB"/>
    <w:rsid w:val="14522C11"/>
    <w:rsid w:val="145411E0"/>
    <w:rsid w:val="145837D2"/>
    <w:rsid w:val="14596CCA"/>
    <w:rsid w:val="145C6BBC"/>
    <w:rsid w:val="145F130E"/>
    <w:rsid w:val="14604F69"/>
    <w:rsid w:val="146574C3"/>
    <w:rsid w:val="14663F3E"/>
    <w:rsid w:val="14666EF2"/>
    <w:rsid w:val="146724BE"/>
    <w:rsid w:val="14682090"/>
    <w:rsid w:val="146B68E6"/>
    <w:rsid w:val="146F3744"/>
    <w:rsid w:val="1470085E"/>
    <w:rsid w:val="147258E3"/>
    <w:rsid w:val="1474471E"/>
    <w:rsid w:val="14791B42"/>
    <w:rsid w:val="147C5959"/>
    <w:rsid w:val="1481603C"/>
    <w:rsid w:val="14830AB3"/>
    <w:rsid w:val="14870B9B"/>
    <w:rsid w:val="148A5926"/>
    <w:rsid w:val="148D3D1A"/>
    <w:rsid w:val="148E3709"/>
    <w:rsid w:val="148E5C53"/>
    <w:rsid w:val="1490477A"/>
    <w:rsid w:val="14944E7F"/>
    <w:rsid w:val="14982E11"/>
    <w:rsid w:val="149B42B5"/>
    <w:rsid w:val="14A43559"/>
    <w:rsid w:val="14A70828"/>
    <w:rsid w:val="14A8770E"/>
    <w:rsid w:val="14A97123"/>
    <w:rsid w:val="14AB5BF6"/>
    <w:rsid w:val="14B04F53"/>
    <w:rsid w:val="14B10862"/>
    <w:rsid w:val="14B42110"/>
    <w:rsid w:val="14B60CBC"/>
    <w:rsid w:val="14B945E2"/>
    <w:rsid w:val="14BA1B1D"/>
    <w:rsid w:val="14BA4EFE"/>
    <w:rsid w:val="14BB02EA"/>
    <w:rsid w:val="14BB107B"/>
    <w:rsid w:val="14BD102A"/>
    <w:rsid w:val="14C1289B"/>
    <w:rsid w:val="14C20655"/>
    <w:rsid w:val="14C40B99"/>
    <w:rsid w:val="14C760B6"/>
    <w:rsid w:val="14C85B7B"/>
    <w:rsid w:val="14C87ACB"/>
    <w:rsid w:val="14CB51A7"/>
    <w:rsid w:val="14CC63B1"/>
    <w:rsid w:val="14CC7A2B"/>
    <w:rsid w:val="14CF700A"/>
    <w:rsid w:val="14D07EAD"/>
    <w:rsid w:val="14D201B0"/>
    <w:rsid w:val="14D21772"/>
    <w:rsid w:val="14D32490"/>
    <w:rsid w:val="14D36D71"/>
    <w:rsid w:val="14D62DB2"/>
    <w:rsid w:val="14D63FE9"/>
    <w:rsid w:val="14D64025"/>
    <w:rsid w:val="14E25955"/>
    <w:rsid w:val="14E36E97"/>
    <w:rsid w:val="14EC07CA"/>
    <w:rsid w:val="14ED22FA"/>
    <w:rsid w:val="14EE517F"/>
    <w:rsid w:val="14EE5766"/>
    <w:rsid w:val="14EE602C"/>
    <w:rsid w:val="14F2727A"/>
    <w:rsid w:val="14F728D2"/>
    <w:rsid w:val="14F73F70"/>
    <w:rsid w:val="14F75A18"/>
    <w:rsid w:val="14F76BF6"/>
    <w:rsid w:val="14FC38C2"/>
    <w:rsid w:val="14FC3F85"/>
    <w:rsid w:val="14FE4E7D"/>
    <w:rsid w:val="15035CCD"/>
    <w:rsid w:val="15046E6C"/>
    <w:rsid w:val="150A7206"/>
    <w:rsid w:val="150C0355"/>
    <w:rsid w:val="150C24A3"/>
    <w:rsid w:val="150C274E"/>
    <w:rsid w:val="150F7F8D"/>
    <w:rsid w:val="1510056E"/>
    <w:rsid w:val="15122131"/>
    <w:rsid w:val="151327FC"/>
    <w:rsid w:val="15155CDF"/>
    <w:rsid w:val="15162093"/>
    <w:rsid w:val="151A1251"/>
    <w:rsid w:val="151A68AE"/>
    <w:rsid w:val="151E1FFE"/>
    <w:rsid w:val="151F22D0"/>
    <w:rsid w:val="15207144"/>
    <w:rsid w:val="152248DF"/>
    <w:rsid w:val="15257FAB"/>
    <w:rsid w:val="15266CE0"/>
    <w:rsid w:val="152B04B3"/>
    <w:rsid w:val="152B4E90"/>
    <w:rsid w:val="152C6C3C"/>
    <w:rsid w:val="152D1EDE"/>
    <w:rsid w:val="1530057B"/>
    <w:rsid w:val="153417D6"/>
    <w:rsid w:val="153465B9"/>
    <w:rsid w:val="153A2994"/>
    <w:rsid w:val="153D2DB1"/>
    <w:rsid w:val="154C6521"/>
    <w:rsid w:val="154F3F18"/>
    <w:rsid w:val="154F4403"/>
    <w:rsid w:val="15543108"/>
    <w:rsid w:val="15563BF4"/>
    <w:rsid w:val="15566E7D"/>
    <w:rsid w:val="1557384A"/>
    <w:rsid w:val="1558015C"/>
    <w:rsid w:val="156A7D2D"/>
    <w:rsid w:val="156F0CAC"/>
    <w:rsid w:val="157162C8"/>
    <w:rsid w:val="158106D1"/>
    <w:rsid w:val="158562B1"/>
    <w:rsid w:val="15877898"/>
    <w:rsid w:val="15902A16"/>
    <w:rsid w:val="15940AF5"/>
    <w:rsid w:val="159518F3"/>
    <w:rsid w:val="159A0806"/>
    <w:rsid w:val="159B0EF0"/>
    <w:rsid w:val="159B2F63"/>
    <w:rsid w:val="159D171F"/>
    <w:rsid w:val="159E7B0F"/>
    <w:rsid w:val="15A2372E"/>
    <w:rsid w:val="15A44FA1"/>
    <w:rsid w:val="15AF7883"/>
    <w:rsid w:val="15B903C1"/>
    <w:rsid w:val="15BA7F8B"/>
    <w:rsid w:val="15BC6DB3"/>
    <w:rsid w:val="15BF4F35"/>
    <w:rsid w:val="15C57124"/>
    <w:rsid w:val="15CD0C60"/>
    <w:rsid w:val="15D071D2"/>
    <w:rsid w:val="15D0724C"/>
    <w:rsid w:val="15D3641D"/>
    <w:rsid w:val="15D429A6"/>
    <w:rsid w:val="15D44F69"/>
    <w:rsid w:val="15D5060B"/>
    <w:rsid w:val="15D52D0F"/>
    <w:rsid w:val="15D64554"/>
    <w:rsid w:val="15E02BD4"/>
    <w:rsid w:val="15E4698B"/>
    <w:rsid w:val="15E83F85"/>
    <w:rsid w:val="15E85E71"/>
    <w:rsid w:val="15E87023"/>
    <w:rsid w:val="15E93915"/>
    <w:rsid w:val="15E96C21"/>
    <w:rsid w:val="15EE5E7C"/>
    <w:rsid w:val="15EF5979"/>
    <w:rsid w:val="15F945FC"/>
    <w:rsid w:val="15FB571E"/>
    <w:rsid w:val="15FE1031"/>
    <w:rsid w:val="16021641"/>
    <w:rsid w:val="16080C60"/>
    <w:rsid w:val="1611159C"/>
    <w:rsid w:val="16134B8A"/>
    <w:rsid w:val="16185E90"/>
    <w:rsid w:val="161D272B"/>
    <w:rsid w:val="16224F9E"/>
    <w:rsid w:val="162A4F89"/>
    <w:rsid w:val="16323484"/>
    <w:rsid w:val="16325D1E"/>
    <w:rsid w:val="16362238"/>
    <w:rsid w:val="163A02B4"/>
    <w:rsid w:val="163C7849"/>
    <w:rsid w:val="163D191F"/>
    <w:rsid w:val="163D78EA"/>
    <w:rsid w:val="164751D2"/>
    <w:rsid w:val="164920EE"/>
    <w:rsid w:val="164C76C3"/>
    <w:rsid w:val="164E3841"/>
    <w:rsid w:val="165163B4"/>
    <w:rsid w:val="1658000B"/>
    <w:rsid w:val="16582A04"/>
    <w:rsid w:val="165B76EB"/>
    <w:rsid w:val="165B7F73"/>
    <w:rsid w:val="165D0EFF"/>
    <w:rsid w:val="165D1BF9"/>
    <w:rsid w:val="165E0191"/>
    <w:rsid w:val="16642763"/>
    <w:rsid w:val="166551FB"/>
    <w:rsid w:val="16690BEF"/>
    <w:rsid w:val="16691814"/>
    <w:rsid w:val="166D19C1"/>
    <w:rsid w:val="166D379E"/>
    <w:rsid w:val="167409D4"/>
    <w:rsid w:val="16753D80"/>
    <w:rsid w:val="167924A5"/>
    <w:rsid w:val="167C408A"/>
    <w:rsid w:val="167F71B9"/>
    <w:rsid w:val="16860F02"/>
    <w:rsid w:val="168829F0"/>
    <w:rsid w:val="16902DDE"/>
    <w:rsid w:val="169A4704"/>
    <w:rsid w:val="16A30551"/>
    <w:rsid w:val="16A31B81"/>
    <w:rsid w:val="16A40714"/>
    <w:rsid w:val="16A41151"/>
    <w:rsid w:val="16A46723"/>
    <w:rsid w:val="16B0325E"/>
    <w:rsid w:val="16B16104"/>
    <w:rsid w:val="16B209C0"/>
    <w:rsid w:val="16B551BE"/>
    <w:rsid w:val="16B620DE"/>
    <w:rsid w:val="16B762D9"/>
    <w:rsid w:val="16B77657"/>
    <w:rsid w:val="16BB3551"/>
    <w:rsid w:val="16BE3F92"/>
    <w:rsid w:val="16BE4CB3"/>
    <w:rsid w:val="16BF4894"/>
    <w:rsid w:val="16CA65AE"/>
    <w:rsid w:val="16CB3344"/>
    <w:rsid w:val="16CB5B5D"/>
    <w:rsid w:val="16CF3E38"/>
    <w:rsid w:val="16CF6DDD"/>
    <w:rsid w:val="16D139CF"/>
    <w:rsid w:val="16D718C8"/>
    <w:rsid w:val="16E474D0"/>
    <w:rsid w:val="16E63F43"/>
    <w:rsid w:val="16E849B2"/>
    <w:rsid w:val="16ED129D"/>
    <w:rsid w:val="16F036B0"/>
    <w:rsid w:val="16F63265"/>
    <w:rsid w:val="16FA2FB5"/>
    <w:rsid w:val="16FC10D9"/>
    <w:rsid w:val="16FC7417"/>
    <w:rsid w:val="170A4D25"/>
    <w:rsid w:val="171665BE"/>
    <w:rsid w:val="17182DAA"/>
    <w:rsid w:val="171B2AAF"/>
    <w:rsid w:val="171B7EB8"/>
    <w:rsid w:val="171E150E"/>
    <w:rsid w:val="172175C2"/>
    <w:rsid w:val="17251154"/>
    <w:rsid w:val="172774BB"/>
    <w:rsid w:val="1728412D"/>
    <w:rsid w:val="17290AC6"/>
    <w:rsid w:val="172A0355"/>
    <w:rsid w:val="172E2D22"/>
    <w:rsid w:val="172E6175"/>
    <w:rsid w:val="17300223"/>
    <w:rsid w:val="17316F4C"/>
    <w:rsid w:val="1734483F"/>
    <w:rsid w:val="1736501A"/>
    <w:rsid w:val="17374034"/>
    <w:rsid w:val="173D33CD"/>
    <w:rsid w:val="17400922"/>
    <w:rsid w:val="1744782E"/>
    <w:rsid w:val="174A05DD"/>
    <w:rsid w:val="174B74CE"/>
    <w:rsid w:val="175127B7"/>
    <w:rsid w:val="17532862"/>
    <w:rsid w:val="17713BAD"/>
    <w:rsid w:val="177240C7"/>
    <w:rsid w:val="17750DA4"/>
    <w:rsid w:val="17793BF1"/>
    <w:rsid w:val="177C175B"/>
    <w:rsid w:val="177C195B"/>
    <w:rsid w:val="177F051A"/>
    <w:rsid w:val="177F586C"/>
    <w:rsid w:val="17812EC3"/>
    <w:rsid w:val="178342BC"/>
    <w:rsid w:val="178618CB"/>
    <w:rsid w:val="179327F2"/>
    <w:rsid w:val="17934FE9"/>
    <w:rsid w:val="179666D0"/>
    <w:rsid w:val="17A37BD7"/>
    <w:rsid w:val="17AD77DE"/>
    <w:rsid w:val="17AE1D1A"/>
    <w:rsid w:val="17B47C0C"/>
    <w:rsid w:val="17BA3B0E"/>
    <w:rsid w:val="17BD4441"/>
    <w:rsid w:val="17BE4843"/>
    <w:rsid w:val="17D02B17"/>
    <w:rsid w:val="17DB044B"/>
    <w:rsid w:val="17DB3A67"/>
    <w:rsid w:val="17DB5133"/>
    <w:rsid w:val="17DB61EB"/>
    <w:rsid w:val="17E02AC8"/>
    <w:rsid w:val="17E24C25"/>
    <w:rsid w:val="17E31EAB"/>
    <w:rsid w:val="17E747B8"/>
    <w:rsid w:val="17E97376"/>
    <w:rsid w:val="17EC0A3E"/>
    <w:rsid w:val="17F21CA8"/>
    <w:rsid w:val="17F3226F"/>
    <w:rsid w:val="17F43D41"/>
    <w:rsid w:val="1801302B"/>
    <w:rsid w:val="18043BB9"/>
    <w:rsid w:val="18091EB0"/>
    <w:rsid w:val="180C0876"/>
    <w:rsid w:val="180D45CD"/>
    <w:rsid w:val="180E2033"/>
    <w:rsid w:val="1810415B"/>
    <w:rsid w:val="18110C56"/>
    <w:rsid w:val="18113534"/>
    <w:rsid w:val="18134BA0"/>
    <w:rsid w:val="1815313D"/>
    <w:rsid w:val="181914F0"/>
    <w:rsid w:val="181A7444"/>
    <w:rsid w:val="181B6999"/>
    <w:rsid w:val="181D5F62"/>
    <w:rsid w:val="18291499"/>
    <w:rsid w:val="182976E2"/>
    <w:rsid w:val="182D07E5"/>
    <w:rsid w:val="183460A2"/>
    <w:rsid w:val="18346CBB"/>
    <w:rsid w:val="18354C3B"/>
    <w:rsid w:val="1835551D"/>
    <w:rsid w:val="183939E5"/>
    <w:rsid w:val="183C329E"/>
    <w:rsid w:val="183E18FF"/>
    <w:rsid w:val="184032E0"/>
    <w:rsid w:val="18470E37"/>
    <w:rsid w:val="18485D83"/>
    <w:rsid w:val="185B2E95"/>
    <w:rsid w:val="185C6FF1"/>
    <w:rsid w:val="185D7418"/>
    <w:rsid w:val="185E0A72"/>
    <w:rsid w:val="185F4A9E"/>
    <w:rsid w:val="185F6020"/>
    <w:rsid w:val="1863032D"/>
    <w:rsid w:val="18640004"/>
    <w:rsid w:val="18647C10"/>
    <w:rsid w:val="186562F1"/>
    <w:rsid w:val="18664307"/>
    <w:rsid w:val="1869696F"/>
    <w:rsid w:val="186E2606"/>
    <w:rsid w:val="18712A9F"/>
    <w:rsid w:val="18752CFC"/>
    <w:rsid w:val="187A3B9C"/>
    <w:rsid w:val="187B4B0F"/>
    <w:rsid w:val="187B7FFB"/>
    <w:rsid w:val="187C34ED"/>
    <w:rsid w:val="187D67CB"/>
    <w:rsid w:val="18884976"/>
    <w:rsid w:val="188E20ED"/>
    <w:rsid w:val="18901A61"/>
    <w:rsid w:val="189A02CC"/>
    <w:rsid w:val="189B583B"/>
    <w:rsid w:val="189F3B30"/>
    <w:rsid w:val="189F7457"/>
    <w:rsid w:val="18A075CB"/>
    <w:rsid w:val="18A66C27"/>
    <w:rsid w:val="18AD4F96"/>
    <w:rsid w:val="18B06F97"/>
    <w:rsid w:val="18B22203"/>
    <w:rsid w:val="18B352E3"/>
    <w:rsid w:val="18B5771A"/>
    <w:rsid w:val="18B84D29"/>
    <w:rsid w:val="18BA3627"/>
    <w:rsid w:val="18BE5851"/>
    <w:rsid w:val="18BF714A"/>
    <w:rsid w:val="18C37C3A"/>
    <w:rsid w:val="18C511C0"/>
    <w:rsid w:val="18C60EF1"/>
    <w:rsid w:val="18CB3868"/>
    <w:rsid w:val="18CB39D1"/>
    <w:rsid w:val="18D40552"/>
    <w:rsid w:val="18D72E38"/>
    <w:rsid w:val="18D730F8"/>
    <w:rsid w:val="18DB2972"/>
    <w:rsid w:val="18E33FD7"/>
    <w:rsid w:val="18E6051A"/>
    <w:rsid w:val="18EA24EA"/>
    <w:rsid w:val="18EC2910"/>
    <w:rsid w:val="18EE3A35"/>
    <w:rsid w:val="18EE70B0"/>
    <w:rsid w:val="18EF3483"/>
    <w:rsid w:val="18EF610B"/>
    <w:rsid w:val="18F54F12"/>
    <w:rsid w:val="19026E98"/>
    <w:rsid w:val="19046A14"/>
    <w:rsid w:val="190D1E45"/>
    <w:rsid w:val="190D1FD4"/>
    <w:rsid w:val="191023BE"/>
    <w:rsid w:val="191723DA"/>
    <w:rsid w:val="191735B9"/>
    <w:rsid w:val="191E276E"/>
    <w:rsid w:val="19223B76"/>
    <w:rsid w:val="192371C0"/>
    <w:rsid w:val="192A66DA"/>
    <w:rsid w:val="192B092F"/>
    <w:rsid w:val="192C1D6C"/>
    <w:rsid w:val="192D2421"/>
    <w:rsid w:val="192E610D"/>
    <w:rsid w:val="19300070"/>
    <w:rsid w:val="1931052D"/>
    <w:rsid w:val="193420CA"/>
    <w:rsid w:val="19393F8B"/>
    <w:rsid w:val="193B3E8A"/>
    <w:rsid w:val="1941252A"/>
    <w:rsid w:val="1946594C"/>
    <w:rsid w:val="194E1CDC"/>
    <w:rsid w:val="195423F4"/>
    <w:rsid w:val="19542AC4"/>
    <w:rsid w:val="195521EB"/>
    <w:rsid w:val="19562CB0"/>
    <w:rsid w:val="19573A5F"/>
    <w:rsid w:val="19594E8F"/>
    <w:rsid w:val="195B2620"/>
    <w:rsid w:val="195B4436"/>
    <w:rsid w:val="195B646F"/>
    <w:rsid w:val="195F08B4"/>
    <w:rsid w:val="195F2C54"/>
    <w:rsid w:val="1960043D"/>
    <w:rsid w:val="19615DD9"/>
    <w:rsid w:val="196605A0"/>
    <w:rsid w:val="19670A22"/>
    <w:rsid w:val="19690449"/>
    <w:rsid w:val="196C2929"/>
    <w:rsid w:val="196E7EED"/>
    <w:rsid w:val="19741C18"/>
    <w:rsid w:val="197C248E"/>
    <w:rsid w:val="197E73F6"/>
    <w:rsid w:val="19806AE7"/>
    <w:rsid w:val="1981442D"/>
    <w:rsid w:val="198219BF"/>
    <w:rsid w:val="19885346"/>
    <w:rsid w:val="198A0753"/>
    <w:rsid w:val="19936C74"/>
    <w:rsid w:val="19970294"/>
    <w:rsid w:val="19992E6F"/>
    <w:rsid w:val="199A41F4"/>
    <w:rsid w:val="199B0F3F"/>
    <w:rsid w:val="19A350F4"/>
    <w:rsid w:val="19AB0651"/>
    <w:rsid w:val="19AD1FDB"/>
    <w:rsid w:val="19B41E5D"/>
    <w:rsid w:val="19B6072D"/>
    <w:rsid w:val="19B60B63"/>
    <w:rsid w:val="19BA2760"/>
    <w:rsid w:val="19C10B81"/>
    <w:rsid w:val="19C4454E"/>
    <w:rsid w:val="19CF1671"/>
    <w:rsid w:val="19D1194C"/>
    <w:rsid w:val="19D2797D"/>
    <w:rsid w:val="19D65935"/>
    <w:rsid w:val="19D8548E"/>
    <w:rsid w:val="19DA7B80"/>
    <w:rsid w:val="19DE11FE"/>
    <w:rsid w:val="19DE308F"/>
    <w:rsid w:val="19DF343D"/>
    <w:rsid w:val="19EE5F9E"/>
    <w:rsid w:val="19F227D2"/>
    <w:rsid w:val="19F24BC1"/>
    <w:rsid w:val="19F24DBE"/>
    <w:rsid w:val="19F86FE0"/>
    <w:rsid w:val="1A01483C"/>
    <w:rsid w:val="1A022380"/>
    <w:rsid w:val="1A080AAA"/>
    <w:rsid w:val="1A09126D"/>
    <w:rsid w:val="1A0954E4"/>
    <w:rsid w:val="1A16738D"/>
    <w:rsid w:val="1A17645A"/>
    <w:rsid w:val="1A1B0185"/>
    <w:rsid w:val="1A1D689D"/>
    <w:rsid w:val="1A20006C"/>
    <w:rsid w:val="1A2227BB"/>
    <w:rsid w:val="1A2A494A"/>
    <w:rsid w:val="1A2B4800"/>
    <w:rsid w:val="1A302F8B"/>
    <w:rsid w:val="1A310751"/>
    <w:rsid w:val="1A315739"/>
    <w:rsid w:val="1A322578"/>
    <w:rsid w:val="1A3236D7"/>
    <w:rsid w:val="1A3773A2"/>
    <w:rsid w:val="1A39722F"/>
    <w:rsid w:val="1A4016EF"/>
    <w:rsid w:val="1A420E7B"/>
    <w:rsid w:val="1A476BDF"/>
    <w:rsid w:val="1A4863FD"/>
    <w:rsid w:val="1A4A2E99"/>
    <w:rsid w:val="1A4C0574"/>
    <w:rsid w:val="1A4C58CD"/>
    <w:rsid w:val="1A4C58D9"/>
    <w:rsid w:val="1A4D48C7"/>
    <w:rsid w:val="1A4F5B98"/>
    <w:rsid w:val="1A503B10"/>
    <w:rsid w:val="1A512F55"/>
    <w:rsid w:val="1A5D7AA1"/>
    <w:rsid w:val="1A654739"/>
    <w:rsid w:val="1A687427"/>
    <w:rsid w:val="1A6A004B"/>
    <w:rsid w:val="1A6B2F8E"/>
    <w:rsid w:val="1A6B3824"/>
    <w:rsid w:val="1A6B4CD0"/>
    <w:rsid w:val="1A6C35BC"/>
    <w:rsid w:val="1A6E6CC8"/>
    <w:rsid w:val="1A747171"/>
    <w:rsid w:val="1A756DFF"/>
    <w:rsid w:val="1A763933"/>
    <w:rsid w:val="1A766296"/>
    <w:rsid w:val="1A77555A"/>
    <w:rsid w:val="1A7B4598"/>
    <w:rsid w:val="1A817B75"/>
    <w:rsid w:val="1A8649AC"/>
    <w:rsid w:val="1A866AC5"/>
    <w:rsid w:val="1A870809"/>
    <w:rsid w:val="1A8856BE"/>
    <w:rsid w:val="1A8C30FC"/>
    <w:rsid w:val="1A8E6A9C"/>
    <w:rsid w:val="1A9466E9"/>
    <w:rsid w:val="1A953D87"/>
    <w:rsid w:val="1A963E88"/>
    <w:rsid w:val="1A9702F0"/>
    <w:rsid w:val="1A9B413B"/>
    <w:rsid w:val="1A9C6D61"/>
    <w:rsid w:val="1A9D25E6"/>
    <w:rsid w:val="1A9F0BAE"/>
    <w:rsid w:val="1AA0188A"/>
    <w:rsid w:val="1AA51EB2"/>
    <w:rsid w:val="1AA75976"/>
    <w:rsid w:val="1AA91BC6"/>
    <w:rsid w:val="1AAA036C"/>
    <w:rsid w:val="1AAA4775"/>
    <w:rsid w:val="1AB30CCE"/>
    <w:rsid w:val="1AB31B34"/>
    <w:rsid w:val="1AB42C93"/>
    <w:rsid w:val="1AB7070F"/>
    <w:rsid w:val="1ABB1EF1"/>
    <w:rsid w:val="1ABB29D2"/>
    <w:rsid w:val="1ABD2714"/>
    <w:rsid w:val="1AC244BD"/>
    <w:rsid w:val="1AC25CA9"/>
    <w:rsid w:val="1AC4549C"/>
    <w:rsid w:val="1AC8005D"/>
    <w:rsid w:val="1AC95E82"/>
    <w:rsid w:val="1ACD6A95"/>
    <w:rsid w:val="1AD52E48"/>
    <w:rsid w:val="1AD81414"/>
    <w:rsid w:val="1AE16F5F"/>
    <w:rsid w:val="1AE55C10"/>
    <w:rsid w:val="1AEB2DEF"/>
    <w:rsid w:val="1AEC2352"/>
    <w:rsid w:val="1AEF4E6A"/>
    <w:rsid w:val="1AF01F2B"/>
    <w:rsid w:val="1AF320B8"/>
    <w:rsid w:val="1AF54414"/>
    <w:rsid w:val="1AF7742F"/>
    <w:rsid w:val="1AFB4C81"/>
    <w:rsid w:val="1B002445"/>
    <w:rsid w:val="1B0271C3"/>
    <w:rsid w:val="1B0448A6"/>
    <w:rsid w:val="1B0721AA"/>
    <w:rsid w:val="1B0855AC"/>
    <w:rsid w:val="1B096FEE"/>
    <w:rsid w:val="1B0A1726"/>
    <w:rsid w:val="1B0C2533"/>
    <w:rsid w:val="1B0D6B56"/>
    <w:rsid w:val="1B152423"/>
    <w:rsid w:val="1B1961DA"/>
    <w:rsid w:val="1B1B7A75"/>
    <w:rsid w:val="1B1D5514"/>
    <w:rsid w:val="1B2044D8"/>
    <w:rsid w:val="1B255E43"/>
    <w:rsid w:val="1B2814A3"/>
    <w:rsid w:val="1B29059C"/>
    <w:rsid w:val="1B2931B1"/>
    <w:rsid w:val="1B2A7D1E"/>
    <w:rsid w:val="1B2D1A33"/>
    <w:rsid w:val="1B343ED9"/>
    <w:rsid w:val="1B35743B"/>
    <w:rsid w:val="1B377CA3"/>
    <w:rsid w:val="1B3D53CD"/>
    <w:rsid w:val="1B3E4C8F"/>
    <w:rsid w:val="1B3F36EA"/>
    <w:rsid w:val="1B4456FD"/>
    <w:rsid w:val="1B4551A8"/>
    <w:rsid w:val="1B480D97"/>
    <w:rsid w:val="1B4E3040"/>
    <w:rsid w:val="1B4F3A8D"/>
    <w:rsid w:val="1B541BA0"/>
    <w:rsid w:val="1B56016E"/>
    <w:rsid w:val="1B592F4A"/>
    <w:rsid w:val="1B5978D1"/>
    <w:rsid w:val="1B5E2128"/>
    <w:rsid w:val="1B626E95"/>
    <w:rsid w:val="1B633CB0"/>
    <w:rsid w:val="1B6E5DBD"/>
    <w:rsid w:val="1B6F76FD"/>
    <w:rsid w:val="1B714537"/>
    <w:rsid w:val="1B7244DD"/>
    <w:rsid w:val="1B7452D8"/>
    <w:rsid w:val="1B745ABE"/>
    <w:rsid w:val="1B7522DD"/>
    <w:rsid w:val="1B7711D9"/>
    <w:rsid w:val="1B787624"/>
    <w:rsid w:val="1B7B129E"/>
    <w:rsid w:val="1B81325F"/>
    <w:rsid w:val="1B8170BA"/>
    <w:rsid w:val="1B822161"/>
    <w:rsid w:val="1B877726"/>
    <w:rsid w:val="1B8F65E5"/>
    <w:rsid w:val="1B93468A"/>
    <w:rsid w:val="1B9A151E"/>
    <w:rsid w:val="1BA70E10"/>
    <w:rsid w:val="1BB02BE3"/>
    <w:rsid w:val="1BB527BF"/>
    <w:rsid w:val="1BB60497"/>
    <w:rsid w:val="1BB94AFF"/>
    <w:rsid w:val="1BBA312A"/>
    <w:rsid w:val="1BBB1575"/>
    <w:rsid w:val="1BBE16C4"/>
    <w:rsid w:val="1BC13564"/>
    <w:rsid w:val="1BC17FF3"/>
    <w:rsid w:val="1BC26E4A"/>
    <w:rsid w:val="1BC4562B"/>
    <w:rsid w:val="1BC70A0B"/>
    <w:rsid w:val="1BC84998"/>
    <w:rsid w:val="1BCD0271"/>
    <w:rsid w:val="1BCE2E1C"/>
    <w:rsid w:val="1BD018CF"/>
    <w:rsid w:val="1BD132C3"/>
    <w:rsid w:val="1BD134BA"/>
    <w:rsid w:val="1BD23C6D"/>
    <w:rsid w:val="1BDA5872"/>
    <w:rsid w:val="1BDC1DB1"/>
    <w:rsid w:val="1BDD5CC2"/>
    <w:rsid w:val="1BDE071A"/>
    <w:rsid w:val="1BDE0D12"/>
    <w:rsid w:val="1BE14EC9"/>
    <w:rsid w:val="1BE170EF"/>
    <w:rsid w:val="1BE469CA"/>
    <w:rsid w:val="1BE62B57"/>
    <w:rsid w:val="1BE90C13"/>
    <w:rsid w:val="1BED40C3"/>
    <w:rsid w:val="1BF0436E"/>
    <w:rsid w:val="1BF41713"/>
    <w:rsid w:val="1BF52B35"/>
    <w:rsid w:val="1BF84801"/>
    <w:rsid w:val="1BFD6B68"/>
    <w:rsid w:val="1BFE1751"/>
    <w:rsid w:val="1C026CF8"/>
    <w:rsid w:val="1C09048A"/>
    <w:rsid w:val="1C09483C"/>
    <w:rsid w:val="1C0B3D77"/>
    <w:rsid w:val="1C0E7A1A"/>
    <w:rsid w:val="1C1231A9"/>
    <w:rsid w:val="1C145312"/>
    <w:rsid w:val="1C1753D8"/>
    <w:rsid w:val="1C21235B"/>
    <w:rsid w:val="1C22055C"/>
    <w:rsid w:val="1C233831"/>
    <w:rsid w:val="1C2C336B"/>
    <w:rsid w:val="1C2F7360"/>
    <w:rsid w:val="1C3C772A"/>
    <w:rsid w:val="1C3E416F"/>
    <w:rsid w:val="1C3F5400"/>
    <w:rsid w:val="1C420DEA"/>
    <w:rsid w:val="1C4C19E2"/>
    <w:rsid w:val="1C5100A2"/>
    <w:rsid w:val="1C552EE0"/>
    <w:rsid w:val="1C5839C5"/>
    <w:rsid w:val="1C584378"/>
    <w:rsid w:val="1C587F37"/>
    <w:rsid w:val="1C5D085C"/>
    <w:rsid w:val="1C5E3FAA"/>
    <w:rsid w:val="1C604565"/>
    <w:rsid w:val="1C625E96"/>
    <w:rsid w:val="1C626236"/>
    <w:rsid w:val="1C63780F"/>
    <w:rsid w:val="1C665FE2"/>
    <w:rsid w:val="1C690663"/>
    <w:rsid w:val="1C6B2D9D"/>
    <w:rsid w:val="1C6E706B"/>
    <w:rsid w:val="1C6F1D12"/>
    <w:rsid w:val="1C733769"/>
    <w:rsid w:val="1C7470DA"/>
    <w:rsid w:val="1C7606A0"/>
    <w:rsid w:val="1C78403D"/>
    <w:rsid w:val="1C7870CA"/>
    <w:rsid w:val="1C803944"/>
    <w:rsid w:val="1C813A7C"/>
    <w:rsid w:val="1C813A83"/>
    <w:rsid w:val="1C880D62"/>
    <w:rsid w:val="1C8A0F3C"/>
    <w:rsid w:val="1C8D34C7"/>
    <w:rsid w:val="1C8D6D95"/>
    <w:rsid w:val="1C8E75D8"/>
    <w:rsid w:val="1C9417DF"/>
    <w:rsid w:val="1C986F82"/>
    <w:rsid w:val="1C9D1526"/>
    <w:rsid w:val="1C9D24DA"/>
    <w:rsid w:val="1CA24064"/>
    <w:rsid w:val="1CA346B5"/>
    <w:rsid w:val="1CA3739C"/>
    <w:rsid w:val="1CA465B1"/>
    <w:rsid w:val="1CAE2686"/>
    <w:rsid w:val="1CAF5954"/>
    <w:rsid w:val="1CAF740E"/>
    <w:rsid w:val="1CB17452"/>
    <w:rsid w:val="1CB208EB"/>
    <w:rsid w:val="1CB609B7"/>
    <w:rsid w:val="1CB80BEA"/>
    <w:rsid w:val="1CB92A97"/>
    <w:rsid w:val="1CBC7B18"/>
    <w:rsid w:val="1CBF0005"/>
    <w:rsid w:val="1CC006D5"/>
    <w:rsid w:val="1CC046B9"/>
    <w:rsid w:val="1CCB2C5C"/>
    <w:rsid w:val="1CD1083A"/>
    <w:rsid w:val="1CDE1C5C"/>
    <w:rsid w:val="1CE02150"/>
    <w:rsid w:val="1CE43028"/>
    <w:rsid w:val="1CE562EB"/>
    <w:rsid w:val="1CE63E2E"/>
    <w:rsid w:val="1CE763DE"/>
    <w:rsid w:val="1CE80BFC"/>
    <w:rsid w:val="1CEB3730"/>
    <w:rsid w:val="1CF01563"/>
    <w:rsid w:val="1CF11FD1"/>
    <w:rsid w:val="1CF30A51"/>
    <w:rsid w:val="1CF9639B"/>
    <w:rsid w:val="1CFE22E4"/>
    <w:rsid w:val="1D014D8C"/>
    <w:rsid w:val="1D0370E5"/>
    <w:rsid w:val="1D0A07C2"/>
    <w:rsid w:val="1D152EF5"/>
    <w:rsid w:val="1D165AF4"/>
    <w:rsid w:val="1D1C346E"/>
    <w:rsid w:val="1D1F2CC5"/>
    <w:rsid w:val="1D230591"/>
    <w:rsid w:val="1D230A32"/>
    <w:rsid w:val="1D2B7344"/>
    <w:rsid w:val="1D2E5833"/>
    <w:rsid w:val="1D2F4F0B"/>
    <w:rsid w:val="1D320FEB"/>
    <w:rsid w:val="1D3262A2"/>
    <w:rsid w:val="1D382C19"/>
    <w:rsid w:val="1D384F74"/>
    <w:rsid w:val="1D3A64EE"/>
    <w:rsid w:val="1D3E4551"/>
    <w:rsid w:val="1D3F40D0"/>
    <w:rsid w:val="1D430BEA"/>
    <w:rsid w:val="1D4B3B40"/>
    <w:rsid w:val="1D505A50"/>
    <w:rsid w:val="1D567F34"/>
    <w:rsid w:val="1D587E89"/>
    <w:rsid w:val="1D5A3BAC"/>
    <w:rsid w:val="1D5F4B0B"/>
    <w:rsid w:val="1D5F5FDA"/>
    <w:rsid w:val="1D603233"/>
    <w:rsid w:val="1D6838D6"/>
    <w:rsid w:val="1D6A4CA4"/>
    <w:rsid w:val="1D6B063C"/>
    <w:rsid w:val="1D6C0C31"/>
    <w:rsid w:val="1D6C79E0"/>
    <w:rsid w:val="1D6E011F"/>
    <w:rsid w:val="1D762454"/>
    <w:rsid w:val="1D7A25E7"/>
    <w:rsid w:val="1D7A38AD"/>
    <w:rsid w:val="1D801540"/>
    <w:rsid w:val="1D9511C9"/>
    <w:rsid w:val="1D95597F"/>
    <w:rsid w:val="1D974406"/>
    <w:rsid w:val="1D99022B"/>
    <w:rsid w:val="1D992A8C"/>
    <w:rsid w:val="1D9B11ED"/>
    <w:rsid w:val="1D9F1088"/>
    <w:rsid w:val="1DA06FA2"/>
    <w:rsid w:val="1DA710BF"/>
    <w:rsid w:val="1DA819F0"/>
    <w:rsid w:val="1DAD4AAE"/>
    <w:rsid w:val="1DAF6380"/>
    <w:rsid w:val="1DB37BFE"/>
    <w:rsid w:val="1DB42BB0"/>
    <w:rsid w:val="1DB9466B"/>
    <w:rsid w:val="1DBA278E"/>
    <w:rsid w:val="1DBF0E28"/>
    <w:rsid w:val="1DC13402"/>
    <w:rsid w:val="1DC47016"/>
    <w:rsid w:val="1DC72193"/>
    <w:rsid w:val="1DCF792B"/>
    <w:rsid w:val="1DD040F1"/>
    <w:rsid w:val="1DD63690"/>
    <w:rsid w:val="1DD76C4B"/>
    <w:rsid w:val="1DD90320"/>
    <w:rsid w:val="1DDE04B5"/>
    <w:rsid w:val="1DE32394"/>
    <w:rsid w:val="1DED21B8"/>
    <w:rsid w:val="1DED5E46"/>
    <w:rsid w:val="1DEE5BB9"/>
    <w:rsid w:val="1DF27BC0"/>
    <w:rsid w:val="1DF30B82"/>
    <w:rsid w:val="1DF365B0"/>
    <w:rsid w:val="1DF609E8"/>
    <w:rsid w:val="1DFA6013"/>
    <w:rsid w:val="1DFA647E"/>
    <w:rsid w:val="1E001E30"/>
    <w:rsid w:val="1E094314"/>
    <w:rsid w:val="1E0A0DDB"/>
    <w:rsid w:val="1E0E4E22"/>
    <w:rsid w:val="1E1050EF"/>
    <w:rsid w:val="1E1501BB"/>
    <w:rsid w:val="1E1B58B1"/>
    <w:rsid w:val="1E1E6871"/>
    <w:rsid w:val="1E1F38A5"/>
    <w:rsid w:val="1E206A5D"/>
    <w:rsid w:val="1E232A58"/>
    <w:rsid w:val="1E264365"/>
    <w:rsid w:val="1E281382"/>
    <w:rsid w:val="1E2A2C03"/>
    <w:rsid w:val="1E2C7124"/>
    <w:rsid w:val="1E2D4C53"/>
    <w:rsid w:val="1E2E3B1B"/>
    <w:rsid w:val="1E2F46DE"/>
    <w:rsid w:val="1E3205A1"/>
    <w:rsid w:val="1E324679"/>
    <w:rsid w:val="1E33253C"/>
    <w:rsid w:val="1E3419F7"/>
    <w:rsid w:val="1E351DC1"/>
    <w:rsid w:val="1E3D77BE"/>
    <w:rsid w:val="1E3F2BCC"/>
    <w:rsid w:val="1E3F4D20"/>
    <w:rsid w:val="1E467273"/>
    <w:rsid w:val="1E4843CD"/>
    <w:rsid w:val="1E4A59C4"/>
    <w:rsid w:val="1E54470F"/>
    <w:rsid w:val="1E565801"/>
    <w:rsid w:val="1E592584"/>
    <w:rsid w:val="1E5F7D60"/>
    <w:rsid w:val="1E636306"/>
    <w:rsid w:val="1E732976"/>
    <w:rsid w:val="1E7352AC"/>
    <w:rsid w:val="1E7512DD"/>
    <w:rsid w:val="1E7774BD"/>
    <w:rsid w:val="1E7868A4"/>
    <w:rsid w:val="1E79640C"/>
    <w:rsid w:val="1E7A3419"/>
    <w:rsid w:val="1E7D0060"/>
    <w:rsid w:val="1E8253DE"/>
    <w:rsid w:val="1E832561"/>
    <w:rsid w:val="1E8506AA"/>
    <w:rsid w:val="1E852176"/>
    <w:rsid w:val="1E8830B0"/>
    <w:rsid w:val="1E890B28"/>
    <w:rsid w:val="1E8D03EB"/>
    <w:rsid w:val="1E8E0506"/>
    <w:rsid w:val="1E8F1768"/>
    <w:rsid w:val="1E934106"/>
    <w:rsid w:val="1E99019A"/>
    <w:rsid w:val="1E9A3D39"/>
    <w:rsid w:val="1E9B0EF7"/>
    <w:rsid w:val="1E9B63A0"/>
    <w:rsid w:val="1E9D7D23"/>
    <w:rsid w:val="1EA05450"/>
    <w:rsid w:val="1EA0753B"/>
    <w:rsid w:val="1EA2163E"/>
    <w:rsid w:val="1EA252D3"/>
    <w:rsid w:val="1EAA5160"/>
    <w:rsid w:val="1EAE47B4"/>
    <w:rsid w:val="1EAF5143"/>
    <w:rsid w:val="1EB04DC9"/>
    <w:rsid w:val="1EB25B04"/>
    <w:rsid w:val="1EB31447"/>
    <w:rsid w:val="1EBB2F20"/>
    <w:rsid w:val="1EBD2273"/>
    <w:rsid w:val="1EBF63A3"/>
    <w:rsid w:val="1EC14FC0"/>
    <w:rsid w:val="1EC4717F"/>
    <w:rsid w:val="1EC53D03"/>
    <w:rsid w:val="1EC83FDB"/>
    <w:rsid w:val="1EC9041A"/>
    <w:rsid w:val="1ECA4192"/>
    <w:rsid w:val="1ECB139F"/>
    <w:rsid w:val="1ECF3313"/>
    <w:rsid w:val="1ED17A20"/>
    <w:rsid w:val="1ED21790"/>
    <w:rsid w:val="1ED814CA"/>
    <w:rsid w:val="1EDD0890"/>
    <w:rsid w:val="1EE7326A"/>
    <w:rsid w:val="1EE90767"/>
    <w:rsid w:val="1EEB6D71"/>
    <w:rsid w:val="1EF473B5"/>
    <w:rsid w:val="1EF77899"/>
    <w:rsid w:val="1EFA4416"/>
    <w:rsid w:val="1EFC57F2"/>
    <w:rsid w:val="1EFD7C75"/>
    <w:rsid w:val="1F004EA9"/>
    <w:rsid w:val="1F0658FC"/>
    <w:rsid w:val="1F071167"/>
    <w:rsid w:val="1F0A17E1"/>
    <w:rsid w:val="1F220B09"/>
    <w:rsid w:val="1F264027"/>
    <w:rsid w:val="1F280661"/>
    <w:rsid w:val="1F306657"/>
    <w:rsid w:val="1F314611"/>
    <w:rsid w:val="1F343D51"/>
    <w:rsid w:val="1F412747"/>
    <w:rsid w:val="1F4458A2"/>
    <w:rsid w:val="1F4E24F5"/>
    <w:rsid w:val="1F4F6924"/>
    <w:rsid w:val="1F5139C5"/>
    <w:rsid w:val="1F5155CA"/>
    <w:rsid w:val="1F551E96"/>
    <w:rsid w:val="1F57492A"/>
    <w:rsid w:val="1F6022D3"/>
    <w:rsid w:val="1F612065"/>
    <w:rsid w:val="1F627849"/>
    <w:rsid w:val="1F65373F"/>
    <w:rsid w:val="1F656DD2"/>
    <w:rsid w:val="1F7261C7"/>
    <w:rsid w:val="1F7262FA"/>
    <w:rsid w:val="1F754FBC"/>
    <w:rsid w:val="1F7A0226"/>
    <w:rsid w:val="1F824B75"/>
    <w:rsid w:val="1F844301"/>
    <w:rsid w:val="1F87042B"/>
    <w:rsid w:val="1F8F0A43"/>
    <w:rsid w:val="1F922D61"/>
    <w:rsid w:val="1F933DE4"/>
    <w:rsid w:val="1F9C5CEB"/>
    <w:rsid w:val="1FA60A1E"/>
    <w:rsid w:val="1FA65A87"/>
    <w:rsid w:val="1FA70C6C"/>
    <w:rsid w:val="1FAA3087"/>
    <w:rsid w:val="1FAB0719"/>
    <w:rsid w:val="1FB043EC"/>
    <w:rsid w:val="1FB46E76"/>
    <w:rsid w:val="1FB83FE9"/>
    <w:rsid w:val="1FBA2BF6"/>
    <w:rsid w:val="1FBF15F2"/>
    <w:rsid w:val="1FBF5C5D"/>
    <w:rsid w:val="1FCB1B6C"/>
    <w:rsid w:val="1FCF34A6"/>
    <w:rsid w:val="1FD37869"/>
    <w:rsid w:val="1FD92658"/>
    <w:rsid w:val="1FDB0B06"/>
    <w:rsid w:val="1FDC132D"/>
    <w:rsid w:val="1FDC7294"/>
    <w:rsid w:val="1FE3156C"/>
    <w:rsid w:val="1FE63D85"/>
    <w:rsid w:val="1FF06905"/>
    <w:rsid w:val="1FF311EC"/>
    <w:rsid w:val="1FF42F28"/>
    <w:rsid w:val="1FF82E5E"/>
    <w:rsid w:val="1FFC6B4D"/>
    <w:rsid w:val="20097D46"/>
    <w:rsid w:val="200D3984"/>
    <w:rsid w:val="201101BB"/>
    <w:rsid w:val="20116138"/>
    <w:rsid w:val="201275C7"/>
    <w:rsid w:val="20131A5C"/>
    <w:rsid w:val="201A3E8F"/>
    <w:rsid w:val="201E22E3"/>
    <w:rsid w:val="202D7E4E"/>
    <w:rsid w:val="202F0C5E"/>
    <w:rsid w:val="20302CDC"/>
    <w:rsid w:val="20320BD7"/>
    <w:rsid w:val="2034477E"/>
    <w:rsid w:val="2038197D"/>
    <w:rsid w:val="203874F1"/>
    <w:rsid w:val="203A4D20"/>
    <w:rsid w:val="203A5BE9"/>
    <w:rsid w:val="203D6011"/>
    <w:rsid w:val="204016B8"/>
    <w:rsid w:val="2041143F"/>
    <w:rsid w:val="20431CBE"/>
    <w:rsid w:val="20436BE0"/>
    <w:rsid w:val="204457D5"/>
    <w:rsid w:val="20450FE7"/>
    <w:rsid w:val="2045328F"/>
    <w:rsid w:val="20467C6E"/>
    <w:rsid w:val="20475681"/>
    <w:rsid w:val="204D439A"/>
    <w:rsid w:val="20513D80"/>
    <w:rsid w:val="205141C8"/>
    <w:rsid w:val="20553618"/>
    <w:rsid w:val="205C1C00"/>
    <w:rsid w:val="205C2456"/>
    <w:rsid w:val="205D0945"/>
    <w:rsid w:val="205F72CD"/>
    <w:rsid w:val="206179B9"/>
    <w:rsid w:val="206E070D"/>
    <w:rsid w:val="206E4E1D"/>
    <w:rsid w:val="206F0BF4"/>
    <w:rsid w:val="206F42A7"/>
    <w:rsid w:val="20710EB8"/>
    <w:rsid w:val="20730DB1"/>
    <w:rsid w:val="207712C1"/>
    <w:rsid w:val="207848E0"/>
    <w:rsid w:val="20786B47"/>
    <w:rsid w:val="207D2BE1"/>
    <w:rsid w:val="2081348D"/>
    <w:rsid w:val="20813B79"/>
    <w:rsid w:val="208374B3"/>
    <w:rsid w:val="208B4A20"/>
    <w:rsid w:val="208D6763"/>
    <w:rsid w:val="2093395B"/>
    <w:rsid w:val="209402B5"/>
    <w:rsid w:val="209517C2"/>
    <w:rsid w:val="2099284E"/>
    <w:rsid w:val="209A09D9"/>
    <w:rsid w:val="209D6BD4"/>
    <w:rsid w:val="20A13136"/>
    <w:rsid w:val="20A64917"/>
    <w:rsid w:val="20A87A91"/>
    <w:rsid w:val="20B0423D"/>
    <w:rsid w:val="20BC1D1D"/>
    <w:rsid w:val="20BC48CD"/>
    <w:rsid w:val="20C22EB9"/>
    <w:rsid w:val="20CA5EA0"/>
    <w:rsid w:val="20CB3924"/>
    <w:rsid w:val="20CD593E"/>
    <w:rsid w:val="20D07F06"/>
    <w:rsid w:val="20DB7B63"/>
    <w:rsid w:val="20DD1238"/>
    <w:rsid w:val="20DF7882"/>
    <w:rsid w:val="20E06FBA"/>
    <w:rsid w:val="20EA1891"/>
    <w:rsid w:val="20EA6162"/>
    <w:rsid w:val="20ED287F"/>
    <w:rsid w:val="20F4529C"/>
    <w:rsid w:val="20F72BAA"/>
    <w:rsid w:val="20F7723E"/>
    <w:rsid w:val="20F85B77"/>
    <w:rsid w:val="20FA5717"/>
    <w:rsid w:val="20FB2339"/>
    <w:rsid w:val="20FE6ACD"/>
    <w:rsid w:val="2102233F"/>
    <w:rsid w:val="21044AE4"/>
    <w:rsid w:val="210578C0"/>
    <w:rsid w:val="21073041"/>
    <w:rsid w:val="210841F6"/>
    <w:rsid w:val="210A041D"/>
    <w:rsid w:val="210D70B2"/>
    <w:rsid w:val="210E59E5"/>
    <w:rsid w:val="21145639"/>
    <w:rsid w:val="21180CCC"/>
    <w:rsid w:val="2119657B"/>
    <w:rsid w:val="211979BB"/>
    <w:rsid w:val="21207EFB"/>
    <w:rsid w:val="213074CD"/>
    <w:rsid w:val="21335A1F"/>
    <w:rsid w:val="21345329"/>
    <w:rsid w:val="2135481C"/>
    <w:rsid w:val="213722B6"/>
    <w:rsid w:val="213B11C7"/>
    <w:rsid w:val="213C1B1A"/>
    <w:rsid w:val="21422AF5"/>
    <w:rsid w:val="21422BD5"/>
    <w:rsid w:val="21467B7C"/>
    <w:rsid w:val="214B6711"/>
    <w:rsid w:val="214C6CD4"/>
    <w:rsid w:val="215247F6"/>
    <w:rsid w:val="21592C1B"/>
    <w:rsid w:val="215A302D"/>
    <w:rsid w:val="215B3DD4"/>
    <w:rsid w:val="215B73A5"/>
    <w:rsid w:val="215F0E79"/>
    <w:rsid w:val="215F1118"/>
    <w:rsid w:val="21691581"/>
    <w:rsid w:val="216C41A1"/>
    <w:rsid w:val="216E4E53"/>
    <w:rsid w:val="216F0CA6"/>
    <w:rsid w:val="21794533"/>
    <w:rsid w:val="217B5337"/>
    <w:rsid w:val="217D105B"/>
    <w:rsid w:val="217D52DC"/>
    <w:rsid w:val="21825AAE"/>
    <w:rsid w:val="21891699"/>
    <w:rsid w:val="218F53CF"/>
    <w:rsid w:val="21901430"/>
    <w:rsid w:val="21907364"/>
    <w:rsid w:val="21920406"/>
    <w:rsid w:val="219604CD"/>
    <w:rsid w:val="21983AAD"/>
    <w:rsid w:val="2199294E"/>
    <w:rsid w:val="219958CE"/>
    <w:rsid w:val="219A0091"/>
    <w:rsid w:val="219F0DA5"/>
    <w:rsid w:val="219F229B"/>
    <w:rsid w:val="21A26C44"/>
    <w:rsid w:val="21A63705"/>
    <w:rsid w:val="21A81929"/>
    <w:rsid w:val="21AA54D5"/>
    <w:rsid w:val="21AC1013"/>
    <w:rsid w:val="21AC11BD"/>
    <w:rsid w:val="21AC5AE2"/>
    <w:rsid w:val="21AC60BE"/>
    <w:rsid w:val="21B032C8"/>
    <w:rsid w:val="21B07FBA"/>
    <w:rsid w:val="21B1186D"/>
    <w:rsid w:val="21B358DC"/>
    <w:rsid w:val="21B65A6F"/>
    <w:rsid w:val="21B8503D"/>
    <w:rsid w:val="21B8590B"/>
    <w:rsid w:val="21BB17EF"/>
    <w:rsid w:val="21BE06DA"/>
    <w:rsid w:val="21C02A6C"/>
    <w:rsid w:val="21C436B4"/>
    <w:rsid w:val="21C8396F"/>
    <w:rsid w:val="21D1418E"/>
    <w:rsid w:val="21D21A88"/>
    <w:rsid w:val="21D66E3F"/>
    <w:rsid w:val="21DA7353"/>
    <w:rsid w:val="21DC78AB"/>
    <w:rsid w:val="21DD032A"/>
    <w:rsid w:val="21EE1363"/>
    <w:rsid w:val="21F32A62"/>
    <w:rsid w:val="21F52CA4"/>
    <w:rsid w:val="21FD1E03"/>
    <w:rsid w:val="22034261"/>
    <w:rsid w:val="220713B5"/>
    <w:rsid w:val="22080C45"/>
    <w:rsid w:val="220C6D3B"/>
    <w:rsid w:val="220D0C56"/>
    <w:rsid w:val="22116B57"/>
    <w:rsid w:val="221504E6"/>
    <w:rsid w:val="221D441D"/>
    <w:rsid w:val="221E42D4"/>
    <w:rsid w:val="222043D3"/>
    <w:rsid w:val="22212C9E"/>
    <w:rsid w:val="222172B1"/>
    <w:rsid w:val="222A08AF"/>
    <w:rsid w:val="222A1BA9"/>
    <w:rsid w:val="222D585E"/>
    <w:rsid w:val="222F2E96"/>
    <w:rsid w:val="22302B10"/>
    <w:rsid w:val="2233357D"/>
    <w:rsid w:val="2239712D"/>
    <w:rsid w:val="223B3215"/>
    <w:rsid w:val="223D03A3"/>
    <w:rsid w:val="22437107"/>
    <w:rsid w:val="224424E2"/>
    <w:rsid w:val="224751D2"/>
    <w:rsid w:val="224B0B33"/>
    <w:rsid w:val="224B3C7C"/>
    <w:rsid w:val="224B634B"/>
    <w:rsid w:val="22512E33"/>
    <w:rsid w:val="2252057E"/>
    <w:rsid w:val="22557A08"/>
    <w:rsid w:val="22567414"/>
    <w:rsid w:val="22567A14"/>
    <w:rsid w:val="22603E91"/>
    <w:rsid w:val="22614187"/>
    <w:rsid w:val="226250CD"/>
    <w:rsid w:val="22676A63"/>
    <w:rsid w:val="226A7E3C"/>
    <w:rsid w:val="226B2C4E"/>
    <w:rsid w:val="226D5627"/>
    <w:rsid w:val="226D64E0"/>
    <w:rsid w:val="226F47A3"/>
    <w:rsid w:val="227523DE"/>
    <w:rsid w:val="22784E5B"/>
    <w:rsid w:val="227C192B"/>
    <w:rsid w:val="22862D42"/>
    <w:rsid w:val="22884F9D"/>
    <w:rsid w:val="228F17CE"/>
    <w:rsid w:val="22963114"/>
    <w:rsid w:val="229932BA"/>
    <w:rsid w:val="22A54A65"/>
    <w:rsid w:val="22A711F5"/>
    <w:rsid w:val="22A74C6E"/>
    <w:rsid w:val="22B36124"/>
    <w:rsid w:val="22B44DF6"/>
    <w:rsid w:val="22B80061"/>
    <w:rsid w:val="22C03D87"/>
    <w:rsid w:val="22C51FAD"/>
    <w:rsid w:val="22CC6EE4"/>
    <w:rsid w:val="22D859F4"/>
    <w:rsid w:val="22E24F3F"/>
    <w:rsid w:val="22E80F92"/>
    <w:rsid w:val="22E966C5"/>
    <w:rsid w:val="22EA3719"/>
    <w:rsid w:val="22EC0209"/>
    <w:rsid w:val="22EC2F95"/>
    <w:rsid w:val="22ED5A19"/>
    <w:rsid w:val="22F07CF0"/>
    <w:rsid w:val="22F13E2A"/>
    <w:rsid w:val="22F451B4"/>
    <w:rsid w:val="22F46408"/>
    <w:rsid w:val="22F504CA"/>
    <w:rsid w:val="22F75DB7"/>
    <w:rsid w:val="23055A49"/>
    <w:rsid w:val="23063448"/>
    <w:rsid w:val="230A5CA1"/>
    <w:rsid w:val="230B183B"/>
    <w:rsid w:val="23101BD5"/>
    <w:rsid w:val="231358A6"/>
    <w:rsid w:val="23174527"/>
    <w:rsid w:val="231B7E97"/>
    <w:rsid w:val="231F7821"/>
    <w:rsid w:val="232214AD"/>
    <w:rsid w:val="23223E89"/>
    <w:rsid w:val="23254A5D"/>
    <w:rsid w:val="23256973"/>
    <w:rsid w:val="23277215"/>
    <w:rsid w:val="23301E38"/>
    <w:rsid w:val="23372706"/>
    <w:rsid w:val="233D0C3F"/>
    <w:rsid w:val="233D76C9"/>
    <w:rsid w:val="233F7A03"/>
    <w:rsid w:val="23412C12"/>
    <w:rsid w:val="23461045"/>
    <w:rsid w:val="23476F9D"/>
    <w:rsid w:val="234801A9"/>
    <w:rsid w:val="23486E6E"/>
    <w:rsid w:val="23490268"/>
    <w:rsid w:val="23497A83"/>
    <w:rsid w:val="234A4558"/>
    <w:rsid w:val="234A7A04"/>
    <w:rsid w:val="234C476A"/>
    <w:rsid w:val="234F0A53"/>
    <w:rsid w:val="234F6DEB"/>
    <w:rsid w:val="235258CE"/>
    <w:rsid w:val="23537DCA"/>
    <w:rsid w:val="23577F34"/>
    <w:rsid w:val="23593D4A"/>
    <w:rsid w:val="235F4915"/>
    <w:rsid w:val="236244E1"/>
    <w:rsid w:val="23646705"/>
    <w:rsid w:val="23651041"/>
    <w:rsid w:val="237056B5"/>
    <w:rsid w:val="23780AB8"/>
    <w:rsid w:val="237D3D1E"/>
    <w:rsid w:val="237F0021"/>
    <w:rsid w:val="23837071"/>
    <w:rsid w:val="23875482"/>
    <w:rsid w:val="23886935"/>
    <w:rsid w:val="23894CA7"/>
    <w:rsid w:val="239127BB"/>
    <w:rsid w:val="23955735"/>
    <w:rsid w:val="23996E9B"/>
    <w:rsid w:val="239A54DF"/>
    <w:rsid w:val="239C4E78"/>
    <w:rsid w:val="239D3A22"/>
    <w:rsid w:val="239E329D"/>
    <w:rsid w:val="23A36A8B"/>
    <w:rsid w:val="23AA6AE8"/>
    <w:rsid w:val="23AD31BE"/>
    <w:rsid w:val="23AE446D"/>
    <w:rsid w:val="23B26861"/>
    <w:rsid w:val="23B3146A"/>
    <w:rsid w:val="23B458ED"/>
    <w:rsid w:val="23B5277E"/>
    <w:rsid w:val="23B5327D"/>
    <w:rsid w:val="23B627CE"/>
    <w:rsid w:val="23B81E64"/>
    <w:rsid w:val="23B8407B"/>
    <w:rsid w:val="23BA1FBB"/>
    <w:rsid w:val="23BE1706"/>
    <w:rsid w:val="23C23E41"/>
    <w:rsid w:val="23CB616D"/>
    <w:rsid w:val="23D321EF"/>
    <w:rsid w:val="23D8158C"/>
    <w:rsid w:val="23D86829"/>
    <w:rsid w:val="23DA38AB"/>
    <w:rsid w:val="23DC2343"/>
    <w:rsid w:val="23DE5330"/>
    <w:rsid w:val="23DF3582"/>
    <w:rsid w:val="23E617A7"/>
    <w:rsid w:val="23E90D53"/>
    <w:rsid w:val="23EB6056"/>
    <w:rsid w:val="23ED7294"/>
    <w:rsid w:val="23EF4606"/>
    <w:rsid w:val="23FE2949"/>
    <w:rsid w:val="23FF4F83"/>
    <w:rsid w:val="24054598"/>
    <w:rsid w:val="2412360D"/>
    <w:rsid w:val="24197F0D"/>
    <w:rsid w:val="241D2EDF"/>
    <w:rsid w:val="24211F26"/>
    <w:rsid w:val="24212AC8"/>
    <w:rsid w:val="24233A20"/>
    <w:rsid w:val="24256C45"/>
    <w:rsid w:val="24277AED"/>
    <w:rsid w:val="242865FF"/>
    <w:rsid w:val="242B3DBA"/>
    <w:rsid w:val="24326638"/>
    <w:rsid w:val="24335401"/>
    <w:rsid w:val="24362606"/>
    <w:rsid w:val="243A0C12"/>
    <w:rsid w:val="243A51AE"/>
    <w:rsid w:val="244200C2"/>
    <w:rsid w:val="24433E33"/>
    <w:rsid w:val="244D74E9"/>
    <w:rsid w:val="244E68FD"/>
    <w:rsid w:val="24533C27"/>
    <w:rsid w:val="245B6285"/>
    <w:rsid w:val="245C78E9"/>
    <w:rsid w:val="2462658C"/>
    <w:rsid w:val="2464510C"/>
    <w:rsid w:val="246B5685"/>
    <w:rsid w:val="24715847"/>
    <w:rsid w:val="2473614A"/>
    <w:rsid w:val="24742BFA"/>
    <w:rsid w:val="247457A6"/>
    <w:rsid w:val="24753EAC"/>
    <w:rsid w:val="24767D5D"/>
    <w:rsid w:val="247C1041"/>
    <w:rsid w:val="247E064F"/>
    <w:rsid w:val="248264F8"/>
    <w:rsid w:val="248428BD"/>
    <w:rsid w:val="248625B9"/>
    <w:rsid w:val="2487251B"/>
    <w:rsid w:val="24872DC9"/>
    <w:rsid w:val="24882292"/>
    <w:rsid w:val="248B69A3"/>
    <w:rsid w:val="248C03AE"/>
    <w:rsid w:val="248C2BFC"/>
    <w:rsid w:val="248E424D"/>
    <w:rsid w:val="24901A2C"/>
    <w:rsid w:val="24970DAC"/>
    <w:rsid w:val="249865AD"/>
    <w:rsid w:val="24993E14"/>
    <w:rsid w:val="24997804"/>
    <w:rsid w:val="24A135D4"/>
    <w:rsid w:val="24A60F73"/>
    <w:rsid w:val="24AC4BC4"/>
    <w:rsid w:val="24B04FDF"/>
    <w:rsid w:val="24B06160"/>
    <w:rsid w:val="24B31BEC"/>
    <w:rsid w:val="24B5231E"/>
    <w:rsid w:val="24B524F1"/>
    <w:rsid w:val="24B52569"/>
    <w:rsid w:val="24B52DDD"/>
    <w:rsid w:val="24B7698A"/>
    <w:rsid w:val="24C247E9"/>
    <w:rsid w:val="24C24A5F"/>
    <w:rsid w:val="24C50C54"/>
    <w:rsid w:val="24C61AAE"/>
    <w:rsid w:val="24C94102"/>
    <w:rsid w:val="24D05CDA"/>
    <w:rsid w:val="24D1677F"/>
    <w:rsid w:val="24D80046"/>
    <w:rsid w:val="24DB18E8"/>
    <w:rsid w:val="24DC4EA1"/>
    <w:rsid w:val="24E137A8"/>
    <w:rsid w:val="24E34B93"/>
    <w:rsid w:val="24E5248A"/>
    <w:rsid w:val="24E77C4D"/>
    <w:rsid w:val="24E8496D"/>
    <w:rsid w:val="24E97546"/>
    <w:rsid w:val="24EB44AC"/>
    <w:rsid w:val="24EC550B"/>
    <w:rsid w:val="24F549F6"/>
    <w:rsid w:val="24FC5D5D"/>
    <w:rsid w:val="24FE05A5"/>
    <w:rsid w:val="25026CB4"/>
    <w:rsid w:val="25035F34"/>
    <w:rsid w:val="250A1B28"/>
    <w:rsid w:val="250C3561"/>
    <w:rsid w:val="250C7751"/>
    <w:rsid w:val="250E4153"/>
    <w:rsid w:val="2510081C"/>
    <w:rsid w:val="25160E33"/>
    <w:rsid w:val="251C71E7"/>
    <w:rsid w:val="251D6B6C"/>
    <w:rsid w:val="251E7677"/>
    <w:rsid w:val="25240CBE"/>
    <w:rsid w:val="25247032"/>
    <w:rsid w:val="25264C4E"/>
    <w:rsid w:val="2527194C"/>
    <w:rsid w:val="252A27B2"/>
    <w:rsid w:val="252B07AD"/>
    <w:rsid w:val="252B5B97"/>
    <w:rsid w:val="252F62B6"/>
    <w:rsid w:val="253450B7"/>
    <w:rsid w:val="2535374E"/>
    <w:rsid w:val="2536697B"/>
    <w:rsid w:val="253925C7"/>
    <w:rsid w:val="25395856"/>
    <w:rsid w:val="254204CA"/>
    <w:rsid w:val="25423019"/>
    <w:rsid w:val="254329AA"/>
    <w:rsid w:val="25473E92"/>
    <w:rsid w:val="255251C9"/>
    <w:rsid w:val="25526C0C"/>
    <w:rsid w:val="25595DA0"/>
    <w:rsid w:val="25672848"/>
    <w:rsid w:val="256A6783"/>
    <w:rsid w:val="25724235"/>
    <w:rsid w:val="25742136"/>
    <w:rsid w:val="25767CF4"/>
    <w:rsid w:val="25784756"/>
    <w:rsid w:val="257B4093"/>
    <w:rsid w:val="257C20F7"/>
    <w:rsid w:val="258063FA"/>
    <w:rsid w:val="2583133A"/>
    <w:rsid w:val="25885884"/>
    <w:rsid w:val="258B794B"/>
    <w:rsid w:val="258E2BD9"/>
    <w:rsid w:val="25920556"/>
    <w:rsid w:val="2594021E"/>
    <w:rsid w:val="25947AF8"/>
    <w:rsid w:val="25954250"/>
    <w:rsid w:val="259769F7"/>
    <w:rsid w:val="25994709"/>
    <w:rsid w:val="259A21A0"/>
    <w:rsid w:val="259A785D"/>
    <w:rsid w:val="259F1CD6"/>
    <w:rsid w:val="25A00E92"/>
    <w:rsid w:val="25A3626D"/>
    <w:rsid w:val="25A47A6C"/>
    <w:rsid w:val="25A64042"/>
    <w:rsid w:val="25AA489B"/>
    <w:rsid w:val="25AD3857"/>
    <w:rsid w:val="25AF3943"/>
    <w:rsid w:val="25B223C1"/>
    <w:rsid w:val="25B423B8"/>
    <w:rsid w:val="25B572EC"/>
    <w:rsid w:val="25B93A68"/>
    <w:rsid w:val="25BC0A46"/>
    <w:rsid w:val="25BE71BD"/>
    <w:rsid w:val="25C02D3B"/>
    <w:rsid w:val="25C91B49"/>
    <w:rsid w:val="25C93CF4"/>
    <w:rsid w:val="25CE51C2"/>
    <w:rsid w:val="25D11AE3"/>
    <w:rsid w:val="25D33985"/>
    <w:rsid w:val="25D409E9"/>
    <w:rsid w:val="25D866CC"/>
    <w:rsid w:val="25DA0D20"/>
    <w:rsid w:val="25DF31A7"/>
    <w:rsid w:val="25EF10CE"/>
    <w:rsid w:val="25EF228B"/>
    <w:rsid w:val="25FC2BC0"/>
    <w:rsid w:val="260174A5"/>
    <w:rsid w:val="260761E0"/>
    <w:rsid w:val="26077468"/>
    <w:rsid w:val="260F3653"/>
    <w:rsid w:val="26130016"/>
    <w:rsid w:val="261322DE"/>
    <w:rsid w:val="2616123B"/>
    <w:rsid w:val="261B0893"/>
    <w:rsid w:val="26205D3C"/>
    <w:rsid w:val="26225418"/>
    <w:rsid w:val="262360E8"/>
    <w:rsid w:val="26272006"/>
    <w:rsid w:val="26275387"/>
    <w:rsid w:val="262E046E"/>
    <w:rsid w:val="262E31B7"/>
    <w:rsid w:val="262E5FAC"/>
    <w:rsid w:val="26312145"/>
    <w:rsid w:val="26337892"/>
    <w:rsid w:val="2634163D"/>
    <w:rsid w:val="263D3AA0"/>
    <w:rsid w:val="2644258C"/>
    <w:rsid w:val="26454B6A"/>
    <w:rsid w:val="264574A0"/>
    <w:rsid w:val="26461FAA"/>
    <w:rsid w:val="264F08A3"/>
    <w:rsid w:val="265167FA"/>
    <w:rsid w:val="26616A02"/>
    <w:rsid w:val="266C37D2"/>
    <w:rsid w:val="266E1658"/>
    <w:rsid w:val="266F2925"/>
    <w:rsid w:val="26705E8D"/>
    <w:rsid w:val="267119C7"/>
    <w:rsid w:val="2671369E"/>
    <w:rsid w:val="26727B69"/>
    <w:rsid w:val="26774D24"/>
    <w:rsid w:val="26787B72"/>
    <w:rsid w:val="26787C79"/>
    <w:rsid w:val="267B616D"/>
    <w:rsid w:val="268350AA"/>
    <w:rsid w:val="26856C56"/>
    <w:rsid w:val="2685733F"/>
    <w:rsid w:val="26883C1B"/>
    <w:rsid w:val="268C21D2"/>
    <w:rsid w:val="268E2E20"/>
    <w:rsid w:val="269428CB"/>
    <w:rsid w:val="2698018E"/>
    <w:rsid w:val="269E1555"/>
    <w:rsid w:val="26A33069"/>
    <w:rsid w:val="26A52190"/>
    <w:rsid w:val="26A61F70"/>
    <w:rsid w:val="26A64CC4"/>
    <w:rsid w:val="26A954FF"/>
    <w:rsid w:val="26AA5779"/>
    <w:rsid w:val="26AC4D6B"/>
    <w:rsid w:val="26B15DED"/>
    <w:rsid w:val="26BA396D"/>
    <w:rsid w:val="26C274F5"/>
    <w:rsid w:val="26C546C5"/>
    <w:rsid w:val="26C674A3"/>
    <w:rsid w:val="26C83A9F"/>
    <w:rsid w:val="26CF4135"/>
    <w:rsid w:val="26D011E7"/>
    <w:rsid w:val="26D44BFC"/>
    <w:rsid w:val="26D77771"/>
    <w:rsid w:val="26DD7423"/>
    <w:rsid w:val="26E213A6"/>
    <w:rsid w:val="26E34E9B"/>
    <w:rsid w:val="26E8267A"/>
    <w:rsid w:val="26E96556"/>
    <w:rsid w:val="26EE312B"/>
    <w:rsid w:val="26F46A10"/>
    <w:rsid w:val="26FB4257"/>
    <w:rsid w:val="270030B9"/>
    <w:rsid w:val="270150C1"/>
    <w:rsid w:val="27096871"/>
    <w:rsid w:val="270C3A33"/>
    <w:rsid w:val="271668E2"/>
    <w:rsid w:val="2717520A"/>
    <w:rsid w:val="271D2A10"/>
    <w:rsid w:val="27211512"/>
    <w:rsid w:val="272345DB"/>
    <w:rsid w:val="27261505"/>
    <w:rsid w:val="2729794F"/>
    <w:rsid w:val="272E0B03"/>
    <w:rsid w:val="273559F0"/>
    <w:rsid w:val="27377B43"/>
    <w:rsid w:val="27387AAA"/>
    <w:rsid w:val="27462BA6"/>
    <w:rsid w:val="274830DF"/>
    <w:rsid w:val="274B08BF"/>
    <w:rsid w:val="274D53B8"/>
    <w:rsid w:val="275007B2"/>
    <w:rsid w:val="275249A5"/>
    <w:rsid w:val="2753472F"/>
    <w:rsid w:val="2753487B"/>
    <w:rsid w:val="2753491C"/>
    <w:rsid w:val="275B6ADC"/>
    <w:rsid w:val="275C7FBB"/>
    <w:rsid w:val="276007DD"/>
    <w:rsid w:val="27601FA4"/>
    <w:rsid w:val="276752B5"/>
    <w:rsid w:val="276B3AEE"/>
    <w:rsid w:val="27740040"/>
    <w:rsid w:val="2778534F"/>
    <w:rsid w:val="27793184"/>
    <w:rsid w:val="277B3F6E"/>
    <w:rsid w:val="277D4C05"/>
    <w:rsid w:val="277E6743"/>
    <w:rsid w:val="2784123D"/>
    <w:rsid w:val="27850D7D"/>
    <w:rsid w:val="27852C74"/>
    <w:rsid w:val="2788452E"/>
    <w:rsid w:val="278E6C89"/>
    <w:rsid w:val="279B6CE4"/>
    <w:rsid w:val="27A05AE9"/>
    <w:rsid w:val="27A7163E"/>
    <w:rsid w:val="27A77E3E"/>
    <w:rsid w:val="27A814A7"/>
    <w:rsid w:val="27A8508F"/>
    <w:rsid w:val="27AA063A"/>
    <w:rsid w:val="27AA2B04"/>
    <w:rsid w:val="27AA2CD8"/>
    <w:rsid w:val="27B06171"/>
    <w:rsid w:val="27B83D77"/>
    <w:rsid w:val="27C20AEA"/>
    <w:rsid w:val="27CA2066"/>
    <w:rsid w:val="27CB437E"/>
    <w:rsid w:val="27CF5221"/>
    <w:rsid w:val="27DB5045"/>
    <w:rsid w:val="27DF51BC"/>
    <w:rsid w:val="27E6004D"/>
    <w:rsid w:val="27E60B2D"/>
    <w:rsid w:val="27E81CE0"/>
    <w:rsid w:val="27E94BA4"/>
    <w:rsid w:val="27EA6C14"/>
    <w:rsid w:val="27F62C58"/>
    <w:rsid w:val="27F95033"/>
    <w:rsid w:val="27F96354"/>
    <w:rsid w:val="27FC5E5A"/>
    <w:rsid w:val="280D4FE7"/>
    <w:rsid w:val="280D7C84"/>
    <w:rsid w:val="280E4C2F"/>
    <w:rsid w:val="28107124"/>
    <w:rsid w:val="281764D5"/>
    <w:rsid w:val="28192472"/>
    <w:rsid w:val="281A428C"/>
    <w:rsid w:val="281B5BD9"/>
    <w:rsid w:val="281C3242"/>
    <w:rsid w:val="281C42BA"/>
    <w:rsid w:val="28200BA5"/>
    <w:rsid w:val="2826139B"/>
    <w:rsid w:val="282B1F3D"/>
    <w:rsid w:val="282B2F7A"/>
    <w:rsid w:val="282F499D"/>
    <w:rsid w:val="2830248C"/>
    <w:rsid w:val="283203A7"/>
    <w:rsid w:val="28335C5F"/>
    <w:rsid w:val="28364D84"/>
    <w:rsid w:val="283A79E3"/>
    <w:rsid w:val="283B7F1C"/>
    <w:rsid w:val="284300E1"/>
    <w:rsid w:val="28462E0C"/>
    <w:rsid w:val="284C1C88"/>
    <w:rsid w:val="2854245F"/>
    <w:rsid w:val="285774C0"/>
    <w:rsid w:val="2858592B"/>
    <w:rsid w:val="2859740A"/>
    <w:rsid w:val="285B7002"/>
    <w:rsid w:val="285F7E79"/>
    <w:rsid w:val="28640C57"/>
    <w:rsid w:val="28643A51"/>
    <w:rsid w:val="28671E16"/>
    <w:rsid w:val="28697AD4"/>
    <w:rsid w:val="28711FFF"/>
    <w:rsid w:val="28732598"/>
    <w:rsid w:val="28760CF0"/>
    <w:rsid w:val="28793D12"/>
    <w:rsid w:val="2884667B"/>
    <w:rsid w:val="28857AA5"/>
    <w:rsid w:val="28884B4A"/>
    <w:rsid w:val="288C5349"/>
    <w:rsid w:val="28924854"/>
    <w:rsid w:val="28950E55"/>
    <w:rsid w:val="28957346"/>
    <w:rsid w:val="289603A2"/>
    <w:rsid w:val="289E5709"/>
    <w:rsid w:val="28A00E1D"/>
    <w:rsid w:val="28A2134E"/>
    <w:rsid w:val="28A26B59"/>
    <w:rsid w:val="28A32091"/>
    <w:rsid w:val="28A555D7"/>
    <w:rsid w:val="28AA4AE1"/>
    <w:rsid w:val="28AC029B"/>
    <w:rsid w:val="28AC4E9F"/>
    <w:rsid w:val="28AC76F6"/>
    <w:rsid w:val="28AD08AA"/>
    <w:rsid w:val="28B27241"/>
    <w:rsid w:val="28B5223D"/>
    <w:rsid w:val="28B82E6A"/>
    <w:rsid w:val="28B83B4E"/>
    <w:rsid w:val="28B93E9B"/>
    <w:rsid w:val="28BD2E0D"/>
    <w:rsid w:val="28C120A1"/>
    <w:rsid w:val="28C219ED"/>
    <w:rsid w:val="28C229A9"/>
    <w:rsid w:val="28C47B1A"/>
    <w:rsid w:val="28D41642"/>
    <w:rsid w:val="28D42CF8"/>
    <w:rsid w:val="28D45571"/>
    <w:rsid w:val="28D60139"/>
    <w:rsid w:val="28D63A12"/>
    <w:rsid w:val="28D84A95"/>
    <w:rsid w:val="28DB505A"/>
    <w:rsid w:val="28DD746D"/>
    <w:rsid w:val="28E11298"/>
    <w:rsid w:val="28EC58E0"/>
    <w:rsid w:val="28EE467D"/>
    <w:rsid w:val="28F141E3"/>
    <w:rsid w:val="28F66F8C"/>
    <w:rsid w:val="28F966A5"/>
    <w:rsid w:val="28F97CDC"/>
    <w:rsid w:val="28FF3D67"/>
    <w:rsid w:val="28FF5D10"/>
    <w:rsid w:val="29000E66"/>
    <w:rsid w:val="290079FD"/>
    <w:rsid w:val="29076AC5"/>
    <w:rsid w:val="29097278"/>
    <w:rsid w:val="290D4DE4"/>
    <w:rsid w:val="290E1048"/>
    <w:rsid w:val="290F0628"/>
    <w:rsid w:val="29103740"/>
    <w:rsid w:val="291244AD"/>
    <w:rsid w:val="291345C9"/>
    <w:rsid w:val="291819FB"/>
    <w:rsid w:val="291F618F"/>
    <w:rsid w:val="29224A5A"/>
    <w:rsid w:val="292730F5"/>
    <w:rsid w:val="29282CBE"/>
    <w:rsid w:val="292B7250"/>
    <w:rsid w:val="29313511"/>
    <w:rsid w:val="2932174A"/>
    <w:rsid w:val="29340364"/>
    <w:rsid w:val="29386F41"/>
    <w:rsid w:val="293B3AF7"/>
    <w:rsid w:val="293C3566"/>
    <w:rsid w:val="293C4A68"/>
    <w:rsid w:val="293E0C61"/>
    <w:rsid w:val="293E251F"/>
    <w:rsid w:val="293F1BF3"/>
    <w:rsid w:val="29422233"/>
    <w:rsid w:val="29425349"/>
    <w:rsid w:val="29436CFC"/>
    <w:rsid w:val="29492C64"/>
    <w:rsid w:val="2949380D"/>
    <w:rsid w:val="294C5B3A"/>
    <w:rsid w:val="29507BF3"/>
    <w:rsid w:val="295177E4"/>
    <w:rsid w:val="29520812"/>
    <w:rsid w:val="29522857"/>
    <w:rsid w:val="295230C2"/>
    <w:rsid w:val="29556908"/>
    <w:rsid w:val="29644C52"/>
    <w:rsid w:val="296B366E"/>
    <w:rsid w:val="296C4E95"/>
    <w:rsid w:val="2979648F"/>
    <w:rsid w:val="298177E8"/>
    <w:rsid w:val="29887B8F"/>
    <w:rsid w:val="2989509D"/>
    <w:rsid w:val="29915276"/>
    <w:rsid w:val="299468E7"/>
    <w:rsid w:val="299C0164"/>
    <w:rsid w:val="299C5706"/>
    <w:rsid w:val="29A070DF"/>
    <w:rsid w:val="29A3212D"/>
    <w:rsid w:val="29A3490F"/>
    <w:rsid w:val="29A47D92"/>
    <w:rsid w:val="29AF3A27"/>
    <w:rsid w:val="29BC24F9"/>
    <w:rsid w:val="29BE4116"/>
    <w:rsid w:val="29C00707"/>
    <w:rsid w:val="29C22C40"/>
    <w:rsid w:val="29C4491C"/>
    <w:rsid w:val="29C53564"/>
    <w:rsid w:val="29C54AC7"/>
    <w:rsid w:val="29C914DE"/>
    <w:rsid w:val="29CA414D"/>
    <w:rsid w:val="29D831E0"/>
    <w:rsid w:val="29D85DA6"/>
    <w:rsid w:val="29DA6614"/>
    <w:rsid w:val="29E717F7"/>
    <w:rsid w:val="29EA22EE"/>
    <w:rsid w:val="29EB6E3E"/>
    <w:rsid w:val="29EE49D8"/>
    <w:rsid w:val="29F109FB"/>
    <w:rsid w:val="29F22FBB"/>
    <w:rsid w:val="29F529D1"/>
    <w:rsid w:val="29F76C5D"/>
    <w:rsid w:val="29F8082E"/>
    <w:rsid w:val="29F815CE"/>
    <w:rsid w:val="29F94C3C"/>
    <w:rsid w:val="29FA42BA"/>
    <w:rsid w:val="29FC03D7"/>
    <w:rsid w:val="2A001325"/>
    <w:rsid w:val="2A022C00"/>
    <w:rsid w:val="2A034A62"/>
    <w:rsid w:val="2A057D55"/>
    <w:rsid w:val="2A0677A4"/>
    <w:rsid w:val="2A0B3801"/>
    <w:rsid w:val="2A0C1603"/>
    <w:rsid w:val="2A121E65"/>
    <w:rsid w:val="2A1814D0"/>
    <w:rsid w:val="2A182E99"/>
    <w:rsid w:val="2A1D5263"/>
    <w:rsid w:val="2A200F02"/>
    <w:rsid w:val="2A2034DC"/>
    <w:rsid w:val="2A240ADA"/>
    <w:rsid w:val="2A272C3B"/>
    <w:rsid w:val="2A2C31B7"/>
    <w:rsid w:val="2A2C4EA3"/>
    <w:rsid w:val="2A2C5E5F"/>
    <w:rsid w:val="2A2E1AD4"/>
    <w:rsid w:val="2A36012A"/>
    <w:rsid w:val="2A370614"/>
    <w:rsid w:val="2A376EA3"/>
    <w:rsid w:val="2A3A5249"/>
    <w:rsid w:val="2A4024F2"/>
    <w:rsid w:val="2A426F23"/>
    <w:rsid w:val="2A461B6A"/>
    <w:rsid w:val="2A462BC3"/>
    <w:rsid w:val="2A4860B1"/>
    <w:rsid w:val="2A493B65"/>
    <w:rsid w:val="2A4A429F"/>
    <w:rsid w:val="2A5003A3"/>
    <w:rsid w:val="2A5131A0"/>
    <w:rsid w:val="2A536A42"/>
    <w:rsid w:val="2A564B84"/>
    <w:rsid w:val="2A565961"/>
    <w:rsid w:val="2A5C6809"/>
    <w:rsid w:val="2A5D1665"/>
    <w:rsid w:val="2A6402E5"/>
    <w:rsid w:val="2A6E0EA8"/>
    <w:rsid w:val="2A6E4C02"/>
    <w:rsid w:val="2A7032A0"/>
    <w:rsid w:val="2A707895"/>
    <w:rsid w:val="2A714780"/>
    <w:rsid w:val="2A72173E"/>
    <w:rsid w:val="2A7412B3"/>
    <w:rsid w:val="2A7745BC"/>
    <w:rsid w:val="2A7E242B"/>
    <w:rsid w:val="2A7E4B66"/>
    <w:rsid w:val="2A805377"/>
    <w:rsid w:val="2A893555"/>
    <w:rsid w:val="2A8978FE"/>
    <w:rsid w:val="2A9C4D12"/>
    <w:rsid w:val="2AA461C9"/>
    <w:rsid w:val="2AA904E7"/>
    <w:rsid w:val="2AA924EA"/>
    <w:rsid w:val="2AAC44BF"/>
    <w:rsid w:val="2AB251F3"/>
    <w:rsid w:val="2AB36B66"/>
    <w:rsid w:val="2ABA2F95"/>
    <w:rsid w:val="2ABA31CE"/>
    <w:rsid w:val="2ABC1F79"/>
    <w:rsid w:val="2ABF67E2"/>
    <w:rsid w:val="2AC10F23"/>
    <w:rsid w:val="2AC17FC8"/>
    <w:rsid w:val="2AC46D1E"/>
    <w:rsid w:val="2ACC6FE3"/>
    <w:rsid w:val="2ACD79D1"/>
    <w:rsid w:val="2AD12BC7"/>
    <w:rsid w:val="2AD400EF"/>
    <w:rsid w:val="2AD564C6"/>
    <w:rsid w:val="2ADB66D4"/>
    <w:rsid w:val="2ADF7B36"/>
    <w:rsid w:val="2AE137A8"/>
    <w:rsid w:val="2AE14ACD"/>
    <w:rsid w:val="2AE37539"/>
    <w:rsid w:val="2AE455E7"/>
    <w:rsid w:val="2AE54529"/>
    <w:rsid w:val="2AE77903"/>
    <w:rsid w:val="2AED4052"/>
    <w:rsid w:val="2AEF2022"/>
    <w:rsid w:val="2AF120FE"/>
    <w:rsid w:val="2AF341CC"/>
    <w:rsid w:val="2AF35C11"/>
    <w:rsid w:val="2AF743DC"/>
    <w:rsid w:val="2AFA0FA7"/>
    <w:rsid w:val="2AFA3315"/>
    <w:rsid w:val="2B00202B"/>
    <w:rsid w:val="2B016F67"/>
    <w:rsid w:val="2B055477"/>
    <w:rsid w:val="2B091896"/>
    <w:rsid w:val="2B0C212D"/>
    <w:rsid w:val="2B0D4B3C"/>
    <w:rsid w:val="2B114080"/>
    <w:rsid w:val="2B14082F"/>
    <w:rsid w:val="2B1C1E8A"/>
    <w:rsid w:val="2B1E58EA"/>
    <w:rsid w:val="2B1F4F4B"/>
    <w:rsid w:val="2B252292"/>
    <w:rsid w:val="2B253053"/>
    <w:rsid w:val="2B26234C"/>
    <w:rsid w:val="2B263AED"/>
    <w:rsid w:val="2B2930CD"/>
    <w:rsid w:val="2B2A64C1"/>
    <w:rsid w:val="2B2C60CE"/>
    <w:rsid w:val="2B2F6124"/>
    <w:rsid w:val="2B3B529A"/>
    <w:rsid w:val="2B3F6AB6"/>
    <w:rsid w:val="2B453873"/>
    <w:rsid w:val="2B46627A"/>
    <w:rsid w:val="2B467F8F"/>
    <w:rsid w:val="2B483878"/>
    <w:rsid w:val="2B4C5E98"/>
    <w:rsid w:val="2B5441F5"/>
    <w:rsid w:val="2B563EE5"/>
    <w:rsid w:val="2B5B3D8F"/>
    <w:rsid w:val="2B5B480F"/>
    <w:rsid w:val="2B5C5A16"/>
    <w:rsid w:val="2B5D56F1"/>
    <w:rsid w:val="2B617315"/>
    <w:rsid w:val="2B62443A"/>
    <w:rsid w:val="2B6649ED"/>
    <w:rsid w:val="2B690AEA"/>
    <w:rsid w:val="2B6D39FB"/>
    <w:rsid w:val="2B6D4144"/>
    <w:rsid w:val="2B7644B3"/>
    <w:rsid w:val="2B7723E3"/>
    <w:rsid w:val="2B796964"/>
    <w:rsid w:val="2B7B70F6"/>
    <w:rsid w:val="2B7C45A8"/>
    <w:rsid w:val="2B803ED8"/>
    <w:rsid w:val="2B806BA9"/>
    <w:rsid w:val="2B817762"/>
    <w:rsid w:val="2B8A0A13"/>
    <w:rsid w:val="2B915014"/>
    <w:rsid w:val="2B9A1B37"/>
    <w:rsid w:val="2B9C36D2"/>
    <w:rsid w:val="2BA32FA5"/>
    <w:rsid w:val="2BA67992"/>
    <w:rsid w:val="2BA854E7"/>
    <w:rsid w:val="2BB16ABB"/>
    <w:rsid w:val="2BB56A94"/>
    <w:rsid w:val="2BB5702F"/>
    <w:rsid w:val="2BB76F82"/>
    <w:rsid w:val="2BBF63B5"/>
    <w:rsid w:val="2BC00E5B"/>
    <w:rsid w:val="2BC21662"/>
    <w:rsid w:val="2BC504A3"/>
    <w:rsid w:val="2BC571AB"/>
    <w:rsid w:val="2BC731A2"/>
    <w:rsid w:val="2BC74896"/>
    <w:rsid w:val="2BC925C7"/>
    <w:rsid w:val="2BCE6B66"/>
    <w:rsid w:val="2BD03E34"/>
    <w:rsid w:val="2BD23908"/>
    <w:rsid w:val="2BD346D7"/>
    <w:rsid w:val="2BD365C9"/>
    <w:rsid w:val="2BD825D3"/>
    <w:rsid w:val="2BD867EE"/>
    <w:rsid w:val="2BD9161D"/>
    <w:rsid w:val="2BDA2F45"/>
    <w:rsid w:val="2BDD03A1"/>
    <w:rsid w:val="2BDF1530"/>
    <w:rsid w:val="2BE16E67"/>
    <w:rsid w:val="2BE455AB"/>
    <w:rsid w:val="2BE5420C"/>
    <w:rsid w:val="2BE76A30"/>
    <w:rsid w:val="2BEC4744"/>
    <w:rsid w:val="2BEC4ECD"/>
    <w:rsid w:val="2BFC0F2D"/>
    <w:rsid w:val="2BFD11A1"/>
    <w:rsid w:val="2BFD1BF6"/>
    <w:rsid w:val="2BFE421F"/>
    <w:rsid w:val="2C0111E8"/>
    <w:rsid w:val="2C045476"/>
    <w:rsid w:val="2C081A3F"/>
    <w:rsid w:val="2C0D4358"/>
    <w:rsid w:val="2C0E3D5E"/>
    <w:rsid w:val="2C135A98"/>
    <w:rsid w:val="2C1444D7"/>
    <w:rsid w:val="2C154E1F"/>
    <w:rsid w:val="2C155AB0"/>
    <w:rsid w:val="2C190290"/>
    <w:rsid w:val="2C1C1A18"/>
    <w:rsid w:val="2C1E7FE4"/>
    <w:rsid w:val="2C25543F"/>
    <w:rsid w:val="2C282A7C"/>
    <w:rsid w:val="2C29620E"/>
    <w:rsid w:val="2C2D0F83"/>
    <w:rsid w:val="2C2E2753"/>
    <w:rsid w:val="2C306A75"/>
    <w:rsid w:val="2C342DFC"/>
    <w:rsid w:val="2C344B8E"/>
    <w:rsid w:val="2C36301C"/>
    <w:rsid w:val="2C3B5D68"/>
    <w:rsid w:val="2C3C0127"/>
    <w:rsid w:val="2C3E5DF7"/>
    <w:rsid w:val="2C44132B"/>
    <w:rsid w:val="2C442DC3"/>
    <w:rsid w:val="2C467652"/>
    <w:rsid w:val="2C471B3F"/>
    <w:rsid w:val="2C4D68B4"/>
    <w:rsid w:val="2C4F63E9"/>
    <w:rsid w:val="2C517116"/>
    <w:rsid w:val="2C541B27"/>
    <w:rsid w:val="2C55418A"/>
    <w:rsid w:val="2C555549"/>
    <w:rsid w:val="2C5D2238"/>
    <w:rsid w:val="2C5D647D"/>
    <w:rsid w:val="2C6154EF"/>
    <w:rsid w:val="2C630FFC"/>
    <w:rsid w:val="2C6E6551"/>
    <w:rsid w:val="2C6F53A7"/>
    <w:rsid w:val="2C753F6B"/>
    <w:rsid w:val="2C7748F6"/>
    <w:rsid w:val="2C777FA4"/>
    <w:rsid w:val="2C796053"/>
    <w:rsid w:val="2C7D1C8F"/>
    <w:rsid w:val="2C80590B"/>
    <w:rsid w:val="2C880E54"/>
    <w:rsid w:val="2C8D42F7"/>
    <w:rsid w:val="2C912D82"/>
    <w:rsid w:val="2C923306"/>
    <w:rsid w:val="2C92646D"/>
    <w:rsid w:val="2C951100"/>
    <w:rsid w:val="2C9607F5"/>
    <w:rsid w:val="2C995BD1"/>
    <w:rsid w:val="2C9A712E"/>
    <w:rsid w:val="2C9B70C4"/>
    <w:rsid w:val="2CA90120"/>
    <w:rsid w:val="2CA958A7"/>
    <w:rsid w:val="2CB61AE3"/>
    <w:rsid w:val="2CBA3B07"/>
    <w:rsid w:val="2CBC272B"/>
    <w:rsid w:val="2CC23465"/>
    <w:rsid w:val="2CC25B84"/>
    <w:rsid w:val="2CC61B87"/>
    <w:rsid w:val="2CC67C8C"/>
    <w:rsid w:val="2CCE479E"/>
    <w:rsid w:val="2CCE5E62"/>
    <w:rsid w:val="2CD2720C"/>
    <w:rsid w:val="2CDB32E4"/>
    <w:rsid w:val="2CDB3A4B"/>
    <w:rsid w:val="2CE35939"/>
    <w:rsid w:val="2CE86741"/>
    <w:rsid w:val="2CF14D59"/>
    <w:rsid w:val="2CFD7CD0"/>
    <w:rsid w:val="2CFF78C1"/>
    <w:rsid w:val="2D03419F"/>
    <w:rsid w:val="2D075C6D"/>
    <w:rsid w:val="2D0A6854"/>
    <w:rsid w:val="2D0E4424"/>
    <w:rsid w:val="2D0F0B21"/>
    <w:rsid w:val="2D117128"/>
    <w:rsid w:val="2D177684"/>
    <w:rsid w:val="2D1B1E2E"/>
    <w:rsid w:val="2D1B2A9D"/>
    <w:rsid w:val="2D1C01B2"/>
    <w:rsid w:val="2D1F3343"/>
    <w:rsid w:val="2D201AF8"/>
    <w:rsid w:val="2D256FFF"/>
    <w:rsid w:val="2D267FD6"/>
    <w:rsid w:val="2D276E48"/>
    <w:rsid w:val="2D2A223D"/>
    <w:rsid w:val="2D2B0B59"/>
    <w:rsid w:val="2D2B76AA"/>
    <w:rsid w:val="2D31781A"/>
    <w:rsid w:val="2D3871E5"/>
    <w:rsid w:val="2D397BD3"/>
    <w:rsid w:val="2D45175C"/>
    <w:rsid w:val="2D4E4C33"/>
    <w:rsid w:val="2D510E21"/>
    <w:rsid w:val="2D5355A0"/>
    <w:rsid w:val="2D5925CA"/>
    <w:rsid w:val="2D5E228B"/>
    <w:rsid w:val="2D6108AC"/>
    <w:rsid w:val="2D61479A"/>
    <w:rsid w:val="2D615131"/>
    <w:rsid w:val="2D657F3A"/>
    <w:rsid w:val="2D687577"/>
    <w:rsid w:val="2D6C3E18"/>
    <w:rsid w:val="2D6E2FEC"/>
    <w:rsid w:val="2D71462F"/>
    <w:rsid w:val="2D7666D7"/>
    <w:rsid w:val="2D7D3E92"/>
    <w:rsid w:val="2D824ABD"/>
    <w:rsid w:val="2D854B61"/>
    <w:rsid w:val="2D875FC8"/>
    <w:rsid w:val="2D8B4FF7"/>
    <w:rsid w:val="2D8D77FB"/>
    <w:rsid w:val="2D960D18"/>
    <w:rsid w:val="2D997B07"/>
    <w:rsid w:val="2D9A0598"/>
    <w:rsid w:val="2DAA342D"/>
    <w:rsid w:val="2DAC443E"/>
    <w:rsid w:val="2DB44224"/>
    <w:rsid w:val="2DB61A84"/>
    <w:rsid w:val="2DB6549E"/>
    <w:rsid w:val="2DB8433B"/>
    <w:rsid w:val="2DB87E84"/>
    <w:rsid w:val="2DBA2FB4"/>
    <w:rsid w:val="2DBD3F63"/>
    <w:rsid w:val="2DBF1CC9"/>
    <w:rsid w:val="2DC01CF7"/>
    <w:rsid w:val="2DC02A8F"/>
    <w:rsid w:val="2DC3118A"/>
    <w:rsid w:val="2DC47C48"/>
    <w:rsid w:val="2DC71045"/>
    <w:rsid w:val="2DCA34A2"/>
    <w:rsid w:val="2DCC4C23"/>
    <w:rsid w:val="2DCC7239"/>
    <w:rsid w:val="2DD153CF"/>
    <w:rsid w:val="2DD30454"/>
    <w:rsid w:val="2DDF22CC"/>
    <w:rsid w:val="2DE02323"/>
    <w:rsid w:val="2DE845F2"/>
    <w:rsid w:val="2DE868D8"/>
    <w:rsid w:val="2DEE14D0"/>
    <w:rsid w:val="2DEE1B12"/>
    <w:rsid w:val="2DF27F61"/>
    <w:rsid w:val="2DF61F17"/>
    <w:rsid w:val="2E006907"/>
    <w:rsid w:val="2E01722C"/>
    <w:rsid w:val="2E020147"/>
    <w:rsid w:val="2E033E54"/>
    <w:rsid w:val="2E045D2E"/>
    <w:rsid w:val="2E0E0DE3"/>
    <w:rsid w:val="2E0E5417"/>
    <w:rsid w:val="2E110110"/>
    <w:rsid w:val="2E1169BF"/>
    <w:rsid w:val="2E143DC4"/>
    <w:rsid w:val="2E1601AF"/>
    <w:rsid w:val="2E17209F"/>
    <w:rsid w:val="2E1A2721"/>
    <w:rsid w:val="2E1C196F"/>
    <w:rsid w:val="2E1D0AD9"/>
    <w:rsid w:val="2E2027DC"/>
    <w:rsid w:val="2E21743E"/>
    <w:rsid w:val="2E2E53E0"/>
    <w:rsid w:val="2E2E53F6"/>
    <w:rsid w:val="2E326B2B"/>
    <w:rsid w:val="2E3742EE"/>
    <w:rsid w:val="2E3B7965"/>
    <w:rsid w:val="2E43447A"/>
    <w:rsid w:val="2E4933AD"/>
    <w:rsid w:val="2E495093"/>
    <w:rsid w:val="2E5040A5"/>
    <w:rsid w:val="2E521455"/>
    <w:rsid w:val="2E5679CA"/>
    <w:rsid w:val="2E57109C"/>
    <w:rsid w:val="2E591DCE"/>
    <w:rsid w:val="2E5A18B1"/>
    <w:rsid w:val="2E5C0653"/>
    <w:rsid w:val="2E611083"/>
    <w:rsid w:val="2E613FC0"/>
    <w:rsid w:val="2E64577E"/>
    <w:rsid w:val="2E676093"/>
    <w:rsid w:val="2E701B50"/>
    <w:rsid w:val="2E7226FD"/>
    <w:rsid w:val="2E746DA9"/>
    <w:rsid w:val="2E7A0DE6"/>
    <w:rsid w:val="2E7B0293"/>
    <w:rsid w:val="2E7B1B17"/>
    <w:rsid w:val="2E8029CB"/>
    <w:rsid w:val="2E897DD6"/>
    <w:rsid w:val="2E8D2FDC"/>
    <w:rsid w:val="2E95324E"/>
    <w:rsid w:val="2E9607E3"/>
    <w:rsid w:val="2EA47569"/>
    <w:rsid w:val="2EA75C92"/>
    <w:rsid w:val="2EAF0EF8"/>
    <w:rsid w:val="2EAF1FF0"/>
    <w:rsid w:val="2EB173C3"/>
    <w:rsid w:val="2EB34404"/>
    <w:rsid w:val="2EB6695E"/>
    <w:rsid w:val="2EB9061D"/>
    <w:rsid w:val="2EBA3F53"/>
    <w:rsid w:val="2EBD2725"/>
    <w:rsid w:val="2EBF24BC"/>
    <w:rsid w:val="2EC10153"/>
    <w:rsid w:val="2EC37ACB"/>
    <w:rsid w:val="2EC73C0A"/>
    <w:rsid w:val="2EC81A02"/>
    <w:rsid w:val="2ECC2446"/>
    <w:rsid w:val="2ECD4DE4"/>
    <w:rsid w:val="2ED0620B"/>
    <w:rsid w:val="2ED87438"/>
    <w:rsid w:val="2ED97A10"/>
    <w:rsid w:val="2EE7344F"/>
    <w:rsid w:val="2EF43A7B"/>
    <w:rsid w:val="2EF462B0"/>
    <w:rsid w:val="2EFA1B6E"/>
    <w:rsid w:val="2EFB23BE"/>
    <w:rsid w:val="2EFB7B72"/>
    <w:rsid w:val="2EFE64B1"/>
    <w:rsid w:val="2EFF0FA3"/>
    <w:rsid w:val="2F023156"/>
    <w:rsid w:val="2F0E32C0"/>
    <w:rsid w:val="2F1059BD"/>
    <w:rsid w:val="2F13449B"/>
    <w:rsid w:val="2F165B6B"/>
    <w:rsid w:val="2F173125"/>
    <w:rsid w:val="2F1B3CCC"/>
    <w:rsid w:val="2F1D62AC"/>
    <w:rsid w:val="2F281077"/>
    <w:rsid w:val="2F282F92"/>
    <w:rsid w:val="2F283B36"/>
    <w:rsid w:val="2F286BC9"/>
    <w:rsid w:val="2F2871E0"/>
    <w:rsid w:val="2F303B64"/>
    <w:rsid w:val="2F3102B7"/>
    <w:rsid w:val="2F3A7CC9"/>
    <w:rsid w:val="2F3D1B0C"/>
    <w:rsid w:val="2F3D641C"/>
    <w:rsid w:val="2F413F25"/>
    <w:rsid w:val="2F43513F"/>
    <w:rsid w:val="2F483C80"/>
    <w:rsid w:val="2F49069A"/>
    <w:rsid w:val="2F494EBC"/>
    <w:rsid w:val="2F4B3CBF"/>
    <w:rsid w:val="2F4E1167"/>
    <w:rsid w:val="2F4E58CA"/>
    <w:rsid w:val="2F516B25"/>
    <w:rsid w:val="2F556D66"/>
    <w:rsid w:val="2F5B4C64"/>
    <w:rsid w:val="2F660350"/>
    <w:rsid w:val="2F6B544F"/>
    <w:rsid w:val="2F6E066A"/>
    <w:rsid w:val="2F7347DE"/>
    <w:rsid w:val="2F746B62"/>
    <w:rsid w:val="2F7839E1"/>
    <w:rsid w:val="2F7C6882"/>
    <w:rsid w:val="2F7D19CF"/>
    <w:rsid w:val="2F7D50B5"/>
    <w:rsid w:val="2F7E35ED"/>
    <w:rsid w:val="2F851F0F"/>
    <w:rsid w:val="2F89407F"/>
    <w:rsid w:val="2F8A194B"/>
    <w:rsid w:val="2F8B4FCD"/>
    <w:rsid w:val="2F8D23DA"/>
    <w:rsid w:val="2F8D536B"/>
    <w:rsid w:val="2F921E79"/>
    <w:rsid w:val="2F940284"/>
    <w:rsid w:val="2F945E68"/>
    <w:rsid w:val="2F9C0EF6"/>
    <w:rsid w:val="2F9C434F"/>
    <w:rsid w:val="2F9F712A"/>
    <w:rsid w:val="2FA33A42"/>
    <w:rsid w:val="2FA33D47"/>
    <w:rsid w:val="2FA66923"/>
    <w:rsid w:val="2FAC0DEC"/>
    <w:rsid w:val="2FAD24C2"/>
    <w:rsid w:val="2FAD55CC"/>
    <w:rsid w:val="2FB00136"/>
    <w:rsid w:val="2FC01E18"/>
    <w:rsid w:val="2FC2217A"/>
    <w:rsid w:val="2FC758EF"/>
    <w:rsid w:val="2FCA7FF9"/>
    <w:rsid w:val="2FD43059"/>
    <w:rsid w:val="2FD9399B"/>
    <w:rsid w:val="2FDE5642"/>
    <w:rsid w:val="2FE17A2C"/>
    <w:rsid w:val="2FE506C4"/>
    <w:rsid w:val="2FE66C75"/>
    <w:rsid w:val="2FE67209"/>
    <w:rsid w:val="2FE70846"/>
    <w:rsid w:val="2FE84FFA"/>
    <w:rsid w:val="2FE92FA3"/>
    <w:rsid w:val="2FEA3CB2"/>
    <w:rsid w:val="2FEB65FA"/>
    <w:rsid w:val="2FEE36D0"/>
    <w:rsid w:val="2FEE5654"/>
    <w:rsid w:val="2FF37C77"/>
    <w:rsid w:val="2FF5199E"/>
    <w:rsid w:val="2FF75A18"/>
    <w:rsid w:val="2FFC3BA4"/>
    <w:rsid w:val="3002417B"/>
    <w:rsid w:val="300345FF"/>
    <w:rsid w:val="300655B7"/>
    <w:rsid w:val="30087E80"/>
    <w:rsid w:val="300A2B90"/>
    <w:rsid w:val="300C0B38"/>
    <w:rsid w:val="301234FB"/>
    <w:rsid w:val="30124DAB"/>
    <w:rsid w:val="30131B25"/>
    <w:rsid w:val="301E3F02"/>
    <w:rsid w:val="30257003"/>
    <w:rsid w:val="3026058A"/>
    <w:rsid w:val="302703B7"/>
    <w:rsid w:val="302C18AC"/>
    <w:rsid w:val="302D0545"/>
    <w:rsid w:val="302E3E9D"/>
    <w:rsid w:val="302F7E51"/>
    <w:rsid w:val="30316C48"/>
    <w:rsid w:val="3033563F"/>
    <w:rsid w:val="30383336"/>
    <w:rsid w:val="303B4766"/>
    <w:rsid w:val="303F34C7"/>
    <w:rsid w:val="304048D8"/>
    <w:rsid w:val="3041780C"/>
    <w:rsid w:val="30431A67"/>
    <w:rsid w:val="30436919"/>
    <w:rsid w:val="30463112"/>
    <w:rsid w:val="30463667"/>
    <w:rsid w:val="30465464"/>
    <w:rsid w:val="304D76F8"/>
    <w:rsid w:val="30527F43"/>
    <w:rsid w:val="305405A4"/>
    <w:rsid w:val="305673FF"/>
    <w:rsid w:val="305B47DC"/>
    <w:rsid w:val="305C25D4"/>
    <w:rsid w:val="30625F15"/>
    <w:rsid w:val="30626FC0"/>
    <w:rsid w:val="30657FEF"/>
    <w:rsid w:val="306E50AF"/>
    <w:rsid w:val="30714B1D"/>
    <w:rsid w:val="3075169C"/>
    <w:rsid w:val="307678F8"/>
    <w:rsid w:val="307928D0"/>
    <w:rsid w:val="307B58E3"/>
    <w:rsid w:val="307D6351"/>
    <w:rsid w:val="307F4D58"/>
    <w:rsid w:val="30825135"/>
    <w:rsid w:val="30840376"/>
    <w:rsid w:val="30842566"/>
    <w:rsid w:val="3091226A"/>
    <w:rsid w:val="309176EC"/>
    <w:rsid w:val="3094518E"/>
    <w:rsid w:val="3099627B"/>
    <w:rsid w:val="309D2FEC"/>
    <w:rsid w:val="309F0153"/>
    <w:rsid w:val="30A3307A"/>
    <w:rsid w:val="30A4100B"/>
    <w:rsid w:val="30A5230C"/>
    <w:rsid w:val="30A5686C"/>
    <w:rsid w:val="30AA18BE"/>
    <w:rsid w:val="30B76E8B"/>
    <w:rsid w:val="30C14ECD"/>
    <w:rsid w:val="30C26347"/>
    <w:rsid w:val="30C30FAA"/>
    <w:rsid w:val="30C54C3F"/>
    <w:rsid w:val="30C8598D"/>
    <w:rsid w:val="30C87D82"/>
    <w:rsid w:val="30CD24F8"/>
    <w:rsid w:val="30CE5FD3"/>
    <w:rsid w:val="30D90FBA"/>
    <w:rsid w:val="30DC0B9E"/>
    <w:rsid w:val="30DD2C71"/>
    <w:rsid w:val="30EA0CA7"/>
    <w:rsid w:val="30F05EFD"/>
    <w:rsid w:val="30F61AD4"/>
    <w:rsid w:val="30F70433"/>
    <w:rsid w:val="30FA5E9E"/>
    <w:rsid w:val="31011C0D"/>
    <w:rsid w:val="31016AC1"/>
    <w:rsid w:val="3103465C"/>
    <w:rsid w:val="31094D0B"/>
    <w:rsid w:val="310B2DB2"/>
    <w:rsid w:val="310E35A6"/>
    <w:rsid w:val="310E5B8F"/>
    <w:rsid w:val="3113618E"/>
    <w:rsid w:val="31195B17"/>
    <w:rsid w:val="31233071"/>
    <w:rsid w:val="31244D11"/>
    <w:rsid w:val="31292511"/>
    <w:rsid w:val="31294AD6"/>
    <w:rsid w:val="312B6849"/>
    <w:rsid w:val="31393A78"/>
    <w:rsid w:val="31395062"/>
    <w:rsid w:val="31395682"/>
    <w:rsid w:val="313E5A84"/>
    <w:rsid w:val="31420B5B"/>
    <w:rsid w:val="31450E7A"/>
    <w:rsid w:val="31457D69"/>
    <w:rsid w:val="3147215D"/>
    <w:rsid w:val="314844B7"/>
    <w:rsid w:val="314B136F"/>
    <w:rsid w:val="314C4C30"/>
    <w:rsid w:val="314C7A08"/>
    <w:rsid w:val="314E5F5F"/>
    <w:rsid w:val="315314C7"/>
    <w:rsid w:val="31565AD5"/>
    <w:rsid w:val="315A1463"/>
    <w:rsid w:val="31672D71"/>
    <w:rsid w:val="31681FEB"/>
    <w:rsid w:val="3170739B"/>
    <w:rsid w:val="31753261"/>
    <w:rsid w:val="31762A77"/>
    <w:rsid w:val="3182363B"/>
    <w:rsid w:val="318258A7"/>
    <w:rsid w:val="31846E0E"/>
    <w:rsid w:val="318832F4"/>
    <w:rsid w:val="31894E73"/>
    <w:rsid w:val="318A072C"/>
    <w:rsid w:val="318C0B3D"/>
    <w:rsid w:val="319025B5"/>
    <w:rsid w:val="31927808"/>
    <w:rsid w:val="319652CE"/>
    <w:rsid w:val="319B0096"/>
    <w:rsid w:val="319B22F8"/>
    <w:rsid w:val="319C0AF2"/>
    <w:rsid w:val="319D720A"/>
    <w:rsid w:val="31A010BB"/>
    <w:rsid w:val="31A14D33"/>
    <w:rsid w:val="31A4693F"/>
    <w:rsid w:val="31A93F4C"/>
    <w:rsid w:val="31AA7C6B"/>
    <w:rsid w:val="31AB2556"/>
    <w:rsid w:val="31AD07AF"/>
    <w:rsid w:val="31AE2D00"/>
    <w:rsid w:val="31AF7D6A"/>
    <w:rsid w:val="31B35ACA"/>
    <w:rsid w:val="31B37E74"/>
    <w:rsid w:val="31B53D6E"/>
    <w:rsid w:val="31BA2D82"/>
    <w:rsid w:val="31BC40E0"/>
    <w:rsid w:val="31C16E90"/>
    <w:rsid w:val="31C50717"/>
    <w:rsid w:val="31C95634"/>
    <w:rsid w:val="31CC2686"/>
    <w:rsid w:val="31CC2ACC"/>
    <w:rsid w:val="31D74AA5"/>
    <w:rsid w:val="31D93802"/>
    <w:rsid w:val="31DA6FEB"/>
    <w:rsid w:val="31E246BF"/>
    <w:rsid w:val="31E27D2C"/>
    <w:rsid w:val="31E936D6"/>
    <w:rsid w:val="31EE7092"/>
    <w:rsid w:val="31F053EB"/>
    <w:rsid w:val="31F34583"/>
    <w:rsid w:val="31F37651"/>
    <w:rsid w:val="31F563F7"/>
    <w:rsid w:val="31F7441D"/>
    <w:rsid w:val="31F84DFE"/>
    <w:rsid w:val="31FE0E55"/>
    <w:rsid w:val="32051233"/>
    <w:rsid w:val="320B3D3F"/>
    <w:rsid w:val="320B7D0A"/>
    <w:rsid w:val="32122029"/>
    <w:rsid w:val="32126FAF"/>
    <w:rsid w:val="32176E85"/>
    <w:rsid w:val="32194F8B"/>
    <w:rsid w:val="32197748"/>
    <w:rsid w:val="321D2CFE"/>
    <w:rsid w:val="3221444C"/>
    <w:rsid w:val="322661D9"/>
    <w:rsid w:val="32273851"/>
    <w:rsid w:val="3229452B"/>
    <w:rsid w:val="322E5D36"/>
    <w:rsid w:val="3233118D"/>
    <w:rsid w:val="3235066E"/>
    <w:rsid w:val="32367D5A"/>
    <w:rsid w:val="323D068B"/>
    <w:rsid w:val="323E56C5"/>
    <w:rsid w:val="32403340"/>
    <w:rsid w:val="32416639"/>
    <w:rsid w:val="3244254C"/>
    <w:rsid w:val="32473BAE"/>
    <w:rsid w:val="324C12AC"/>
    <w:rsid w:val="324E4718"/>
    <w:rsid w:val="325031A4"/>
    <w:rsid w:val="32513046"/>
    <w:rsid w:val="3252006A"/>
    <w:rsid w:val="325404AA"/>
    <w:rsid w:val="325554E7"/>
    <w:rsid w:val="32555DB5"/>
    <w:rsid w:val="325A01B0"/>
    <w:rsid w:val="325C3255"/>
    <w:rsid w:val="325D23D3"/>
    <w:rsid w:val="325E58F5"/>
    <w:rsid w:val="326905AA"/>
    <w:rsid w:val="326B4EFC"/>
    <w:rsid w:val="326D4854"/>
    <w:rsid w:val="327173DA"/>
    <w:rsid w:val="327F0EC1"/>
    <w:rsid w:val="3282489E"/>
    <w:rsid w:val="3286704A"/>
    <w:rsid w:val="32877533"/>
    <w:rsid w:val="328A752B"/>
    <w:rsid w:val="328D18D8"/>
    <w:rsid w:val="32917A6D"/>
    <w:rsid w:val="329304E4"/>
    <w:rsid w:val="32996AB0"/>
    <w:rsid w:val="32A308C7"/>
    <w:rsid w:val="32A37D1A"/>
    <w:rsid w:val="32A82D33"/>
    <w:rsid w:val="32A83404"/>
    <w:rsid w:val="32AC594E"/>
    <w:rsid w:val="32AE291C"/>
    <w:rsid w:val="32AE4E4F"/>
    <w:rsid w:val="32B20FB0"/>
    <w:rsid w:val="32B3703D"/>
    <w:rsid w:val="32B6045B"/>
    <w:rsid w:val="32B77812"/>
    <w:rsid w:val="32B84BC6"/>
    <w:rsid w:val="32B94CA6"/>
    <w:rsid w:val="32BD57DE"/>
    <w:rsid w:val="32BF40E3"/>
    <w:rsid w:val="32BF45FE"/>
    <w:rsid w:val="32C261F6"/>
    <w:rsid w:val="32C54042"/>
    <w:rsid w:val="32C9362B"/>
    <w:rsid w:val="32CB03BD"/>
    <w:rsid w:val="32CD3739"/>
    <w:rsid w:val="32CE7EC3"/>
    <w:rsid w:val="32CF59AC"/>
    <w:rsid w:val="32D23074"/>
    <w:rsid w:val="32D64D63"/>
    <w:rsid w:val="32D738AA"/>
    <w:rsid w:val="32DD700E"/>
    <w:rsid w:val="32DE1267"/>
    <w:rsid w:val="32DF168F"/>
    <w:rsid w:val="32DF7B8B"/>
    <w:rsid w:val="32E03085"/>
    <w:rsid w:val="32EA62E7"/>
    <w:rsid w:val="32F65D72"/>
    <w:rsid w:val="32F903EE"/>
    <w:rsid w:val="32F91C1C"/>
    <w:rsid w:val="32F94443"/>
    <w:rsid w:val="32FC3287"/>
    <w:rsid w:val="32FD5D4D"/>
    <w:rsid w:val="330576AC"/>
    <w:rsid w:val="330650F6"/>
    <w:rsid w:val="33076E50"/>
    <w:rsid w:val="3309598E"/>
    <w:rsid w:val="330D3A42"/>
    <w:rsid w:val="330F3ADB"/>
    <w:rsid w:val="330F6E3C"/>
    <w:rsid w:val="33110063"/>
    <w:rsid w:val="331108C0"/>
    <w:rsid w:val="3315417F"/>
    <w:rsid w:val="33187832"/>
    <w:rsid w:val="33193525"/>
    <w:rsid w:val="331E360F"/>
    <w:rsid w:val="33246A2D"/>
    <w:rsid w:val="33254801"/>
    <w:rsid w:val="332E0C8E"/>
    <w:rsid w:val="332F6F63"/>
    <w:rsid w:val="333229A4"/>
    <w:rsid w:val="333379AB"/>
    <w:rsid w:val="33354C01"/>
    <w:rsid w:val="33372BC2"/>
    <w:rsid w:val="333B73D2"/>
    <w:rsid w:val="333D5F13"/>
    <w:rsid w:val="333E5479"/>
    <w:rsid w:val="334071FD"/>
    <w:rsid w:val="334875A1"/>
    <w:rsid w:val="334B7A30"/>
    <w:rsid w:val="334D3C98"/>
    <w:rsid w:val="33511C98"/>
    <w:rsid w:val="33527CC8"/>
    <w:rsid w:val="335968B2"/>
    <w:rsid w:val="33610923"/>
    <w:rsid w:val="3364467E"/>
    <w:rsid w:val="3365758F"/>
    <w:rsid w:val="33662B70"/>
    <w:rsid w:val="336671EE"/>
    <w:rsid w:val="33673AB2"/>
    <w:rsid w:val="33676859"/>
    <w:rsid w:val="336853DC"/>
    <w:rsid w:val="336C1667"/>
    <w:rsid w:val="336C494B"/>
    <w:rsid w:val="336E7605"/>
    <w:rsid w:val="3371004B"/>
    <w:rsid w:val="337226E8"/>
    <w:rsid w:val="33742108"/>
    <w:rsid w:val="337564B0"/>
    <w:rsid w:val="33803C53"/>
    <w:rsid w:val="33836AAD"/>
    <w:rsid w:val="338448A7"/>
    <w:rsid w:val="338F7D48"/>
    <w:rsid w:val="3392337C"/>
    <w:rsid w:val="339B3E93"/>
    <w:rsid w:val="33A273FA"/>
    <w:rsid w:val="33A33ECB"/>
    <w:rsid w:val="33A41536"/>
    <w:rsid w:val="33AC0409"/>
    <w:rsid w:val="33AC1A42"/>
    <w:rsid w:val="33B06474"/>
    <w:rsid w:val="33B13CCA"/>
    <w:rsid w:val="33B17E67"/>
    <w:rsid w:val="33B412FD"/>
    <w:rsid w:val="33BD1232"/>
    <w:rsid w:val="33BF0B20"/>
    <w:rsid w:val="33C15791"/>
    <w:rsid w:val="33C26E27"/>
    <w:rsid w:val="33C4277A"/>
    <w:rsid w:val="33CB49BD"/>
    <w:rsid w:val="33D027F9"/>
    <w:rsid w:val="33D135A1"/>
    <w:rsid w:val="33D13A58"/>
    <w:rsid w:val="33D20B60"/>
    <w:rsid w:val="33D26471"/>
    <w:rsid w:val="33DC3AE7"/>
    <w:rsid w:val="33E20BAF"/>
    <w:rsid w:val="33E5748F"/>
    <w:rsid w:val="33EE6BEF"/>
    <w:rsid w:val="33EF383A"/>
    <w:rsid w:val="33FB4D9F"/>
    <w:rsid w:val="34014CDD"/>
    <w:rsid w:val="340258F0"/>
    <w:rsid w:val="34073EDB"/>
    <w:rsid w:val="340811DE"/>
    <w:rsid w:val="340B7221"/>
    <w:rsid w:val="340D2C8A"/>
    <w:rsid w:val="34167D51"/>
    <w:rsid w:val="341C1E81"/>
    <w:rsid w:val="341C6840"/>
    <w:rsid w:val="341F0DDE"/>
    <w:rsid w:val="34222F72"/>
    <w:rsid w:val="342438C6"/>
    <w:rsid w:val="34266A6E"/>
    <w:rsid w:val="342A58C3"/>
    <w:rsid w:val="34314EAA"/>
    <w:rsid w:val="343521A4"/>
    <w:rsid w:val="34377793"/>
    <w:rsid w:val="343A1C72"/>
    <w:rsid w:val="343A7A64"/>
    <w:rsid w:val="343B0738"/>
    <w:rsid w:val="34483906"/>
    <w:rsid w:val="344B1832"/>
    <w:rsid w:val="344B7842"/>
    <w:rsid w:val="344E5FF7"/>
    <w:rsid w:val="344E63B2"/>
    <w:rsid w:val="34505737"/>
    <w:rsid w:val="34514BAC"/>
    <w:rsid w:val="34532ABD"/>
    <w:rsid w:val="345B4C9D"/>
    <w:rsid w:val="345E2FAE"/>
    <w:rsid w:val="34634352"/>
    <w:rsid w:val="34640C3D"/>
    <w:rsid w:val="346A033E"/>
    <w:rsid w:val="34726108"/>
    <w:rsid w:val="347D18A3"/>
    <w:rsid w:val="347D5BD1"/>
    <w:rsid w:val="347E72D2"/>
    <w:rsid w:val="347F3D59"/>
    <w:rsid w:val="34873735"/>
    <w:rsid w:val="3489439C"/>
    <w:rsid w:val="348E0C81"/>
    <w:rsid w:val="34965F12"/>
    <w:rsid w:val="349A6BD0"/>
    <w:rsid w:val="349C0B06"/>
    <w:rsid w:val="34A16DC1"/>
    <w:rsid w:val="34A20AB2"/>
    <w:rsid w:val="34A37033"/>
    <w:rsid w:val="34AB02CF"/>
    <w:rsid w:val="34B05393"/>
    <w:rsid w:val="34B12617"/>
    <w:rsid w:val="34B32C51"/>
    <w:rsid w:val="34B420EE"/>
    <w:rsid w:val="34B42EEC"/>
    <w:rsid w:val="34B75A86"/>
    <w:rsid w:val="34BB726A"/>
    <w:rsid w:val="34BC0B13"/>
    <w:rsid w:val="34BE54FF"/>
    <w:rsid w:val="34BF10A9"/>
    <w:rsid w:val="34C30D6E"/>
    <w:rsid w:val="34C804D5"/>
    <w:rsid w:val="34CA1236"/>
    <w:rsid w:val="34CB48BC"/>
    <w:rsid w:val="34CC2EFB"/>
    <w:rsid w:val="34D256F0"/>
    <w:rsid w:val="34D61ABD"/>
    <w:rsid w:val="34F611A5"/>
    <w:rsid w:val="34F922E8"/>
    <w:rsid w:val="34F967F0"/>
    <w:rsid w:val="34FA1377"/>
    <w:rsid w:val="34FC3830"/>
    <w:rsid w:val="350166B3"/>
    <w:rsid w:val="35022A4A"/>
    <w:rsid w:val="35040F7A"/>
    <w:rsid w:val="350C34E7"/>
    <w:rsid w:val="35141028"/>
    <w:rsid w:val="351A1C3C"/>
    <w:rsid w:val="351C3090"/>
    <w:rsid w:val="351D28DA"/>
    <w:rsid w:val="351F433E"/>
    <w:rsid w:val="35214EDA"/>
    <w:rsid w:val="3523514E"/>
    <w:rsid w:val="352473A3"/>
    <w:rsid w:val="3526539B"/>
    <w:rsid w:val="352D06D8"/>
    <w:rsid w:val="352E6FE2"/>
    <w:rsid w:val="352F6ACA"/>
    <w:rsid w:val="35323A3C"/>
    <w:rsid w:val="35376009"/>
    <w:rsid w:val="3537660F"/>
    <w:rsid w:val="353870C0"/>
    <w:rsid w:val="353A1E43"/>
    <w:rsid w:val="353B0A9C"/>
    <w:rsid w:val="35447152"/>
    <w:rsid w:val="354B2784"/>
    <w:rsid w:val="354C6608"/>
    <w:rsid w:val="354D49E3"/>
    <w:rsid w:val="354D71E1"/>
    <w:rsid w:val="354E7FF2"/>
    <w:rsid w:val="35517442"/>
    <w:rsid w:val="355663D4"/>
    <w:rsid w:val="3559402C"/>
    <w:rsid w:val="355B7E1B"/>
    <w:rsid w:val="355F7EAD"/>
    <w:rsid w:val="35600C2F"/>
    <w:rsid w:val="35614C96"/>
    <w:rsid w:val="356512C3"/>
    <w:rsid w:val="356F2611"/>
    <w:rsid w:val="356F6472"/>
    <w:rsid w:val="3571521B"/>
    <w:rsid w:val="357317CC"/>
    <w:rsid w:val="357A6AA3"/>
    <w:rsid w:val="35811497"/>
    <w:rsid w:val="35854599"/>
    <w:rsid w:val="35924549"/>
    <w:rsid w:val="3594574F"/>
    <w:rsid w:val="35962109"/>
    <w:rsid w:val="359650D4"/>
    <w:rsid w:val="35980614"/>
    <w:rsid w:val="359C4DD6"/>
    <w:rsid w:val="359F22F3"/>
    <w:rsid w:val="35A33B3D"/>
    <w:rsid w:val="35A5408F"/>
    <w:rsid w:val="35A90464"/>
    <w:rsid w:val="35A952DD"/>
    <w:rsid w:val="35AA5A55"/>
    <w:rsid w:val="35AC5773"/>
    <w:rsid w:val="35AF0F07"/>
    <w:rsid w:val="35B32F92"/>
    <w:rsid w:val="35B4139A"/>
    <w:rsid w:val="35C33988"/>
    <w:rsid w:val="35C41EFA"/>
    <w:rsid w:val="35CA0653"/>
    <w:rsid w:val="35CA6201"/>
    <w:rsid w:val="35CF4D7E"/>
    <w:rsid w:val="35D105E0"/>
    <w:rsid w:val="35D5655B"/>
    <w:rsid w:val="35DF60FF"/>
    <w:rsid w:val="35E8254F"/>
    <w:rsid w:val="35EB6D64"/>
    <w:rsid w:val="35EF5F38"/>
    <w:rsid w:val="35F12B07"/>
    <w:rsid w:val="35F26B15"/>
    <w:rsid w:val="35FB7787"/>
    <w:rsid w:val="35FC01A9"/>
    <w:rsid w:val="36001BEE"/>
    <w:rsid w:val="36044F6E"/>
    <w:rsid w:val="36061E4B"/>
    <w:rsid w:val="36103614"/>
    <w:rsid w:val="36121FAF"/>
    <w:rsid w:val="36167A65"/>
    <w:rsid w:val="361C3F87"/>
    <w:rsid w:val="361E37C0"/>
    <w:rsid w:val="361F7ADA"/>
    <w:rsid w:val="36223551"/>
    <w:rsid w:val="36235AD7"/>
    <w:rsid w:val="362424CD"/>
    <w:rsid w:val="3625272F"/>
    <w:rsid w:val="362560C2"/>
    <w:rsid w:val="362C2049"/>
    <w:rsid w:val="362D5312"/>
    <w:rsid w:val="363559DA"/>
    <w:rsid w:val="3637051F"/>
    <w:rsid w:val="363813C6"/>
    <w:rsid w:val="36387786"/>
    <w:rsid w:val="363E6623"/>
    <w:rsid w:val="363F1E28"/>
    <w:rsid w:val="363F232A"/>
    <w:rsid w:val="3647394C"/>
    <w:rsid w:val="364969EE"/>
    <w:rsid w:val="364A6506"/>
    <w:rsid w:val="364D7F1B"/>
    <w:rsid w:val="364E20FF"/>
    <w:rsid w:val="364F457C"/>
    <w:rsid w:val="36516381"/>
    <w:rsid w:val="365856CB"/>
    <w:rsid w:val="36595266"/>
    <w:rsid w:val="365D5FF4"/>
    <w:rsid w:val="365E0EFC"/>
    <w:rsid w:val="365E24CE"/>
    <w:rsid w:val="366B3918"/>
    <w:rsid w:val="366E2558"/>
    <w:rsid w:val="36711D9F"/>
    <w:rsid w:val="36752B7E"/>
    <w:rsid w:val="367A368A"/>
    <w:rsid w:val="367C2DF3"/>
    <w:rsid w:val="367D47FB"/>
    <w:rsid w:val="367E36B2"/>
    <w:rsid w:val="368203C9"/>
    <w:rsid w:val="3684394A"/>
    <w:rsid w:val="36851B1A"/>
    <w:rsid w:val="368A0880"/>
    <w:rsid w:val="368F731B"/>
    <w:rsid w:val="36930D53"/>
    <w:rsid w:val="36944010"/>
    <w:rsid w:val="36987D55"/>
    <w:rsid w:val="36992AE1"/>
    <w:rsid w:val="36997EE9"/>
    <w:rsid w:val="369B7D3D"/>
    <w:rsid w:val="369D5B44"/>
    <w:rsid w:val="36A6025D"/>
    <w:rsid w:val="36AA203B"/>
    <w:rsid w:val="36AC44D8"/>
    <w:rsid w:val="36B35D0B"/>
    <w:rsid w:val="36BB32DB"/>
    <w:rsid w:val="36BB7EB0"/>
    <w:rsid w:val="36C03B0A"/>
    <w:rsid w:val="36C23C7D"/>
    <w:rsid w:val="36C8170E"/>
    <w:rsid w:val="36CC2456"/>
    <w:rsid w:val="36CE1930"/>
    <w:rsid w:val="36D156F3"/>
    <w:rsid w:val="36D32268"/>
    <w:rsid w:val="36D32F66"/>
    <w:rsid w:val="36D36152"/>
    <w:rsid w:val="36D50920"/>
    <w:rsid w:val="36DA38FE"/>
    <w:rsid w:val="36DB0811"/>
    <w:rsid w:val="36E26DEE"/>
    <w:rsid w:val="36E87FAD"/>
    <w:rsid w:val="36EA7939"/>
    <w:rsid w:val="36ED646F"/>
    <w:rsid w:val="36F472DC"/>
    <w:rsid w:val="37004C1A"/>
    <w:rsid w:val="37037C6E"/>
    <w:rsid w:val="3709124F"/>
    <w:rsid w:val="37095636"/>
    <w:rsid w:val="370A576F"/>
    <w:rsid w:val="370C0E49"/>
    <w:rsid w:val="370D0F69"/>
    <w:rsid w:val="37130249"/>
    <w:rsid w:val="37133BB3"/>
    <w:rsid w:val="37243863"/>
    <w:rsid w:val="37262D99"/>
    <w:rsid w:val="37263D64"/>
    <w:rsid w:val="3728094B"/>
    <w:rsid w:val="372E310D"/>
    <w:rsid w:val="37316C35"/>
    <w:rsid w:val="37347949"/>
    <w:rsid w:val="3737210D"/>
    <w:rsid w:val="373931A5"/>
    <w:rsid w:val="3739629D"/>
    <w:rsid w:val="373C3F1C"/>
    <w:rsid w:val="373C5785"/>
    <w:rsid w:val="373C6ED4"/>
    <w:rsid w:val="37414ABA"/>
    <w:rsid w:val="37423EEA"/>
    <w:rsid w:val="374305C9"/>
    <w:rsid w:val="37431307"/>
    <w:rsid w:val="374416BD"/>
    <w:rsid w:val="37474EC6"/>
    <w:rsid w:val="37484C3A"/>
    <w:rsid w:val="374C13DD"/>
    <w:rsid w:val="374C56CA"/>
    <w:rsid w:val="374F77DC"/>
    <w:rsid w:val="37505601"/>
    <w:rsid w:val="3750649B"/>
    <w:rsid w:val="37511887"/>
    <w:rsid w:val="375A37E4"/>
    <w:rsid w:val="375A7ADA"/>
    <w:rsid w:val="375B2675"/>
    <w:rsid w:val="375C1A52"/>
    <w:rsid w:val="37611A4E"/>
    <w:rsid w:val="37635A15"/>
    <w:rsid w:val="376371D3"/>
    <w:rsid w:val="3765520F"/>
    <w:rsid w:val="37692E3F"/>
    <w:rsid w:val="376B4D87"/>
    <w:rsid w:val="376B53AC"/>
    <w:rsid w:val="376C6B4D"/>
    <w:rsid w:val="376E7F03"/>
    <w:rsid w:val="376F239F"/>
    <w:rsid w:val="377015F2"/>
    <w:rsid w:val="37717B81"/>
    <w:rsid w:val="37736679"/>
    <w:rsid w:val="37752B46"/>
    <w:rsid w:val="377858E6"/>
    <w:rsid w:val="377A4890"/>
    <w:rsid w:val="377B4B3C"/>
    <w:rsid w:val="377C2288"/>
    <w:rsid w:val="377E2D81"/>
    <w:rsid w:val="37840862"/>
    <w:rsid w:val="37876ED3"/>
    <w:rsid w:val="378B199C"/>
    <w:rsid w:val="378D5FD4"/>
    <w:rsid w:val="378F01F5"/>
    <w:rsid w:val="379150C4"/>
    <w:rsid w:val="3794156C"/>
    <w:rsid w:val="37945963"/>
    <w:rsid w:val="37966AFA"/>
    <w:rsid w:val="37997077"/>
    <w:rsid w:val="37997B75"/>
    <w:rsid w:val="37A45891"/>
    <w:rsid w:val="37A57C4C"/>
    <w:rsid w:val="37AD719A"/>
    <w:rsid w:val="37AF0A05"/>
    <w:rsid w:val="37B23BE6"/>
    <w:rsid w:val="37B51030"/>
    <w:rsid w:val="37B77483"/>
    <w:rsid w:val="37B84CB5"/>
    <w:rsid w:val="37BA69A3"/>
    <w:rsid w:val="37C07F7D"/>
    <w:rsid w:val="37C71136"/>
    <w:rsid w:val="37C75770"/>
    <w:rsid w:val="37CE0B1D"/>
    <w:rsid w:val="37D26681"/>
    <w:rsid w:val="37D462D7"/>
    <w:rsid w:val="37D503EA"/>
    <w:rsid w:val="37D76CB8"/>
    <w:rsid w:val="37DA17D8"/>
    <w:rsid w:val="37E1748D"/>
    <w:rsid w:val="37E202BF"/>
    <w:rsid w:val="37E33730"/>
    <w:rsid w:val="37EA38F6"/>
    <w:rsid w:val="37F00B3F"/>
    <w:rsid w:val="37F0633D"/>
    <w:rsid w:val="37F876BA"/>
    <w:rsid w:val="37F87D79"/>
    <w:rsid w:val="37FE12DF"/>
    <w:rsid w:val="37FF0FFB"/>
    <w:rsid w:val="38037E73"/>
    <w:rsid w:val="380E2962"/>
    <w:rsid w:val="380E76BF"/>
    <w:rsid w:val="38115A2C"/>
    <w:rsid w:val="38143251"/>
    <w:rsid w:val="38165C6B"/>
    <w:rsid w:val="381D2101"/>
    <w:rsid w:val="381E60E2"/>
    <w:rsid w:val="381F0AC1"/>
    <w:rsid w:val="3821799F"/>
    <w:rsid w:val="382464C6"/>
    <w:rsid w:val="382D2A7D"/>
    <w:rsid w:val="382F6131"/>
    <w:rsid w:val="38302A89"/>
    <w:rsid w:val="383462BD"/>
    <w:rsid w:val="38353C9C"/>
    <w:rsid w:val="38365115"/>
    <w:rsid w:val="38386CAF"/>
    <w:rsid w:val="38434AA3"/>
    <w:rsid w:val="384C2ADA"/>
    <w:rsid w:val="385021BF"/>
    <w:rsid w:val="38515666"/>
    <w:rsid w:val="38535B35"/>
    <w:rsid w:val="385501C1"/>
    <w:rsid w:val="38570143"/>
    <w:rsid w:val="38577F4B"/>
    <w:rsid w:val="385A62F6"/>
    <w:rsid w:val="385B1B8F"/>
    <w:rsid w:val="385E6F3E"/>
    <w:rsid w:val="38646094"/>
    <w:rsid w:val="38696056"/>
    <w:rsid w:val="386A425C"/>
    <w:rsid w:val="386E5208"/>
    <w:rsid w:val="387355B6"/>
    <w:rsid w:val="387771C8"/>
    <w:rsid w:val="387D093F"/>
    <w:rsid w:val="38835F6B"/>
    <w:rsid w:val="388603CA"/>
    <w:rsid w:val="38862E50"/>
    <w:rsid w:val="388A3B7F"/>
    <w:rsid w:val="388A7F89"/>
    <w:rsid w:val="388B68E3"/>
    <w:rsid w:val="388E70EA"/>
    <w:rsid w:val="38900D2C"/>
    <w:rsid w:val="38901DDF"/>
    <w:rsid w:val="38943435"/>
    <w:rsid w:val="389857AC"/>
    <w:rsid w:val="38A264CA"/>
    <w:rsid w:val="38A7262A"/>
    <w:rsid w:val="38AA768A"/>
    <w:rsid w:val="38AB73E3"/>
    <w:rsid w:val="38AB7BCC"/>
    <w:rsid w:val="38AC4632"/>
    <w:rsid w:val="38AE02F3"/>
    <w:rsid w:val="38AE2E7C"/>
    <w:rsid w:val="38B172F5"/>
    <w:rsid w:val="38B30FD4"/>
    <w:rsid w:val="38B34382"/>
    <w:rsid w:val="38B5403F"/>
    <w:rsid w:val="38B83C52"/>
    <w:rsid w:val="38B86576"/>
    <w:rsid w:val="38BA0C81"/>
    <w:rsid w:val="38BB6B19"/>
    <w:rsid w:val="38BC3EE9"/>
    <w:rsid w:val="38CB5218"/>
    <w:rsid w:val="38D23C9B"/>
    <w:rsid w:val="38D63757"/>
    <w:rsid w:val="38DD6502"/>
    <w:rsid w:val="38DF2EA5"/>
    <w:rsid w:val="38E603BF"/>
    <w:rsid w:val="38ED3F71"/>
    <w:rsid w:val="38F040C2"/>
    <w:rsid w:val="38F2130F"/>
    <w:rsid w:val="38F24A2B"/>
    <w:rsid w:val="38F26B33"/>
    <w:rsid w:val="38F51225"/>
    <w:rsid w:val="38F9021D"/>
    <w:rsid w:val="38FA54BE"/>
    <w:rsid w:val="38FC0C16"/>
    <w:rsid w:val="38FC5CDB"/>
    <w:rsid w:val="39023146"/>
    <w:rsid w:val="39026EE4"/>
    <w:rsid w:val="39095525"/>
    <w:rsid w:val="390A74A8"/>
    <w:rsid w:val="390B1F6B"/>
    <w:rsid w:val="390C1186"/>
    <w:rsid w:val="3910728C"/>
    <w:rsid w:val="39117128"/>
    <w:rsid w:val="391758F5"/>
    <w:rsid w:val="391B6E97"/>
    <w:rsid w:val="39284FE3"/>
    <w:rsid w:val="392932F9"/>
    <w:rsid w:val="392D6273"/>
    <w:rsid w:val="392F5A3F"/>
    <w:rsid w:val="39300027"/>
    <w:rsid w:val="39342D77"/>
    <w:rsid w:val="39380B6C"/>
    <w:rsid w:val="39396F64"/>
    <w:rsid w:val="39424429"/>
    <w:rsid w:val="394453A2"/>
    <w:rsid w:val="39464D01"/>
    <w:rsid w:val="3946777C"/>
    <w:rsid w:val="39474C6B"/>
    <w:rsid w:val="39506D64"/>
    <w:rsid w:val="39522C1E"/>
    <w:rsid w:val="39543003"/>
    <w:rsid w:val="39562A11"/>
    <w:rsid w:val="39567889"/>
    <w:rsid w:val="39575DF9"/>
    <w:rsid w:val="39597621"/>
    <w:rsid w:val="395A626B"/>
    <w:rsid w:val="395B2038"/>
    <w:rsid w:val="395B36EA"/>
    <w:rsid w:val="395B6C18"/>
    <w:rsid w:val="395D416C"/>
    <w:rsid w:val="395D7FF9"/>
    <w:rsid w:val="39623DAE"/>
    <w:rsid w:val="3969116F"/>
    <w:rsid w:val="396C611B"/>
    <w:rsid w:val="3975482A"/>
    <w:rsid w:val="39755157"/>
    <w:rsid w:val="3976770B"/>
    <w:rsid w:val="397B0B85"/>
    <w:rsid w:val="39833F78"/>
    <w:rsid w:val="398D5AA4"/>
    <w:rsid w:val="39950290"/>
    <w:rsid w:val="39985693"/>
    <w:rsid w:val="3999581A"/>
    <w:rsid w:val="399B5F69"/>
    <w:rsid w:val="399B620D"/>
    <w:rsid w:val="399E15E2"/>
    <w:rsid w:val="39A10B18"/>
    <w:rsid w:val="39A9221A"/>
    <w:rsid w:val="39B43BA9"/>
    <w:rsid w:val="39B92F5C"/>
    <w:rsid w:val="39CA53EC"/>
    <w:rsid w:val="39D01A8F"/>
    <w:rsid w:val="39D1429E"/>
    <w:rsid w:val="39D52332"/>
    <w:rsid w:val="39D52EA0"/>
    <w:rsid w:val="39D720EC"/>
    <w:rsid w:val="39D84C93"/>
    <w:rsid w:val="39EA37E4"/>
    <w:rsid w:val="39EB2518"/>
    <w:rsid w:val="39EE2845"/>
    <w:rsid w:val="39F119C3"/>
    <w:rsid w:val="39F16687"/>
    <w:rsid w:val="39F24349"/>
    <w:rsid w:val="39F24BA4"/>
    <w:rsid w:val="39FB0DE1"/>
    <w:rsid w:val="39FB2828"/>
    <w:rsid w:val="39FD5683"/>
    <w:rsid w:val="39FE671C"/>
    <w:rsid w:val="3A037E51"/>
    <w:rsid w:val="3A051A8B"/>
    <w:rsid w:val="3A055007"/>
    <w:rsid w:val="3A0725FB"/>
    <w:rsid w:val="3A0A057A"/>
    <w:rsid w:val="3A0A41F9"/>
    <w:rsid w:val="3A125424"/>
    <w:rsid w:val="3A1260E1"/>
    <w:rsid w:val="3A1432A6"/>
    <w:rsid w:val="3A154EBF"/>
    <w:rsid w:val="3A1727E1"/>
    <w:rsid w:val="3A1811CA"/>
    <w:rsid w:val="3A206B00"/>
    <w:rsid w:val="3A246233"/>
    <w:rsid w:val="3A25205C"/>
    <w:rsid w:val="3A2546AE"/>
    <w:rsid w:val="3A2D0572"/>
    <w:rsid w:val="3A2E55D7"/>
    <w:rsid w:val="3A2F470D"/>
    <w:rsid w:val="3A30708B"/>
    <w:rsid w:val="3A373ADE"/>
    <w:rsid w:val="3A3E327F"/>
    <w:rsid w:val="3A3F002D"/>
    <w:rsid w:val="3A43514F"/>
    <w:rsid w:val="3A441773"/>
    <w:rsid w:val="3A4A20D4"/>
    <w:rsid w:val="3A4A2377"/>
    <w:rsid w:val="3A516397"/>
    <w:rsid w:val="3A5330AF"/>
    <w:rsid w:val="3A5453D6"/>
    <w:rsid w:val="3A553659"/>
    <w:rsid w:val="3A593082"/>
    <w:rsid w:val="3A5F01FF"/>
    <w:rsid w:val="3A62516A"/>
    <w:rsid w:val="3A625FC9"/>
    <w:rsid w:val="3A632AAE"/>
    <w:rsid w:val="3A635C4F"/>
    <w:rsid w:val="3A6625F3"/>
    <w:rsid w:val="3A7337C9"/>
    <w:rsid w:val="3A774A5B"/>
    <w:rsid w:val="3A79635C"/>
    <w:rsid w:val="3A7C59C8"/>
    <w:rsid w:val="3A7C61ED"/>
    <w:rsid w:val="3A885261"/>
    <w:rsid w:val="3A8E368B"/>
    <w:rsid w:val="3A8F217D"/>
    <w:rsid w:val="3A922B6A"/>
    <w:rsid w:val="3A926189"/>
    <w:rsid w:val="3A951CED"/>
    <w:rsid w:val="3A951F6E"/>
    <w:rsid w:val="3A9827E8"/>
    <w:rsid w:val="3AA16DB0"/>
    <w:rsid w:val="3AA83000"/>
    <w:rsid w:val="3AAA06D7"/>
    <w:rsid w:val="3AAA1095"/>
    <w:rsid w:val="3AAC185A"/>
    <w:rsid w:val="3AAC5EE3"/>
    <w:rsid w:val="3AAE56EB"/>
    <w:rsid w:val="3AB337E9"/>
    <w:rsid w:val="3ABA0C6A"/>
    <w:rsid w:val="3AC400E4"/>
    <w:rsid w:val="3AC53A1A"/>
    <w:rsid w:val="3AC5673A"/>
    <w:rsid w:val="3AC864B7"/>
    <w:rsid w:val="3AC92764"/>
    <w:rsid w:val="3ACA0F81"/>
    <w:rsid w:val="3AD40414"/>
    <w:rsid w:val="3AD4205E"/>
    <w:rsid w:val="3AD60474"/>
    <w:rsid w:val="3AD63488"/>
    <w:rsid w:val="3ADB0C82"/>
    <w:rsid w:val="3ADB2B4F"/>
    <w:rsid w:val="3ADF1F67"/>
    <w:rsid w:val="3AE24E9A"/>
    <w:rsid w:val="3AE622EC"/>
    <w:rsid w:val="3AE71B89"/>
    <w:rsid w:val="3AF3689D"/>
    <w:rsid w:val="3AF600CC"/>
    <w:rsid w:val="3AF73014"/>
    <w:rsid w:val="3AF856D9"/>
    <w:rsid w:val="3AFD5749"/>
    <w:rsid w:val="3B016A80"/>
    <w:rsid w:val="3B057A4E"/>
    <w:rsid w:val="3B065533"/>
    <w:rsid w:val="3B067117"/>
    <w:rsid w:val="3B076CFA"/>
    <w:rsid w:val="3B091EC4"/>
    <w:rsid w:val="3B096423"/>
    <w:rsid w:val="3B0A5F25"/>
    <w:rsid w:val="3B0D257F"/>
    <w:rsid w:val="3B0E2266"/>
    <w:rsid w:val="3B190F42"/>
    <w:rsid w:val="3B1A4B54"/>
    <w:rsid w:val="3B2241F5"/>
    <w:rsid w:val="3B233CC0"/>
    <w:rsid w:val="3B2405B8"/>
    <w:rsid w:val="3B241FDE"/>
    <w:rsid w:val="3B26571B"/>
    <w:rsid w:val="3B2B48A7"/>
    <w:rsid w:val="3B2C54CE"/>
    <w:rsid w:val="3B2E5210"/>
    <w:rsid w:val="3B327F99"/>
    <w:rsid w:val="3B342655"/>
    <w:rsid w:val="3B367192"/>
    <w:rsid w:val="3B3B451C"/>
    <w:rsid w:val="3B3D1556"/>
    <w:rsid w:val="3B3F6210"/>
    <w:rsid w:val="3B42755D"/>
    <w:rsid w:val="3B43228F"/>
    <w:rsid w:val="3B457F84"/>
    <w:rsid w:val="3B5C0B75"/>
    <w:rsid w:val="3B5C18AC"/>
    <w:rsid w:val="3B5E2BDB"/>
    <w:rsid w:val="3B5E381D"/>
    <w:rsid w:val="3B5F3424"/>
    <w:rsid w:val="3B630F7D"/>
    <w:rsid w:val="3B666BF4"/>
    <w:rsid w:val="3B681D06"/>
    <w:rsid w:val="3B6B48A9"/>
    <w:rsid w:val="3B6C24FA"/>
    <w:rsid w:val="3B6D5C73"/>
    <w:rsid w:val="3B75069C"/>
    <w:rsid w:val="3B750EBC"/>
    <w:rsid w:val="3B775599"/>
    <w:rsid w:val="3B822052"/>
    <w:rsid w:val="3B8634AF"/>
    <w:rsid w:val="3B8C25D6"/>
    <w:rsid w:val="3B8D2857"/>
    <w:rsid w:val="3B8F21CD"/>
    <w:rsid w:val="3B93162F"/>
    <w:rsid w:val="3B96009F"/>
    <w:rsid w:val="3B962E01"/>
    <w:rsid w:val="3B9C3DED"/>
    <w:rsid w:val="3B9D37AA"/>
    <w:rsid w:val="3BA40581"/>
    <w:rsid w:val="3BAA2546"/>
    <w:rsid w:val="3BAB3D20"/>
    <w:rsid w:val="3BAC6D1D"/>
    <w:rsid w:val="3BAD6CED"/>
    <w:rsid w:val="3BAD7B15"/>
    <w:rsid w:val="3BB013E4"/>
    <w:rsid w:val="3BB30489"/>
    <w:rsid w:val="3BB33995"/>
    <w:rsid w:val="3BB40332"/>
    <w:rsid w:val="3BB60A3E"/>
    <w:rsid w:val="3BBD0EEE"/>
    <w:rsid w:val="3BBE2B19"/>
    <w:rsid w:val="3BC42BA8"/>
    <w:rsid w:val="3BC72966"/>
    <w:rsid w:val="3BC879CD"/>
    <w:rsid w:val="3BD61980"/>
    <w:rsid w:val="3BD90E5C"/>
    <w:rsid w:val="3BD97123"/>
    <w:rsid w:val="3BDA6F6C"/>
    <w:rsid w:val="3BDC2C0D"/>
    <w:rsid w:val="3BDE52B9"/>
    <w:rsid w:val="3BDF235C"/>
    <w:rsid w:val="3BE073B6"/>
    <w:rsid w:val="3BE56D9E"/>
    <w:rsid w:val="3BE7685C"/>
    <w:rsid w:val="3BE83461"/>
    <w:rsid w:val="3BEA5DDE"/>
    <w:rsid w:val="3BEB6BE1"/>
    <w:rsid w:val="3BEB7176"/>
    <w:rsid w:val="3BED01D3"/>
    <w:rsid w:val="3BEE71F3"/>
    <w:rsid w:val="3BEF0ED2"/>
    <w:rsid w:val="3BEF24D9"/>
    <w:rsid w:val="3BF50995"/>
    <w:rsid w:val="3BF85B55"/>
    <w:rsid w:val="3BFD1D08"/>
    <w:rsid w:val="3C025280"/>
    <w:rsid w:val="3C032146"/>
    <w:rsid w:val="3C033C81"/>
    <w:rsid w:val="3C096BA0"/>
    <w:rsid w:val="3C0B6367"/>
    <w:rsid w:val="3C0C1BC7"/>
    <w:rsid w:val="3C116B67"/>
    <w:rsid w:val="3C136089"/>
    <w:rsid w:val="3C1903E6"/>
    <w:rsid w:val="3C1D3578"/>
    <w:rsid w:val="3C1E2E4D"/>
    <w:rsid w:val="3C2135B9"/>
    <w:rsid w:val="3C230A1C"/>
    <w:rsid w:val="3C266C01"/>
    <w:rsid w:val="3C302A5B"/>
    <w:rsid w:val="3C3326BF"/>
    <w:rsid w:val="3C3428F5"/>
    <w:rsid w:val="3C391DF6"/>
    <w:rsid w:val="3C444EEA"/>
    <w:rsid w:val="3C4976D4"/>
    <w:rsid w:val="3C4B2DC1"/>
    <w:rsid w:val="3C4E73A2"/>
    <w:rsid w:val="3C5560A3"/>
    <w:rsid w:val="3C556416"/>
    <w:rsid w:val="3C58196E"/>
    <w:rsid w:val="3C582462"/>
    <w:rsid w:val="3C5B2FBE"/>
    <w:rsid w:val="3C5E7186"/>
    <w:rsid w:val="3C640498"/>
    <w:rsid w:val="3C645C7B"/>
    <w:rsid w:val="3C690DAD"/>
    <w:rsid w:val="3C6C358B"/>
    <w:rsid w:val="3C6F72E2"/>
    <w:rsid w:val="3C77640D"/>
    <w:rsid w:val="3C7A329F"/>
    <w:rsid w:val="3C7A7EF5"/>
    <w:rsid w:val="3C7C53B7"/>
    <w:rsid w:val="3C802BF2"/>
    <w:rsid w:val="3C8100EE"/>
    <w:rsid w:val="3C857076"/>
    <w:rsid w:val="3C8C285D"/>
    <w:rsid w:val="3C907B9F"/>
    <w:rsid w:val="3C920ED7"/>
    <w:rsid w:val="3C980F0A"/>
    <w:rsid w:val="3C9A297B"/>
    <w:rsid w:val="3C9F762D"/>
    <w:rsid w:val="3CA05562"/>
    <w:rsid w:val="3CA6336B"/>
    <w:rsid w:val="3CA91CB9"/>
    <w:rsid w:val="3CAA1083"/>
    <w:rsid w:val="3CAD5E95"/>
    <w:rsid w:val="3CAF761A"/>
    <w:rsid w:val="3CB14C13"/>
    <w:rsid w:val="3CB55848"/>
    <w:rsid w:val="3CB84B35"/>
    <w:rsid w:val="3CC2012F"/>
    <w:rsid w:val="3CC25290"/>
    <w:rsid w:val="3CCC3063"/>
    <w:rsid w:val="3CCD4A0E"/>
    <w:rsid w:val="3CD14FAE"/>
    <w:rsid w:val="3CD27535"/>
    <w:rsid w:val="3CD320E7"/>
    <w:rsid w:val="3CD52375"/>
    <w:rsid w:val="3CD83F90"/>
    <w:rsid w:val="3CD94C33"/>
    <w:rsid w:val="3CDB22CD"/>
    <w:rsid w:val="3CE12626"/>
    <w:rsid w:val="3CE16D27"/>
    <w:rsid w:val="3CE3429F"/>
    <w:rsid w:val="3CE41FD1"/>
    <w:rsid w:val="3CE957B3"/>
    <w:rsid w:val="3CEB280C"/>
    <w:rsid w:val="3CEE235D"/>
    <w:rsid w:val="3CEF1129"/>
    <w:rsid w:val="3CF431C1"/>
    <w:rsid w:val="3CF95EB0"/>
    <w:rsid w:val="3CFD5601"/>
    <w:rsid w:val="3D027356"/>
    <w:rsid w:val="3D0714CA"/>
    <w:rsid w:val="3D0750A7"/>
    <w:rsid w:val="3D094164"/>
    <w:rsid w:val="3D0941B5"/>
    <w:rsid w:val="3D09699F"/>
    <w:rsid w:val="3D0E4D44"/>
    <w:rsid w:val="3D0F5D30"/>
    <w:rsid w:val="3D1121FD"/>
    <w:rsid w:val="3D1415C7"/>
    <w:rsid w:val="3D170231"/>
    <w:rsid w:val="3D200748"/>
    <w:rsid w:val="3D2032B1"/>
    <w:rsid w:val="3D213A16"/>
    <w:rsid w:val="3D2165A2"/>
    <w:rsid w:val="3D2407C6"/>
    <w:rsid w:val="3D246A8A"/>
    <w:rsid w:val="3D2A2CFA"/>
    <w:rsid w:val="3D2C5CEB"/>
    <w:rsid w:val="3D2E08D1"/>
    <w:rsid w:val="3D2E7775"/>
    <w:rsid w:val="3D3337A5"/>
    <w:rsid w:val="3D344301"/>
    <w:rsid w:val="3D3B49FD"/>
    <w:rsid w:val="3D446FEA"/>
    <w:rsid w:val="3D480A5B"/>
    <w:rsid w:val="3D50622D"/>
    <w:rsid w:val="3D507C58"/>
    <w:rsid w:val="3D521D9F"/>
    <w:rsid w:val="3D533A43"/>
    <w:rsid w:val="3D5815F8"/>
    <w:rsid w:val="3D584181"/>
    <w:rsid w:val="3D5B1039"/>
    <w:rsid w:val="3D5B4DA0"/>
    <w:rsid w:val="3D5B5F86"/>
    <w:rsid w:val="3D5C2E82"/>
    <w:rsid w:val="3D5E02DA"/>
    <w:rsid w:val="3D5E7029"/>
    <w:rsid w:val="3D610ED9"/>
    <w:rsid w:val="3D623084"/>
    <w:rsid w:val="3D6745EC"/>
    <w:rsid w:val="3D682F15"/>
    <w:rsid w:val="3D693CE2"/>
    <w:rsid w:val="3D6973AC"/>
    <w:rsid w:val="3D6E2C65"/>
    <w:rsid w:val="3D721584"/>
    <w:rsid w:val="3D722638"/>
    <w:rsid w:val="3D7405F1"/>
    <w:rsid w:val="3D741C9C"/>
    <w:rsid w:val="3D757D21"/>
    <w:rsid w:val="3D797B22"/>
    <w:rsid w:val="3D7F50ED"/>
    <w:rsid w:val="3D802E9B"/>
    <w:rsid w:val="3D830326"/>
    <w:rsid w:val="3D856740"/>
    <w:rsid w:val="3D860A62"/>
    <w:rsid w:val="3D867F31"/>
    <w:rsid w:val="3D8A76D3"/>
    <w:rsid w:val="3D8C5A0A"/>
    <w:rsid w:val="3D902095"/>
    <w:rsid w:val="3D9B6888"/>
    <w:rsid w:val="3DA03ADB"/>
    <w:rsid w:val="3DA460E6"/>
    <w:rsid w:val="3DA80F4B"/>
    <w:rsid w:val="3DAA285C"/>
    <w:rsid w:val="3DAF24D8"/>
    <w:rsid w:val="3DB3447E"/>
    <w:rsid w:val="3DB34DCC"/>
    <w:rsid w:val="3DB42D85"/>
    <w:rsid w:val="3DB56691"/>
    <w:rsid w:val="3DB62307"/>
    <w:rsid w:val="3DB658EB"/>
    <w:rsid w:val="3DBA0047"/>
    <w:rsid w:val="3DBA53E0"/>
    <w:rsid w:val="3DBB46A6"/>
    <w:rsid w:val="3DBF3038"/>
    <w:rsid w:val="3DC32105"/>
    <w:rsid w:val="3DC82E73"/>
    <w:rsid w:val="3DC9626A"/>
    <w:rsid w:val="3DCD3E64"/>
    <w:rsid w:val="3DCD4717"/>
    <w:rsid w:val="3DD508D8"/>
    <w:rsid w:val="3DD67093"/>
    <w:rsid w:val="3DD72F10"/>
    <w:rsid w:val="3DDA3D25"/>
    <w:rsid w:val="3DE17666"/>
    <w:rsid w:val="3DE23C04"/>
    <w:rsid w:val="3DE5103B"/>
    <w:rsid w:val="3DE673E9"/>
    <w:rsid w:val="3DE80B66"/>
    <w:rsid w:val="3DEA4341"/>
    <w:rsid w:val="3DED4EB9"/>
    <w:rsid w:val="3DF265B2"/>
    <w:rsid w:val="3DF43973"/>
    <w:rsid w:val="3DFA7E31"/>
    <w:rsid w:val="3DFB542C"/>
    <w:rsid w:val="3DFE7BD7"/>
    <w:rsid w:val="3E005446"/>
    <w:rsid w:val="3E0771A5"/>
    <w:rsid w:val="3E0A2002"/>
    <w:rsid w:val="3E0C171E"/>
    <w:rsid w:val="3E104FF4"/>
    <w:rsid w:val="3E11490F"/>
    <w:rsid w:val="3E1223FD"/>
    <w:rsid w:val="3E163046"/>
    <w:rsid w:val="3E170B85"/>
    <w:rsid w:val="3E17249B"/>
    <w:rsid w:val="3E186B1A"/>
    <w:rsid w:val="3E193909"/>
    <w:rsid w:val="3E1A1B18"/>
    <w:rsid w:val="3E1D20C7"/>
    <w:rsid w:val="3E206D0D"/>
    <w:rsid w:val="3E250448"/>
    <w:rsid w:val="3E2545EB"/>
    <w:rsid w:val="3E273100"/>
    <w:rsid w:val="3E277DE3"/>
    <w:rsid w:val="3E2A6C87"/>
    <w:rsid w:val="3E2C1AD2"/>
    <w:rsid w:val="3E2C441B"/>
    <w:rsid w:val="3E2D1345"/>
    <w:rsid w:val="3E2D2D7C"/>
    <w:rsid w:val="3E2E226A"/>
    <w:rsid w:val="3E311518"/>
    <w:rsid w:val="3E343489"/>
    <w:rsid w:val="3E3474F3"/>
    <w:rsid w:val="3E3B1D49"/>
    <w:rsid w:val="3E3C440F"/>
    <w:rsid w:val="3E3E1760"/>
    <w:rsid w:val="3E404F8A"/>
    <w:rsid w:val="3E405536"/>
    <w:rsid w:val="3E422F8C"/>
    <w:rsid w:val="3E4567BF"/>
    <w:rsid w:val="3E476601"/>
    <w:rsid w:val="3E477E2C"/>
    <w:rsid w:val="3E481C56"/>
    <w:rsid w:val="3E4B4FF3"/>
    <w:rsid w:val="3E4D4F7E"/>
    <w:rsid w:val="3E555824"/>
    <w:rsid w:val="3E55778A"/>
    <w:rsid w:val="3E560466"/>
    <w:rsid w:val="3E5737EB"/>
    <w:rsid w:val="3E5901A0"/>
    <w:rsid w:val="3E621496"/>
    <w:rsid w:val="3E672850"/>
    <w:rsid w:val="3E702EC8"/>
    <w:rsid w:val="3E730410"/>
    <w:rsid w:val="3E743A96"/>
    <w:rsid w:val="3E74769A"/>
    <w:rsid w:val="3E76016E"/>
    <w:rsid w:val="3E760487"/>
    <w:rsid w:val="3E7D43CD"/>
    <w:rsid w:val="3E7E1C89"/>
    <w:rsid w:val="3E8037AA"/>
    <w:rsid w:val="3E807A0E"/>
    <w:rsid w:val="3E8F7E67"/>
    <w:rsid w:val="3E903055"/>
    <w:rsid w:val="3E91721A"/>
    <w:rsid w:val="3E93467C"/>
    <w:rsid w:val="3E950632"/>
    <w:rsid w:val="3E9D2E3E"/>
    <w:rsid w:val="3EA344A1"/>
    <w:rsid w:val="3EA47727"/>
    <w:rsid w:val="3EA77EDE"/>
    <w:rsid w:val="3EAB387B"/>
    <w:rsid w:val="3EAF093B"/>
    <w:rsid w:val="3EB2264A"/>
    <w:rsid w:val="3EB415C2"/>
    <w:rsid w:val="3EB73EEE"/>
    <w:rsid w:val="3EB95EE3"/>
    <w:rsid w:val="3EBE244B"/>
    <w:rsid w:val="3EBF3B3A"/>
    <w:rsid w:val="3EC05248"/>
    <w:rsid w:val="3ECA6724"/>
    <w:rsid w:val="3ECE06B8"/>
    <w:rsid w:val="3ECF7332"/>
    <w:rsid w:val="3ECF78E9"/>
    <w:rsid w:val="3ED3663C"/>
    <w:rsid w:val="3ED53BDF"/>
    <w:rsid w:val="3ED86528"/>
    <w:rsid w:val="3EDC0ABE"/>
    <w:rsid w:val="3EE10FE1"/>
    <w:rsid w:val="3EE14792"/>
    <w:rsid w:val="3EE642F5"/>
    <w:rsid w:val="3EE86BD2"/>
    <w:rsid w:val="3EEC570E"/>
    <w:rsid w:val="3EEE552C"/>
    <w:rsid w:val="3EEF5CC5"/>
    <w:rsid w:val="3EF11328"/>
    <w:rsid w:val="3EFA26E0"/>
    <w:rsid w:val="3EFF284C"/>
    <w:rsid w:val="3EFF62AA"/>
    <w:rsid w:val="3EFF77F0"/>
    <w:rsid w:val="3F0E277C"/>
    <w:rsid w:val="3F124292"/>
    <w:rsid w:val="3F16682E"/>
    <w:rsid w:val="3F185D0F"/>
    <w:rsid w:val="3F1B7823"/>
    <w:rsid w:val="3F1C5266"/>
    <w:rsid w:val="3F1E32E0"/>
    <w:rsid w:val="3F201F9B"/>
    <w:rsid w:val="3F2137A6"/>
    <w:rsid w:val="3F2B3761"/>
    <w:rsid w:val="3F2C066C"/>
    <w:rsid w:val="3F2D05C9"/>
    <w:rsid w:val="3F2D1BF1"/>
    <w:rsid w:val="3F2F71CB"/>
    <w:rsid w:val="3F367852"/>
    <w:rsid w:val="3F3A183B"/>
    <w:rsid w:val="3F3E1741"/>
    <w:rsid w:val="3F4110DF"/>
    <w:rsid w:val="3F443E7F"/>
    <w:rsid w:val="3F47738F"/>
    <w:rsid w:val="3F4948DC"/>
    <w:rsid w:val="3F4C68B9"/>
    <w:rsid w:val="3F4E434F"/>
    <w:rsid w:val="3F51311F"/>
    <w:rsid w:val="3F517183"/>
    <w:rsid w:val="3F5D0885"/>
    <w:rsid w:val="3F615F7B"/>
    <w:rsid w:val="3F631718"/>
    <w:rsid w:val="3F647BB1"/>
    <w:rsid w:val="3F6C68CA"/>
    <w:rsid w:val="3F735FC9"/>
    <w:rsid w:val="3F7B4CA7"/>
    <w:rsid w:val="3F7E4775"/>
    <w:rsid w:val="3F8A3545"/>
    <w:rsid w:val="3F900DC9"/>
    <w:rsid w:val="3F94771A"/>
    <w:rsid w:val="3F972445"/>
    <w:rsid w:val="3F976574"/>
    <w:rsid w:val="3F9E380E"/>
    <w:rsid w:val="3F9F0E3F"/>
    <w:rsid w:val="3F9F35AC"/>
    <w:rsid w:val="3FA34B11"/>
    <w:rsid w:val="3FA57CA6"/>
    <w:rsid w:val="3FAA26F4"/>
    <w:rsid w:val="3FAA5A14"/>
    <w:rsid w:val="3FAC3C58"/>
    <w:rsid w:val="3FAE499B"/>
    <w:rsid w:val="3FAF6DAF"/>
    <w:rsid w:val="3FB5037C"/>
    <w:rsid w:val="3FB52F16"/>
    <w:rsid w:val="3FB53489"/>
    <w:rsid w:val="3FB575A8"/>
    <w:rsid w:val="3FBB1197"/>
    <w:rsid w:val="3FBE6A3F"/>
    <w:rsid w:val="3FC07502"/>
    <w:rsid w:val="3FC5109D"/>
    <w:rsid w:val="3FC77227"/>
    <w:rsid w:val="3FC90B82"/>
    <w:rsid w:val="3FCA1289"/>
    <w:rsid w:val="3FCA6C68"/>
    <w:rsid w:val="3FE01AF9"/>
    <w:rsid w:val="3FE22AD9"/>
    <w:rsid w:val="3FE4434B"/>
    <w:rsid w:val="3FE670A1"/>
    <w:rsid w:val="3FEB045C"/>
    <w:rsid w:val="3FF318B6"/>
    <w:rsid w:val="3FF36DEB"/>
    <w:rsid w:val="4001737F"/>
    <w:rsid w:val="40091321"/>
    <w:rsid w:val="40091BE2"/>
    <w:rsid w:val="400C7595"/>
    <w:rsid w:val="40136120"/>
    <w:rsid w:val="40144E11"/>
    <w:rsid w:val="40154BDC"/>
    <w:rsid w:val="40184536"/>
    <w:rsid w:val="402322FA"/>
    <w:rsid w:val="40281D40"/>
    <w:rsid w:val="40304972"/>
    <w:rsid w:val="40341EFE"/>
    <w:rsid w:val="40353B69"/>
    <w:rsid w:val="40356E88"/>
    <w:rsid w:val="40373977"/>
    <w:rsid w:val="404400BF"/>
    <w:rsid w:val="40490FB3"/>
    <w:rsid w:val="404B5A13"/>
    <w:rsid w:val="404B6596"/>
    <w:rsid w:val="404C5902"/>
    <w:rsid w:val="404F08BB"/>
    <w:rsid w:val="40513AF6"/>
    <w:rsid w:val="405335C5"/>
    <w:rsid w:val="405448D6"/>
    <w:rsid w:val="4055118D"/>
    <w:rsid w:val="405552E0"/>
    <w:rsid w:val="4056428F"/>
    <w:rsid w:val="405D5614"/>
    <w:rsid w:val="405F5877"/>
    <w:rsid w:val="40602908"/>
    <w:rsid w:val="40605273"/>
    <w:rsid w:val="40644194"/>
    <w:rsid w:val="406727C7"/>
    <w:rsid w:val="406A42A9"/>
    <w:rsid w:val="406B0D55"/>
    <w:rsid w:val="406F03AD"/>
    <w:rsid w:val="40723467"/>
    <w:rsid w:val="40771848"/>
    <w:rsid w:val="40775DD0"/>
    <w:rsid w:val="407922F7"/>
    <w:rsid w:val="407C6B23"/>
    <w:rsid w:val="407E6BBE"/>
    <w:rsid w:val="40861066"/>
    <w:rsid w:val="40871E6A"/>
    <w:rsid w:val="408B69AB"/>
    <w:rsid w:val="409009CF"/>
    <w:rsid w:val="409252AD"/>
    <w:rsid w:val="40942A52"/>
    <w:rsid w:val="40946E3D"/>
    <w:rsid w:val="40947E9B"/>
    <w:rsid w:val="4096154D"/>
    <w:rsid w:val="409726C7"/>
    <w:rsid w:val="409742B3"/>
    <w:rsid w:val="409753FA"/>
    <w:rsid w:val="40982D0D"/>
    <w:rsid w:val="409918F8"/>
    <w:rsid w:val="409C0D4A"/>
    <w:rsid w:val="40A04F2E"/>
    <w:rsid w:val="40A157B4"/>
    <w:rsid w:val="40A31642"/>
    <w:rsid w:val="40A51334"/>
    <w:rsid w:val="40A951CA"/>
    <w:rsid w:val="40AF7600"/>
    <w:rsid w:val="40B13778"/>
    <w:rsid w:val="40C14FE2"/>
    <w:rsid w:val="40C161BE"/>
    <w:rsid w:val="40C22C4B"/>
    <w:rsid w:val="40C36E3F"/>
    <w:rsid w:val="40C45793"/>
    <w:rsid w:val="40C47FAF"/>
    <w:rsid w:val="40C7109F"/>
    <w:rsid w:val="40C840C5"/>
    <w:rsid w:val="40C87213"/>
    <w:rsid w:val="40CC161A"/>
    <w:rsid w:val="40D77C74"/>
    <w:rsid w:val="40E3355F"/>
    <w:rsid w:val="40E739C1"/>
    <w:rsid w:val="40E97221"/>
    <w:rsid w:val="40EA40EA"/>
    <w:rsid w:val="40F06F88"/>
    <w:rsid w:val="41070258"/>
    <w:rsid w:val="410A3DFC"/>
    <w:rsid w:val="410E2D5A"/>
    <w:rsid w:val="41186DD0"/>
    <w:rsid w:val="411A77C4"/>
    <w:rsid w:val="411E5262"/>
    <w:rsid w:val="41220A72"/>
    <w:rsid w:val="412605E2"/>
    <w:rsid w:val="412B6420"/>
    <w:rsid w:val="412D1AEA"/>
    <w:rsid w:val="413029AA"/>
    <w:rsid w:val="413054A8"/>
    <w:rsid w:val="41343D2D"/>
    <w:rsid w:val="4135646A"/>
    <w:rsid w:val="41412B14"/>
    <w:rsid w:val="414134F6"/>
    <w:rsid w:val="4141735E"/>
    <w:rsid w:val="4142124B"/>
    <w:rsid w:val="41432479"/>
    <w:rsid w:val="41432B7B"/>
    <w:rsid w:val="4147615F"/>
    <w:rsid w:val="414C2599"/>
    <w:rsid w:val="414F23CB"/>
    <w:rsid w:val="41597635"/>
    <w:rsid w:val="4160628F"/>
    <w:rsid w:val="41624E83"/>
    <w:rsid w:val="41657BEE"/>
    <w:rsid w:val="41660287"/>
    <w:rsid w:val="416829EF"/>
    <w:rsid w:val="41697B8A"/>
    <w:rsid w:val="41713590"/>
    <w:rsid w:val="4172680C"/>
    <w:rsid w:val="417D12F5"/>
    <w:rsid w:val="4180194D"/>
    <w:rsid w:val="41831A2F"/>
    <w:rsid w:val="41883209"/>
    <w:rsid w:val="418C1B9C"/>
    <w:rsid w:val="418E498A"/>
    <w:rsid w:val="419116D0"/>
    <w:rsid w:val="41912345"/>
    <w:rsid w:val="41932B52"/>
    <w:rsid w:val="41965F0D"/>
    <w:rsid w:val="419A1047"/>
    <w:rsid w:val="419A1AC4"/>
    <w:rsid w:val="419F52DB"/>
    <w:rsid w:val="419F65F8"/>
    <w:rsid w:val="41A02EF5"/>
    <w:rsid w:val="41A33B92"/>
    <w:rsid w:val="41A62109"/>
    <w:rsid w:val="41AA044C"/>
    <w:rsid w:val="41BB70B6"/>
    <w:rsid w:val="41C569AD"/>
    <w:rsid w:val="41C7346C"/>
    <w:rsid w:val="41C90B36"/>
    <w:rsid w:val="41C978FF"/>
    <w:rsid w:val="41CE0534"/>
    <w:rsid w:val="41D81C9C"/>
    <w:rsid w:val="41DE0889"/>
    <w:rsid w:val="41DF4309"/>
    <w:rsid w:val="41E5643E"/>
    <w:rsid w:val="41E861C6"/>
    <w:rsid w:val="41F224AD"/>
    <w:rsid w:val="41F41653"/>
    <w:rsid w:val="41F51A76"/>
    <w:rsid w:val="41F7755A"/>
    <w:rsid w:val="41FD3B9C"/>
    <w:rsid w:val="42000395"/>
    <w:rsid w:val="42086CCB"/>
    <w:rsid w:val="42093571"/>
    <w:rsid w:val="42111DD2"/>
    <w:rsid w:val="42127DF8"/>
    <w:rsid w:val="4214359B"/>
    <w:rsid w:val="42170E07"/>
    <w:rsid w:val="421737EC"/>
    <w:rsid w:val="421B78FF"/>
    <w:rsid w:val="421C6E0B"/>
    <w:rsid w:val="421D678A"/>
    <w:rsid w:val="421F6680"/>
    <w:rsid w:val="42214E0C"/>
    <w:rsid w:val="4222169A"/>
    <w:rsid w:val="42223726"/>
    <w:rsid w:val="422A23F6"/>
    <w:rsid w:val="4230161C"/>
    <w:rsid w:val="423109A9"/>
    <w:rsid w:val="423925CF"/>
    <w:rsid w:val="423D4354"/>
    <w:rsid w:val="423E6B7B"/>
    <w:rsid w:val="42405392"/>
    <w:rsid w:val="42431534"/>
    <w:rsid w:val="42456A6B"/>
    <w:rsid w:val="4249023D"/>
    <w:rsid w:val="4252450B"/>
    <w:rsid w:val="425776C3"/>
    <w:rsid w:val="425C13A4"/>
    <w:rsid w:val="425D294B"/>
    <w:rsid w:val="425F5DDD"/>
    <w:rsid w:val="42700244"/>
    <w:rsid w:val="427166F7"/>
    <w:rsid w:val="42744C4E"/>
    <w:rsid w:val="42770046"/>
    <w:rsid w:val="42796840"/>
    <w:rsid w:val="42796C6D"/>
    <w:rsid w:val="427F3B3F"/>
    <w:rsid w:val="428419AB"/>
    <w:rsid w:val="42841B15"/>
    <w:rsid w:val="42861FDE"/>
    <w:rsid w:val="428629C1"/>
    <w:rsid w:val="42866814"/>
    <w:rsid w:val="428A2145"/>
    <w:rsid w:val="428D591D"/>
    <w:rsid w:val="42900320"/>
    <w:rsid w:val="42967E2A"/>
    <w:rsid w:val="429A048A"/>
    <w:rsid w:val="429A75DD"/>
    <w:rsid w:val="429B42DE"/>
    <w:rsid w:val="429F65F4"/>
    <w:rsid w:val="42A4160A"/>
    <w:rsid w:val="42A53199"/>
    <w:rsid w:val="42AE7F59"/>
    <w:rsid w:val="42AF0282"/>
    <w:rsid w:val="42B06000"/>
    <w:rsid w:val="42B863BA"/>
    <w:rsid w:val="42BE4B2F"/>
    <w:rsid w:val="42BF5EF5"/>
    <w:rsid w:val="42C07F97"/>
    <w:rsid w:val="42C669AD"/>
    <w:rsid w:val="42C71FC3"/>
    <w:rsid w:val="42C77729"/>
    <w:rsid w:val="42C859E4"/>
    <w:rsid w:val="42CC3D8A"/>
    <w:rsid w:val="42D00075"/>
    <w:rsid w:val="42D00840"/>
    <w:rsid w:val="42D04A32"/>
    <w:rsid w:val="42D20334"/>
    <w:rsid w:val="42D560C9"/>
    <w:rsid w:val="42D60C3A"/>
    <w:rsid w:val="42D85791"/>
    <w:rsid w:val="42D97BA9"/>
    <w:rsid w:val="42DA5BB6"/>
    <w:rsid w:val="42DD3BFF"/>
    <w:rsid w:val="42E56410"/>
    <w:rsid w:val="42E6331F"/>
    <w:rsid w:val="42E65478"/>
    <w:rsid w:val="42E65E09"/>
    <w:rsid w:val="42E86CD5"/>
    <w:rsid w:val="42EE19AD"/>
    <w:rsid w:val="42F023E1"/>
    <w:rsid w:val="42F06BFC"/>
    <w:rsid w:val="42F71618"/>
    <w:rsid w:val="42F749C7"/>
    <w:rsid w:val="42F750B7"/>
    <w:rsid w:val="42FD6BFC"/>
    <w:rsid w:val="42FE37B1"/>
    <w:rsid w:val="43036CBD"/>
    <w:rsid w:val="4306439B"/>
    <w:rsid w:val="4308059E"/>
    <w:rsid w:val="4309438A"/>
    <w:rsid w:val="430A3BB6"/>
    <w:rsid w:val="430E015C"/>
    <w:rsid w:val="430E425F"/>
    <w:rsid w:val="431123F2"/>
    <w:rsid w:val="43151A46"/>
    <w:rsid w:val="43184F7F"/>
    <w:rsid w:val="43221E3A"/>
    <w:rsid w:val="43273A85"/>
    <w:rsid w:val="432B68AB"/>
    <w:rsid w:val="432D6FCC"/>
    <w:rsid w:val="432F2AB5"/>
    <w:rsid w:val="4337577F"/>
    <w:rsid w:val="433B020A"/>
    <w:rsid w:val="433B7E7C"/>
    <w:rsid w:val="433F717A"/>
    <w:rsid w:val="43411B24"/>
    <w:rsid w:val="43412613"/>
    <w:rsid w:val="4348224D"/>
    <w:rsid w:val="434F0A50"/>
    <w:rsid w:val="434F3AD0"/>
    <w:rsid w:val="43593065"/>
    <w:rsid w:val="435A74EE"/>
    <w:rsid w:val="435D6B09"/>
    <w:rsid w:val="43640C80"/>
    <w:rsid w:val="43665A0F"/>
    <w:rsid w:val="436B1A92"/>
    <w:rsid w:val="436F0D2F"/>
    <w:rsid w:val="43742F6A"/>
    <w:rsid w:val="43757E8C"/>
    <w:rsid w:val="437725E5"/>
    <w:rsid w:val="4378161D"/>
    <w:rsid w:val="437F1618"/>
    <w:rsid w:val="43864BC6"/>
    <w:rsid w:val="438A2A3F"/>
    <w:rsid w:val="438A757E"/>
    <w:rsid w:val="438E3213"/>
    <w:rsid w:val="438F7144"/>
    <w:rsid w:val="43902696"/>
    <w:rsid w:val="439136C2"/>
    <w:rsid w:val="43933CCC"/>
    <w:rsid w:val="43947F02"/>
    <w:rsid w:val="43961FFE"/>
    <w:rsid w:val="439940F1"/>
    <w:rsid w:val="43A542AD"/>
    <w:rsid w:val="43A82801"/>
    <w:rsid w:val="43A82A15"/>
    <w:rsid w:val="43AB0B56"/>
    <w:rsid w:val="43AB199E"/>
    <w:rsid w:val="43AE0C0E"/>
    <w:rsid w:val="43B00205"/>
    <w:rsid w:val="43B214C8"/>
    <w:rsid w:val="43B374D7"/>
    <w:rsid w:val="43B5428A"/>
    <w:rsid w:val="43B653C4"/>
    <w:rsid w:val="43BA2619"/>
    <w:rsid w:val="43BE557E"/>
    <w:rsid w:val="43BF2E52"/>
    <w:rsid w:val="43C17EEE"/>
    <w:rsid w:val="43C60E55"/>
    <w:rsid w:val="43C673C7"/>
    <w:rsid w:val="43C97FC2"/>
    <w:rsid w:val="43CB167F"/>
    <w:rsid w:val="43D03ECA"/>
    <w:rsid w:val="43D14067"/>
    <w:rsid w:val="43D23828"/>
    <w:rsid w:val="43D45463"/>
    <w:rsid w:val="43D7522C"/>
    <w:rsid w:val="43D8631A"/>
    <w:rsid w:val="43DD5384"/>
    <w:rsid w:val="43E36028"/>
    <w:rsid w:val="43E70424"/>
    <w:rsid w:val="43E817D5"/>
    <w:rsid w:val="43EA0BDD"/>
    <w:rsid w:val="43EF0864"/>
    <w:rsid w:val="43F725CD"/>
    <w:rsid w:val="43FA3D14"/>
    <w:rsid w:val="43FB70BA"/>
    <w:rsid w:val="43FD71AC"/>
    <w:rsid w:val="44035032"/>
    <w:rsid w:val="440D6C37"/>
    <w:rsid w:val="441116CB"/>
    <w:rsid w:val="44122348"/>
    <w:rsid w:val="441755F2"/>
    <w:rsid w:val="4418038C"/>
    <w:rsid w:val="441B28A6"/>
    <w:rsid w:val="441E7B1E"/>
    <w:rsid w:val="441F415E"/>
    <w:rsid w:val="44220926"/>
    <w:rsid w:val="44231B55"/>
    <w:rsid w:val="44264567"/>
    <w:rsid w:val="44290B53"/>
    <w:rsid w:val="44307921"/>
    <w:rsid w:val="443A1CA1"/>
    <w:rsid w:val="443D4443"/>
    <w:rsid w:val="44435A00"/>
    <w:rsid w:val="444469BC"/>
    <w:rsid w:val="444D0139"/>
    <w:rsid w:val="44563855"/>
    <w:rsid w:val="44580603"/>
    <w:rsid w:val="44586B3C"/>
    <w:rsid w:val="4464567B"/>
    <w:rsid w:val="44655F19"/>
    <w:rsid w:val="44660A92"/>
    <w:rsid w:val="44696F8A"/>
    <w:rsid w:val="446C0054"/>
    <w:rsid w:val="44707490"/>
    <w:rsid w:val="447457DA"/>
    <w:rsid w:val="4475222B"/>
    <w:rsid w:val="44783973"/>
    <w:rsid w:val="44787251"/>
    <w:rsid w:val="447A23AE"/>
    <w:rsid w:val="447C4766"/>
    <w:rsid w:val="447E5490"/>
    <w:rsid w:val="44825741"/>
    <w:rsid w:val="448710EC"/>
    <w:rsid w:val="4487158B"/>
    <w:rsid w:val="44894272"/>
    <w:rsid w:val="448A5DF4"/>
    <w:rsid w:val="448B1682"/>
    <w:rsid w:val="448D2DFF"/>
    <w:rsid w:val="449A3979"/>
    <w:rsid w:val="449C782E"/>
    <w:rsid w:val="44A67815"/>
    <w:rsid w:val="44AA1C0F"/>
    <w:rsid w:val="44AB3565"/>
    <w:rsid w:val="44B36A4E"/>
    <w:rsid w:val="44B56559"/>
    <w:rsid w:val="44B569DC"/>
    <w:rsid w:val="44B7735D"/>
    <w:rsid w:val="44BB2A2F"/>
    <w:rsid w:val="44BD7EDD"/>
    <w:rsid w:val="44BE13FA"/>
    <w:rsid w:val="44BE6FA3"/>
    <w:rsid w:val="44C06131"/>
    <w:rsid w:val="44C21086"/>
    <w:rsid w:val="44C5208F"/>
    <w:rsid w:val="44C52D52"/>
    <w:rsid w:val="44C64109"/>
    <w:rsid w:val="44CA01FE"/>
    <w:rsid w:val="44CD3728"/>
    <w:rsid w:val="44DE373B"/>
    <w:rsid w:val="44E2339E"/>
    <w:rsid w:val="44E5594C"/>
    <w:rsid w:val="44E817F2"/>
    <w:rsid w:val="44E9677D"/>
    <w:rsid w:val="44EC5E91"/>
    <w:rsid w:val="44F67621"/>
    <w:rsid w:val="44F86EB4"/>
    <w:rsid w:val="44FA70CE"/>
    <w:rsid w:val="45000041"/>
    <w:rsid w:val="450004F2"/>
    <w:rsid w:val="4501104D"/>
    <w:rsid w:val="45050E22"/>
    <w:rsid w:val="45071D12"/>
    <w:rsid w:val="4509606D"/>
    <w:rsid w:val="450A640A"/>
    <w:rsid w:val="450B4735"/>
    <w:rsid w:val="450C17B8"/>
    <w:rsid w:val="450C6ABF"/>
    <w:rsid w:val="45172D26"/>
    <w:rsid w:val="451E3B30"/>
    <w:rsid w:val="45215682"/>
    <w:rsid w:val="452227C6"/>
    <w:rsid w:val="45263E6F"/>
    <w:rsid w:val="452D2611"/>
    <w:rsid w:val="452D553F"/>
    <w:rsid w:val="452E1C7B"/>
    <w:rsid w:val="45377E31"/>
    <w:rsid w:val="45391BA5"/>
    <w:rsid w:val="453D1779"/>
    <w:rsid w:val="453D354A"/>
    <w:rsid w:val="453E2A41"/>
    <w:rsid w:val="453F34EC"/>
    <w:rsid w:val="454040E4"/>
    <w:rsid w:val="45411B1D"/>
    <w:rsid w:val="4546052B"/>
    <w:rsid w:val="454D4FFB"/>
    <w:rsid w:val="454E0D0B"/>
    <w:rsid w:val="454E40A1"/>
    <w:rsid w:val="45505D0D"/>
    <w:rsid w:val="455278F5"/>
    <w:rsid w:val="45571E46"/>
    <w:rsid w:val="455A641B"/>
    <w:rsid w:val="455B383B"/>
    <w:rsid w:val="455E721D"/>
    <w:rsid w:val="45617C6C"/>
    <w:rsid w:val="456D4C0A"/>
    <w:rsid w:val="45741B50"/>
    <w:rsid w:val="457517A2"/>
    <w:rsid w:val="45776ED2"/>
    <w:rsid w:val="458225CF"/>
    <w:rsid w:val="458828AE"/>
    <w:rsid w:val="458A1A8D"/>
    <w:rsid w:val="458D1F42"/>
    <w:rsid w:val="458F58B6"/>
    <w:rsid w:val="4592087F"/>
    <w:rsid w:val="459B2F61"/>
    <w:rsid w:val="459C6521"/>
    <w:rsid w:val="459D1A6A"/>
    <w:rsid w:val="459D2A09"/>
    <w:rsid w:val="45A03D0C"/>
    <w:rsid w:val="45A04F11"/>
    <w:rsid w:val="45A92439"/>
    <w:rsid w:val="45AC376F"/>
    <w:rsid w:val="45AC4C51"/>
    <w:rsid w:val="45B1082A"/>
    <w:rsid w:val="45B13662"/>
    <w:rsid w:val="45B24F7E"/>
    <w:rsid w:val="45B37319"/>
    <w:rsid w:val="45B51EF4"/>
    <w:rsid w:val="45BA468C"/>
    <w:rsid w:val="45BB3C4A"/>
    <w:rsid w:val="45C37E96"/>
    <w:rsid w:val="45C50057"/>
    <w:rsid w:val="45C5342C"/>
    <w:rsid w:val="45CD5D99"/>
    <w:rsid w:val="45D0725D"/>
    <w:rsid w:val="45D22984"/>
    <w:rsid w:val="45D67CB0"/>
    <w:rsid w:val="45DD0844"/>
    <w:rsid w:val="45DD25EA"/>
    <w:rsid w:val="45DE743D"/>
    <w:rsid w:val="45E02B3F"/>
    <w:rsid w:val="45E51AAD"/>
    <w:rsid w:val="45E8665C"/>
    <w:rsid w:val="45E8759D"/>
    <w:rsid w:val="45E96FF2"/>
    <w:rsid w:val="45ED5F64"/>
    <w:rsid w:val="45EF0D0C"/>
    <w:rsid w:val="45EF6FA0"/>
    <w:rsid w:val="45EF6FE0"/>
    <w:rsid w:val="45F14296"/>
    <w:rsid w:val="45F232E3"/>
    <w:rsid w:val="45F409BA"/>
    <w:rsid w:val="45F637A8"/>
    <w:rsid w:val="45F943D5"/>
    <w:rsid w:val="45FA1AD6"/>
    <w:rsid w:val="46045A17"/>
    <w:rsid w:val="46066730"/>
    <w:rsid w:val="46093670"/>
    <w:rsid w:val="460B77AA"/>
    <w:rsid w:val="460E78E4"/>
    <w:rsid w:val="46147FE7"/>
    <w:rsid w:val="461D528C"/>
    <w:rsid w:val="461E0F99"/>
    <w:rsid w:val="461E23DB"/>
    <w:rsid w:val="462250D3"/>
    <w:rsid w:val="46232B01"/>
    <w:rsid w:val="462553B9"/>
    <w:rsid w:val="46295ADB"/>
    <w:rsid w:val="462A6F26"/>
    <w:rsid w:val="462F4A0F"/>
    <w:rsid w:val="4630638F"/>
    <w:rsid w:val="4634356E"/>
    <w:rsid w:val="46386F67"/>
    <w:rsid w:val="46397E00"/>
    <w:rsid w:val="463C5657"/>
    <w:rsid w:val="46451BBF"/>
    <w:rsid w:val="46477231"/>
    <w:rsid w:val="464856EA"/>
    <w:rsid w:val="464D3520"/>
    <w:rsid w:val="464E3356"/>
    <w:rsid w:val="46511054"/>
    <w:rsid w:val="465A2572"/>
    <w:rsid w:val="465E38EE"/>
    <w:rsid w:val="466050AE"/>
    <w:rsid w:val="46605C70"/>
    <w:rsid w:val="4664028B"/>
    <w:rsid w:val="46655E5F"/>
    <w:rsid w:val="46665DB6"/>
    <w:rsid w:val="46670A48"/>
    <w:rsid w:val="46677B5A"/>
    <w:rsid w:val="466B54EB"/>
    <w:rsid w:val="466C6321"/>
    <w:rsid w:val="46720F2F"/>
    <w:rsid w:val="46774CF1"/>
    <w:rsid w:val="467A663C"/>
    <w:rsid w:val="467D6C4E"/>
    <w:rsid w:val="46821C31"/>
    <w:rsid w:val="46883DE6"/>
    <w:rsid w:val="46884BC7"/>
    <w:rsid w:val="468A7972"/>
    <w:rsid w:val="468C047B"/>
    <w:rsid w:val="468C374A"/>
    <w:rsid w:val="46906593"/>
    <w:rsid w:val="46907A09"/>
    <w:rsid w:val="46925933"/>
    <w:rsid w:val="46933A87"/>
    <w:rsid w:val="46934481"/>
    <w:rsid w:val="46936295"/>
    <w:rsid w:val="46976C1B"/>
    <w:rsid w:val="469A38CF"/>
    <w:rsid w:val="469F58A4"/>
    <w:rsid w:val="46A10FD5"/>
    <w:rsid w:val="46A3280B"/>
    <w:rsid w:val="46A45A8B"/>
    <w:rsid w:val="46AA55B8"/>
    <w:rsid w:val="46AA6112"/>
    <w:rsid w:val="46B637AE"/>
    <w:rsid w:val="46BE5988"/>
    <w:rsid w:val="46CB0658"/>
    <w:rsid w:val="46CB76D3"/>
    <w:rsid w:val="46D2518D"/>
    <w:rsid w:val="46DB0C59"/>
    <w:rsid w:val="46E0371F"/>
    <w:rsid w:val="46E34AC9"/>
    <w:rsid w:val="46E61CFB"/>
    <w:rsid w:val="46EC5506"/>
    <w:rsid w:val="46EC5B43"/>
    <w:rsid w:val="46F0495A"/>
    <w:rsid w:val="46F67809"/>
    <w:rsid w:val="46F9076B"/>
    <w:rsid w:val="46FA25C7"/>
    <w:rsid w:val="470568E0"/>
    <w:rsid w:val="47067634"/>
    <w:rsid w:val="470A50EC"/>
    <w:rsid w:val="471867BF"/>
    <w:rsid w:val="47195CB3"/>
    <w:rsid w:val="471C5220"/>
    <w:rsid w:val="471D2754"/>
    <w:rsid w:val="47311B48"/>
    <w:rsid w:val="4736006F"/>
    <w:rsid w:val="473750E1"/>
    <w:rsid w:val="47384686"/>
    <w:rsid w:val="47384BC2"/>
    <w:rsid w:val="473A507E"/>
    <w:rsid w:val="473C3B8B"/>
    <w:rsid w:val="47451CBB"/>
    <w:rsid w:val="474902EE"/>
    <w:rsid w:val="474C2167"/>
    <w:rsid w:val="474C6795"/>
    <w:rsid w:val="474E44D6"/>
    <w:rsid w:val="475538D0"/>
    <w:rsid w:val="475766FA"/>
    <w:rsid w:val="475A7FDE"/>
    <w:rsid w:val="475D56B1"/>
    <w:rsid w:val="475D5BBF"/>
    <w:rsid w:val="47635D66"/>
    <w:rsid w:val="476B3452"/>
    <w:rsid w:val="47721AC0"/>
    <w:rsid w:val="477266FC"/>
    <w:rsid w:val="47751EEE"/>
    <w:rsid w:val="47763609"/>
    <w:rsid w:val="4776753A"/>
    <w:rsid w:val="47786ED3"/>
    <w:rsid w:val="477A37BC"/>
    <w:rsid w:val="477B53E2"/>
    <w:rsid w:val="477E50FB"/>
    <w:rsid w:val="477F57A2"/>
    <w:rsid w:val="478016B3"/>
    <w:rsid w:val="478B6FB6"/>
    <w:rsid w:val="478E7DAD"/>
    <w:rsid w:val="478F3C43"/>
    <w:rsid w:val="47920DB7"/>
    <w:rsid w:val="47982AD6"/>
    <w:rsid w:val="47AA1A91"/>
    <w:rsid w:val="47AD646B"/>
    <w:rsid w:val="47AE6E3B"/>
    <w:rsid w:val="47B2782E"/>
    <w:rsid w:val="47B82F6C"/>
    <w:rsid w:val="47BA5939"/>
    <w:rsid w:val="47BD70E3"/>
    <w:rsid w:val="47BE77BB"/>
    <w:rsid w:val="47C20591"/>
    <w:rsid w:val="47C4143B"/>
    <w:rsid w:val="47C41623"/>
    <w:rsid w:val="47C442F8"/>
    <w:rsid w:val="47C5385C"/>
    <w:rsid w:val="47C82368"/>
    <w:rsid w:val="47C85EE5"/>
    <w:rsid w:val="47D3028A"/>
    <w:rsid w:val="47D35D02"/>
    <w:rsid w:val="47D63C36"/>
    <w:rsid w:val="47D71E02"/>
    <w:rsid w:val="47D763B5"/>
    <w:rsid w:val="47DA2C16"/>
    <w:rsid w:val="47DC7E86"/>
    <w:rsid w:val="47DE00E1"/>
    <w:rsid w:val="47DF1B0D"/>
    <w:rsid w:val="47E121CC"/>
    <w:rsid w:val="47E42A1C"/>
    <w:rsid w:val="47E85DA8"/>
    <w:rsid w:val="47EA3390"/>
    <w:rsid w:val="47EB06A8"/>
    <w:rsid w:val="47ED4E9C"/>
    <w:rsid w:val="480216F1"/>
    <w:rsid w:val="4805700F"/>
    <w:rsid w:val="4808767F"/>
    <w:rsid w:val="480B3607"/>
    <w:rsid w:val="480C34D2"/>
    <w:rsid w:val="480D5231"/>
    <w:rsid w:val="48101FAB"/>
    <w:rsid w:val="48117E23"/>
    <w:rsid w:val="481A6E82"/>
    <w:rsid w:val="481B2636"/>
    <w:rsid w:val="48225209"/>
    <w:rsid w:val="48236315"/>
    <w:rsid w:val="482902C5"/>
    <w:rsid w:val="482974A0"/>
    <w:rsid w:val="482A7346"/>
    <w:rsid w:val="482C1352"/>
    <w:rsid w:val="482C4519"/>
    <w:rsid w:val="482C604A"/>
    <w:rsid w:val="483378F4"/>
    <w:rsid w:val="48342EA4"/>
    <w:rsid w:val="4837137C"/>
    <w:rsid w:val="48371B19"/>
    <w:rsid w:val="48381FE8"/>
    <w:rsid w:val="483A2E7E"/>
    <w:rsid w:val="48401877"/>
    <w:rsid w:val="48427463"/>
    <w:rsid w:val="484313E7"/>
    <w:rsid w:val="4848304E"/>
    <w:rsid w:val="48494A0C"/>
    <w:rsid w:val="48527276"/>
    <w:rsid w:val="48582FFC"/>
    <w:rsid w:val="485A6001"/>
    <w:rsid w:val="485C2417"/>
    <w:rsid w:val="485C64E1"/>
    <w:rsid w:val="485D270A"/>
    <w:rsid w:val="485F38AD"/>
    <w:rsid w:val="4866023C"/>
    <w:rsid w:val="4867789E"/>
    <w:rsid w:val="486852E7"/>
    <w:rsid w:val="48705CC5"/>
    <w:rsid w:val="4873177A"/>
    <w:rsid w:val="48753D84"/>
    <w:rsid w:val="48795B46"/>
    <w:rsid w:val="487D0A2A"/>
    <w:rsid w:val="48811202"/>
    <w:rsid w:val="48855800"/>
    <w:rsid w:val="488A0E3B"/>
    <w:rsid w:val="488E01E5"/>
    <w:rsid w:val="488E268B"/>
    <w:rsid w:val="488E35D8"/>
    <w:rsid w:val="48916A1B"/>
    <w:rsid w:val="48923277"/>
    <w:rsid w:val="48935A0A"/>
    <w:rsid w:val="48956BD4"/>
    <w:rsid w:val="4898760C"/>
    <w:rsid w:val="489E2A3D"/>
    <w:rsid w:val="489F33CD"/>
    <w:rsid w:val="48A128C7"/>
    <w:rsid w:val="48A4774D"/>
    <w:rsid w:val="48A52064"/>
    <w:rsid w:val="48A822A6"/>
    <w:rsid w:val="48A866DE"/>
    <w:rsid w:val="48AC0A78"/>
    <w:rsid w:val="48AC6BAF"/>
    <w:rsid w:val="48AD13E1"/>
    <w:rsid w:val="48AD2727"/>
    <w:rsid w:val="48AD528B"/>
    <w:rsid w:val="48B03117"/>
    <w:rsid w:val="48B04862"/>
    <w:rsid w:val="48BA63C0"/>
    <w:rsid w:val="48BA7D1F"/>
    <w:rsid w:val="48C10A41"/>
    <w:rsid w:val="48C2228F"/>
    <w:rsid w:val="48C27299"/>
    <w:rsid w:val="48C62F10"/>
    <w:rsid w:val="48C85D8B"/>
    <w:rsid w:val="48CC14C5"/>
    <w:rsid w:val="48CF0F23"/>
    <w:rsid w:val="48CF758A"/>
    <w:rsid w:val="48D0042E"/>
    <w:rsid w:val="48D276BB"/>
    <w:rsid w:val="48D5441A"/>
    <w:rsid w:val="48DA4DE1"/>
    <w:rsid w:val="48DF6FC7"/>
    <w:rsid w:val="48E13B19"/>
    <w:rsid w:val="48E9557A"/>
    <w:rsid w:val="48EB7894"/>
    <w:rsid w:val="48EE0D70"/>
    <w:rsid w:val="48EF578D"/>
    <w:rsid w:val="48F27D40"/>
    <w:rsid w:val="48F32959"/>
    <w:rsid w:val="48F333AD"/>
    <w:rsid w:val="48F765C6"/>
    <w:rsid w:val="48FC20C5"/>
    <w:rsid w:val="48FE6A12"/>
    <w:rsid w:val="48FF12B7"/>
    <w:rsid w:val="49056B83"/>
    <w:rsid w:val="49075170"/>
    <w:rsid w:val="490A065A"/>
    <w:rsid w:val="491E7C2E"/>
    <w:rsid w:val="491F67C1"/>
    <w:rsid w:val="49225F88"/>
    <w:rsid w:val="49247B0C"/>
    <w:rsid w:val="49257C33"/>
    <w:rsid w:val="4931138B"/>
    <w:rsid w:val="49312044"/>
    <w:rsid w:val="49322FEA"/>
    <w:rsid w:val="49381995"/>
    <w:rsid w:val="493A0170"/>
    <w:rsid w:val="493E6DC9"/>
    <w:rsid w:val="49404BD4"/>
    <w:rsid w:val="494269B6"/>
    <w:rsid w:val="49434E07"/>
    <w:rsid w:val="49440B3C"/>
    <w:rsid w:val="494434F2"/>
    <w:rsid w:val="49450247"/>
    <w:rsid w:val="494B3CD8"/>
    <w:rsid w:val="494C01F4"/>
    <w:rsid w:val="494C2106"/>
    <w:rsid w:val="494C517B"/>
    <w:rsid w:val="494E0666"/>
    <w:rsid w:val="494F3497"/>
    <w:rsid w:val="49500669"/>
    <w:rsid w:val="4954542E"/>
    <w:rsid w:val="49562165"/>
    <w:rsid w:val="4956502A"/>
    <w:rsid w:val="49571C35"/>
    <w:rsid w:val="495B1366"/>
    <w:rsid w:val="495E490C"/>
    <w:rsid w:val="496171BF"/>
    <w:rsid w:val="4964247B"/>
    <w:rsid w:val="49656495"/>
    <w:rsid w:val="49686F22"/>
    <w:rsid w:val="4977207E"/>
    <w:rsid w:val="49795F82"/>
    <w:rsid w:val="497A47D5"/>
    <w:rsid w:val="498052C9"/>
    <w:rsid w:val="4985430F"/>
    <w:rsid w:val="498B2BD9"/>
    <w:rsid w:val="499B19B6"/>
    <w:rsid w:val="499B1C63"/>
    <w:rsid w:val="499E2897"/>
    <w:rsid w:val="499E7295"/>
    <w:rsid w:val="49A30079"/>
    <w:rsid w:val="49A63282"/>
    <w:rsid w:val="49AA35DE"/>
    <w:rsid w:val="49AB6250"/>
    <w:rsid w:val="49AC7103"/>
    <w:rsid w:val="49AD6557"/>
    <w:rsid w:val="49AD6C31"/>
    <w:rsid w:val="49B124FC"/>
    <w:rsid w:val="49B6304A"/>
    <w:rsid w:val="49B81B1E"/>
    <w:rsid w:val="49C07B34"/>
    <w:rsid w:val="49CC77FC"/>
    <w:rsid w:val="49CD0FFE"/>
    <w:rsid w:val="49CE4241"/>
    <w:rsid w:val="49CE6EC2"/>
    <w:rsid w:val="49D151B9"/>
    <w:rsid w:val="49D77F33"/>
    <w:rsid w:val="49D905C9"/>
    <w:rsid w:val="49D92378"/>
    <w:rsid w:val="49DF2D5A"/>
    <w:rsid w:val="49DF6556"/>
    <w:rsid w:val="49E052A6"/>
    <w:rsid w:val="49E87EF4"/>
    <w:rsid w:val="49EA382F"/>
    <w:rsid w:val="49EB19C5"/>
    <w:rsid w:val="49EF262B"/>
    <w:rsid w:val="49F15886"/>
    <w:rsid w:val="49F22363"/>
    <w:rsid w:val="49F3314A"/>
    <w:rsid w:val="49F47569"/>
    <w:rsid w:val="49F677A4"/>
    <w:rsid w:val="49F8152E"/>
    <w:rsid w:val="49FC1E89"/>
    <w:rsid w:val="49FE4757"/>
    <w:rsid w:val="49FF0756"/>
    <w:rsid w:val="4A0163A3"/>
    <w:rsid w:val="4A0167EB"/>
    <w:rsid w:val="4A032762"/>
    <w:rsid w:val="4A063DBD"/>
    <w:rsid w:val="4A0B6F19"/>
    <w:rsid w:val="4A0C6F13"/>
    <w:rsid w:val="4A0D7425"/>
    <w:rsid w:val="4A0E3365"/>
    <w:rsid w:val="4A1002FB"/>
    <w:rsid w:val="4A186954"/>
    <w:rsid w:val="4A1A30B8"/>
    <w:rsid w:val="4A1E4B58"/>
    <w:rsid w:val="4A2034FC"/>
    <w:rsid w:val="4A204056"/>
    <w:rsid w:val="4A245DE5"/>
    <w:rsid w:val="4A263890"/>
    <w:rsid w:val="4A2650D0"/>
    <w:rsid w:val="4A27103A"/>
    <w:rsid w:val="4A285109"/>
    <w:rsid w:val="4A2A356B"/>
    <w:rsid w:val="4A3159DE"/>
    <w:rsid w:val="4A355D5D"/>
    <w:rsid w:val="4A363603"/>
    <w:rsid w:val="4A3826C7"/>
    <w:rsid w:val="4A3E2714"/>
    <w:rsid w:val="4A41586D"/>
    <w:rsid w:val="4A423D63"/>
    <w:rsid w:val="4A4354D3"/>
    <w:rsid w:val="4A465FE6"/>
    <w:rsid w:val="4A4B7F39"/>
    <w:rsid w:val="4A5001C4"/>
    <w:rsid w:val="4A525177"/>
    <w:rsid w:val="4A5260E6"/>
    <w:rsid w:val="4A55123F"/>
    <w:rsid w:val="4A5643B8"/>
    <w:rsid w:val="4A573837"/>
    <w:rsid w:val="4A5A3BDA"/>
    <w:rsid w:val="4A5C2657"/>
    <w:rsid w:val="4A5F7808"/>
    <w:rsid w:val="4A625270"/>
    <w:rsid w:val="4A6B651A"/>
    <w:rsid w:val="4A6D03AF"/>
    <w:rsid w:val="4A6D68A8"/>
    <w:rsid w:val="4A705739"/>
    <w:rsid w:val="4A750E0C"/>
    <w:rsid w:val="4A7965D0"/>
    <w:rsid w:val="4A800B23"/>
    <w:rsid w:val="4A816415"/>
    <w:rsid w:val="4A820C8F"/>
    <w:rsid w:val="4A89612C"/>
    <w:rsid w:val="4A8C5403"/>
    <w:rsid w:val="4A8F00A0"/>
    <w:rsid w:val="4A942649"/>
    <w:rsid w:val="4AA117A5"/>
    <w:rsid w:val="4AA5596D"/>
    <w:rsid w:val="4AA74C2A"/>
    <w:rsid w:val="4AAA58B4"/>
    <w:rsid w:val="4AB171A0"/>
    <w:rsid w:val="4AB23785"/>
    <w:rsid w:val="4AB80B3B"/>
    <w:rsid w:val="4ABE711D"/>
    <w:rsid w:val="4AC07C19"/>
    <w:rsid w:val="4AC22EC6"/>
    <w:rsid w:val="4ACB2E72"/>
    <w:rsid w:val="4ACD2F66"/>
    <w:rsid w:val="4ACF2C8F"/>
    <w:rsid w:val="4ACF3718"/>
    <w:rsid w:val="4AD0096E"/>
    <w:rsid w:val="4AD55B1D"/>
    <w:rsid w:val="4ADB6709"/>
    <w:rsid w:val="4ADC3931"/>
    <w:rsid w:val="4ADD44D7"/>
    <w:rsid w:val="4ADD464F"/>
    <w:rsid w:val="4AE052A6"/>
    <w:rsid w:val="4AE21ED9"/>
    <w:rsid w:val="4AE61486"/>
    <w:rsid w:val="4AE62322"/>
    <w:rsid w:val="4AEA3526"/>
    <w:rsid w:val="4AEB2A0E"/>
    <w:rsid w:val="4AF444DA"/>
    <w:rsid w:val="4AF4767B"/>
    <w:rsid w:val="4AF71822"/>
    <w:rsid w:val="4AFB5F2F"/>
    <w:rsid w:val="4AFB6920"/>
    <w:rsid w:val="4AFB72C2"/>
    <w:rsid w:val="4AFE3CF9"/>
    <w:rsid w:val="4B00363D"/>
    <w:rsid w:val="4B0244CB"/>
    <w:rsid w:val="4B02575B"/>
    <w:rsid w:val="4B032E74"/>
    <w:rsid w:val="4B0563C6"/>
    <w:rsid w:val="4B060EFD"/>
    <w:rsid w:val="4B064198"/>
    <w:rsid w:val="4B064D38"/>
    <w:rsid w:val="4B0674E6"/>
    <w:rsid w:val="4B0B79A3"/>
    <w:rsid w:val="4B0C27C2"/>
    <w:rsid w:val="4B0F3D3D"/>
    <w:rsid w:val="4B113A8F"/>
    <w:rsid w:val="4B121333"/>
    <w:rsid w:val="4B1307AB"/>
    <w:rsid w:val="4B147206"/>
    <w:rsid w:val="4B150B36"/>
    <w:rsid w:val="4B157F78"/>
    <w:rsid w:val="4B166D90"/>
    <w:rsid w:val="4B1B6EDA"/>
    <w:rsid w:val="4B1C3043"/>
    <w:rsid w:val="4B1D610B"/>
    <w:rsid w:val="4B1E1506"/>
    <w:rsid w:val="4B292709"/>
    <w:rsid w:val="4B2C745B"/>
    <w:rsid w:val="4B2D3468"/>
    <w:rsid w:val="4B314B7D"/>
    <w:rsid w:val="4B3C6C29"/>
    <w:rsid w:val="4B3D4F24"/>
    <w:rsid w:val="4B411EC6"/>
    <w:rsid w:val="4B41425D"/>
    <w:rsid w:val="4B4142A3"/>
    <w:rsid w:val="4B437236"/>
    <w:rsid w:val="4B49709A"/>
    <w:rsid w:val="4B4B4926"/>
    <w:rsid w:val="4B5447F4"/>
    <w:rsid w:val="4B572B02"/>
    <w:rsid w:val="4B595AB9"/>
    <w:rsid w:val="4B5C05DE"/>
    <w:rsid w:val="4B5C0801"/>
    <w:rsid w:val="4B5D0914"/>
    <w:rsid w:val="4B5E6271"/>
    <w:rsid w:val="4B656450"/>
    <w:rsid w:val="4B683797"/>
    <w:rsid w:val="4B686AC7"/>
    <w:rsid w:val="4B686E7B"/>
    <w:rsid w:val="4B6C4BFB"/>
    <w:rsid w:val="4B6F7742"/>
    <w:rsid w:val="4B740572"/>
    <w:rsid w:val="4B743893"/>
    <w:rsid w:val="4B7700B0"/>
    <w:rsid w:val="4B7842AB"/>
    <w:rsid w:val="4B817A75"/>
    <w:rsid w:val="4B890277"/>
    <w:rsid w:val="4B8922C7"/>
    <w:rsid w:val="4B926D3E"/>
    <w:rsid w:val="4B9A4141"/>
    <w:rsid w:val="4BA9225D"/>
    <w:rsid w:val="4BA97915"/>
    <w:rsid w:val="4BB45A62"/>
    <w:rsid w:val="4BB63ECD"/>
    <w:rsid w:val="4BB6673B"/>
    <w:rsid w:val="4BB72EB3"/>
    <w:rsid w:val="4BB746C5"/>
    <w:rsid w:val="4BB82776"/>
    <w:rsid w:val="4BBB1EF3"/>
    <w:rsid w:val="4BC231F2"/>
    <w:rsid w:val="4BC6263D"/>
    <w:rsid w:val="4BC67CEB"/>
    <w:rsid w:val="4BC76774"/>
    <w:rsid w:val="4BC912EB"/>
    <w:rsid w:val="4BD2281B"/>
    <w:rsid w:val="4BD765F1"/>
    <w:rsid w:val="4BDA165B"/>
    <w:rsid w:val="4BDC1E49"/>
    <w:rsid w:val="4BE111D6"/>
    <w:rsid w:val="4BE45446"/>
    <w:rsid w:val="4BEE63D5"/>
    <w:rsid w:val="4BEE6C9A"/>
    <w:rsid w:val="4BEF63C7"/>
    <w:rsid w:val="4BF71AB3"/>
    <w:rsid w:val="4BFE53D8"/>
    <w:rsid w:val="4BFF64C2"/>
    <w:rsid w:val="4C017A9D"/>
    <w:rsid w:val="4C0E1066"/>
    <w:rsid w:val="4C1750A5"/>
    <w:rsid w:val="4C1C7D91"/>
    <w:rsid w:val="4C1D0538"/>
    <w:rsid w:val="4C1D5DC9"/>
    <w:rsid w:val="4C1E4B0A"/>
    <w:rsid w:val="4C1F15F2"/>
    <w:rsid w:val="4C202180"/>
    <w:rsid w:val="4C2426E6"/>
    <w:rsid w:val="4C254CC4"/>
    <w:rsid w:val="4C256A3F"/>
    <w:rsid w:val="4C27536F"/>
    <w:rsid w:val="4C2A1D9C"/>
    <w:rsid w:val="4C2A543A"/>
    <w:rsid w:val="4C341AE0"/>
    <w:rsid w:val="4C351F1A"/>
    <w:rsid w:val="4C3B6359"/>
    <w:rsid w:val="4C3C68F7"/>
    <w:rsid w:val="4C3C78CB"/>
    <w:rsid w:val="4C3E18BC"/>
    <w:rsid w:val="4C433092"/>
    <w:rsid w:val="4C477ED8"/>
    <w:rsid w:val="4C492627"/>
    <w:rsid w:val="4C4A2C73"/>
    <w:rsid w:val="4C4B716A"/>
    <w:rsid w:val="4C5223CD"/>
    <w:rsid w:val="4C535761"/>
    <w:rsid w:val="4C575D7C"/>
    <w:rsid w:val="4C5C18F9"/>
    <w:rsid w:val="4C5F1B6B"/>
    <w:rsid w:val="4C6A204E"/>
    <w:rsid w:val="4C6A7E02"/>
    <w:rsid w:val="4C6B5111"/>
    <w:rsid w:val="4C6F1B45"/>
    <w:rsid w:val="4C6F75CF"/>
    <w:rsid w:val="4C7148FD"/>
    <w:rsid w:val="4C717B31"/>
    <w:rsid w:val="4C73157E"/>
    <w:rsid w:val="4C7639BE"/>
    <w:rsid w:val="4C76495A"/>
    <w:rsid w:val="4C7B562E"/>
    <w:rsid w:val="4C846B60"/>
    <w:rsid w:val="4C850A85"/>
    <w:rsid w:val="4C8979B4"/>
    <w:rsid w:val="4C8E63EA"/>
    <w:rsid w:val="4C8E7C19"/>
    <w:rsid w:val="4C941A8D"/>
    <w:rsid w:val="4C947EFA"/>
    <w:rsid w:val="4C9924C9"/>
    <w:rsid w:val="4C9E7165"/>
    <w:rsid w:val="4CA42117"/>
    <w:rsid w:val="4CA552CF"/>
    <w:rsid w:val="4CA555F3"/>
    <w:rsid w:val="4CA82ACB"/>
    <w:rsid w:val="4CA93AC1"/>
    <w:rsid w:val="4CA94705"/>
    <w:rsid w:val="4CB26376"/>
    <w:rsid w:val="4CB772FE"/>
    <w:rsid w:val="4CB931B4"/>
    <w:rsid w:val="4CC01E12"/>
    <w:rsid w:val="4CC45526"/>
    <w:rsid w:val="4CC66EE6"/>
    <w:rsid w:val="4CC87385"/>
    <w:rsid w:val="4CCC5743"/>
    <w:rsid w:val="4CCE3A6D"/>
    <w:rsid w:val="4CD06279"/>
    <w:rsid w:val="4CD37C11"/>
    <w:rsid w:val="4CDB74AD"/>
    <w:rsid w:val="4CE42F46"/>
    <w:rsid w:val="4CF53667"/>
    <w:rsid w:val="4CF56DE4"/>
    <w:rsid w:val="4CFD5FE3"/>
    <w:rsid w:val="4D015E21"/>
    <w:rsid w:val="4D016483"/>
    <w:rsid w:val="4D05695B"/>
    <w:rsid w:val="4D066593"/>
    <w:rsid w:val="4D074057"/>
    <w:rsid w:val="4D1225E4"/>
    <w:rsid w:val="4D143674"/>
    <w:rsid w:val="4D1C3750"/>
    <w:rsid w:val="4D1F0656"/>
    <w:rsid w:val="4D246394"/>
    <w:rsid w:val="4D264549"/>
    <w:rsid w:val="4D2B75A2"/>
    <w:rsid w:val="4D2D1177"/>
    <w:rsid w:val="4D2E582D"/>
    <w:rsid w:val="4D306A15"/>
    <w:rsid w:val="4D3125E9"/>
    <w:rsid w:val="4D313EEB"/>
    <w:rsid w:val="4D340E20"/>
    <w:rsid w:val="4D3B7EFA"/>
    <w:rsid w:val="4D3F5C66"/>
    <w:rsid w:val="4D42324A"/>
    <w:rsid w:val="4D43601C"/>
    <w:rsid w:val="4D4459A6"/>
    <w:rsid w:val="4D446BB2"/>
    <w:rsid w:val="4D45341D"/>
    <w:rsid w:val="4D4752DD"/>
    <w:rsid w:val="4D48221B"/>
    <w:rsid w:val="4D4867BA"/>
    <w:rsid w:val="4D4876EB"/>
    <w:rsid w:val="4D4C0C32"/>
    <w:rsid w:val="4D4E50F1"/>
    <w:rsid w:val="4D505F89"/>
    <w:rsid w:val="4D524C11"/>
    <w:rsid w:val="4D5371C5"/>
    <w:rsid w:val="4D5A2028"/>
    <w:rsid w:val="4D5F7DC2"/>
    <w:rsid w:val="4D630E87"/>
    <w:rsid w:val="4D647483"/>
    <w:rsid w:val="4D6636D7"/>
    <w:rsid w:val="4D6A53B4"/>
    <w:rsid w:val="4D7304B1"/>
    <w:rsid w:val="4D747440"/>
    <w:rsid w:val="4D7C35F2"/>
    <w:rsid w:val="4D8320A8"/>
    <w:rsid w:val="4D8641B0"/>
    <w:rsid w:val="4D915C4B"/>
    <w:rsid w:val="4D9C076C"/>
    <w:rsid w:val="4DA10A66"/>
    <w:rsid w:val="4DA45BD4"/>
    <w:rsid w:val="4DA755AE"/>
    <w:rsid w:val="4DAA438E"/>
    <w:rsid w:val="4DAE7193"/>
    <w:rsid w:val="4DB002D0"/>
    <w:rsid w:val="4DB02E65"/>
    <w:rsid w:val="4DB87BE3"/>
    <w:rsid w:val="4DBD44F1"/>
    <w:rsid w:val="4DC16162"/>
    <w:rsid w:val="4DC45FD6"/>
    <w:rsid w:val="4DC63E02"/>
    <w:rsid w:val="4DC6633D"/>
    <w:rsid w:val="4DC675E7"/>
    <w:rsid w:val="4DC75B19"/>
    <w:rsid w:val="4DCA2867"/>
    <w:rsid w:val="4DD02B14"/>
    <w:rsid w:val="4DD20801"/>
    <w:rsid w:val="4DD33499"/>
    <w:rsid w:val="4DD358DA"/>
    <w:rsid w:val="4DD74D96"/>
    <w:rsid w:val="4DDB64DE"/>
    <w:rsid w:val="4DE4393A"/>
    <w:rsid w:val="4DE55AEF"/>
    <w:rsid w:val="4DE624B7"/>
    <w:rsid w:val="4DED3E3A"/>
    <w:rsid w:val="4DF164D9"/>
    <w:rsid w:val="4DF36560"/>
    <w:rsid w:val="4DF43B4F"/>
    <w:rsid w:val="4DFB64C5"/>
    <w:rsid w:val="4E0028DB"/>
    <w:rsid w:val="4E005BD8"/>
    <w:rsid w:val="4E031FB0"/>
    <w:rsid w:val="4E0E5069"/>
    <w:rsid w:val="4E0F6EFF"/>
    <w:rsid w:val="4E1041FE"/>
    <w:rsid w:val="4E104795"/>
    <w:rsid w:val="4E167416"/>
    <w:rsid w:val="4E295606"/>
    <w:rsid w:val="4E2A4027"/>
    <w:rsid w:val="4E2A7F66"/>
    <w:rsid w:val="4E2B597D"/>
    <w:rsid w:val="4E332228"/>
    <w:rsid w:val="4E3678CA"/>
    <w:rsid w:val="4E367F7C"/>
    <w:rsid w:val="4E3D4652"/>
    <w:rsid w:val="4E426498"/>
    <w:rsid w:val="4E4A54C4"/>
    <w:rsid w:val="4E4B1BD2"/>
    <w:rsid w:val="4E4F6BAD"/>
    <w:rsid w:val="4E524BC9"/>
    <w:rsid w:val="4E55206A"/>
    <w:rsid w:val="4E562471"/>
    <w:rsid w:val="4E570772"/>
    <w:rsid w:val="4E585925"/>
    <w:rsid w:val="4E5C0088"/>
    <w:rsid w:val="4E6609CA"/>
    <w:rsid w:val="4E6B4807"/>
    <w:rsid w:val="4E6F7E63"/>
    <w:rsid w:val="4E7109D5"/>
    <w:rsid w:val="4E712603"/>
    <w:rsid w:val="4E72005B"/>
    <w:rsid w:val="4E731F59"/>
    <w:rsid w:val="4E732D2D"/>
    <w:rsid w:val="4E783CA9"/>
    <w:rsid w:val="4E7D3FA2"/>
    <w:rsid w:val="4E8260FA"/>
    <w:rsid w:val="4E8375C7"/>
    <w:rsid w:val="4E8863FC"/>
    <w:rsid w:val="4E8B5176"/>
    <w:rsid w:val="4E964C46"/>
    <w:rsid w:val="4E9D6582"/>
    <w:rsid w:val="4E9D7674"/>
    <w:rsid w:val="4EA237D2"/>
    <w:rsid w:val="4EA3642C"/>
    <w:rsid w:val="4EA523FF"/>
    <w:rsid w:val="4EA92FEE"/>
    <w:rsid w:val="4EB16A67"/>
    <w:rsid w:val="4EB20BD8"/>
    <w:rsid w:val="4EB253E0"/>
    <w:rsid w:val="4EB53C9C"/>
    <w:rsid w:val="4EB57D4A"/>
    <w:rsid w:val="4EB64CEC"/>
    <w:rsid w:val="4ECB51BC"/>
    <w:rsid w:val="4ED1420C"/>
    <w:rsid w:val="4ED33913"/>
    <w:rsid w:val="4ED51A4A"/>
    <w:rsid w:val="4ED766C0"/>
    <w:rsid w:val="4ED92F81"/>
    <w:rsid w:val="4EDC41F9"/>
    <w:rsid w:val="4EDD57A4"/>
    <w:rsid w:val="4EDE51B7"/>
    <w:rsid w:val="4EE07711"/>
    <w:rsid w:val="4EE1506C"/>
    <w:rsid w:val="4EE64E5A"/>
    <w:rsid w:val="4EE97CA8"/>
    <w:rsid w:val="4EEE6CA2"/>
    <w:rsid w:val="4EEF7AEC"/>
    <w:rsid w:val="4EF7538B"/>
    <w:rsid w:val="4EF75F85"/>
    <w:rsid w:val="4EF86B67"/>
    <w:rsid w:val="4EF974AD"/>
    <w:rsid w:val="4EFF2A67"/>
    <w:rsid w:val="4EFF345D"/>
    <w:rsid w:val="4EFF49B0"/>
    <w:rsid w:val="4F070821"/>
    <w:rsid w:val="4F0B19B2"/>
    <w:rsid w:val="4F0D1045"/>
    <w:rsid w:val="4F1111EA"/>
    <w:rsid w:val="4F156961"/>
    <w:rsid w:val="4F1C6103"/>
    <w:rsid w:val="4F1D05D6"/>
    <w:rsid w:val="4F1F7B85"/>
    <w:rsid w:val="4F201729"/>
    <w:rsid w:val="4F2317B7"/>
    <w:rsid w:val="4F2733CC"/>
    <w:rsid w:val="4F285588"/>
    <w:rsid w:val="4F2B0491"/>
    <w:rsid w:val="4F33585F"/>
    <w:rsid w:val="4F397B2C"/>
    <w:rsid w:val="4F3B4C99"/>
    <w:rsid w:val="4F3D33F0"/>
    <w:rsid w:val="4F3E025B"/>
    <w:rsid w:val="4F4213C3"/>
    <w:rsid w:val="4F455BE8"/>
    <w:rsid w:val="4F504669"/>
    <w:rsid w:val="4F534D29"/>
    <w:rsid w:val="4F58372D"/>
    <w:rsid w:val="4F5876A7"/>
    <w:rsid w:val="4F5B323A"/>
    <w:rsid w:val="4F60201B"/>
    <w:rsid w:val="4F6D3A89"/>
    <w:rsid w:val="4F703D9A"/>
    <w:rsid w:val="4F711713"/>
    <w:rsid w:val="4F7131A9"/>
    <w:rsid w:val="4F753A39"/>
    <w:rsid w:val="4F765BE8"/>
    <w:rsid w:val="4F7F7F2C"/>
    <w:rsid w:val="4F801FFB"/>
    <w:rsid w:val="4F832EAD"/>
    <w:rsid w:val="4F8A56E2"/>
    <w:rsid w:val="4F8C24F7"/>
    <w:rsid w:val="4F8D2C5F"/>
    <w:rsid w:val="4F8E6780"/>
    <w:rsid w:val="4F931380"/>
    <w:rsid w:val="4F972E51"/>
    <w:rsid w:val="4F994342"/>
    <w:rsid w:val="4FA246D9"/>
    <w:rsid w:val="4FA57BE4"/>
    <w:rsid w:val="4FA73112"/>
    <w:rsid w:val="4FA75E3F"/>
    <w:rsid w:val="4FA774DF"/>
    <w:rsid w:val="4FB62B3E"/>
    <w:rsid w:val="4FBA28E9"/>
    <w:rsid w:val="4FBC23C2"/>
    <w:rsid w:val="4FC01E1C"/>
    <w:rsid w:val="4FC21C3C"/>
    <w:rsid w:val="4FC73F78"/>
    <w:rsid w:val="4FCA7097"/>
    <w:rsid w:val="4FCB2510"/>
    <w:rsid w:val="4FD00BA6"/>
    <w:rsid w:val="4FD81FF7"/>
    <w:rsid w:val="4FDD5238"/>
    <w:rsid w:val="4FE10963"/>
    <w:rsid w:val="4FE77794"/>
    <w:rsid w:val="4FE87B55"/>
    <w:rsid w:val="4FEC464E"/>
    <w:rsid w:val="4FF37078"/>
    <w:rsid w:val="4FF42576"/>
    <w:rsid w:val="4FF87872"/>
    <w:rsid w:val="4FFA5B85"/>
    <w:rsid w:val="4FFC70EC"/>
    <w:rsid w:val="4FFE3693"/>
    <w:rsid w:val="50015410"/>
    <w:rsid w:val="50074E2B"/>
    <w:rsid w:val="500856B0"/>
    <w:rsid w:val="5009109F"/>
    <w:rsid w:val="50091BC5"/>
    <w:rsid w:val="500B636E"/>
    <w:rsid w:val="500C3E84"/>
    <w:rsid w:val="50117EB2"/>
    <w:rsid w:val="501368C8"/>
    <w:rsid w:val="50177364"/>
    <w:rsid w:val="501A290A"/>
    <w:rsid w:val="501A760A"/>
    <w:rsid w:val="501B6568"/>
    <w:rsid w:val="50237E5C"/>
    <w:rsid w:val="502443F9"/>
    <w:rsid w:val="502451A7"/>
    <w:rsid w:val="503660E4"/>
    <w:rsid w:val="503A6000"/>
    <w:rsid w:val="503E2556"/>
    <w:rsid w:val="504814CE"/>
    <w:rsid w:val="504E15A0"/>
    <w:rsid w:val="50510E96"/>
    <w:rsid w:val="505638A5"/>
    <w:rsid w:val="50581C92"/>
    <w:rsid w:val="50587646"/>
    <w:rsid w:val="505B5691"/>
    <w:rsid w:val="505C1F2A"/>
    <w:rsid w:val="505D4F8B"/>
    <w:rsid w:val="50736FA8"/>
    <w:rsid w:val="50753EDB"/>
    <w:rsid w:val="50790AEA"/>
    <w:rsid w:val="507A0BC3"/>
    <w:rsid w:val="508124C1"/>
    <w:rsid w:val="50890CA3"/>
    <w:rsid w:val="50894758"/>
    <w:rsid w:val="508A65E2"/>
    <w:rsid w:val="508B6C10"/>
    <w:rsid w:val="508E402A"/>
    <w:rsid w:val="50921F57"/>
    <w:rsid w:val="509A343D"/>
    <w:rsid w:val="509A699B"/>
    <w:rsid w:val="509C7863"/>
    <w:rsid w:val="509E28CA"/>
    <w:rsid w:val="50A517CD"/>
    <w:rsid w:val="50A71C49"/>
    <w:rsid w:val="50AD02A0"/>
    <w:rsid w:val="50B040BD"/>
    <w:rsid w:val="50B75EF6"/>
    <w:rsid w:val="50BA3BA1"/>
    <w:rsid w:val="50BC6BE7"/>
    <w:rsid w:val="50BF219C"/>
    <w:rsid w:val="50C05F9C"/>
    <w:rsid w:val="50C23AEB"/>
    <w:rsid w:val="50C42256"/>
    <w:rsid w:val="50C748A0"/>
    <w:rsid w:val="50C93D7F"/>
    <w:rsid w:val="50C942EC"/>
    <w:rsid w:val="50CA3E35"/>
    <w:rsid w:val="50CC6889"/>
    <w:rsid w:val="50CD364A"/>
    <w:rsid w:val="50D656F4"/>
    <w:rsid w:val="50DB4920"/>
    <w:rsid w:val="50DE4753"/>
    <w:rsid w:val="50DE6F2D"/>
    <w:rsid w:val="50E84E9A"/>
    <w:rsid w:val="50EF000E"/>
    <w:rsid w:val="50F41E48"/>
    <w:rsid w:val="50F5119A"/>
    <w:rsid w:val="50FA20AA"/>
    <w:rsid w:val="510135CA"/>
    <w:rsid w:val="51031DEB"/>
    <w:rsid w:val="51077DF1"/>
    <w:rsid w:val="510F4AC5"/>
    <w:rsid w:val="51124673"/>
    <w:rsid w:val="51151532"/>
    <w:rsid w:val="511567C0"/>
    <w:rsid w:val="51185373"/>
    <w:rsid w:val="511F2477"/>
    <w:rsid w:val="512378C9"/>
    <w:rsid w:val="512A3FA9"/>
    <w:rsid w:val="512B2DE6"/>
    <w:rsid w:val="512D5EA3"/>
    <w:rsid w:val="513C777B"/>
    <w:rsid w:val="513D71A5"/>
    <w:rsid w:val="513D7F89"/>
    <w:rsid w:val="513E5F1C"/>
    <w:rsid w:val="514225F4"/>
    <w:rsid w:val="51453019"/>
    <w:rsid w:val="51487D3B"/>
    <w:rsid w:val="514B494D"/>
    <w:rsid w:val="514F36C9"/>
    <w:rsid w:val="514F422E"/>
    <w:rsid w:val="515836A0"/>
    <w:rsid w:val="515844A9"/>
    <w:rsid w:val="51584D88"/>
    <w:rsid w:val="515E76D1"/>
    <w:rsid w:val="51626C07"/>
    <w:rsid w:val="516642C4"/>
    <w:rsid w:val="516D5D10"/>
    <w:rsid w:val="516E0229"/>
    <w:rsid w:val="516F53EB"/>
    <w:rsid w:val="517256E7"/>
    <w:rsid w:val="517808FD"/>
    <w:rsid w:val="51784930"/>
    <w:rsid w:val="517C3ACA"/>
    <w:rsid w:val="51845BB6"/>
    <w:rsid w:val="518725D1"/>
    <w:rsid w:val="518C021E"/>
    <w:rsid w:val="518E7566"/>
    <w:rsid w:val="518F56A0"/>
    <w:rsid w:val="519267F7"/>
    <w:rsid w:val="51947997"/>
    <w:rsid w:val="519825B8"/>
    <w:rsid w:val="519B4BF3"/>
    <w:rsid w:val="51A06209"/>
    <w:rsid w:val="51A1553C"/>
    <w:rsid w:val="51A5164F"/>
    <w:rsid w:val="51A81D79"/>
    <w:rsid w:val="51AA1CA0"/>
    <w:rsid w:val="51B30DAD"/>
    <w:rsid w:val="51BA08CC"/>
    <w:rsid w:val="51BA4EFE"/>
    <w:rsid w:val="51BB67F7"/>
    <w:rsid w:val="51BC733C"/>
    <w:rsid w:val="51BE2CF8"/>
    <w:rsid w:val="51CC4C63"/>
    <w:rsid w:val="51CC5AFE"/>
    <w:rsid w:val="51CE2DAD"/>
    <w:rsid w:val="51CF5A37"/>
    <w:rsid w:val="51D17203"/>
    <w:rsid w:val="51D349DE"/>
    <w:rsid w:val="51D63B02"/>
    <w:rsid w:val="51D85FCA"/>
    <w:rsid w:val="51DA3D94"/>
    <w:rsid w:val="51DC0544"/>
    <w:rsid w:val="51DE3F98"/>
    <w:rsid w:val="51DF70BD"/>
    <w:rsid w:val="51E12483"/>
    <w:rsid w:val="51E71626"/>
    <w:rsid w:val="51F0027C"/>
    <w:rsid w:val="51F65BB5"/>
    <w:rsid w:val="51F83571"/>
    <w:rsid w:val="51FB1DFF"/>
    <w:rsid w:val="52012896"/>
    <w:rsid w:val="520259EC"/>
    <w:rsid w:val="520B6A61"/>
    <w:rsid w:val="520C5D8B"/>
    <w:rsid w:val="520E4388"/>
    <w:rsid w:val="52107587"/>
    <w:rsid w:val="52146013"/>
    <w:rsid w:val="52170D2B"/>
    <w:rsid w:val="521D24CB"/>
    <w:rsid w:val="521F7CB1"/>
    <w:rsid w:val="5222343A"/>
    <w:rsid w:val="52297FE4"/>
    <w:rsid w:val="522A00F6"/>
    <w:rsid w:val="522B5480"/>
    <w:rsid w:val="522E1E32"/>
    <w:rsid w:val="522F3B14"/>
    <w:rsid w:val="523362C0"/>
    <w:rsid w:val="52382F8A"/>
    <w:rsid w:val="523B7BE4"/>
    <w:rsid w:val="523E240E"/>
    <w:rsid w:val="5242603A"/>
    <w:rsid w:val="524C54F8"/>
    <w:rsid w:val="524D26E0"/>
    <w:rsid w:val="524D7699"/>
    <w:rsid w:val="5256362B"/>
    <w:rsid w:val="52570079"/>
    <w:rsid w:val="525928A4"/>
    <w:rsid w:val="525A59FC"/>
    <w:rsid w:val="525F2974"/>
    <w:rsid w:val="52696E02"/>
    <w:rsid w:val="526B5CF1"/>
    <w:rsid w:val="52781386"/>
    <w:rsid w:val="527A78DF"/>
    <w:rsid w:val="527C30EA"/>
    <w:rsid w:val="527E5A86"/>
    <w:rsid w:val="52860A6D"/>
    <w:rsid w:val="52863268"/>
    <w:rsid w:val="52866633"/>
    <w:rsid w:val="528F7C39"/>
    <w:rsid w:val="52910A36"/>
    <w:rsid w:val="5292737D"/>
    <w:rsid w:val="5294443C"/>
    <w:rsid w:val="529A2CBA"/>
    <w:rsid w:val="529A5160"/>
    <w:rsid w:val="529B3BB4"/>
    <w:rsid w:val="52A438D8"/>
    <w:rsid w:val="52A44831"/>
    <w:rsid w:val="52A527E5"/>
    <w:rsid w:val="52AA6B8B"/>
    <w:rsid w:val="52B0653B"/>
    <w:rsid w:val="52B412FE"/>
    <w:rsid w:val="52B56E37"/>
    <w:rsid w:val="52B8231F"/>
    <w:rsid w:val="52BA7182"/>
    <w:rsid w:val="52C103A6"/>
    <w:rsid w:val="52C53761"/>
    <w:rsid w:val="52C56F73"/>
    <w:rsid w:val="52D37B94"/>
    <w:rsid w:val="52D603B0"/>
    <w:rsid w:val="52E60F82"/>
    <w:rsid w:val="52E67462"/>
    <w:rsid w:val="52EA18F1"/>
    <w:rsid w:val="52EA2BFD"/>
    <w:rsid w:val="52F7515D"/>
    <w:rsid w:val="52FF564A"/>
    <w:rsid w:val="53012980"/>
    <w:rsid w:val="530C1394"/>
    <w:rsid w:val="530C29B7"/>
    <w:rsid w:val="530F0543"/>
    <w:rsid w:val="530F4FA2"/>
    <w:rsid w:val="5314033F"/>
    <w:rsid w:val="531601EA"/>
    <w:rsid w:val="531B3E3B"/>
    <w:rsid w:val="53217119"/>
    <w:rsid w:val="53237B6D"/>
    <w:rsid w:val="532608EC"/>
    <w:rsid w:val="5329338E"/>
    <w:rsid w:val="532A6B85"/>
    <w:rsid w:val="532F3014"/>
    <w:rsid w:val="53312A31"/>
    <w:rsid w:val="5334039E"/>
    <w:rsid w:val="53386A5A"/>
    <w:rsid w:val="533E6B2B"/>
    <w:rsid w:val="533F6B39"/>
    <w:rsid w:val="534636EE"/>
    <w:rsid w:val="53465290"/>
    <w:rsid w:val="53473029"/>
    <w:rsid w:val="534A7222"/>
    <w:rsid w:val="534C54F8"/>
    <w:rsid w:val="53542009"/>
    <w:rsid w:val="53580649"/>
    <w:rsid w:val="53624786"/>
    <w:rsid w:val="536257B4"/>
    <w:rsid w:val="5364050A"/>
    <w:rsid w:val="536C0DBE"/>
    <w:rsid w:val="53722CB3"/>
    <w:rsid w:val="53773817"/>
    <w:rsid w:val="53793A60"/>
    <w:rsid w:val="537A0226"/>
    <w:rsid w:val="537D7DCE"/>
    <w:rsid w:val="5383210D"/>
    <w:rsid w:val="53836585"/>
    <w:rsid w:val="539943B1"/>
    <w:rsid w:val="539973E2"/>
    <w:rsid w:val="539A209C"/>
    <w:rsid w:val="53A52741"/>
    <w:rsid w:val="53A92E80"/>
    <w:rsid w:val="53AD77D6"/>
    <w:rsid w:val="53B31FB0"/>
    <w:rsid w:val="53B34AB4"/>
    <w:rsid w:val="53B53FB0"/>
    <w:rsid w:val="53BB6618"/>
    <w:rsid w:val="53BB6F13"/>
    <w:rsid w:val="53BC3E82"/>
    <w:rsid w:val="53BE5032"/>
    <w:rsid w:val="53BE5B48"/>
    <w:rsid w:val="53C154D9"/>
    <w:rsid w:val="53C4654B"/>
    <w:rsid w:val="53C46F19"/>
    <w:rsid w:val="53CB154E"/>
    <w:rsid w:val="53CC5362"/>
    <w:rsid w:val="53D0110E"/>
    <w:rsid w:val="53D643E4"/>
    <w:rsid w:val="53D66CAB"/>
    <w:rsid w:val="53D8661D"/>
    <w:rsid w:val="53E5433D"/>
    <w:rsid w:val="53EA6411"/>
    <w:rsid w:val="53EA66BE"/>
    <w:rsid w:val="53EB4505"/>
    <w:rsid w:val="53F31AF5"/>
    <w:rsid w:val="53F65B44"/>
    <w:rsid w:val="53FC6D05"/>
    <w:rsid w:val="53FE2C3B"/>
    <w:rsid w:val="53FE3AFE"/>
    <w:rsid w:val="540C7775"/>
    <w:rsid w:val="5411661A"/>
    <w:rsid w:val="54153291"/>
    <w:rsid w:val="54163A69"/>
    <w:rsid w:val="5419035D"/>
    <w:rsid w:val="54191AF0"/>
    <w:rsid w:val="5430507A"/>
    <w:rsid w:val="54311979"/>
    <w:rsid w:val="543145CA"/>
    <w:rsid w:val="54365DE4"/>
    <w:rsid w:val="543855F5"/>
    <w:rsid w:val="54395996"/>
    <w:rsid w:val="543D33B5"/>
    <w:rsid w:val="54490E71"/>
    <w:rsid w:val="544A0455"/>
    <w:rsid w:val="544C6334"/>
    <w:rsid w:val="544F6703"/>
    <w:rsid w:val="545A6625"/>
    <w:rsid w:val="545E13B6"/>
    <w:rsid w:val="54690B30"/>
    <w:rsid w:val="546A129B"/>
    <w:rsid w:val="546A1CF3"/>
    <w:rsid w:val="546B7121"/>
    <w:rsid w:val="546F1971"/>
    <w:rsid w:val="547179B0"/>
    <w:rsid w:val="547643CD"/>
    <w:rsid w:val="547D3059"/>
    <w:rsid w:val="547D5A2A"/>
    <w:rsid w:val="547E59F8"/>
    <w:rsid w:val="54826439"/>
    <w:rsid w:val="5484391B"/>
    <w:rsid w:val="5485624D"/>
    <w:rsid w:val="54857261"/>
    <w:rsid w:val="548E7502"/>
    <w:rsid w:val="54902EC6"/>
    <w:rsid w:val="54905E88"/>
    <w:rsid w:val="54913ECF"/>
    <w:rsid w:val="54935FE9"/>
    <w:rsid w:val="54937CA5"/>
    <w:rsid w:val="54951F34"/>
    <w:rsid w:val="5498144E"/>
    <w:rsid w:val="549C5187"/>
    <w:rsid w:val="54A250C5"/>
    <w:rsid w:val="54A44094"/>
    <w:rsid w:val="54A60440"/>
    <w:rsid w:val="54A95439"/>
    <w:rsid w:val="54AB5BF5"/>
    <w:rsid w:val="54AE407F"/>
    <w:rsid w:val="54AE6D9E"/>
    <w:rsid w:val="54B05B79"/>
    <w:rsid w:val="54B4618E"/>
    <w:rsid w:val="54B5767E"/>
    <w:rsid w:val="54B80EC5"/>
    <w:rsid w:val="54B95C36"/>
    <w:rsid w:val="54BC50E7"/>
    <w:rsid w:val="54BD51D1"/>
    <w:rsid w:val="54C36101"/>
    <w:rsid w:val="54CA2A26"/>
    <w:rsid w:val="54CB3069"/>
    <w:rsid w:val="54CE7BB2"/>
    <w:rsid w:val="54CF5BE9"/>
    <w:rsid w:val="54D17312"/>
    <w:rsid w:val="54D37237"/>
    <w:rsid w:val="54D60C30"/>
    <w:rsid w:val="54D761CE"/>
    <w:rsid w:val="54D973D1"/>
    <w:rsid w:val="54DA381D"/>
    <w:rsid w:val="54DA7318"/>
    <w:rsid w:val="54DC60C9"/>
    <w:rsid w:val="54E4402F"/>
    <w:rsid w:val="54EB12D4"/>
    <w:rsid w:val="54EE0447"/>
    <w:rsid w:val="54F06319"/>
    <w:rsid w:val="54F41D6C"/>
    <w:rsid w:val="551A0859"/>
    <w:rsid w:val="551A478F"/>
    <w:rsid w:val="551C591A"/>
    <w:rsid w:val="551D19E9"/>
    <w:rsid w:val="551F69AD"/>
    <w:rsid w:val="5527064B"/>
    <w:rsid w:val="552813B8"/>
    <w:rsid w:val="55292820"/>
    <w:rsid w:val="55293C0D"/>
    <w:rsid w:val="552A36D0"/>
    <w:rsid w:val="552B767D"/>
    <w:rsid w:val="5538599D"/>
    <w:rsid w:val="553B507D"/>
    <w:rsid w:val="553D78AC"/>
    <w:rsid w:val="553E2A36"/>
    <w:rsid w:val="55430D85"/>
    <w:rsid w:val="555164D8"/>
    <w:rsid w:val="55560BC1"/>
    <w:rsid w:val="55584655"/>
    <w:rsid w:val="555A64D6"/>
    <w:rsid w:val="555F1551"/>
    <w:rsid w:val="55601883"/>
    <w:rsid w:val="55604E3F"/>
    <w:rsid w:val="55616088"/>
    <w:rsid w:val="55623223"/>
    <w:rsid w:val="55643EA1"/>
    <w:rsid w:val="556535C3"/>
    <w:rsid w:val="55665FD0"/>
    <w:rsid w:val="55676D0A"/>
    <w:rsid w:val="55690829"/>
    <w:rsid w:val="556C2F4D"/>
    <w:rsid w:val="5573656D"/>
    <w:rsid w:val="55777EE8"/>
    <w:rsid w:val="55780D69"/>
    <w:rsid w:val="557942A9"/>
    <w:rsid w:val="557D127C"/>
    <w:rsid w:val="55815C87"/>
    <w:rsid w:val="55864BAC"/>
    <w:rsid w:val="55886AF1"/>
    <w:rsid w:val="558A621E"/>
    <w:rsid w:val="558B6423"/>
    <w:rsid w:val="55924F84"/>
    <w:rsid w:val="559958B6"/>
    <w:rsid w:val="559A122D"/>
    <w:rsid w:val="559C02A8"/>
    <w:rsid w:val="55A10816"/>
    <w:rsid w:val="55A41E5C"/>
    <w:rsid w:val="55A85009"/>
    <w:rsid w:val="55B84CDB"/>
    <w:rsid w:val="55B84F9A"/>
    <w:rsid w:val="55B9634F"/>
    <w:rsid w:val="55BB707D"/>
    <w:rsid w:val="55BE7552"/>
    <w:rsid w:val="55C24447"/>
    <w:rsid w:val="55C54857"/>
    <w:rsid w:val="55C670BC"/>
    <w:rsid w:val="55CA4CD5"/>
    <w:rsid w:val="55D00A76"/>
    <w:rsid w:val="55D57808"/>
    <w:rsid w:val="55E771D4"/>
    <w:rsid w:val="55EC3A20"/>
    <w:rsid w:val="55EE6D26"/>
    <w:rsid w:val="55EF355F"/>
    <w:rsid w:val="55F026E1"/>
    <w:rsid w:val="55F26335"/>
    <w:rsid w:val="55F65682"/>
    <w:rsid w:val="55F66F86"/>
    <w:rsid w:val="55F84588"/>
    <w:rsid w:val="55FA70FE"/>
    <w:rsid w:val="55FB667B"/>
    <w:rsid w:val="55FC2A9D"/>
    <w:rsid w:val="55FF1595"/>
    <w:rsid w:val="56013346"/>
    <w:rsid w:val="560C4A78"/>
    <w:rsid w:val="560E434A"/>
    <w:rsid w:val="56125617"/>
    <w:rsid w:val="56174DE5"/>
    <w:rsid w:val="56184B20"/>
    <w:rsid w:val="5619073C"/>
    <w:rsid w:val="56207EDE"/>
    <w:rsid w:val="56211BB8"/>
    <w:rsid w:val="56285EDA"/>
    <w:rsid w:val="562A3BFB"/>
    <w:rsid w:val="562A603A"/>
    <w:rsid w:val="562B6BAC"/>
    <w:rsid w:val="562E35A7"/>
    <w:rsid w:val="562F2E4E"/>
    <w:rsid w:val="562F6CB3"/>
    <w:rsid w:val="5632070A"/>
    <w:rsid w:val="5635532E"/>
    <w:rsid w:val="56370AA1"/>
    <w:rsid w:val="563C5A53"/>
    <w:rsid w:val="564466D1"/>
    <w:rsid w:val="56464116"/>
    <w:rsid w:val="56487D5E"/>
    <w:rsid w:val="564B0CFF"/>
    <w:rsid w:val="564F00F9"/>
    <w:rsid w:val="565221F4"/>
    <w:rsid w:val="56533F07"/>
    <w:rsid w:val="56550B8E"/>
    <w:rsid w:val="56585A7B"/>
    <w:rsid w:val="56585C9E"/>
    <w:rsid w:val="566A4CCB"/>
    <w:rsid w:val="566B1940"/>
    <w:rsid w:val="566C58E8"/>
    <w:rsid w:val="566C7075"/>
    <w:rsid w:val="566E56B7"/>
    <w:rsid w:val="567355CC"/>
    <w:rsid w:val="56797471"/>
    <w:rsid w:val="567E4266"/>
    <w:rsid w:val="567F3930"/>
    <w:rsid w:val="5683485E"/>
    <w:rsid w:val="568D03BE"/>
    <w:rsid w:val="569670B6"/>
    <w:rsid w:val="56976C33"/>
    <w:rsid w:val="56996A98"/>
    <w:rsid w:val="569A4D3F"/>
    <w:rsid w:val="569C28D9"/>
    <w:rsid w:val="569C586B"/>
    <w:rsid w:val="569D0F4D"/>
    <w:rsid w:val="56A0595F"/>
    <w:rsid w:val="56A31455"/>
    <w:rsid w:val="56AD3367"/>
    <w:rsid w:val="56AE7240"/>
    <w:rsid w:val="56B3222C"/>
    <w:rsid w:val="56BF0BDF"/>
    <w:rsid w:val="56BF2433"/>
    <w:rsid w:val="56C61A99"/>
    <w:rsid w:val="56C94DF3"/>
    <w:rsid w:val="56CD2124"/>
    <w:rsid w:val="56CE0A89"/>
    <w:rsid w:val="56D24A86"/>
    <w:rsid w:val="56D27BFE"/>
    <w:rsid w:val="56D51FAF"/>
    <w:rsid w:val="56D638C7"/>
    <w:rsid w:val="56D95BEA"/>
    <w:rsid w:val="56D9773F"/>
    <w:rsid w:val="56DB2113"/>
    <w:rsid w:val="56E10DDD"/>
    <w:rsid w:val="56E617F0"/>
    <w:rsid w:val="56EF38C7"/>
    <w:rsid w:val="56F70A74"/>
    <w:rsid w:val="56F81C20"/>
    <w:rsid w:val="57026664"/>
    <w:rsid w:val="570A13C5"/>
    <w:rsid w:val="570D4047"/>
    <w:rsid w:val="571117C6"/>
    <w:rsid w:val="57196A4B"/>
    <w:rsid w:val="5720383C"/>
    <w:rsid w:val="57210AB8"/>
    <w:rsid w:val="5725761D"/>
    <w:rsid w:val="57291F2F"/>
    <w:rsid w:val="572C60BB"/>
    <w:rsid w:val="572D5895"/>
    <w:rsid w:val="57331ACF"/>
    <w:rsid w:val="57370586"/>
    <w:rsid w:val="573830A5"/>
    <w:rsid w:val="57395489"/>
    <w:rsid w:val="573A4EF1"/>
    <w:rsid w:val="573B62F5"/>
    <w:rsid w:val="573C227B"/>
    <w:rsid w:val="573D77D6"/>
    <w:rsid w:val="573E2CC4"/>
    <w:rsid w:val="573F67C3"/>
    <w:rsid w:val="57411A42"/>
    <w:rsid w:val="57462208"/>
    <w:rsid w:val="574D44D3"/>
    <w:rsid w:val="574E2A85"/>
    <w:rsid w:val="574E5463"/>
    <w:rsid w:val="574F1F0A"/>
    <w:rsid w:val="57530A45"/>
    <w:rsid w:val="57576183"/>
    <w:rsid w:val="575776C3"/>
    <w:rsid w:val="575B0280"/>
    <w:rsid w:val="575B5366"/>
    <w:rsid w:val="57625B9F"/>
    <w:rsid w:val="576312AA"/>
    <w:rsid w:val="57637E20"/>
    <w:rsid w:val="5765540B"/>
    <w:rsid w:val="57682EBA"/>
    <w:rsid w:val="577458CD"/>
    <w:rsid w:val="5776163C"/>
    <w:rsid w:val="577839E0"/>
    <w:rsid w:val="57804AEE"/>
    <w:rsid w:val="57836689"/>
    <w:rsid w:val="57847854"/>
    <w:rsid w:val="578631BB"/>
    <w:rsid w:val="578670FA"/>
    <w:rsid w:val="57897EFC"/>
    <w:rsid w:val="578B65D5"/>
    <w:rsid w:val="578D7955"/>
    <w:rsid w:val="578F04AF"/>
    <w:rsid w:val="579175DF"/>
    <w:rsid w:val="579357E5"/>
    <w:rsid w:val="57960D37"/>
    <w:rsid w:val="579843C0"/>
    <w:rsid w:val="579B607F"/>
    <w:rsid w:val="57A427BF"/>
    <w:rsid w:val="57A56669"/>
    <w:rsid w:val="57AC4A69"/>
    <w:rsid w:val="57AC7077"/>
    <w:rsid w:val="57B31B3F"/>
    <w:rsid w:val="57B47793"/>
    <w:rsid w:val="57B93BBB"/>
    <w:rsid w:val="57C0659E"/>
    <w:rsid w:val="57C237CF"/>
    <w:rsid w:val="57C36A87"/>
    <w:rsid w:val="57C71CB3"/>
    <w:rsid w:val="57C74C44"/>
    <w:rsid w:val="57C92F60"/>
    <w:rsid w:val="57CD4835"/>
    <w:rsid w:val="57D00DC5"/>
    <w:rsid w:val="57D42E85"/>
    <w:rsid w:val="57D74C59"/>
    <w:rsid w:val="57D9146D"/>
    <w:rsid w:val="57D94A5E"/>
    <w:rsid w:val="57D95247"/>
    <w:rsid w:val="57DB5101"/>
    <w:rsid w:val="57E02CCB"/>
    <w:rsid w:val="57E042BB"/>
    <w:rsid w:val="57E13B23"/>
    <w:rsid w:val="57E73597"/>
    <w:rsid w:val="57E77E61"/>
    <w:rsid w:val="57E803F5"/>
    <w:rsid w:val="57E906DE"/>
    <w:rsid w:val="57EC2502"/>
    <w:rsid w:val="57EC69B8"/>
    <w:rsid w:val="57ED75B3"/>
    <w:rsid w:val="57EF196D"/>
    <w:rsid w:val="57F12CAB"/>
    <w:rsid w:val="57FE6D33"/>
    <w:rsid w:val="57FF083E"/>
    <w:rsid w:val="57FF60BE"/>
    <w:rsid w:val="57FF7E44"/>
    <w:rsid w:val="580231C0"/>
    <w:rsid w:val="58032BFF"/>
    <w:rsid w:val="58042143"/>
    <w:rsid w:val="5805517E"/>
    <w:rsid w:val="5807751E"/>
    <w:rsid w:val="58080E23"/>
    <w:rsid w:val="5813791F"/>
    <w:rsid w:val="58154DE9"/>
    <w:rsid w:val="581C70AA"/>
    <w:rsid w:val="581D3459"/>
    <w:rsid w:val="581D58D2"/>
    <w:rsid w:val="581D7870"/>
    <w:rsid w:val="581E54A2"/>
    <w:rsid w:val="582932FC"/>
    <w:rsid w:val="582B7DBB"/>
    <w:rsid w:val="58326FC4"/>
    <w:rsid w:val="583628ED"/>
    <w:rsid w:val="58410447"/>
    <w:rsid w:val="584136B3"/>
    <w:rsid w:val="5842674B"/>
    <w:rsid w:val="5848213E"/>
    <w:rsid w:val="584838D2"/>
    <w:rsid w:val="584F0406"/>
    <w:rsid w:val="58504BDC"/>
    <w:rsid w:val="58525DD3"/>
    <w:rsid w:val="585320A8"/>
    <w:rsid w:val="58585CA5"/>
    <w:rsid w:val="58587598"/>
    <w:rsid w:val="585B092C"/>
    <w:rsid w:val="585B10B9"/>
    <w:rsid w:val="58617701"/>
    <w:rsid w:val="586926F0"/>
    <w:rsid w:val="5869396D"/>
    <w:rsid w:val="586E1419"/>
    <w:rsid w:val="58701227"/>
    <w:rsid w:val="58705B1C"/>
    <w:rsid w:val="58742FBB"/>
    <w:rsid w:val="587668F4"/>
    <w:rsid w:val="58791F38"/>
    <w:rsid w:val="587E1336"/>
    <w:rsid w:val="58842497"/>
    <w:rsid w:val="58857200"/>
    <w:rsid w:val="5889658F"/>
    <w:rsid w:val="588A37F4"/>
    <w:rsid w:val="588B228E"/>
    <w:rsid w:val="588D4B2A"/>
    <w:rsid w:val="588E39D6"/>
    <w:rsid w:val="588E4050"/>
    <w:rsid w:val="5892266B"/>
    <w:rsid w:val="589A48E6"/>
    <w:rsid w:val="58A07206"/>
    <w:rsid w:val="58A07F2B"/>
    <w:rsid w:val="58A2135F"/>
    <w:rsid w:val="58A25753"/>
    <w:rsid w:val="58AA5E58"/>
    <w:rsid w:val="58AC6DC2"/>
    <w:rsid w:val="58AF1523"/>
    <w:rsid w:val="58B06494"/>
    <w:rsid w:val="58B156F2"/>
    <w:rsid w:val="58B47E00"/>
    <w:rsid w:val="58B50D54"/>
    <w:rsid w:val="58B57643"/>
    <w:rsid w:val="58BC1F28"/>
    <w:rsid w:val="58BC5933"/>
    <w:rsid w:val="58BE33E9"/>
    <w:rsid w:val="58C02B69"/>
    <w:rsid w:val="58C10242"/>
    <w:rsid w:val="58C2143D"/>
    <w:rsid w:val="58C37527"/>
    <w:rsid w:val="58C71EE5"/>
    <w:rsid w:val="58C86DF5"/>
    <w:rsid w:val="58CA1354"/>
    <w:rsid w:val="58CD024F"/>
    <w:rsid w:val="58CD2608"/>
    <w:rsid w:val="58D64248"/>
    <w:rsid w:val="58DA7766"/>
    <w:rsid w:val="58DB0AD7"/>
    <w:rsid w:val="58DD0952"/>
    <w:rsid w:val="58DD22B1"/>
    <w:rsid w:val="58DF2FD9"/>
    <w:rsid w:val="58E00EFD"/>
    <w:rsid w:val="58E40D2C"/>
    <w:rsid w:val="58E47914"/>
    <w:rsid w:val="58E94AA8"/>
    <w:rsid w:val="58ED0C18"/>
    <w:rsid w:val="58F0193E"/>
    <w:rsid w:val="58F21763"/>
    <w:rsid w:val="58F60003"/>
    <w:rsid w:val="58FD6C5A"/>
    <w:rsid w:val="5905712B"/>
    <w:rsid w:val="590B7991"/>
    <w:rsid w:val="5910694B"/>
    <w:rsid w:val="591072C3"/>
    <w:rsid w:val="591114C2"/>
    <w:rsid w:val="59142E5A"/>
    <w:rsid w:val="59162DF0"/>
    <w:rsid w:val="591857C5"/>
    <w:rsid w:val="59187ABC"/>
    <w:rsid w:val="59231CEF"/>
    <w:rsid w:val="59271770"/>
    <w:rsid w:val="59287B0B"/>
    <w:rsid w:val="59290374"/>
    <w:rsid w:val="59307793"/>
    <w:rsid w:val="59326FE4"/>
    <w:rsid w:val="593429E3"/>
    <w:rsid w:val="59361D74"/>
    <w:rsid w:val="59387B61"/>
    <w:rsid w:val="593B28DD"/>
    <w:rsid w:val="593C0FD4"/>
    <w:rsid w:val="593D3F0A"/>
    <w:rsid w:val="594165F1"/>
    <w:rsid w:val="594368B1"/>
    <w:rsid w:val="59452932"/>
    <w:rsid w:val="594865E7"/>
    <w:rsid w:val="59486DD0"/>
    <w:rsid w:val="59491C5F"/>
    <w:rsid w:val="59493175"/>
    <w:rsid w:val="594B7109"/>
    <w:rsid w:val="594C4503"/>
    <w:rsid w:val="595751F0"/>
    <w:rsid w:val="59617AD9"/>
    <w:rsid w:val="59652931"/>
    <w:rsid w:val="59662CE0"/>
    <w:rsid w:val="596B4C2F"/>
    <w:rsid w:val="59724996"/>
    <w:rsid w:val="5978250F"/>
    <w:rsid w:val="597A60D7"/>
    <w:rsid w:val="597A6C42"/>
    <w:rsid w:val="597D188C"/>
    <w:rsid w:val="597E2CBD"/>
    <w:rsid w:val="59840C5B"/>
    <w:rsid w:val="598866C3"/>
    <w:rsid w:val="598A17A1"/>
    <w:rsid w:val="598C409E"/>
    <w:rsid w:val="598E7C4D"/>
    <w:rsid w:val="598F6DEA"/>
    <w:rsid w:val="59901B1C"/>
    <w:rsid w:val="59942914"/>
    <w:rsid w:val="59953F55"/>
    <w:rsid w:val="59982B07"/>
    <w:rsid w:val="599B198B"/>
    <w:rsid w:val="599C4275"/>
    <w:rsid w:val="599F46B0"/>
    <w:rsid w:val="59A01CF6"/>
    <w:rsid w:val="59A073B5"/>
    <w:rsid w:val="59A26909"/>
    <w:rsid w:val="59A374EF"/>
    <w:rsid w:val="59A6792D"/>
    <w:rsid w:val="59A93229"/>
    <w:rsid w:val="59AB04CE"/>
    <w:rsid w:val="59AC653A"/>
    <w:rsid w:val="59AD735E"/>
    <w:rsid w:val="59B24D98"/>
    <w:rsid w:val="59B65115"/>
    <w:rsid w:val="59B94AC9"/>
    <w:rsid w:val="59BB77E4"/>
    <w:rsid w:val="59C05473"/>
    <w:rsid w:val="59C15BB3"/>
    <w:rsid w:val="59C669B7"/>
    <w:rsid w:val="59C80FA7"/>
    <w:rsid w:val="59C943B4"/>
    <w:rsid w:val="59CC75E0"/>
    <w:rsid w:val="59CD4007"/>
    <w:rsid w:val="59D155D6"/>
    <w:rsid w:val="59D3586F"/>
    <w:rsid w:val="59D3726C"/>
    <w:rsid w:val="59D519CC"/>
    <w:rsid w:val="59D71F75"/>
    <w:rsid w:val="59D82AE5"/>
    <w:rsid w:val="59DB2CB0"/>
    <w:rsid w:val="59DD50AC"/>
    <w:rsid w:val="59E84E68"/>
    <w:rsid w:val="59F056F1"/>
    <w:rsid w:val="59FD5DEA"/>
    <w:rsid w:val="59FE0D73"/>
    <w:rsid w:val="5A030BA8"/>
    <w:rsid w:val="5A057869"/>
    <w:rsid w:val="5A0A66A4"/>
    <w:rsid w:val="5A0C6E99"/>
    <w:rsid w:val="5A100086"/>
    <w:rsid w:val="5A110B00"/>
    <w:rsid w:val="5A1378EE"/>
    <w:rsid w:val="5A180B7F"/>
    <w:rsid w:val="5A1C38C0"/>
    <w:rsid w:val="5A1F7053"/>
    <w:rsid w:val="5A255F6B"/>
    <w:rsid w:val="5A270AAC"/>
    <w:rsid w:val="5A295D67"/>
    <w:rsid w:val="5A2A725E"/>
    <w:rsid w:val="5A30605D"/>
    <w:rsid w:val="5A322D8C"/>
    <w:rsid w:val="5A384811"/>
    <w:rsid w:val="5A393AF0"/>
    <w:rsid w:val="5A3B2A2F"/>
    <w:rsid w:val="5A3B6FFB"/>
    <w:rsid w:val="5A4145B7"/>
    <w:rsid w:val="5A45333F"/>
    <w:rsid w:val="5A481847"/>
    <w:rsid w:val="5A5028BE"/>
    <w:rsid w:val="5A513F2D"/>
    <w:rsid w:val="5A536478"/>
    <w:rsid w:val="5A580E7C"/>
    <w:rsid w:val="5A5C3B7F"/>
    <w:rsid w:val="5A65797E"/>
    <w:rsid w:val="5A695A91"/>
    <w:rsid w:val="5A7208EE"/>
    <w:rsid w:val="5A72698C"/>
    <w:rsid w:val="5A745480"/>
    <w:rsid w:val="5A746169"/>
    <w:rsid w:val="5A7644F3"/>
    <w:rsid w:val="5A7A3C90"/>
    <w:rsid w:val="5A7E6698"/>
    <w:rsid w:val="5A8166DE"/>
    <w:rsid w:val="5A83091B"/>
    <w:rsid w:val="5A835E8D"/>
    <w:rsid w:val="5A84459B"/>
    <w:rsid w:val="5A8452A0"/>
    <w:rsid w:val="5A8764B0"/>
    <w:rsid w:val="5A896AF7"/>
    <w:rsid w:val="5A8A6C94"/>
    <w:rsid w:val="5A954126"/>
    <w:rsid w:val="5A991373"/>
    <w:rsid w:val="5A9A2F7E"/>
    <w:rsid w:val="5A9A682A"/>
    <w:rsid w:val="5AA755E1"/>
    <w:rsid w:val="5AA844DD"/>
    <w:rsid w:val="5AA950CC"/>
    <w:rsid w:val="5AAD6B5B"/>
    <w:rsid w:val="5AB97304"/>
    <w:rsid w:val="5ABA66CE"/>
    <w:rsid w:val="5AC15DBE"/>
    <w:rsid w:val="5AC3004A"/>
    <w:rsid w:val="5AC97F33"/>
    <w:rsid w:val="5ACE5FEE"/>
    <w:rsid w:val="5ACF4D73"/>
    <w:rsid w:val="5AD659E2"/>
    <w:rsid w:val="5AD94131"/>
    <w:rsid w:val="5AD9790C"/>
    <w:rsid w:val="5ADA2AA7"/>
    <w:rsid w:val="5ADA75BB"/>
    <w:rsid w:val="5ADB165C"/>
    <w:rsid w:val="5ADC24B1"/>
    <w:rsid w:val="5ADF38C4"/>
    <w:rsid w:val="5AE027B2"/>
    <w:rsid w:val="5AE7103F"/>
    <w:rsid w:val="5AE81199"/>
    <w:rsid w:val="5AE9458D"/>
    <w:rsid w:val="5AEB5707"/>
    <w:rsid w:val="5AEC31DE"/>
    <w:rsid w:val="5AF80207"/>
    <w:rsid w:val="5B026E72"/>
    <w:rsid w:val="5B03746C"/>
    <w:rsid w:val="5B04329F"/>
    <w:rsid w:val="5B0A0562"/>
    <w:rsid w:val="5B111B4C"/>
    <w:rsid w:val="5B133E50"/>
    <w:rsid w:val="5B15109E"/>
    <w:rsid w:val="5B166F31"/>
    <w:rsid w:val="5B1A0B1D"/>
    <w:rsid w:val="5B1E31BF"/>
    <w:rsid w:val="5B20774A"/>
    <w:rsid w:val="5B216FBE"/>
    <w:rsid w:val="5B25525F"/>
    <w:rsid w:val="5B2A39BA"/>
    <w:rsid w:val="5B2B5707"/>
    <w:rsid w:val="5B2D69CB"/>
    <w:rsid w:val="5B3234E8"/>
    <w:rsid w:val="5B326423"/>
    <w:rsid w:val="5B3B7AF3"/>
    <w:rsid w:val="5B3D2687"/>
    <w:rsid w:val="5B4176A4"/>
    <w:rsid w:val="5B444087"/>
    <w:rsid w:val="5B470A78"/>
    <w:rsid w:val="5B475672"/>
    <w:rsid w:val="5B48766B"/>
    <w:rsid w:val="5B4C0B2F"/>
    <w:rsid w:val="5B4D0E32"/>
    <w:rsid w:val="5B4D4D14"/>
    <w:rsid w:val="5B4E09E9"/>
    <w:rsid w:val="5B516F86"/>
    <w:rsid w:val="5B5C3FBC"/>
    <w:rsid w:val="5B5C65AE"/>
    <w:rsid w:val="5B5E0ADF"/>
    <w:rsid w:val="5B5E18E4"/>
    <w:rsid w:val="5B5F21A9"/>
    <w:rsid w:val="5B611ECA"/>
    <w:rsid w:val="5B6173AF"/>
    <w:rsid w:val="5B6E5AC6"/>
    <w:rsid w:val="5B6E7DB5"/>
    <w:rsid w:val="5B6F3C0F"/>
    <w:rsid w:val="5B7135A6"/>
    <w:rsid w:val="5B7450A4"/>
    <w:rsid w:val="5B753BE4"/>
    <w:rsid w:val="5B783917"/>
    <w:rsid w:val="5B7D049B"/>
    <w:rsid w:val="5B802A37"/>
    <w:rsid w:val="5B8571F1"/>
    <w:rsid w:val="5B872D2D"/>
    <w:rsid w:val="5B8D0530"/>
    <w:rsid w:val="5B925D99"/>
    <w:rsid w:val="5B98135F"/>
    <w:rsid w:val="5B983AAA"/>
    <w:rsid w:val="5B9D19C4"/>
    <w:rsid w:val="5BA0429C"/>
    <w:rsid w:val="5BA243FF"/>
    <w:rsid w:val="5BAA2BB7"/>
    <w:rsid w:val="5BAD52F4"/>
    <w:rsid w:val="5BAE38DE"/>
    <w:rsid w:val="5BAF6B85"/>
    <w:rsid w:val="5BB5157E"/>
    <w:rsid w:val="5BB72652"/>
    <w:rsid w:val="5BBC75B4"/>
    <w:rsid w:val="5BBD7DC1"/>
    <w:rsid w:val="5BC0745D"/>
    <w:rsid w:val="5BC43456"/>
    <w:rsid w:val="5BC560CC"/>
    <w:rsid w:val="5BC70611"/>
    <w:rsid w:val="5BCA2397"/>
    <w:rsid w:val="5BD027B7"/>
    <w:rsid w:val="5BD64F88"/>
    <w:rsid w:val="5BD90F21"/>
    <w:rsid w:val="5BD9420B"/>
    <w:rsid w:val="5BDB0D4B"/>
    <w:rsid w:val="5BDB6D08"/>
    <w:rsid w:val="5BDC6425"/>
    <w:rsid w:val="5BDF0EE9"/>
    <w:rsid w:val="5BDF61B4"/>
    <w:rsid w:val="5BE66583"/>
    <w:rsid w:val="5BE87DE5"/>
    <w:rsid w:val="5BE95AA5"/>
    <w:rsid w:val="5BEC3DE8"/>
    <w:rsid w:val="5BEC6AEC"/>
    <w:rsid w:val="5BEC6DA7"/>
    <w:rsid w:val="5BEE48C0"/>
    <w:rsid w:val="5BEE5CAC"/>
    <w:rsid w:val="5BF55223"/>
    <w:rsid w:val="5BF82712"/>
    <w:rsid w:val="5BF93D27"/>
    <w:rsid w:val="5BFB69F9"/>
    <w:rsid w:val="5C05271D"/>
    <w:rsid w:val="5C053535"/>
    <w:rsid w:val="5C0D5AE8"/>
    <w:rsid w:val="5C145D01"/>
    <w:rsid w:val="5C1A1659"/>
    <w:rsid w:val="5C1E0B3B"/>
    <w:rsid w:val="5C227C26"/>
    <w:rsid w:val="5C2514A9"/>
    <w:rsid w:val="5C252340"/>
    <w:rsid w:val="5C2C56B2"/>
    <w:rsid w:val="5C361B37"/>
    <w:rsid w:val="5C3A04A1"/>
    <w:rsid w:val="5C3D0702"/>
    <w:rsid w:val="5C442565"/>
    <w:rsid w:val="5C4557DF"/>
    <w:rsid w:val="5C470107"/>
    <w:rsid w:val="5C477F20"/>
    <w:rsid w:val="5C495432"/>
    <w:rsid w:val="5C4A07A4"/>
    <w:rsid w:val="5C4B308F"/>
    <w:rsid w:val="5C4E2969"/>
    <w:rsid w:val="5C5A475B"/>
    <w:rsid w:val="5C5D6232"/>
    <w:rsid w:val="5C606821"/>
    <w:rsid w:val="5C77442D"/>
    <w:rsid w:val="5C7C6304"/>
    <w:rsid w:val="5C8358CC"/>
    <w:rsid w:val="5C836B25"/>
    <w:rsid w:val="5C880366"/>
    <w:rsid w:val="5C8900B3"/>
    <w:rsid w:val="5C8F0CA4"/>
    <w:rsid w:val="5C8F2CDC"/>
    <w:rsid w:val="5C965684"/>
    <w:rsid w:val="5C98671F"/>
    <w:rsid w:val="5C9D153B"/>
    <w:rsid w:val="5CA17519"/>
    <w:rsid w:val="5CA84105"/>
    <w:rsid w:val="5CB11427"/>
    <w:rsid w:val="5CB30A4F"/>
    <w:rsid w:val="5CB52F7E"/>
    <w:rsid w:val="5CC019E0"/>
    <w:rsid w:val="5CC2096B"/>
    <w:rsid w:val="5CC51954"/>
    <w:rsid w:val="5CC95DBF"/>
    <w:rsid w:val="5CCB49E9"/>
    <w:rsid w:val="5CCB6EC9"/>
    <w:rsid w:val="5CCE18E2"/>
    <w:rsid w:val="5CD01B96"/>
    <w:rsid w:val="5CD021D6"/>
    <w:rsid w:val="5CD579A7"/>
    <w:rsid w:val="5CD600DD"/>
    <w:rsid w:val="5CD77174"/>
    <w:rsid w:val="5CDD7B15"/>
    <w:rsid w:val="5CDF43B7"/>
    <w:rsid w:val="5CDF7C46"/>
    <w:rsid w:val="5CE47F07"/>
    <w:rsid w:val="5CEA4011"/>
    <w:rsid w:val="5CED6E54"/>
    <w:rsid w:val="5CF13408"/>
    <w:rsid w:val="5CF56C00"/>
    <w:rsid w:val="5CF9161F"/>
    <w:rsid w:val="5CFA1557"/>
    <w:rsid w:val="5CFB285D"/>
    <w:rsid w:val="5D001BFE"/>
    <w:rsid w:val="5D042D16"/>
    <w:rsid w:val="5D043F19"/>
    <w:rsid w:val="5D050C35"/>
    <w:rsid w:val="5D0A1DE2"/>
    <w:rsid w:val="5D0C1C94"/>
    <w:rsid w:val="5D124BEB"/>
    <w:rsid w:val="5D192D21"/>
    <w:rsid w:val="5D196EE0"/>
    <w:rsid w:val="5D1F010E"/>
    <w:rsid w:val="5D2027C1"/>
    <w:rsid w:val="5D2061FE"/>
    <w:rsid w:val="5D21171B"/>
    <w:rsid w:val="5D225CD1"/>
    <w:rsid w:val="5D251608"/>
    <w:rsid w:val="5D270D1F"/>
    <w:rsid w:val="5D282FE0"/>
    <w:rsid w:val="5D295BDE"/>
    <w:rsid w:val="5D307C61"/>
    <w:rsid w:val="5D3118A2"/>
    <w:rsid w:val="5D3354F7"/>
    <w:rsid w:val="5D345FB8"/>
    <w:rsid w:val="5D39304E"/>
    <w:rsid w:val="5D3A6A81"/>
    <w:rsid w:val="5D3C30C3"/>
    <w:rsid w:val="5D3E3CCA"/>
    <w:rsid w:val="5D3E7EAB"/>
    <w:rsid w:val="5D42417E"/>
    <w:rsid w:val="5D425519"/>
    <w:rsid w:val="5D442323"/>
    <w:rsid w:val="5D481908"/>
    <w:rsid w:val="5D4B6725"/>
    <w:rsid w:val="5D4C1600"/>
    <w:rsid w:val="5D5054BD"/>
    <w:rsid w:val="5D5621AF"/>
    <w:rsid w:val="5D575058"/>
    <w:rsid w:val="5D5A199C"/>
    <w:rsid w:val="5D5B0EE5"/>
    <w:rsid w:val="5D5D6E99"/>
    <w:rsid w:val="5D621255"/>
    <w:rsid w:val="5D641469"/>
    <w:rsid w:val="5D662E50"/>
    <w:rsid w:val="5D675EF2"/>
    <w:rsid w:val="5D6A55EF"/>
    <w:rsid w:val="5D75661D"/>
    <w:rsid w:val="5D7943FC"/>
    <w:rsid w:val="5D7E0358"/>
    <w:rsid w:val="5D805337"/>
    <w:rsid w:val="5D8651D3"/>
    <w:rsid w:val="5D886630"/>
    <w:rsid w:val="5D8B0980"/>
    <w:rsid w:val="5D8C6422"/>
    <w:rsid w:val="5D9679B9"/>
    <w:rsid w:val="5D98536D"/>
    <w:rsid w:val="5D9859BE"/>
    <w:rsid w:val="5D9A2112"/>
    <w:rsid w:val="5D9C52C3"/>
    <w:rsid w:val="5DA65F14"/>
    <w:rsid w:val="5DAF3678"/>
    <w:rsid w:val="5DB34840"/>
    <w:rsid w:val="5DBB40C2"/>
    <w:rsid w:val="5DBF5977"/>
    <w:rsid w:val="5DC157B2"/>
    <w:rsid w:val="5DCA75F2"/>
    <w:rsid w:val="5DCC6649"/>
    <w:rsid w:val="5DCC7686"/>
    <w:rsid w:val="5DD97821"/>
    <w:rsid w:val="5DDA6E6A"/>
    <w:rsid w:val="5DE33C47"/>
    <w:rsid w:val="5DE34407"/>
    <w:rsid w:val="5DE41765"/>
    <w:rsid w:val="5DE53806"/>
    <w:rsid w:val="5DF64295"/>
    <w:rsid w:val="5DF82CB7"/>
    <w:rsid w:val="5DF978CC"/>
    <w:rsid w:val="5DFD70E2"/>
    <w:rsid w:val="5E00600F"/>
    <w:rsid w:val="5E034349"/>
    <w:rsid w:val="5E0570A6"/>
    <w:rsid w:val="5E0655F7"/>
    <w:rsid w:val="5E112AC0"/>
    <w:rsid w:val="5E1240D7"/>
    <w:rsid w:val="5E13443E"/>
    <w:rsid w:val="5E162827"/>
    <w:rsid w:val="5E1734A5"/>
    <w:rsid w:val="5E2104FD"/>
    <w:rsid w:val="5E294791"/>
    <w:rsid w:val="5E2F1F81"/>
    <w:rsid w:val="5E372100"/>
    <w:rsid w:val="5E391443"/>
    <w:rsid w:val="5E3E1D4B"/>
    <w:rsid w:val="5E423BB4"/>
    <w:rsid w:val="5E4603CB"/>
    <w:rsid w:val="5E4878B8"/>
    <w:rsid w:val="5E4F368A"/>
    <w:rsid w:val="5E4F7124"/>
    <w:rsid w:val="5E5051D0"/>
    <w:rsid w:val="5E527588"/>
    <w:rsid w:val="5E5A6957"/>
    <w:rsid w:val="5E5C07E5"/>
    <w:rsid w:val="5E5D4E2A"/>
    <w:rsid w:val="5E5D6D39"/>
    <w:rsid w:val="5E687DDE"/>
    <w:rsid w:val="5E69523A"/>
    <w:rsid w:val="5E6E485D"/>
    <w:rsid w:val="5E6F1F86"/>
    <w:rsid w:val="5E715A73"/>
    <w:rsid w:val="5E7616B6"/>
    <w:rsid w:val="5E7909EE"/>
    <w:rsid w:val="5E8615E4"/>
    <w:rsid w:val="5E8E15E2"/>
    <w:rsid w:val="5E925E5D"/>
    <w:rsid w:val="5E943CE8"/>
    <w:rsid w:val="5E950E07"/>
    <w:rsid w:val="5E9A1737"/>
    <w:rsid w:val="5E9B418D"/>
    <w:rsid w:val="5E9E07C5"/>
    <w:rsid w:val="5E9E6593"/>
    <w:rsid w:val="5EA448B9"/>
    <w:rsid w:val="5EAB0862"/>
    <w:rsid w:val="5EAB6288"/>
    <w:rsid w:val="5EB10289"/>
    <w:rsid w:val="5EB10EEC"/>
    <w:rsid w:val="5EB2666D"/>
    <w:rsid w:val="5EB901D2"/>
    <w:rsid w:val="5EC73E9A"/>
    <w:rsid w:val="5ECF024E"/>
    <w:rsid w:val="5ECF368C"/>
    <w:rsid w:val="5EDA19CB"/>
    <w:rsid w:val="5EDB375A"/>
    <w:rsid w:val="5EE57EDA"/>
    <w:rsid w:val="5EE61B87"/>
    <w:rsid w:val="5EE87DA1"/>
    <w:rsid w:val="5EEA3974"/>
    <w:rsid w:val="5EF01A36"/>
    <w:rsid w:val="5EF27AA3"/>
    <w:rsid w:val="5EF66ED7"/>
    <w:rsid w:val="5EFA110A"/>
    <w:rsid w:val="5EFD3EFE"/>
    <w:rsid w:val="5EFF6415"/>
    <w:rsid w:val="5F045772"/>
    <w:rsid w:val="5F071450"/>
    <w:rsid w:val="5F0911F3"/>
    <w:rsid w:val="5F0A5C98"/>
    <w:rsid w:val="5F0D69E5"/>
    <w:rsid w:val="5F0E1515"/>
    <w:rsid w:val="5F104097"/>
    <w:rsid w:val="5F180CD6"/>
    <w:rsid w:val="5F1A5998"/>
    <w:rsid w:val="5F1B40D3"/>
    <w:rsid w:val="5F1E2586"/>
    <w:rsid w:val="5F1E6467"/>
    <w:rsid w:val="5F20774A"/>
    <w:rsid w:val="5F224771"/>
    <w:rsid w:val="5F291B5F"/>
    <w:rsid w:val="5F296A9C"/>
    <w:rsid w:val="5F2B78E7"/>
    <w:rsid w:val="5F2D206A"/>
    <w:rsid w:val="5F30427B"/>
    <w:rsid w:val="5F32242F"/>
    <w:rsid w:val="5F343068"/>
    <w:rsid w:val="5F374A5D"/>
    <w:rsid w:val="5F390900"/>
    <w:rsid w:val="5F3A2D47"/>
    <w:rsid w:val="5F3D47C2"/>
    <w:rsid w:val="5F422B77"/>
    <w:rsid w:val="5F432C5B"/>
    <w:rsid w:val="5F4A4589"/>
    <w:rsid w:val="5F4B5A5F"/>
    <w:rsid w:val="5F4C5AEF"/>
    <w:rsid w:val="5F506E67"/>
    <w:rsid w:val="5F57363F"/>
    <w:rsid w:val="5F5920BF"/>
    <w:rsid w:val="5F5C15A8"/>
    <w:rsid w:val="5F5D7CDD"/>
    <w:rsid w:val="5F5E09C9"/>
    <w:rsid w:val="5F625021"/>
    <w:rsid w:val="5F664222"/>
    <w:rsid w:val="5F6F5C68"/>
    <w:rsid w:val="5F736075"/>
    <w:rsid w:val="5F774AEF"/>
    <w:rsid w:val="5F8056F5"/>
    <w:rsid w:val="5F834553"/>
    <w:rsid w:val="5F884F25"/>
    <w:rsid w:val="5F895DCE"/>
    <w:rsid w:val="5F8B00CE"/>
    <w:rsid w:val="5F8B106B"/>
    <w:rsid w:val="5F8E4A0C"/>
    <w:rsid w:val="5F926225"/>
    <w:rsid w:val="5F9B7C38"/>
    <w:rsid w:val="5FA14FE4"/>
    <w:rsid w:val="5FA272CB"/>
    <w:rsid w:val="5FA44043"/>
    <w:rsid w:val="5FA45CD0"/>
    <w:rsid w:val="5FA51231"/>
    <w:rsid w:val="5FA703B6"/>
    <w:rsid w:val="5FAD35A4"/>
    <w:rsid w:val="5FAE720D"/>
    <w:rsid w:val="5FB12C0A"/>
    <w:rsid w:val="5FB204C0"/>
    <w:rsid w:val="5FB361CD"/>
    <w:rsid w:val="5FB6438F"/>
    <w:rsid w:val="5FB87519"/>
    <w:rsid w:val="5FB92D38"/>
    <w:rsid w:val="5FB941E8"/>
    <w:rsid w:val="5FC65C30"/>
    <w:rsid w:val="5FC678FB"/>
    <w:rsid w:val="5FC711AA"/>
    <w:rsid w:val="5FC773DB"/>
    <w:rsid w:val="5FCE4C73"/>
    <w:rsid w:val="5FD01AC0"/>
    <w:rsid w:val="5FD155D1"/>
    <w:rsid w:val="5FD51FAF"/>
    <w:rsid w:val="5FDC2FDB"/>
    <w:rsid w:val="5FDF7820"/>
    <w:rsid w:val="5FE11EA5"/>
    <w:rsid w:val="5FE469B0"/>
    <w:rsid w:val="5FE5742E"/>
    <w:rsid w:val="5FEA55D4"/>
    <w:rsid w:val="5FEB0E77"/>
    <w:rsid w:val="5FF329CD"/>
    <w:rsid w:val="5FF60625"/>
    <w:rsid w:val="5FFA5AF0"/>
    <w:rsid w:val="5FFA5E73"/>
    <w:rsid w:val="5FFF19B9"/>
    <w:rsid w:val="60010052"/>
    <w:rsid w:val="60025B37"/>
    <w:rsid w:val="60044D56"/>
    <w:rsid w:val="60084F0C"/>
    <w:rsid w:val="60085F34"/>
    <w:rsid w:val="60096436"/>
    <w:rsid w:val="600C6068"/>
    <w:rsid w:val="601461D9"/>
    <w:rsid w:val="60217777"/>
    <w:rsid w:val="60223B85"/>
    <w:rsid w:val="60260C0C"/>
    <w:rsid w:val="60292474"/>
    <w:rsid w:val="602B59DD"/>
    <w:rsid w:val="60332477"/>
    <w:rsid w:val="60397EF9"/>
    <w:rsid w:val="603A4E1A"/>
    <w:rsid w:val="603F50B4"/>
    <w:rsid w:val="60403079"/>
    <w:rsid w:val="60405989"/>
    <w:rsid w:val="60420525"/>
    <w:rsid w:val="60422BDE"/>
    <w:rsid w:val="604372B9"/>
    <w:rsid w:val="60466B4A"/>
    <w:rsid w:val="604737F6"/>
    <w:rsid w:val="604821C1"/>
    <w:rsid w:val="604A7CB6"/>
    <w:rsid w:val="604C600A"/>
    <w:rsid w:val="604E2C8B"/>
    <w:rsid w:val="605701CA"/>
    <w:rsid w:val="605B4D72"/>
    <w:rsid w:val="605D5C3C"/>
    <w:rsid w:val="605E7727"/>
    <w:rsid w:val="60633AE9"/>
    <w:rsid w:val="60666D29"/>
    <w:rsid w:val="60697865"/>
    <w:rsid w:val="60703B22"/>
    <w:rsid w:val="60707E25"/>
    <w:rsid w:val="60715CAE"/>
    <w:rsid w:val="60727CC7"/>
    <w:rsid w:val="6075477E"/>
    <w:rsid w:val="607C36FA"/>
    <w:rsid w:val="607D30C5"/>
    <w:rsid w:val="607D5923"/>
    <w:rsid w:val="607F20BD"/>
    <w:rsid w:val="6084288A"/>
    <w:rsid w:val="60861D34"/>
    <w:rsid w:val="60883AC7"/>
    <w:rsid w:val="60896C4A"/>
    <w:rsid w:val="608B4EB6"/>
    <w:rsid w:val="608D7141"/>
    <w:rsid w:val="608F0FC3"/>
    <w:rsid w:val="609324B7"/>
    <w:rsid w:val="60940FC4"/>
    <w:rsid w:val="609928CA"/>
    <w:rsid w:val="609A0BE6"/>
    <w:rsid w:val="609B0538"/>
    <w:rsid w:val="609F1A53"/>
    <w:rsid w:val="60A06260"/>
    <w:rsid w:val="60A31804"/>
    <w:rsid w:val="60A61690"/>
    <w:rsid w:val="60A865B6"/>
    <w:rsid w:val="60AE30BC"/>
    <w:rsid w:val="60AF17AF"/>
    <w:rsid w:val="60B211AE"/>
    <w:rsid w:val="60B66866"/>
    <w:rsid w:val="60B97FE6"/>
    <w:rsid w:val="60BD11B7"/>
    <w:rsid w:val="60BD1671"/>
    <w:rsid w:val="60C2149A"/>
    <w:rsid w:val="60CB606C"/>
    <w:rsid w:val="60CC5444"/>
    <w:rsid w:val="60CD4188"/>
    <w:rsid w:val="60CD62AD"/>
    <w:rsid w:val="60CD65C1"/>
    <w:rsid w:val="60CE38F4"/>
    <w:rsid w:val="60D4199B"/>
    <w:rsid w:val="60D72266"/>
    <w:rsid w:val="60D91EBC"/>
    <w:rsid w:val="60DA05DF"/>
    <w:rsid w:val="60DE5FC6"/>
    <w:rsid w:val="60E40E96"/>
    <w:rsid w:val="60E44295"/>
    <w:rsid w:val="60EB728B"/>
    <w:rsid w:val="60EB7908"/>
    <w:rsid w:val="60F048D0"/>
    <w:rsid w:val="60F123D3"/>
    <w:rsid w:val="60F75508"/>
    <w:rsid w:val="60FB283B"/>
    <w:rsid w:val="60FC5969"/>
    <w:rsid w:val="60FC5C07"/>
    <w:rsid w:val="60FC74C9"/>
    <w:rsid w:val="60FF3A98"/>
    <w:rsid w:val="610356EC"/>
    <w:rsid w:val="610C0954"/>
    <w:rsid w:val="610D09BE"/>
    <w:rsid w:val="610E28FB"/>
    <w:rsid w:val="61106006"/>
    <w:rsid w:val="6113163D"/>
    <w:rsid w:val="61164A6D"/>
    <w:rsid w:val="611B13E9"/>
    <w:rsid w:val="61240806"/>
    <w:rsid w:val="612B4BE0"/>
    <w:rsid w:val="612D713E"/>
    <w:rsid w:val="61300527"/>
    <w:rsid w:val="61343DD8"/>
    <w:rsid w:val="6135667E"/>
    <w:rsid w:val="613676F1"/>
    <w:rsid w:val="61391317"/>
    <w:rsid w:val="61392398"/>
    <w:rsid w:val="613C313D"/>
    <w:rsid w:val="613F41F2"/>
    <w:rsid w:val="613F5AF6"/>
    <w:rsid w:val="614648BD"/>
    <w:rsid w:val="614776A1"/>
    <w:rsid w:val="61505AB3"/>
    <w:rsid w:val="61535689"/>
    <w:rsid w:val="61546575"/>
    <w:rsid w:val="61564020"/>
    <w:rsid w:val="61581FF2"/>
    <w:rsid w:val="615E6A8F"/>
    <w:rsid w:val="616D62E4"/>
    <w:rsid w:val="6173425A"/>
    <w:rsid w:val="61735403"/>
    <w:rsid w:val="61746E72"/>
    <w:rsid w:val="617A7BF9"/>
    <w:rsid w:val="61832C7A"/>
    <w:rsid w:val="61891297"/>
    <w:rsid w:val="618B7C78"/>
    <w:rsid w:val="618D7C74"/>
    <w:rsid w:val="61922DAC"/>
    <w:rsid w:val="61934639"/>
    <w:rsid w:val="61954A35"/>
    <w:rsid w:val="61977B82"/>
    <w:rsid w:val="61995597"/>
    <w:rsid w:val="619A3DD6"/>
    <w:rsid w:val="619B62C4"/>
    <w:rsid w:val="619D448F"/>
    <w:rsid w:val="61A02A4E"/>
    <w:rsid w:val="61A37504"/>
    <w:rsid w:val="61A76396"/>
    <w:rsid w:val="61B32D43"/>
    <w:rsid w:val="61B33CA8"/>
    <w:rsid w:val="61B821A7"/>
    <w:rsid w:val="61C22B62"/>
    <w:rsid w:val="61C26A79"/>
    <w:rsid w:val="61C34FEE"/>
    <w:rsid w:val="61C50A89"/>
    <w:rsid w:val="61CA2704"/>
    <w:rsid w:val="61CD0073"/>
    <w:rsid w:val="61CD5D9F"/>
    <w:rsid w:val="61CD600C"/>
    <w:rsid w:val="61D00594"/>
    <w:rsid w:val="61D44F02"/>
    <w:rsid w:val="61DB4BCF"/>
    <w:rsid w:val="61DC0265"/>
    <w:rsid w:val="61DF5DE9"/>
    <w:rsid w:val="61E145C0"/>
    <w:rsid w:val="61E16BC1"/>
    <w:rsid w:val="61EB0763"/>
    <w:rsid w:val="61ED25A7"/>
    <w:rsid w:val="61ED3875"/>
    <w:rsid w:val="61F22D8E"/>
    <w:rsid w:val="61F30E51"/>
    <w:rsid w:val="61F53728"/>
    <w:rsid w:val="61FE4677"/>
    <w:rsid w:val="62012C43"/>
    <w:rsid w:val="620200E5"/>
    <w:rsid w:val="62020FB7"/>
    <w:rsid w:val="620C2630"/>
    <w:rsid w:val="6210383E"/>
    <w:rsid w:val="621045CA"/>
    <w:rsid w:val="62124580"/>
    <w:rsid w:val="62136DA1"/>
    <w:rsid w:val="622000DE"/>
    <w:rsid w:val="62251674"/>
    <w:rsid w:val="622A5968"/>
    <w:rsid w:val="622C56EE"/>
    <w:rsid w:val="622D61E4"/>
    <w:rsid w:val="622F2F3D"/>
    <w:rsid w:val="62307442"/>
    <w:rsid w:val="62333E4D"/>
    <w:rsid w:val="62346486"/>
    <w:rsid w:val="62357FCE"/>
    <w:rsid w:val="62360E03"/>
    <w:rsid w:val="623B6407"/>
    <w:rsid w:val="624275D6"/>
    <w:rsid w:val="624448E6"/>
    <w:rsid w:val="62445AC4"/>
    <w:rsid w:val="62487951"/>
    <w:rsid w:val="624953A0"/>
    <w:rsid w:val="624A2F79"/>
    <w:rsid w:val="624A3546"/>
    <w:rsid w:val="62527CAD"/>
    <w:rsid w:val="62537E2E"/>
    <w:rsid w:val="62543686"/>
    <w:rsid w:val="625507CA"/>
    <w:rsid w:val="625A3884"/>
    <w:rsid w:val="626C2B6A"/>
    <w:rsid w:val="626D09A1"/>
    <w:rsid w:val="626D41B4"/>
    <w:rsid w:val="62723BFC"/>
    <w:rsid w:val="62795E5A"/>
    <w:rsid w:val="627C5B7F"/>
    <w:rsid w:val="627E51FF"/>
    <w:rsid w:val="62803F3B"/>
    <w:rsid w:val="62841A06"/>
    <w:rsid w:val="62843DC2"/>
    <w:rsid w:val="62860A72"/>
    <w:rsid w:val="62887593"/>
    <w:rsid w:val="628C2103"/>
    <w:rsid w:val="628F2F96"/>
    <w:rsid w:val="628F534B"/>
    <w:rsid w:val="62901AB6"/>
    <w:rsid w:val="62932125"/>
    <w:rsid w:val="629A2306"/>
    <w:rsid w:val="629F6731"/>
    <w:rsid w:val="62A134A4"/>
    <w:rsid w:val="62A2153F"/>
    <w:rsid w:val="62A32E0B"/>
    <w:rsid w:val="62A41141"/>
    <w:rsid w:val="62A41500"/>
    <w:rsid w:val="62A52AFE"/>
    <w:rsid w:val="62A87D53"/>
    <w:rsid w:val="62AA4665"/>
    <w:rsid w:val="62AD1D04"/>
    <w:rsid w:val="62B1113A"/>
    <w:rsid w:val="62B147D5"/>
    <w:rsid w:val="62B243E6"/>
    <w:rsid w:val="62BA13DC"/>
    <w:rsid w:val="62BC0463"/>
    <w:rsid w:val="62C05220"/>
    <w:rsid w:val="62C74844"/>
    <w:rsid w:val="62CE38FA"/>
    <w:rsid w:val="62CF0C19"/>
    <w:rsid w:val="62CF2815"/>
    <w:rsid w:val="62E44812"/>
    <w:rsid w:val="62E94EA9"/>
    <w:rsid w:val="62EC1E83"/>
    <w:rsid w:val="62F21E14"/>
    <w:rsid w:val="62F41FD5"/>
    <w:rsid w:val="62F46BD3"/>
    <w:rsid w:val="62F51844"/>
    <w:rsid w:val="62F83A41"/>
    <w:rsid w:val="62FE4E48"/>
    <w:rsid w:val="63031611"/>
    <w:rsid w:val="6305520E"/>
    <w:rsid w:val="63067ACE"/>
    <w:rsid w:val="63071EBD"/>
    <w:rsid w:val="6309107B"/>
    <w:rsid w:val="630E2705"/>
    <w:rsid w:val="63105FEB"/>
    <w:rsid w:val="631207B2"/>
    <w:rsid w:val="631763BB"/>
    <w:rsid w:val="631A0496"/>
    <w:rsid w:val="631D4BE9"/>
    <w:rsid w:val="631D5BA6"/>
    <w:rsid w:val="631F48B4"/>
    <w:rsid w:val="6320507C"/>
    <w:rsid w:val="63217370"/>
    <w:rsid w:val="63276245"/>
    <w:rsid w:val="632A6827"/>
    <w:rsid w:val="63302E9C"/>
    <w:rsid w:val="633041FE"/>
    <w:rsid w:val="63370C0A"/>
    <w:rsid w:val="63382DC2"/>
    <w:rsid w:val="633C6D7B"/>
    <w:rsid w:val="63433785"/>
    <w:rsid w:val="63461624"/>
    <w:rsid w:val="63515736"/>
    <w:rsid w:val="635347D6"/>
    <w:rsid w:val="635F2E89"/>
    <w:rsid w:val="63602383"/>
    <w:rsid w:val="63654BDB"/>
    <w:rsid w:val="636E2E11"/>
    <w:rsid w:val="636F0201"/>
    <w:rsid w:val="63745DBF"/>
    <w:rsid w:val="6378575F"/>
    <w:rsid w:val="637868B9"/>
    <w:rsid w:val="637D79B6"/>
    <w:rsid w:val="63806B55"/>
    <w:rsid w:val="63882706"/>
    <w:rsid w:val="638A1811"/>
    <w:rsid w:val="638A4B29"/>
    <w:rsid w:val="638D4D01"/>
    <w:rsid w:val="638E2296"/>
    <w:rsid w:val="63913B6E"/>
    <w:rsid w:val="639164D8"/>
    <w:rsid w:val="639621F2"/>
    <w:rsid w:val="639F6A9A"/>
    <w:rsid w:val="63A063BE"/>
    <w:rsid w:val="63A24352"/>
    <w:rsid w:val="63A4052E"/>
    <w:rsid w:val="63A67EDD"/>
    <w:rsid w:val="63A73B5B"/>
    <w:rsid w:val="63AD2F54"/>
    <w:rsid w:val="63AF76F5"/>
    <w:rsid w:val="63B20843"/>
    <w:rsid w:val="63B35431"/>
    <w:rsid w:val="63B623D2"/>
    <w:rsid w:val="63BB131C"/>
    <w:rsid w:val="63BB4B8D"/>
    <w:rsid w:val="63BF0709"/>
    <w:rsid w:val="63C06934"/>
    <w:rsid w:val="63CA73C4"/>
    <w:rsid w:val="63D65CA9"/>
    <w:rsid w:val="63DB758E"/>
    <w:rsid w:val="63EF3273"/>
    <w:rsid w:val="63F02517"/>
    <w:rsid w:val="63F26A9B"/>
    <w:rsid w:val="63F43B8E"/>
    <w:rsid w:val="63F92227"/>
    <w:rsid w:val="63FE0188"/>
    <w:rsid w:val="64072FEA"/>
    <w:rsid w:val="64077327"/>
    <w:rsid w:val="640D36E7"/>
    <w:rsid w:val="64121F82"/>
    <w:rsid w:val="64255F5B"/>
    <w:rsid w:val="642C4F77"/>
    <w:rsid w:val="642D012B"/>
    <w:rsid w:val="642E66F3"/>
    <w:rsid w:val="643039C7"/>
    <w:rsid w:val="64320A0B"/>
    <w:rsid w:val="643A6B5E"/>
    <w:rsid w:val="643C6A54"/>
    <w:rsid w:val="643D35C1"/>
    <w:rsid w:val="64404BC3"/>
    <w:rsid w:val="644236DF"/>
    <w:rsid w:val="64445368"/>
    <w:rsid w:val="64467248"/>
    <w:rsid w:val="64486308"/>
    <w:rsid w:val="644B6231"/>
    <w:rsid w:val="6455328B"/>
    <w:rsid w:val="64570414"/>
    <w:rsid w:val="64586B28"/>
    <w:rsid w:val="645E01CF"/>
    <w:rsid w:val="645E7765"/>
    <w:rsid w:val="646355BD"/>
    <w:rsid w:val="64667CBF"/>
    <w:rsid w:val="646B2030"/>
    <w:rsid w:val="646D0460"/>
    <w:rsid w:val="64713BBE"/>
    <w:rsid w:val="64755696"/>
    <w:rsid w:val="64766FC8"/>
    <w:rsid w:val="647A2E94"/>
    <w:rsid w:val="647B7007"/>
    <w:rsid w:val="647F5A1A"/>
    <w:rsid w:val="64802C9C"/>
    <w:rsid w:val="6480573D"/>
    <w:rsid w:val="64825ADB"/>
    <w:rsid w:val="64835CB4"/>
    <w:rsid w:val="6484265C"/>
    <w:rsid w:val="64852316"/>
    <w:rsid w:val="64867773"/>
    <w:rsid w:val="648C644C"/>
    <w:rsid w:val="64924006"/>
    <w:rsid w:val="64924D51"/>
    <w:rsid w:val="6493792E"/>
    <w:rsid w:val="64961FCD"/>
    <w:rsid w:val="64967958"/>
    <w:rsid w:val="649E721D"/>
    <w:rsid w:val="64A0456F"/>
    <w:rsid w:val="64A51FC5"/>
    <w:rsid w:val="64A6774B"/>
    <w:rsid w:val="64A97831"/>
    <w:rsid w:val="64AA2BCD"/>
    <w:rsid w:val="64AB609C"/>
    <w:rsid w:val="64AD044C"/>
    <w:rsid w:val="64AD55BE"/>
    <w:rsid w:val="64AF3219"/>
    <w:rsid w:val="64B37EC6"/>
    <w:rsid w:val="64B55159"/>
    <w:rsid w:val="64BA0AD0"/>
    <w:rsid w:val="64BA4B87"/>
    <w:rsid w:val="64BA76F4"/>
    <w:rsid w:val="64C124B5"/>
    <w:rsid w:val="64CB650A"/>
    <w:rsid w:val="64CE1FFC"/>
    <w:rsid w:val="64D024E3"/>
    <w:rsid w:val="64D10DA9"/>
    <w:rsid w:val="64D120A7"/>
    <w:rsid w:val="64D41369"/>
    <w:rsid w:val="64DE197B"/>
    <w:rsid w:val="64E01145"/>
    <w:rsid w:val="64E83F53"/>
    <w:rsid w:val="64E91AF9"/>
    <w:rsid w:val="64EC0174"/>
    <w:rsid w:val="64F82923"/>
    <w:rsid w:val="64F85334"/>
    <w:rsid w:val="64F937C9"/>
    <w:rsid w:val="64FB3316"/>
    <w:rsid w:val="64FB3B02"/>
    <w:rsid w:val="64FD4288"/>
    <w:rsid w:val="6506639B"/>
    <w:rsid w:val="65080613"/>
    <w:rsid w:val="650B2E6D"/>
    <w:rsid w:val="650E04C5"/>
    <w:rsid w:val="65166E06"/>
    <w:rsid w:val="65175057"/>
    <w:rsid w:val="65176F38"/>
    <w:rsid w:val="65196F34"/>
    <w:rsid w:val="65213C7D"/>
    <w:rsid w:val="6522379E"/>
    <w:rsid w:val="652D71B6"/>
    <w:rsid w:val="652E12DF"/>
    <w:rsid w:val="65306B42"/>
    <w:rsid w:val="653D34A4"/>
    <w:rsid w:val="65417ADD"/>
    <w:rsid w:val="65571266"/>
    <w:rsid w:val="655A2CC8"/>
    <w:rsid w:val="655A5738"/>
    <w:rsid w:val="655A5D8A"/>
    <w:rsid w:val="655D1F00"/>
    <w:rsid w:val="65602783"/>
    <w:rsid w:val="65682A2B"/>
    <w:rsid w:val="656A2D27"/>
    <w:rsid w:val="656A7C2E"/>
    <w:rsid w:val="656D4BE3"/>
    <w:rsid w:val="656E1D4D"/>
    <w:rsid w:val="65751C77"/>
    <w:rsid w:val="65763E3D"/>
    <w:rsid w:val="65770405"/>
    <w:rsid w:val="65776011"/>
    <w:rsid w:val="657B5565"/>
    <w:rsid w:val="657D7F84"/>
    <w:rsid w:val="65822721"/>
    <w:rsid w:val="65822EC4"/>
    <w:rsid w:val="65825B27"/>
    <w:rsid w:val="65840C1F"/>
    <w:rsid w:val="65864859"/>
    <w:rsid w:val="6588051E"/>
    <w:rsid w:val="659259D8"/>
    <w:rsid w:val="65961EB1"/>
    <w:rsid w:val="65975483"/>
    <w:rsid w:val="659C21E4"/>
    <w:rsid w:val="659E32E8"/>
    <w:rsid w:val="65A35818"/>
    <w:rsid w:val="65A54743"/>
    <w:rsid w:val="65A62E93"/>
    <w:rsid w:val="65A70F54"/>
    <w:rsid w:val="65A8285F"/>
    <w:rsid w:val="65AA5508"/>
    <w:rsid w:val="65AB0492"/>
    <w:rsid w:val="65AB7B08"/>
    <w:rsid w:val="65AC41FC"/>
    <w:rsid w:val="65AD702E"/>
    <w:rsid w:val="65B23EAD"/>
    <w:rsid w:val="65B62504"/>
    <w:rsid w:val="65B934E4"/>
    <w:rsid w:val="65B97C6D"/>
    <w:rsid w:val="65BE5E7D"/>
    <w:rsid w:val="65C45212"/>
    <w:rsid w:val="65CB0C13"/>
    <w:rsid w:val="65CC016C"/>
    <w:rsid w:val="65CF6C0B"/>
    <w:rsid w:val="65D35570"/>
    <w:rsid w:val="65D41CDE"/>
    <w:rsid w:val="65D546B0"/>
    <w:rsid w:val="65D54F6E"/>
    <w:rsid w:val="65D86475"/>
    <w:rsid w:val="65E02DD8"/>
    <w:rsid w:val="65E57988"/>
    <w:rsid w:val="65E67CCB"/>
    <w:rsid w:val="65EB2E5A"/>
    <w:rsid w:val="65ED5231"/>
    <w:rsid w:val="65EE7E7B"/>
    <w:rsid w:val="65EF0A40"/>
    <w:rsid w:val="65F47126"/>
    <w:rsid w:val="65F96429"/>
    <w:rsid w:val="65FA1020"/>
    <w:rsid w:val="65FA34E7"/>
    <w:rsid w:val="65FC55D0"/>
    <w:rsid w:val="65FE6983"/>
    <w:rsid w:val="6603667E"/>
    <w:rsid w:val="660378A4"/>
    <w:rsid w:val="66041FDC"/>
    <w:rsid w:val="660A2030"/>
    <w:rsid w:val="660D387B"/>
    <w:rsid w:val="660E0569"/>
    <w:rsid w:val="66120424"/>
    <w:rsid w:val="66152C58"/>
    <w:rsid w:val="661A02C2"/>
    <w:rsid w:val="661C0CAA"/>
    <w:rsid w:val="661F55E3"/>
    <w:rsid w:val="66224083"/>
    <w:rsid w:val="662340AD"/>
    <w:rsid w:val="66247526"/>
    <w:rsid w:val="662511F1"/>
    <w:rsid w:val="662549ED"/>
    <w:rsid w:val="662552C9"/>
    <w:rsid w:val="6629391A"/>
    <w:rsid w:val="6629585B"/>
    <w:rsid w:val="662A1347"/>
    <w:rsid w:val="662E0FE2"/>
    <w:rsid w:val="66306E9C"/>
    <w:rsid w:val="66326438"/>
    <w:rsid w:val="66331EC7"/>
    <w:rsid w:val="663658A3"/>
    <w:rsid w:val="6639595C"/>
    <w:rsid w:val="663A0D5D"/>
    <w:rsid w:val="663F6919"/>
    <w:rsid w:val="664537B7"/>
    <w:rsid w:val="664F1719"/>
    <w:rsid w:val="66540EB6"/>
    <w:rsid w:val="665452F0"/>
    <w:rsid w:val="66574DEA"/>
    <w:rsid w:val="665851AE"/>
    <w:rsid w:val="665C2E76"/>
    <w:rsid w:val="665F1F54"/>
    <w:rsid w:val="66600696"/>
    <w:rsid w:val="6663308F"/>
    <w:rsid w:val="667525D1"/>
    <w:rsid w:val="667707F2"/>
    <w:rsid w:val="66781AB8"/>
    <w:rsid w:val="66795B33"/>
    <w:rsid w:val="667C4A68"/>
    <w:rsid w:val="6681703F"/>
    <w:rsid w:val="66817AA9"/>
    <w:rsid w:val="66830F3D"/>
    <w:rsid w:val="66840FFD"/>
    <w:rsid w:val="66864FC1"/>
    <w:rsid w:val="668A7FCC"/>
    <w:rsid w:val="668D5350"/>
    <w:rsid w:val="668E3645"/>
    <w:rsid w:val="669248AB"/>
    <w:rsid w:val="669500BE"/>
    <w:rsid w:val="66955C00"/>
    <w:rsid w:val="66991A4D"/>
    <w:rsid w:val="669A15CF"/>
    <w:rsid w:val="669D473B"/>
    <w:rsid w:val="669D538B"/>
    <w:rsid w:val="66A309EE"/>
    <w:rsid w:val="66A4558C"/>
    <w:rsid w:val="66B152CC"/>
    <w:rsid w:val="66B4733A"/>
    <w:rsid w:val="66BA37F3"/>
    <w:rsid w:val="66BB0725"/>
    <w:rsid w:val="66BF3D61"/>
    <w:rsid w:val="66C24712"/>
    <w:rsid w:val="66C41B36"/>
    <w:rsid w:val="66C925E9"/>
    <w:rsid w:val="66C9668B"/>
    <w:rsid w:val="66CC27A8"/>
    <w:rsid w:val="66CE2DCB"/>
    <w:rsid w:val="66CF4495"/>
    <w:rsid w:val="66CF77A5"/>
    <w:rsid w:val="66D943BC"/>
    <w:rsid w:val="66DE2261"/>
    <w:rsid w:val="66DF0824"/>
    <w:rsid w:val="66E64FE8"/>
    <w:rsid w:val="66E75E61"/>
    <w:rsid w:val="66E81563"/>
    <w:rsid w:val="66E81E8D"/>
    <w:rsid w:val="66EA7603"/>
    <w:rsid w:val="66ED2CCF"/>
    <w:rsid w:val="66EF04B9"/>
    <w:rsid w:val="66F05CD2"/>
    <w:rsid w:val="66F10729"/>
    <w:rsid w:val="66F3393F"/>
    <w:rsid w:val="66F40D7E"/>
    <w:rsid w:val="66F611B5"/>
    <w:rsid w:val="66FC0763"/>
    <w:rsid w:val="66FF5AFF"/>
    <w:rsid w:val="67003090"/>
    <w:rsid w:val="67043588"/>
    <w:rsid w:val="67084FC5"/>
    <w:rsid w:val="670D2D4F"/>
    <w:rsid w:val="6712285F"/>
    <w:rsid w:val="67122E0F"/>
    <w:rsid w:val="6719611E"/>
    <w:rsid w:val="671B00BB"/>
    <w:rsid w:val="6725231B"/>
    <w:rsid w:val="67271C94"/>
    <w:rsid w:val="672D0093"/>
    <w:rsid w:val="672F12E4"/>
    <w:rsid w:val="67321AF4"/>
    <w:rsid w:val="67366CCB"/>
    <w:rsid w:val="67397F7E"/>
    <w:rsid w:val="673B0C52"/>
    <w:rsid w:val="673B4428"/>
    <w:rsid w:val="673D6B0F"/>
    <w:rsid w:val="673F2EA1"/>
    <w:rsid w:val="67431FF2"/>
    <w:rsid w:val="674A4F21"/>
    <w:rsid w:val="674B0C76"/>
    <w:rsid w:val="674B737C"/>
    <w:rsid w:val="6752647C"/>
    <w:rsid w:val="67582D11"/>
    <w:rsid w:val="67587AA1"/>
    <w:rsid w:val="675B0C3A"/>
    <w:rsid w:val="675D506A"/>
    <w:rsid w:val="675D6B56"/>
    <w:rsid w:val="67623159"/>
    <w:rsid w:val="67643D39"/>
    <w:rsid w:val="67654F68"/>
    <w:rsid w:val="6768723B"/>
    <w:rsid w:val="676C3F85"/>
    <w:rsid w:val="676D2C92"/>
    <w:rsid w:val="677023CE"/>
    <w:rsid w:val="6771449D"/>
    <w:rsid w:val="67755DD2"/>
    <w:rsid w:val="677B7B00"/>
    <w:rsid w:val="6780580C"/>
    <w:rsid w:val="67821F0D"/>
    <w:rsid w:val="678444AC"/>
    <w:rsid w:val="678B3B52"/>
    <w:rsid w:val="678B6212"/>
    <w:rsid w:val="67903DC6"/>
    <w:rsid w:val="6796176C"/>
    <w:rsid w:val="67965199"/>
    <w:rsid w:val="6798185E"/>
    <w:rsid w:val="67986BD5"/>
    <w:rsid w:val="679C433E"/>
    <w:rsid w:val="67A033EF"/>
    <w:rsid w:val="67B6475E"/>
    <w:rsid w:val="67BA6565"/>
    <w:rsid w:val="67BE1E17"/>
    <w:rsid w:val="67BF361D"/>
    <w:rsid w:val="67C34BB8"/>
    <w:rsid w:val="67C54B41"/>
    <w:rsid w:val="67CD4B08"/>
    <w:rsid w:val="67D63DD3"/>
    <w:rsid w:val="67DB32A4"/>
    <w:rsid w:val="67DD72B5"/>
    <w:rsid w:val="67E1033A"/>
    <w:rsid w:val="67E43D68"/>
    <w:rsid w:val="67E60B98"/>
    <w:rsid w:val="67ED2A71"/>
    <w:rsid w:val="67F3075A"/>
    <w:rsid w:val="67F3434C"/>
    <w:rsid w:val="67FB1124"/>
    <w:rsid w:val="67FB2C51"/>
    <w:rsid w:val="67FD74E6"/>
    <w:rsid w:val="67FE3ED6"/>
    <w:rsid w:val="68001494"/>
    <w:rsid w:val="68043B81"/>
    <w:rsid w:val="68087A7F"/>
    <w:rsid w:val="680C3566"/>
    <w:rsid w:val="680D7C60"/>
    <w:rsid w:val="680E1D8C"/>
    <w:rsid w:val="680E3196"/>
    <w:rsid w:val="6816281F"/>
    <w:rsid w:val="681933D7"/>
    <w:rsid w:val="681E2956"/>
    <w:rsid w:val="68200A03"/>
    <w:rsid w:val="68206DED"/>
    <w:rsid w:val="68207CFD"/>
    <w:rsid w:val="682A50C0"/>
    <w:rsid w:val="683542F5"/>
    <w:rsid w:val="68367B00"/>
    <w:rsid w:val="683B14CE"/>
    <w:rsid w:val="683C5FFC"/>
    <w:rsid w:val="683D0BCB"/>
    <w:rsid w:val="68454BB7"/>
    <w:rsid w:val="684A58F1"/>
    <w:rsid w:val="68525E2D"/>
    <w:rsid w:val="6855645A"/>
    <w:rsid w:val="68575D3C"/>
    <w:rsid w:val="68596900"/>
    <w:rsid w:val="685A671B"/>
    <w:rsid w:val="685C27F2"/>
    <w:rsid w:val="685E29F5"/>
    <w:rsid w:val="685F46C0"/>
    <w:rsid w:val="685F4AAC"/>
    <w:rsid w:val="6861128C"/>
    <w:rsid w:val="68630B62"/>
    <w:rsid w:val="68633028"/>
    <w:rsid w:val="686425E5"/>
    <w:rsid w:val="6866200F"/>
    <w:rsid w:val="68667885"/>
    <w:rsid w:val="68682ABA"/>
    <w:rsid w:val="686B1813"/>
    <w:rsid w:val="686C24B2"/>
    <w:rsid w:val="686C5DA1"/>
    <w:rsid w:val="68704C3B"/>
    <w:rsid w:val="687A4365"/>
    <w:rsid w:val="687C4071"/>
    <w:rsid w:val="687E0852"/>
    <w:rsid w:val="68844636"/>
    <w:rsid w:val="68867DCB"/>
    <w:rsid w:val="688716BA"/>
    <w:rsid w:val="68881DBB"/>
    <w:rsid w:val="688D2DAE"/>
    <w:rsid w:val="688E73BA"/>
    <w:rsid w:val="68945A5A"/>
    <w:rsid w:val="689A0F47"/>
    <w:rsid w:val="689B21BC"/>
    <w:rsid w:val="689D5C6A"/>
    <w:rsid w:val="689F0FD5"/>
    <w:rsid w:val="689F71D8"/>
    <w:rsid w:val="68A14464"/>
    <w:rsid w:val="68A2431B"/>
    <w:rsid w:val="68B11065"/>
    <w:rsid w:val="68B1181D"/>
    <w:rsid w:val="68BB057A"/>
    <w:rsid w:val="68BB4C5F"/>
    <w:rsid w:val="68C106D0"/>
    <w:rsid w:val="68C2361B"/>
    <w:rsid w:val="68C54AF4"/>
    <w:rsid w:val="68C7185B"/>
    <w:rsid w:val="68CE62D7"/>
    <w:rsid w:val="68EB39F3"/>
    <w:rsid w:val="68EE70B4"/>
    <w:rsid w:val="68F31877"/>
    <w:rsid w:val="68FF0F9F"/>
    <w:rsid w:val="69001882"/>
    <w:rsid w:val="69015D85"/>
    <w:rsid w:val="69021D25"/>
    <w:rsid w:val="690274F1"/>
    <w:rsid w:val="690543D7"/>
    <w:rsid w:val="690600AD"/>
    <w:rsid w:val="690A736C"/>
    <w:rsid w:val="690B1164"/>
    <w:rsid w:val="690D3985"/>
    <w:rsid w:val="690E42E9"/>
    <w:rsid w:val="690E4E95"/>
    <w:rsid w:val="690F2AB7"/>
    <w:rsid w:val="690F7A8F"/>
    <w:rsid w:val="691317B9"/>
    <w:rsid w:val="69143410"/>
    <w:rsid w:val="69160352"/>
    <w:rsid w:val="6916227C"/>
    <w:rsid w:val="691703C2"/>
    <w:rsid w:val="69182C5E"/>
    <w:rsid w:val="691B4AD5"/>
    <w:rsid w:val="691E60B9"/>
    <w:rsid w:val="691F00F6"/>
    <w:rsid w:val="69204B81"/>
    <w:rsid w:val="69210FF6"/>
    <w:rsid w:val="69257605"/>
    <w:rsid w:val="6928551B"/>
    <w:rsid w:val="692956C8"/>
    <w:rsid w:val="692A4C7D"/>
    <w:rsid w:val="692D1C19"/>
    <w:rsid w:val="692F79CF"/>
    <w:rsid w:val="69304F35"/>
    <w:rsid w:val="69313EDB"/>
    <w:rsid w:val="6937724F"/>
    <w:rsid w:val="693805E2"/>
    <w:rsid w:val="693C0411"/>
    <w:rsid w:val="693C2F9B"/>
    <w:rsid w:val="693D5399"/>
    <w:rsid w:val="694E1452"/>
    <w:rsid w:val="694F5A37"/>
    <w:rsid w:val="69510CC9"/>
    <w:rsid w:val="69525265"/>
    <w:rsid w:val="695264BF"/>
    <w:rsid w:val="6953639C"/>
    <w:rsid w:val="69554C8E"/>
    <w:rsid w:val="695877DB"/>
    <w:rsid w:val="69620245"/>
    <w:rsid w:val="69652D5A"/>
    <w:rsid w:val="696657E4"/>
    <w:rsid w:val="69672C36"/>
    <w:rsid w:val="696C6D86"/>
    <w:rsid w:val="69740178"/>
    <w:rsid w:val="697831CA"/>
    <w:rsid w:val="69793F63"/>
    <w:rsid w:val="697A5F8F"/>
    <w:rsid w:val="69823D63"/>
    <w:rsid w:val="69832D3E"/>
    <w:rsid w:val="6988608C"/>
    <w:rsid w:val="698A25D9"/>
    <w:rsid w:val="698F1646"/>
    <w:rsid w:val="69911369"/>
    <w:rsid w:val="69956D35"/>
    <w:rsid w:val="69970C92"/>
    <w:rsid w:val="699C52D8"/>
    <w:rsid w:val="699D180A"/>
    <w:rsid w:val="699D2C26"/>
    <w:rsid w:val="699F1BCF"/>
    <w:rsid w:val="699F6B07"/>
    <w:rsid w:val="69A04E3D"/>
    <w:rsid w:val="69A1473F"/>
    <w:rsid w:val="69A41238"/>
    <w:rsid w:val="69A54A2D"/>
    <w:rsid w:val="69A85AE7"/>
    <w:rsid w:val="69AA05E5"/>
    <w:rsid w:val="69AB3571"/>
    <w:rsid w:val="69AC5056"/>
    <w:rsid w:val="69AC5A78"/>
    <w:rsid w:val="69B50184"/>
    <w:rsid w:val="69B6239C"/>
    <w:rsid w:val="69B91190"/>
    <w:rsid w:val="69BA015B"/>
    <w:rsid w:val="69BB0442"/>
    <w:rsid w:val="69C90020"/>
    <w:rsid w:val="69CB5EB5"/>
    <w:rsid w:val="69CD62BA"/>
    <w:rsid w:val="69CE6942"/>
    <w:rsid w:val="69D3604D"/>
    <w:rsid w:val="69D6228A"/>
    <w:rsid w:val="69D75EF9"/>
    <w:rsid w:val="69DB74BF"/>
    <w:rsid w:val="69DC4BFF"/>
    <w:rsid w:val="69DD306A"/>
    <w:rsid w:val="69DF471C"/>
    <w:rsid w:val="69DF5E12"/>
    <w:rsid w:val="69E411FC"/>
    <w:rsid w:val="69EA52E0"/>
    <w:rsid w:val="69FA145A"/>
    <w:rsid w:val="69FC55AD"/>
    <w:rsid w:val="69FD6F6E"/>
    <w:rsid w:val="69FE172A"/>
    <w:rsid w:val="6A072F62"/>
    <w:rsid w:val="6A101B68"/>
    <w:rsid w:val="6A127C94"/>
    <w:rsid w:val="6A1A5271"/>
    <w:rsid w:val="6A1D26C4"/>
    <w:rsid w:val="6A1F0BA8"/>
    <w:rsid w:val="6A2D7D7B"/>
    <w:rsid w:val="6A30624B"/>
    <w:rsid w:val="6A315776"/>
    <w:rsid w:val="6A334B34"/>
    <w:rsid w:val="6A336B6B"/>
    <w:rsid w:val="6A3D672E"/>
    <w:rsid w:val="6A414B57"/>
    <w:rsid w:val="6A453440"/>
    <w:rsid w:val="6A46558A"/>
    <w:rsid w:val="6A4730B9"/>
    <w:rsid w:val="6A475AA8"/>
    <w:rsid w:val="6A494788"/>
    <w:rsid w:val="6A4B2A2C"/>
    <w:rsid w:val="6A4C0C8F"/>
    <w:rsid w:val="6A525B5C"/>
    <w:rsid w:val="6A5276C2"/>
    <w:rsid w:val="6A530AD2"/>
    <w:rsid w:val="6A567639"/>
    <w:rsid w:val="6A602EA0"/>
    <w:rsid w:val="6A616DAF"/>
    <w:rsid w:val="6A697CAC"/>
    <w:rsid w:val="6A6D053F"/>
    <w:rsid w:val="6A7B3D93"/>
    <w:rsid w:val="6A7C1332"/>
    <w:rsid w:val="6A861F88"/>
    <w:rsid w:val="6A8A1AD2"/>
    <w:rsid w:val="6A8D0992"/>
    <w:rsid w:val="6A90091F"/>
    <w:rsid w:val="6A952D82"/>
    <w:rsid w:val="6A964517"/>
    <w:rsid w:val="6A973502"/>
    <w:rsid w:val="6AA22DE7"/>
    <w:rsid w:val="6AA34A53"/>
    <w:rsid w:val="6AA9766A"/>
    <w:rsid w:val="6AAE7E7F"/>
    <w:rsid w:val="6ABC79D2"/>
    <w:rsid w:val="6AC135CD"/>
    <w:rsid w:val="6AC31424"/>
    <w:rsid w:val="6ACA20EB"/>
    <w:rsid w:val="6ACD7845"/>
    <w:rsid w:val="6ACF22EB"/>
    <w:rsid w:val="6AD17944"/>
    <w:rsid w:val="6AD20AE0"/>
    <w:rsid w:val="6AD76C51"/>
    <w:rsid w:val="6AD80B57"/>
    <w:rsid w:val="6AD9363F"/>
    <w:rsid w:val="6AD96712"/>
    <w:rsid w:val="6AE40C09"/>
    <w:rsid w:val="6AE57A7B"/>
    <w:rsid w:val="6AE94C53"/>
    <w:rsid w:val="6AEB07CA"/>
    <w:rsid w:val="6AED400D"/>
    <w:rsid w:val="6AEF48FC"/>
    <w:rsid w:val="6AF87063"/>
    <w:rsid w:val="6AF962DE"/>
    <w:rsid w:val="6AFB54B0"/>
    <w:rsid w:val="6B04165E"/>
    <w:rsid w:val="6B09129C"/>
    <w:rsid w:val="6B0F7467"/>
    <w:rsid w:val="6B123865"/>
    <w:rsid w:val="6B16110B"/>
    <w:rsid w:val="6B1869AF"/>
    <w:rsid w:val="6B1A61E0"/>
    <w:rsid w:val="6B1C594F"/>
    <w:rsid w:val="6B2012A8"/>
    <w:rsid w:val="6B20385F"/>
    <w:rsid w:val="6B224DED"/>
    <w:rsid w:val="6B232561"/>
    <w:rsid w:val="6B262898"/>
    <w:rsid w:val="6B2856C2"/>
    <w:rsid w:val="6B320442"/>
    <w:rsid w:val="6B345AEF"/>
    <w:rsid w:val="6B3D0F84"/>
    <w:rsid w:val="6B3D5F19"/>
    <w:rsid w:val="6B487351"/>
    <w:rsid w:val="6B4A0501"/>
    <w:rsid w:val="6B4E550E"/>
    <w:rsid w:val="6B552533"/>
    <w:rsid w:val="6B5563AA"/>
    <w:rsid w:val="6B5672F9"/>
    <w:rsid w:val="6B574E3D"/>
    <w:rsid w:val="6B5B5E78"/>
    <w:rsid w:val="6B5E3027"/>
    <w:rsid w:val="6B5E36A4"/>
    <w:rsid w:val="6B6340DE"/>
    <w:rsid w:val="6B6370F5"/>
    <w:rsid w:val="6B654BFD"/>
    <w:rsid w:val="6B7408F7"/>
    <w:rsid w:val="6B772E01"/>
    <w:rsid w:val="6B7A0999"/>
    <w:rsid w:val="6B7F628A"/>
    <w:rsid w:val="6B887587"/>
    <w:rsid w:val="6B8A7EE2"/>
    <w:rsid w:val="6B8D2318"/>
    <w:rsid w:val="6B8D504F"/>
    <w:rsid w:val="6B8F16CD"/>
    <w:rsid w:val="6B905F95"/>
    <w:rsid w:val="6B952E57"/>
    <w:rsid w:val="6B9A5228"/>
    <w:rsid w:val="6B9A5307"/>
    <w:rsid w:val="6B9D1FD9"/>
    <w:rsid w:val="6BA14B70"/>
    <w:rsid w:val="6BA20573"/>
    <w:rsid w:val="6BA65D47"/>
    <w:rsid w:val="6BAA7491"/>
    <w:rsid w:val="6BBB02E4"/>
    <w:rsid w:val="6BBB17CD"/>
    <w:rsid w:val="6BBC70B9"/>
    <w:rsid w:val="6BC22E16"/>
    <w:rsid w:val="6BC27C5A"/>
    <w:rsid w:val="6BC45468"/>
    <w:rsid w:val="6BCB5358"/>
    <w:rsid w:val="6BCE4A7B"/>
    <w:rsid w:val="6BD12B7A"/>
    <w:rsid w:val="6BD334DA"/>
    <w:rsid w:val="6BD82AA6"/>
    <w:rsid w:val="6BD87DAE"/>
    <w:rsid w:val="6BE0027C"/>
    <w:rsid w:val="6BE37E41"/>
    <w:rsid w:val="6BE43992"/>
    <w:rsid w:val="6BE70A78"/>
    <w:rsid w:val="6BEB47A4"/>
    <w:rsid w:val="6BED67A1"/>
    <w:rsid w:val="6BEE45F5"/>
    <w:rsid w:val="6BF10114"/>
    <w:rsid w:val="6BF1787F"/>
    <w:rsid w:val="6BF84ABC"/>
    <w:rsid w:val="6BFC5FE7"/>
    <w:rsid w:val="6BFE5CE9"/>
    <w:rsid w:val="6C026805"/>
    <w:rsid w:val="6C032268"/>
    <w:rsid w:val="6C033306"/>
    <w:rsid w:val="6C0638BA"/>
    <w:rsid w:val="6C0B0B7D"/>
    <w:rsid w:val="6C100B5D"/>
    <w:rsid w:val="6C141DBB"/>
    <w:rsid w:val="6C1913EB"/>
    <w:rsid w:val="6C1C3BFE"/>
    <w:rsid w:val="6C1E22AB"/>
    <w:rsid w:val="6C1E7194"/>
    <w:rsid w:val="6C1F1305"/>
    <w:rsid w:val="6C207FB0"/>
    <w:rsid w:val="6C27034B"/>
    <w:rsid w:val="6C296ADC"/>
    <w:rsid w:val="6C312FBB"/>
    <w:rsid w:val="6C3202BB"/>
    <w:rsid w:val="6C321EF4"/>
    <w:rsid w:val="6C33070D"/>
    <w:rsid w:val="6C3365D3"/>
    <w:rsid w:val="6C383460"/>
    <w:rsid w:val="6C387C87"/>
    <w:rsid w:val="6C3929CF"/>
    <w:rsid w:val="6C3C6447"/>
    <w:rsid w:val="6C454BE7"/>
    <w:rsid w:val="6C474A6F"/>
    <w:rsid w:val="6C4D36B1"/>
    <w:rsid w:val="6C4F44C6"/>
    <w:rsid w:val="6C4F61E3"/>
    <w:rsid w:val="6C54361E"/>
    <w:rsid w:val="6C5847CB"/>
    <w:rsid w:val="6C604223"/>
    <w:rsid w:val="6C62702B"/>
    <w:rsid w:val="6C6E635A"/>
    <w:rsid w:val="6C756447"/>
    <w:rsid w:val="6C785720"/>
    <w:rsid w:val="6C792ACB"/>
    <w:rsid w:val="6C872570"/>
    <w:rsid w:val="6C88763E"/>
    <w:rsid w:val="6C89000C"/>
    <w:rsid w:val="6C8F7437"/>
    <w:rsid w:val="6C91333F"/>
    <w:rsid w:val="6C93744A"/>
    <w:rsid w:val="6C963A35"/>
    <w:rsid w:val="6C9670E1"/>
    <w:rsid w:val="6C970D7C"/>
    <w:rsid w:val="6C986916"/>
    <w:rsid w:val="6C9B0FA6"/>
    <w:rsid w:val="6C9B12C8"/>
    <w:rsid w:val="6C9E0B82"/>
    <w:rsid w:val="6CA879C4"/>
    <w:rsid w:val="6CAA3E8D"/>
    <w:rsid w:val="6CAC1846"/>
    <w:rsid w:val="6CAF63F9"/>
    <w:rsid w:val="6CBA1E52"/>
    <w:rsid w:val="6CBB325D"/>
    <w:rsid w:val="6CBB4E31"/>
    <w:rsid w:val="6CBD4173"/>
    <w:rsid w:val="6CBE7457"/>
    <w:rsid w:val="6CBF17E3"/>
    <w:rsid w:val="6CBF6EA5"/>
    <w:rsid w:val="6CC22287"/>
    <w:rsid w:val="6CC7499F"/>
    <w:rsid w:val="6CC86A8B"/>
    <w:rsid w:val="6CCC7401"/>
    <w:rsid w:val="6CD12F0E"/>
    <w:rsid w:val="6CE504E4"/>
    <w:rsid w:val="6CE70946"/>
    <w:rsid w:val="6CEC0F6C"/>
    <w:rsid w:val="6CEF0F7F"/>
    <w:rsid w:val="6CF131C3"/>
    <w:rsid w:val="6CFC3D92"/>
    <w:rsid w:val="6CFD44F0"/>
    <w:rsid w:val="6CFF58DE"/>
    <w:rsid w:val="6D0514FC"/>
    <w:rsid w:val="6D0664FB"/>
    <w:rsid w:val="6D0670D8"/>
    <w:rsid w:val="6D084EDA"/>
    <w:rsid w:val="6D0A725E"/>
    <w:rsid w:val="6D0F5162"/>
    <w:rsid w:val="6D135598"/>
    <w:rsid w:val="6D136A47"/>
    <w:rsid w:val="6D1676F2"/>
    <w:rsid w:val="6D1805C9"/>
    <w:rsid w:val="6D1910A8"/>
    <w:rsid w:val="6D1927AC"/>
    <w:rsid w:val="6D1B32C2"/>
    <w:rsid w:val="6D1D0024"/>
    <w:rsid w:val="6D2113BD"/>
    <w:rsid w:val="6D216A4E"/>
    <w:rsid w:val="6D223497"/>
    <w:rsid w:val="6D27339D"/>
    <w:rsid w:val="6D28269F"/>
    <w:rsid w:val="6D283BCA"/>
    <w:rsid w:val="6D2B0BAB"/>
    <w:rsid w:val="6D2E501C"/>
    <w:rsid w:val="6D370BE7"/>
    <w:rsid w:val="6D3739F3"/>
    <w:rsid w:val="6D393867"/>
    <w:rsid w:val="6D3A0CA1"/>
    <w:rsid w:val="6D3D1511"/>
    <w:rsid w:val="6D3E2808"/>
    <w:rsid w:val="6D3E7FC5"/>
    <w:rsid w:val="6D427D32"/>
    <w:rsid w:val="6D473377"/>
    <w:rsid w:val="6D4A787D"/>
    <w:rsid w:val="6D4B657E"/>
    <w:rsid w:val="6D53395E"/>
    <w:rsid w:val="6D536C90"/>
    <w:rsid w:val="6D575691"/>
    <w:rsid w:val="6D5D3025"/>
    <w:rsid w:val="6D5E2565"/>
    <w:rsid w:val="6D5F4306"/>
    <w:rsid w:val="6D5F7D6F"/>
    <w:rsid w:val="6D65241E"/>
    <w:rsid w:val="6D6F6264"/>
    <w:rsid w:val="6D707F97"/>
    <w:rsid w:val="6D713EF6"/>
    <w:rsid w:val="6D7319C9"/>
    <w:rsid w:val="6D744A08"/>
    <w:rsid w:val="6D755C1D"/>
    <w:rsid w:val="6D7612F1"/>
    <w:rsid w:val="6D76678E"/>
    <w:rsid w:val="6D776C82"/>
    <w:rsid w:val="6D784DE5"/>
    <w:rsid w:val="6D7A6C5C"/>
    <w:rsid w:val="6D7E1A1B"/>
    <w:rsid w:val="6D800C03"/>
    <w:rsid w:val="6D851785"/>
    <w:rsid w:val="6D880F57"/>
    <w:rsid w:val="6D9253CC"/>
    <w:rsid w:val="6D984324"/>
    <w:rsid w:val="6D9B4AF1"/>
    <w:rsid w:val="6D9D0F55"/>
    <w:rsid w:val="6DAA30CE"/>
    <w:rsid w:val="6DAC6DAA"/>
    <w:rsid w:val="6DAF17BD"/>
    <w:rsid w:val="6DB13866"/>
    <w:rsid w:val="6DB21134"/>
    <w:rsid w:val="6DB43459"/>
    <w:rsid w:val="6DB82C7F"/>
    <w:rsid w:val="6DC52790"/>
    <w:rsid w:val="6DC60F6E"/>
    <w:rsid w:val="6DC741FB"/>
    <w:rsid w:val="6DCB4598"/>
    <w:rsid w:val="6DCB6227"/>
    <w:rsid w:val="6DCB7A07"/>
    <w:rsid w:val="6DD71CA1"/>
    <w:rsid w:val="6DD97A86"/>
    <w:rsid w:val="6DDB3768"/>
    <w:rsid w:val="6DDB68F2"/>
    <w:rsid w:val="6DDD7D0B"/>
    <w:rsid w:val="6DE22485"/>
    <w:rsid w:val="6DE82D98"/>
    <w:rsid w:val="6DE96D19"/>
    <w:rsid w:val="6DF11EB8"/>
    <w:rsid w:val="6DF136BB"/>
    <w:rsid w:val="6DF16023"/>
    <w:rsid w:val="6DF85ACE"/>
    <w:rsid w:val="6E0117B2"/>
    <w:rsid w:val="6E032989"/>
    <w:rsid w:val="6E043594"/>
    <w:rsid w:val="6E04659A"/>
    <w:rsid w:val="6E060FEE"/>
    <w:rsid w:val="6E072E86"/>
    <w:rsid w:val="6E0B4EF4"/>
    <w:rsid w:val="6E0B67AF"/>
    <w:rsid w:val="6E0F7B40"/>
    <w:rsid w:val="6E1621B4"/>
    <w:rsid w:val="6E190C8C"/>
    <w:rsid w:val="6E1927B8"/>
    <w:rsid w:val="6E1B493B"/>
    <w:rsid w:val="6E1D34FE"/>
    <w:rsid w:val="6E1F586E"/>
    <w:rsid w:val="6E215F19"/>
    <w:rsid w:val="6E2513D3"/>
    <w:rsid w:val="6E2764C0"/>
    <w:rsid w:val="6E2D3D25"/>
    <w:rsid w:val="6E2E40EC"/>
    <w:rsid w:val="6E2E4133"/>
    <w:rsid w:val="6E305DF8"/>
    <w:rsid w:val="6E3109E6"/>
    <w:rsid w:val="6E352E49"/>
    <w:rsid w:val="6E366453"/>
    <w:rsid w:val="6E3E3221"/>
    <w:rsid w:val="6E40413A"/>
    <w:rsid w:val="6E4102C0"/>
    <w:rsid w:val="6E4460BA"/>
    <w:rsid w:val="6E460CAF"/>
    <w:rsid w:val="6E464552"/>
    <w:rsid w:val="6E4B1982"/>
    <w:rsid w:val="6E4B50A2"/>
    <w:rsid w:val="6E524216"/>
    <w:rsid w:val="6E537E9B"/>
    <w:rsid w:val="6E540212"/>
    <w:rsid w:val="6E5521D5"/>
    <w:rsid w:val="6E5F6C1B"/>
    <w:rsid w:val="6E600041"/>
    <w:rsid w:val="6E651218"/>
    <w:rsid w:val="6E66165E"/>
    <w:rsid w:val="6E750030"/>
    <w:rsid w:val="6E792B96"/>
    <w:rsid w:val="6E7C2904"/>
    <w:rsid w:val="6E845067"/>
    <w:rsid w:val="6E8C1EA4"/>
    <w:rsid w:val="6E8C25E1"/>
    <w:rsid w:val="6E8C31AB"/>
    <w:rsid w:val="6E8F1520"/>
    <w:rsid w:val="6E9200F1"/>
    <w:rsid w:val="6E934EAB"/>
    <w:rsid w:val="6E97566C"/>
    <w:rsid w:val="6E986283"/>
    <w:rsid w:val="6E9F2FCF"/>
    <w:rsid w:val="6EA61A1B"/>
    <w:rsid w:val="6EA70567"/>
    <w:rsid w:val="6EAC3DB8"/>
    <w:rsid w:val="6EB3231E"/>
    <w:rsid w:val="6EB36108"/>
    <w:rsid w:val="6EB461A1"/>
    <w:rsid w:val="6EB57F93"/>
    <w:rsid w:val="6EB72617"/>
    <w:rsid w:val="6EB842E8"/>
    <w:rsid w:val="6EC2281B"/>
    <w:rsid w:val="6EC230F4"/>
    <w:rsid w:val="6ECC1A72"/>
    <w:rsid w:val="6ED5083E"/>
    <w:rsid w:val="6EDA2C9E"/>
    <w:rsid w:val="6EDE6558"/>
    <w:rsid w:val="6EE8380D"/>
    <w:rsid w:val="6EEB51CC"/>
    <w:rsid w:val="6EF06898"/>
    <w:rsid w:val="6EF57B1C"/>
    <w:rsid w:val="6F02638A"/>
    <w:rsid w:val="6F036387"/>
    <w:rsid w:val="6F061E45"/>
    <w:rsid w:val="6F071E65"/>
    <w:rsid w:val="6F09098F"/>
    <w:rsid w:val="6F0E13A9"/>
    <w:rsid w:val="6F11435B"/>
    <w:rsid w:val="6F127EF7"/>
    <w:rsid w:val="6F13364C"/>
    <w:rsid w:val="6F142750"/>
    <w:rsid w:val="6F1550E4"/>
    <w:rsid w:val="6F1C6FCF"/>
    <w:rsid w:val="6F230363"/>
    <w:rsid w:val="6F23419A"/>
    <w:rsid w:val="6F2428C8"/>
    <w:rsid w:val="6F2442A3"/>
    <w:rsid w:val="6F26453E"/>
    <w:rsid w:val="6F290A78"/>
    <w:rsid w:val="6F2B00D5"/>
    <w:rsid w:val="6F3260E8"/>
    <w:rsid w:val="6F372A49"/>
    <w:rsid w:val="6F37349B"/>
    <w:rsid w:val="6F37680D"/>
    <w:rsid w:val="6F3B1BBE"/>
    <w:rsid w:val="6F457E6E"/>
    <w:rsid w:val="6F4A4838"/>
    <w:rsid w:val="6F4E287C"/>
    <w:rsid w:val="6F5710D5"/>
    <w:rsid w:val="6F5A14C8"/>
    <w:rsid w:val="6F5C1F8E"/>
    <w:rsid w:val="6F5D2A1A"/>
    <w:rsid w:val="6F611027"/>
    <w:rsid w:val="6F6223FA"/>
    <w:rsid w:val="6F6C4CF3"/>
    <w:rsid w:val="6F6E1A4C"/>
    <w:rsid w:val="6F732B8B"/>
    <w:rsid w:val="6F7707DF"/>
    <w:rsid w:val="6F7748DB"/>
    <w:rsid w:val="6F774DE0"/>
    <w:rsid w:val="6F78748C"/>
    <w:rsid w:val="6F7A3B4A"/>
    <w:rsid w:val="6F7D057A"/>
    <w:rsid w:val="6F816840"/>
    <w:rsid w:val="6F8932B7"/>
    <w:rsid w:val="6F896771"/>
    <w:rsid w:val="6F8B0725"/>
    <w:rsid w:val="6F8C3FFC"/>
    <w:rsid w:val="6F932C92"/>
    <w:rsid w:val="6F971D0D"/>
    <w:rsid w:val="6F973904"/>
    <w:rsid w:val="6F9C19E0"/>
    <w:rsid w:val="6F9D5EFF"/>
    <w:rsid w:val="6FA05486"/>
    <w:rsid w:val="6FA4609D"/>
    <w:rsid w:val="6FA51A09"/>
    <w:rsid w:val="6FA91F9C"/>
    <w:rsid w:val="6FAB7229"/>
    <w:rsid w:val="6FAE32DF"/>
    <w:rsid w:val="6FAF1FF9"/>
    <w:rsid w:val="6FB02C2C"/>
    <w:rsid w:val="6FB2706F"/>
    <w:rsid w:val="6FB42AF6"/>
    <w:rsid w:val="6FB74B4A"/>
    <w:rsid w:val="6FBA2CEA"/>
    <w:rsid w:val="6FBB4843"/>
    <w:rsid w:val="6FBB6283"/>
    <w:rsid w:val="6FBC7370"/>
    <w:rsid w:val="6FC0732D"/>
    <w:rsid w:val="6FC67ADA"/>
    <w:rsid w:val="6FD74855"/>
    <w:rsid w:val="6FD8756E"/>
    <w:rsid w:val="6FDB1D46"/>
    <w:rsid w:val="6FE2119D"/>
    <w:rsid w:val="6FE4087E"/>
    <w:rsid w:val="6FE74394"/>
    <w:rsid w:val="6FE96C2C"/>
    <w:rsid w:val="6FEC6A5A"/>
    <w:rsid w:val="6FF0193E"/>
    <w:rsid w:val="6FF53584"/>
    <w:rsid w:val="6FF666C5"/>
    <w:rsid w:val="6FFB6C2C"/>
    <w:rsid w:val="6FFC1A19"/>
    <w:rsid w:val="6FFD7ED7"/>
    <w:rsid w:val="70007EE0"/>
    <w:rsid w:val="70071995"/>
    <w:rsid w:val="700B33CD"/>
    <w:rsid w:val="700D3B29"/>
    <w:rsid w:val="700D5169"/>
    <w:rsid w:val="700D769D"/>
    <w:rsid w:val="70134046"/>
    <w:rsid w:val="70155EA9"/>
    <w:rsid w:val="70172E4E"/>
    <w:rsid w:val="701C4E98"/>
    <w:rsid w:val="70297697"/>
    <w:rsid w:val="702A6F5A"/>
    <w:rsid w:val="702B3300"/>
    <w:rsid w:val="702F5642"/>
    <w:rsid w:val="7033164E"/>
    <w:rsid w:val="7034148B"/>
    <w:rsid w:val="703B3E5F"/>
    <w:rsid w:val="703F1C14"/>
    <w:rsid w:val="704739B6"/>
    <w:rsid w:val="704A4AE3"/>
    <w:rsid w:val="704C669D"/>
    <w:rsid w:val="7051418F"/>
    <w:rsid w:val="7051501D"/>
    <w:rsid w:val="7051539A"/>
    <w:rsid w:val="705850D4"/>
    <w:rsid w:val="705B5F88"/>
    <w:rsid w:val="705E3035"/>
    <w:rsid w:val="7061127C"/>
    <w:rsid w:val="70650118"/>
    <w:rsid w:val="706811E4"/>
    <w:rsid w:val="706C49A7"/>
    <w:rsid w:val="706C65C7"/>
    <w:rsid w:val="70722E14"/>
    <w:rsid w:val="70727B33"/>
    <w:rsid w:val="707E7C02"/>
    <w:rsid w:val="70802D22"/>
    <w:rsid w:val="708238ED"/>
    <w:rsid w:val="708402BB"/>
    <w:rsid w:val="70872D20"/>
    <w:rsid w:val="70877F7D"/>
    <w:rsid w:val="70881B66"/>
    <w:rsid w:val="708972C4"/>
    <w:rsid w:val="708F37B1"/>
    <w:rsid w:val="708F4A0D"/>
    <w:rsid w:val="70915271"/>
    <w:rsid w:val="70924E66"/>
    <w:rsid w:val="70980ED7"/>
    <w:rsid w:val="70990F65"/>
    <w:rsid w:val="709E6894"/>
    <w:rsid w:val="70A32DF4"/>
    <w:rsid w:val="70A333CB"/>
    <w:rsid w:val="70A52117"/>
    <w:rsid w:val="70AC449A"/>
    <w:rsid w:val="70B3586B"/>
    <w:rsid w:val="70B5598A"/>
    <w:rsid w:val="70BD75DF"/>
    <w:rsid w:val="70BE4BA9"/>
    <w:rsid w:val="70BE7204"/>
    <w:rsid w:val="70C044DF"/>
    <w:rsid w:val="70C0580F"/>
    <w:rsid w:val="70C3025C"/>
    <w:rsid w:val="70C51F93"/>
    <w:rsid w:val="70C65500"/>
    <w:rsid w:val="70CD29CA"/>
    <w:rsid w:val="70D31C69"/>
    <w:rsid w:val="70D626C2"/>
    <w:rsid w:val="70DA6685"/>
    <w:rsid w:val="70DB7790"/>
    <w:rsid w:val="70DE4AFA"/>
    <w:rsid w:val="70E008A8"/>
    <w:rsid w:val="70E008D5"/>
    <w:rsid w:val="70E40AE1"/>
    <w:rsid w:val="70E97D3F"/>
    <w:rsid w:val="70EC54B0"/>
    <w:rsid w:val="70EF176B"/>
    <w:rsid w:val="70F17F76"/>
    <w:rsid w:val="70F3042B"/>
    <w:rsid w:val="70F3171A"/>
    <w:rsid w:val="70F46AE8"/>
    <w:rsid w:val="710717D2"/>
    <w:rsid w:val="71080A8F"/>
    <w:rsid w:val="710C110D"/>
    <w:rsid w:val="710D1200"/>
    <w:rsid w:val="71132A48"/>
    <w:rsid w:val="71215D79"/>
    <w:rsid w:val="712166E4"/>
    <w:rsid w:val="71233F74"/>
    <w:rsid w:val="71351E24"/>
    <w:rsid w:val="71357E35"/>
    <w:rsid w:val="71372465"/>
    <w:rsid w:val="71373BB7"/>
    <w:rsid w:val="71377501"/>
    <w:rsid w:val="71386514"/>
    <w:rsid w:val="71396385"/>
    <w:rsid w:val="713A37D2"/>
    <w:rsid w:val="713C34BF"/>
    <w:rsid w:val="71416FB7"/>
    <w:rsid w:val="71581979"/>
    <w:rsid w:val="715F04D0"/>
    <w:rsid w:val="715F5A8B"/>
    <w:rsid w:val="716E57EE"/>
    <w:rsid w:val="717357D6"/>
    <w:rsid w:val="71745CF1"/>
    <w:rsid w:val="71776E49"/>
    <w:rsid w:val="717D0E41"/>
    <w:rsid w:val="71810539"/>
    <w:rsid w:val="71832AD1"/>
    <w:rsid w:val="71856B14"/>
    <w:rsid w:val="71893136"/>
    <w:rsid w:val="718A2CBD"/>
    <w:rsid w:val="718C4959"/>
    <w:rsid w:val="71942E5E"/>
    <w:rsid w:val="71976E34"/>
    <w:rsid w:val="719D220A"/>
    <w:rsid w:val="71A37C29"/>
    <w:rsid w:val="71A44E7B"/>
    <w:rsid w:val="71A54F59"/>
    <w:rsid w:val="71A65575"/>
    <w:rsid w:val="71A71B82"/>
    <w:rsid w:val="71A73C50"/>
    <w:rsid w:val="71A96E95"/>
    <w:rsid w:val="71B016FB"/>
    <w:rsid w:val="71B13261"/>
    <w:rsid w:val="71B257CC"/>
    <w:rsid w:val="71BA76AD"/>
    <w:rsid w:val="71C02A44"/>
    <w:rsid w:val="71C1247C"/>
    <w:rsid w:val="71C654A7"/>
    <w:rsid w:val="71CA6E80"/>
    <w:rsid w:val="71CC3F95"/>
    <w:rsid w:val="71CD1C2F"/>
    <w:rsid w:val="71CF41BF"/>
    <w:rsid w:val="71D00EAE"/>
    <w:rsid w:val="71D01779"/>
    <w:rsid w:val="71D11F9E"/>
    <w:rsid w:val="71D84561"/>
    <w:rsid w:val="71DD0261"/>
    <w:rsid w:val="71DD6C27"/>
    <w:rsid w:val="71DF0233"/>
    <w:rsid w:val="71E17C67"/>
    <w:rsid w:val="71E450EB"/>
    <w:rsid w:val="71E561BF"/>
    <w:rsid w:val="71F10859"/>
    <w:rsid w:val="71F456F9"/>
    <w:rsid w:val="71F65BA9"/>
    <w:rsid w:val="71F73B87"/>
    <w:rsid w:val="71FD5792"/>
    <w:rsid w:val="71FF40E4"/>
    <w:rsid w:val="72071337"/>
    <w:rsid w:val="72091FE7"/>
    <w:rsid w:val="720A0ED3"/>
    <w:rsid w:val="720C2E71"/>
    <w:rsid w:val="720D4858"/>
    <w:rsid w:val="720D50EB"/>
    <w:rsid w:val="721133ED"/>
    <w:rsid w:val="72116585"/>
    <w:rsid w:val="72116939"/>
    <w:rsid w:val="72181705"/>
    <w:rsid w:val="72195C37"/>
    <w:rsid w:val="721B720D"/>
    <w:rsid w:val="721C405D"/>
    <w:rsid w:val="721D71D5"/>
    <w:rsid w:val="72214B72"/>
    <w:rsid w:val="72264648"/>
    <w:rsid w:val="722C7BE5"/>
    <w:rsid w:val="722F14A0"/>
    <w:rsid w:val="72305EE8"/>
    <w:rsid w:val="72312B32"/>
    <w:rsid w:val="723223EE"/>
    <w:rsid w:val="72337057"/>
    <w:rsid w:val="7239576E"/>
    <w:rsid w:val="723E2CB6"/>
    <w:rsid w:val="723E2CD0"/>
    <w:rsid w:val="724325D3"/>
    <w:rsid w:val="724405CE"/>
    <w:rsid w:val="724426A1"/>
    <w:rsid w:val="7246541B"/>
    <w:rsid w:val="724A33F6"/>
    <w:rsid w:val="7254505E"/>
    <w:rsid w:val="72545474"/>
    <w:rsid w:val="72571E17"/>
    <w:rsid w:val="72583303"/>
    <w:rsid w:val="72586039"/>
    <w:rsid w:val="72587632"/>
    <w:rsid w:val="725C79DB"/>
    <w:rsid w:val="72603244"/>
    <w:rsid w:val="72705A90"/>
    <w:rsid w:val="727219FA"/>
    <w:rsid w:val="727307F2"/>
    <w:rsid w:val="727359BB"/>
    <w:rsid w:val="72745B3E"/>
    <w:rsid w:val="7279258A"/>
    <w:rsid w:val="72823B44"/>
    <w:rsid w:val="72834FB0"/>
    <w:rsid w:val="728678DF"/>
    <w:rsid w:val="72880B6D"/>
    <w:rsid w:val="72886C58"/>
    <w:rsid w:val="728E517A"/>
    <w:rsid w:val="729554B8"/>
    <w:rsid w:val="729D4B0F"/>
    <w:rsid w:val="729D6766"/>
    <w:rsid w:val="72A62A58"/>
    <w:rsid w:val="72A720B0"/>
    <w:rsid w:val="72A73CF3"/>
    <w:rsid w:val="72AA0F26"/>
    <w:rsid w:val="72AB1DEF"/>
    <w:rsid w:val="72AE45BB"/>
    <w:rsid w:val="72B1315D"/>
    <w:rsid w:val="72B14AB9"/>
    <w:rsid w:val="72B31A7C"/>
    <w:rsid w:val="72B569B9"/>
    <w:rsid w:val="72BB007B"/>
    <w:rsid w:val="72BB08ED"/>
    <w:rsid w:val="72BE46F2"/>
    <w:rsid w:val="72C06017"/>
    <w:rsid w:val="72C646E6"/>
    <w:rsid w:val="72DB66A3"/>
    <w:rsid w:val="72DE2324"/>
    <w:rsid w:val="72E80D33"/>
    <w:rsid w:val="72E96EBE"/>
    <w:rsid w:val="72EE64CD"/>
    <w:rsid w:val="72F27AF0"/>
    <w:rsid w:val="72F80DDB"/>
    <w:rsid w:val="73007023"/>
    <w:rsid w:val="730256F8"/>
    <w:rsid w:val="730500BF"/>
    <w:rsid w:val="73063473"/>
    <w:rsid w:val="73074188"/>
    <w:rsid w:val="730B0AE7"/>
    <w:rsid w:val="730E592B"/>
    <w:rsid w:val="73142A1F"/>
    <w:rsid w:val="73153E94"/>
    <w:rsid w:val="731642B1"/>
    <w:rsid w:val="73166F97"/>
    <w:rsid w:val="731B631E"/>
    <w:rsid w:val="732571A3"/>
    <w:rsid w:val="732A7398"/>
    <w:rsid w:val="732D1FF5"/>
    <w:rsid w:val="732E3BBA"/>
    <w:rsid w:val="73306E12"/>
    <w:rsid w:val="73312882"/>
    <w:rsid w:val="733175D6"/>
    <w:rsid w:val="73330A42"/>
    <w:rsid w:val="73366B71"/>
    <w:rsid w:val="733F6BE0"/>
    <w:rsid w:val="73451A51"/>
    <w:rsid w:val="73455201"/>
    <w:rsid w:val="734746E1"/>
    <w:rsid w:val="73493DDF"/>
    <w:rsid w:val="734A08CC"/>
    <w:rsid w:val="734B78C6"/>
    <w:rsid w:val="73597321"/>
    <w:rsid w:val="735A7337"/>
    <w:rsid w:val="735D54B6"/>
    <w:rsid w:val="735D7F7C"/>
    <w:rsid w:val="73626E3A"/>
    <w:rsid w:val="73640B5D"/>
    <w:rsid w:val="73654140"/>
    <w:rsid w:val="736C61E8"/>
    <w:rsid w:val="736D0F24"/>
    <w:rsid w:val="736E5C40"/>
    <w:rsid w:val="736F3BD1"/>
    <w:rsid w:val="73712094"/>
    <w:rsid w:val="73762984"/>
    <w:rsid w:val="73776B57"/>
    <w:rsid w:val="737941D0"/>
    <w:rsid w:val="737A0025"/>
    <w:rsid w:val="737C6661"/>
    <w:rsid w:val="738138CE"/>
    <w:rsid w:val="73834E71"/>
    <w:rsid w:val="73835FD4"/>
    <w:rsid w:val="7384321D"/>
    <w:rsid w:val="738E4344"/>
    <w:rsid w:val="73914DC0"/>
    <w:rsid w:val="73937E0D"/>
    <w:rsid w:val="739427D9"/>
    <w:rsid w:val="73963210"/>
    <w:rsid w:val="73991B13"/>
    <w:rsid w:val="73A06A64"/>
    <w:rsid w:val="73A24B44"/>
    <w:rsid w:val="73A51E5B"/>
    <w:rsid w:val="73A7579C"/>
    <w:rsid w:val="73B052DD"/>
    <w:rsid w:val="73B2791D"/>
    <w:rsid w:val="73B56D96"/>
    <w:rsid w:val="73B81B5C"/>
    <w:rsid w:val="73BB43BC"/>
    <w:rsid w:val="73BB64BD"/>
    <w:rsid w:val="73BE1A51"/>
    <w:rsid w:val="73C73C15"/>
    <w:rsid w:val="73C74082"/>
    <w:rsid w:val="73CB3102"/>
    <w:rsid w:val="73CB6E64"/>
    <w:rsid w:val="73D30580"/>
    <w:rsid w:val="73D33FCF"/>
    <w:rsid w:val="73DD5370"/>
    <w:rsid w:val="73DE5D8D"/>
    <w:rsid w:val="73E0270F"/>
    <w:rsid w:val="73E20584"/>
    <w:rsid w:val="73E47EB6"/>
    <w:rsid w:val="73E801B7"/>
    <w:rsid w:val="73ED2F38"/>
    <w:rsid w:val="73F02117"/>
    <w:rsid w:val="73F03461"/>
    <w:rsid w:val="73F32CBB"/>
    <w:rsid w:val="73F5740D"/>
    <w:rsid w:val="73FA0183"/>
    <w:rsid w:val="73FA7368"/>
    <w:rsid w:val="7400138E"/>
    <w:rsid w:val="74001502"/>
    <w:rsid w:val="74007DB3"/>
    <w:rsid w:val="74015DB5"/>
    <w:rsid w:val="7404405D"/>
    <w:rsid w:val="74054803"/>
    <w:rsid w:val="7405788C"/>
    <w:rsid w:val="74084BE3"/>
    <w:rsid w:val="74087D85"/>
    <w:rsid w:val="740A0CEC"/>
    <w:rsid w:val="740A6D2B"/>
    <w:rsid w:val="740D1F3C"/>
    <w:rsid w:val="740F490A"/>
    <w:rsid w:val="74114085"/>
    <w:rsid w:val="7412249C"/>
    <w:rsid w:val="74156BB7"/>
    <w:rsid w:val="74184C9A"/>
    <w:rsid w:val="741C2328"/>
    <w:rsid w:val="741E50C5"/>
    <w:rsid w:val="74216F5D"/>
    <w:rsid w:val="74243BCA"/>
    <w:rsid w:val="742C4AE8"/>
    <w:rsid w:val="742C7F00"/>
    <w:rsid w:val="742E644C"/>
    <w:rsid w:val="74301F87"/>
    <w:rsid w:val="74304C96"/>
    <w:rsid w:val="743D53D1"/>
    <w:rsid w:val="743E02BB"/>
    <w:rsid w:val="74403099"/>
    <w:rsid w:val="74431BCA"/>
    <w:rsid w:val="74484B4C"/>
    <w:rsid w:val="74487BD6"/>
    <w:rsid w:val="744B2A7B"/>
    <w:rsid w:val="745013CD"/>
    <w:rsid w:val="74544D2E"/>
    <w:rsid w:val="74562E2D"/>
    <w:rsid w:val="745E6162"/>
    <w:rsid w:val="7460506A"/>
    <w:rsid w:val="74615766"/>
    <w:rsid w:val="74617B5A"/>
    <w:rsid w:val="7463575D"/>
    <w:rsid w:val="746A44A8"/>
    <w:rsid w:val="746B67E2"/>
    <w:rsid w:val="746E4064"/>
    <w:rsid w:val="746E649C"/>
    <w:rsid w:val="746F38F6"/>
    <w:rsid w:val="746F4A01"/>
    <w:rsid w:val="747752F3"/>
    <w:rsid w:val="74777ACD"/>
    <w:rsid w:val="747A0236"/>
    <w:rsid w:val="74821BCC"/>
    <w:rsid w:val="74846A98"/>
    <w:rsid w:val="74852CD1"/>
    <w:rsid w:val="749039CD"/>
    <w:rsid w:val="7494379B"/>
    <w:rsid w:val="749566CB"/>
    <w:rsid w:val="749B5BC6"/>
    <w:rsid w:val="749B5CF2"/>
    <w:rsid w:val="749C4004"/>
    <w:rsid w:val="74AA48B6"/>
    <w:rsid w:val="74AC0B21"/>
    <w:rsid w:val="74AC55DD"/>
    <w:rsid w:val="74B11AD5"/>
    <w:rsid w:val="74B13970"/>
    <w:rsid w:val="74BE21AA"/>
    <w:rsid w:val="74C0111D"/>
    <w:rsid w:val="74C24181"/>
    <w:rsid w:val="74CD3D95"/>
    <w:rsid w:val="74D26592"/>
    <w:rsid w:val="74D5461C"/>
    <w:rsid w:val="74DD3D22"/>
    <w:rsid w:val="74DD4376"/>
    <w:rsid w:val="74E00F3A"/>
    <w:rsid w:val="74E51A86"/>
    <w:rsid w:val="74E87EFC"/>
    <w:rsid w:val="74E92286"/>
    <w:rsid w:val="74E97DC1"/>
    <w:rsid w:val="74EA2620"/>
    <w:rsid w:val="74EE5368"/>
    <w:rsid w:val="74F056BC"/>
    <w:rsid w:val="74F149AE"/>
    <w:rsid w:val="74F6032C"/>
    <w:rsid w:val="74F60D8E"/>
    <w:rsid w:val="74F809B0"/>
    <w:rsid w:val="750221FA"/>
    <w:rsid w:val="750406F8"/>
    <w:rsid w:val="75046C30"/>
    <w:rsid w:val="75053D5E"/>
    <w:rsid w:val="750655DF"/>
    <w:rsid w:val="75094C67"/>
    <w:rsid w:val="750A28FC"/>
    <w:rsid w:val="750A633E"/>
    <w:rsid w:val="75147539"/>
    <w:rsid w:val="75161DF2"/>
    <w:rsid w:val="75193A30"/>
    <w:rsid w:val="751B0F2D"/>
    <w:rsid w:val="751F73B5"/>
    <w:rsid w:val="75282443"/>
    <w:rsid w:val="752858BD"/>
    <w:rsid w:val="752A1F88"/>
    <w:rsid w:val="752C7B1C"/>
    <w:rsid w:val="75324E11"/>
    <w:rsid w:val="75330519"/>
    <w:rsid w:val="753353CD"/>
    <w:rsid w:val="75346AA8"/>
    <w:rsid w:val="75364082"/>
    <w:rsid w:val="75365B63"/>
    <w:rsid w:val="75386733"/>
    <w:rsid w:val="75391243"/>
    <w:rsid w:val="75397CD2"/>
    <w:rsid w:val="753D2697"/>
    <w:rsid w:val="75432C2E"/>
    <w:rsid w:val="75441808"/>
    <w:rsid w:val="75450A2E"/>
    <w:rsid w:val="75481D05"/>
    <w:rsid w:val="754D0362"/>
    <w:rsid w:val="754F1355"/>
    <w:rsid w:val="754F2EEC"/>
    <w:rsid w:val="75513118"/>
    <w:rsid w:val="75520950"/>
    <w:rsid w:val="7552339A"/>
    <w:rsid w:val="75674913"/>
    <w:rsid w:val="756F4C11"/>
    <w:rsid w:val="757120B6"/>
    <w:rsid w:val="7581596D"/>
    <w:rsid w:val="75843FA9"/>
    <w:rsid w:val="75875E3F"/>
    <w:rsid w:val="75882EC8"/>
    <w:rsid w:val="758A603E"/>
    <w:rsid w:val="75940B0B"/>
    <w:rsid w:val="75947FC8"/>
    <w:rsid w:val="759E3123"/>
    <w:rsid w:val="75A172B6"/>
    <w:rsid w:val="75A26515"/>
    <w:rsid w:val="75A53CED"/>
    <w:rsid w:val="75A62F39"/>
    <w:rsid w:val="75A979BC"/>
    <w:rsid w:val="75AD1508"/>
    <w:rsid w:val="75AD6C6C"/>
    <w:rsid w:val="75AF4BE1"/>
    <w:rsid w:val="75B32252"/>
    <w:rsid w:val="75B6119C"/>
    <w:rsid w:val="75B93E9B"/>
    <w:rsid w:val="75C171D4"/>
    <w:rsid w:val="75C33910"/>
    <w:rsid w:val="75C75094"/>
    <w:rsid w:val="75CA7C31"/>
    <w:rsid w:val="75CB41B7"/>
    <w:rsid w:val="75CE4B05"/>
    <w:rsid w:val="75D1636D"/>
    <w:rsid w:val="75D17938"/>
    <w:rsid w:val="75D27330"/>
    <w:rsid w:val="75D74ED7"/>
    <w:rsid w:val="75DA6E84"/>
    <w:rsid w:val="75DB1345"/>
    <w:rsid w:val="75DB5199"/>
    <w:rsid w:val="75DC104B"/>
    <w:rsid w:val="75DC3DB4"/>
    <w:rsid w:val="75DC5E42"/>
    <w:rsid w:val="75DF6D92"/>
    <w:rsid w:val="75E0322C"/>
    <w:rsid w:val="75E25C3D"/>
    <w:rsid w:val="75E578F8"/>
    <w:rsid w:val="75E642F7"/>
    <w:rsid w:val="75E937AB"/>
    <w:rsid w:val="75ED178F"/>
    <w:rsid w:val="75FA3A34"/>
    <w:rsid w:val="75FA4F07"/>
    <w:rsid w:val="75FF3909"/>
    <w:rsid w:val="75FF7DA9"/>
    <w:rsid w:val="760057EE"/>
    <w:rsid w:val="7607455E"/>
    <w:rsid w:val="76077A44"/>
    <w:rsid w:val="7608439F"/>
    <w:rsid w:val="760B547A"/>
    <w:rsid w:val="760F1AD6"/>
    <w:rsid w:val="76176CDA"/>
    <w:rsid w:val="76180110"/>
    <w:rsid w:val="7619480E"/>
    <w:rsid w:val="761D2850"/>
    <w:rsid w:val="761E3C55"/>
    <w:rsid w:val="761F0DF5"/>
    <w:rsid w:val="76226B94"/>
    <w:rsid w:val="76297BD8"/>
    <w:rsid w:val="762D3272"/>
    <w:rsid w:val="762F715C"/>
    <w:rsid w:val="76306C1B"/>
    <w:rsid w:val="763544D9"/>
    <w:rsid w:val="763C58B9"/>
    <w:rsid w:val="763D357D"/>
    <w:rsid w:val="763E728F"/>
    <w:rsid w:val="764F1DC4"/>
    <w:rsid w:val="765378F8"/>
    <w:rsid w:val="765443F4"/>
    <w:rsid w:val="76581E5D"/>
    <w:rsid w:val="765C496C"/>
    <w:rsid w:val="766054FA"/>
    <w:rsid w:val="76617FD5"/>
    <w:rsid w:val="76674B66"/>
    <w:rsid w:val="76680463"/>
    <w:rsid w:val="766A3C3B"/>
    <w:rsid w:val="766B4F20"/>
    <w:rsid w:val="766D5C57"/>
    <w:rsid w:val="766D704C"/>
    <w:rsid w:val="766E607A"/>
    <w:rsid w:val="76706F6F"/>
    <w:rsid w:val="76707112"/>
    <w:rsid w:val="76712796"/>
    <w:rsid w:val="76765B6C"/>
    <w:rsid w:val="76776AA9"/>
    <w:rsid w:val="767B0D9A"/>
    <w:rsid w:val="767E065A"/>
    <w:rsid w:val="768011C8"/>
    <w:rsid w:val="76851F7A"/>
    <w:rsid w:val="76857A89"/>
    <w:rsid w:val="76920542"/>
    <w:rsid w:val="769225FE"/>
    <w:rsid w:val="76970F36"/>
    <w:rsid w:val="7699455F"/>
    <w:rsid w:val="769A6724"/>
    <w:rsid w:val="769D3BB7"/>
    <w:rsid w:val="769F3A0E"/>
    <w:rsid w:val="76A3469F"/>
    <w:rsid w:val="76A352EB"/>
    <w:rsid w:val="76AF3734"/>
    <w:rsid w:val="76B6397B"/>
    <w:rsid w:val="76C1617D"/>
    <w:rsid w:val="76C810C5"/>
    <w:rsid w:val="76CC5454"/>
    <w:rsid w:val="76CE583E"/>
    <w:rsid w:val="76CE7C98"/>
    <w:rsid w:val="76D24774"/>
    <w:rsid w:val="76D27D5C"/>
    <w:rsid w:val="76D773C0"/>
    <w:rsid w:val="76DA23B3"/>
    <w:rsid w:val="76DF4F44"/>
    <w:rsid w:val="76E0346D"/>
    <w:rsid w:val="76E720FD"/>
    <w:rsid w:val="76E813E8"/>
    <w:rsid w:val="76E83C0A"/>
    <w:rsid w:val="76EE6CEC"/>
    <w:rsid w:val="76F03C36"/>
    <w:rsid w:val="76F90260"/>
    <w:rsid w:val="76FA5319"/>
    <w:rsid w:val="77033889"/>
    <w:rsid w:val="77051A25"/>
    <w:rsid w:val="77055EDD"/>
    <w:rsid w:val="77094348"/>
    <w:rsid w:val="770C6C96"/>
    <w:rsid w:val="770F0B8E"/>
    <w:rsid w:val="770F33A8"/>
    <w:rsid w:val="7715594D"/>
    <w:rsid w:val="77184A6E"/>
    <w:rsid w:val="771E3715"/>
    <w:rsid w:val="77282B04"/>
    <w:rsid w:val="772C19BF"/>
    <w:rsid w:val="772C60CD"/>
    <w:rsid w:val="773C3BD7"/>
    <w:rsid w:val="773C5D5E"/>
    <w:rsid w:val="773C6163"/>
    <w:rsid w:val="774204D1"/>
    <w:rsid w:val="77522AAE"/>
    <w:rsid w:val="77552652"/>
    <w:rsid w:val="77576A70"/>
    <w:rsid w:val="775A1B5B"/>
    <w:rsid w:val="775B10BD"/>
    <w:rsid w:val="775C79D8"/>
    <w:rsid w:val="775D43B8"/>
    <w:rsid w:val="7761733D"/>
    <w:rsid w:val="77696AF9"/>
    <w:rsid w:val="776D267E"/>
    <w:rsid w:val="776D57CB"/>
    <w:rsid w:val="776F251E"/>
    <w:rsid w:val="776F51E7"/>
    <w:rsid w:val="77744CB5"/>
    <w:rsid w:val="77745E23"/>
    <w:rsid w:val="777B6E81"/>
    <w:rsid w:val="777F401D"/>
    <w:rsid w:val="77820EAB"/>
    <w:rsid w:val="7783153C"/>
    <w:rsid w:val="778A4780"/>
    <w:rsid w:val="778D5BD1"/>
    <w:rsid w:val="77934608"/>
    <w:rsid w:val="7798719E"/>
    <w:rsid w:val="77997924"/>
    <w:rsid w:val="779A2136"/>
    <w:rsid w:val="77A63988"/>
    <w:rsid w:val="77A81DD4"/>
    <w:rsid w:val="77AA051A"/>
    <w:rsid w:val="77AA1C7E"/>
    <w:rsid w:val="77AB0FA5"/>
    <w:rsid w:val="77AE472B"/>
    <w:rsid w:val="77AF05A7"/>
    <w:rsid w:val="77AF252A"/>
    <w:rsid w:val="77AF4093"/>
    <w:rsid w:val="77B1403E"/>
    <w:rsid w:val="77B54241"/>
    <w:rsid w:val="77B61953"/>
    <w:rsid w:val="77B746EE"/>
    <w:rsid w:val="77B93490"/>
    <w:rsid w:val="77BB5734"/>
    <w:rsid w:val="77BE30A6"/>
    <w:rsid w:val="77BE3EE2"/>
    <w:rsid w:val="77CA612E"/>
    <w:rsid w:val="77CB33DA"/>
    <w:rsid w:val="77CC6AC8"/>
    <w:rsid w:val="77D161B2"/>
    <w:rsid w:val="77D61CE8"/>
    <w:rsid w:val="77DA5C27"/>
    <w:rsid w:val="77DC562D"/>
    <w:rsid w:val="77DD1092"/>
    <w:rsid w:val="77DF6EF9"/>
    <w:rsid w:val="77E33EFF"/>
    <w:rsid w:val="77E81730"/>
    <w:rsid w:val="77E85389"/>
    <w:rsid w:val="77F36D43"/>
    <w:rsid w:val="77F85F3B"/>
    <w:rsid w:val="77F91DE3"/>
    <w:rsid w:val="7801670A"/>
    <w:rsid w:val="780423D5"/>
    <w:rsid w:val="780604E6"/>
    <w:rsid w:val="780911A7"/>
    <w:rsid w:val="780A134E"/>
    <w:rsid w:val="780A641A"/>
    <w:rsid w:val="780B04E0"/>
    <w:rsid w:val="781008F2"/>
    <w:rsid w:val="78123246"/>
    <w:rsid w:val="781616F1"/>
    <w:rsid w:val="78170190"/>
    <w:rsid w:val="78183A93"/>
    <w:rsid w:val="782045CF"/>
    <w:rsid w:val="78263D9D"/>
    <w:rsid w:val="782D087B"/>
    <w:rsid w:val="7833613A"/>
    <w:rsid w:val="7837648C"/>
    <w:rsid w:val="783B0D78"/>
    <w:rsid w:val="784100F3"/>
    <w:rsid w:val="78415E3C"/>
    <w:rsid w:val="784F5989"/>
    <w:rsid w:val="78513E01"/>
    <w:rsid w:val="785537D0"/>
    <w:rsid w:val="7855485C"/>
    <w:rsid w:val="78556DA7"/>
    <w:rsid w:val="78567779"/>
    <w:rsid w:val="78570B2D"/>
    <w:rsid w:val="785822CB"/>
    <w:rsid w:val="7859302D"/>
    <w:rsid w:val="785D24A0"/>
    <w:rsid w:val="785F5423"/>
    <w:rsid w:val="78655E84"/>
    <w:rsid w:val="78664DA2"/>
    <w:rsid w:val="786760B3"/>
    <w:rsid w:val="78741A6D"/>
    <w:rsid w:val="78763B9E"/>
    <w:rsid w:val="78781891"/>
    <w:rsid w:val="78792419"/>
    <w:rsid w:val="787D588D"/>
    <w:rsid w:val="78804A1B"/>
    <w:rsid w:val="788059D5"/>
    <w:rsid w:val="78854AB2"/>
    <w:rsid w:val="7889293E"/>
    <w:rsid w:val="788A544E"/>
    <w:rsid w:val="788B1259"/>
    <w:rsid w:val="78922B03"/>
    <w:rsid w:val="789D0297"/>
    <w:rsid w:val="78A02A06"/>
    <w:rsid w:val="78A22BA6"/>
    <w:rsid w:val="78A51FA8"/>
    <w:rsid w:val="78AA683B"/>
    <w:rsid w:val="78AE7C9B"/>
    <w:rsid w:val="78AF35ED"/>
    <w:rsid w:val="78B23A6A"/>
    <w:rsid w:val="78B254AD"/>
    <w:rsid w:val="78B56403"/>
    <w:rsid w:val="78B86D80"/>
    <w:rsid w:val="78C02B98"/>
    <w:rsid w:val="78C17972"/>
    <w:rsid w:val="78C23DDD"/>
    <w:rsid w:val="78CC0666"/>
    <w:rsid w:val="78D230D7"/>
    <w:rsid w:val="78D3360A"/>
    <w:rsid w:val="78D41AFA"/>
    <w:rsid w:val="78D42691"/>
    <w:rsid w:val="78D71711"/>
    <w:rsid w:val="78DE1E3C"/>
    <w:rsid w:val="78DF510F"/>
    <w:rsid w:val="78E31361"/>
    <w:rsid w:val="78E57BE7"/>
    <w:rsid w:val="78E609A4"/>
    <w:rsid w:val="78E96E50"/>
    <w:rsid w:val="78EB4D42"/>
    <w:rsid w:val="78EC0F55"/>
    <w:rsid w:val="78EC6A49"/>
    <w:rsid w:val="78EE1619"/>
    <w:rsid w:val="78EF0D98"/>
    <w:rsid w:val="78F20EEB"/>
    <w:rsid w:val="78F44E88"/>
    <w:rsid w:val="78F87FA0"/>
    <w:rsid w:val="78FB43D3"/>
    <w:rsid w:val="78FF57C9"/>
    <w:rsid w:val="79027033"/>
    <w:rsid w:val="79050E06"/>
    <w:rsid w:val="790563A2"/>
    <w:rsid w:val="790D3EDD"/>
    <w:rsid w:val="791154CE"/>
    <w:rsid w:val="79197211"/>
    <w:rsid w:val="791E7191"/>
    <w:rsid w:val="79224FAA"/>
    <w:rsid w:val="792329D1"/>
    <w:rsid w:val="792565BE"/>
    <w:rsid w:val="7925792E"/>
    <w:rsid w:val="7929450B"/>
    <w:rsid w:val="792C2661"/>
    <w:rsid w:val="792F2339"/>
    <w:rsid w:val="79380734"/>
    <w:rsid w:val="793A7BB8"/>
    <w:rsid w:val="793F3C4E"/>
    <w:rsid w:val="79423484"/>
    <w:rsid w:val="79451CD8"/>
    <w:rsid w:val="794768BF"/>
    <w:rsid w:val="7948043A"/>
    <w:rsid w:val="794A00EB"/>
    <w:rsid w:val="794F0D61"/>
    <w:rsid w:val="794F670D"/>
    <w:rsid w:val="7955089B"/>
    <w:rsid w:val="79560495"/>
    <w:rsid w:val="79571BF5"/>
    <w:rsid w:val="796001EB"/>
    <w:rsid w:val="7961699D"/>
    <w:rsid w:val="79620A30"/>
    <w:rsid w:val="796519E5"/>
    <w:rsid w:val="79697102"/>
    <w:rsid w:val="796D2CEC"/>
    <w:rsid w:val="79740764"/>
    <w:rsid w:val="797617DC"/>
    <w:rsid w:val="797C3BE6"/>
    <w:rsid w:val="797E78D2"/>
    <w:rsid w:val="797F441F"/>
    <w:rsid w:val="798510F9"/>
    <w:rsid w:val="79857A1A"/>
    <w:rsid w:val="79877CC3"/>
    <w:rsid w:val="798C46A3"/>
    <w:rsid w:val="798D6DFE"/>
    <w:rsid w:val="7990674A"/>
    <w:rsid w:val="79943E92"/>
    <w:rsid w:val="79953103"/>
    <w:rsid w:val="79982781"/>
    <w:rsid w:val="79995CD7"/>
    <w:rsid w:val="799E7F87"/>
    <w:rsid w:val="79A12D87"/>
    <w:rsid w:val="79A205DC"/>
    <w:rsid w:val="79A23B2A"/>
    <w:rsid w:val="79A35303"/>
    <w:rsid w:val="79A407C9"/>
    <w:rsid w:val="79A73973"/>
    <w:rsid w:val="79AD0C4D"/>
    <w:rsid w:val="79B17F69"/>
    <w:rsid w:val="79B44357"/>
    <w:rsid w:val="79B83327"/>
    <w:rsid w:val="79B83CF2"/>
    <w:rsid w:val="79C61286"/>
    <w:rsid w:val="79C75325"/>
    <w:rsid w:val="79C840D5"/>
    <w:rsid w:val="79CD4036"/>
    <w:rsid w:val="79D049AE"/>
    <w:rsid w:val="79D0553C"/>
    <w:rsid w:val="79D10813"/>
    <w:rsid w:val="79D155B9"/>
    <w:rsid w:val="79D3685D"/>
    <w:rsid w:val="79DD531C"/>
    <w:rsid w:val="79E00682"/>
    <w:rsid w:val="79E3709F"/>
    <w:rsid w:val="79F023A5"/>
    <w:rsid w:val="79FA7C15"/>
    <w:rsid w:val="79FC5BCB"/>
    <w:rsid w:val="79FD6581"/>
    <w:rsid w:val="7A0D1CDE"/>
    <w:rsid w:val="7A0F061C"/>
    <w:rsid w:val="7A1307B8"/>
    <w:rsid w:val="7A165009"/>
    <w:rsid w:val="7A22437E"/>
    <w:rsid w:val="7A230A9E"/>
    <w:rsid w:val="7A2705C2"/>
    <w:rsid w:val="7A2820A2"/>
    <w:rsid w:val="7A30511E"/>
    <w:rsid w:val="7A320305"/>
    <w:rsid w:val="7A362B7F"/>
    <w:rsid w:val="7A386F82"/>
    <w:rsid w:val="7A3D1080"/>
    <w:rsid w:val="7A3D134A"/>
    <w:rsid w:val="7A3E26CC"/>
    <w:rsid w:val="7A470515"/>
    <w:rsid w:val="7A470FE3"/>
    <w:rsid w:val="7A4811A5"/>
    <w:rsid w:val="7A4D715D"/>
    <w:rsid w:val="7A4F346A"/>
    <w:rsid w:val="7A500DC2"/>
    <w:rsid w:val="7A54633F"/>
    <w:rsid w:val="7A6132F9"/>
    <w:rsid w:val="7A694428"/>
    <w:rsid w:val="7A760FDC"/>
    <w:rsid w:val="7A7B2C72"/>
    <w:rsid w:val="7A8204B3"/>
    <w:rsid w:val="7A8718D4"/>
    <w:rsid w:val="7A8906B3"/>
    <w:rsid w:val="7A9150DF"/>
    <w:rsid w:val="7A922441"/>
    <w:rsid w:val="7A9613D0"/>
    <w:rsid w:val="7A965C3A"/>
    <w:rsid w:val="7A974293"/>
    <w:rsid w:val="7A98005E"/>
    <w:rsid w:val="7A9D1F2F"/>
    <w:rsid w:val="7A9E5F9A"/>
    <w:rsid w:val="7A9F1854"/>
    <w:rsid w:val="7AA3460E"/>
    <w:rsid w:val="7AA525FD"/>
    <w:rsid w:val="7AA56C63"/>
    <w:rsid w:val="7AA75767"/>
    <w:rsid w:val="7AAB010E"/>
    <w:rsid w:val="7AB37A8A"/>
    <w:rsid w:val="7AB469B8"/>
    <w:rsid w:val="7AB47148"/>
    <w:rsid w:val="7ABC36C3"/>
    <w:rsid w:val="7AC11583"/>
    <w:rsid w:val="7ACB00DA"/>
    <w:rsid w:val="7ACB293C"/>
    <w:rsid w:val="7AD34ED7"/>
    <w:rsid w:val="7AD76646"/>
    <w:rsid w:val="7AD848FC"/>
    <w:rsid w:val="7AE02C5E"/>
    <w:rsid w:val="7AE60591"/>
    <w:rsid w:val="7AE85C4B"/>
    <w:rsid w:val="7AE9699B"/>
    <w:rsid w:val="7AED3314"/>
    <w:rsid w:val="7AEE75CE"/>
    <w:rsid w:val="7AF8316E"/>
    <w:rsid w:val="7AF97C7F"/>
    <w:rsid w:val="7AFA188F"/>
    <w:rsid w:val="7AFB6ED3"/>
    <w:rsid w:val="7AFE7211"/>
    <w:rsid w:val="7AFF761F"/>
    <w:rsid w:val="7B083678"/>
    <w:rsid w:val="7B096552"/>
    <w:rsid w:val="7B0A4DA1"/>
    <w:rsid w:val="7B0A7A80"/>
    <w:rsid w:val="7B0C5A05"/>
    <w:rsid w:val="7B0F0E05"/>
    <w:rsid w:val="7B1D2FAB"/>
    <w:rsid w:val="7B1E695B"/>
    <w:rsid w:val="7B1E79C6"/>
    <w:rsid w:val="7B213837"/>
    <w:rsid w:val="7B215FBA"/>
    <w:rsid w:val="7B231123"/>
    <w:rsid w:val="7B254009"/>
    <w:rsid w:val="7B27738C"/>
    <w:rsid w:val="7B2C429A"/>
    <w:rsid w:val="7B2E4CAE"/>
    <w:rsid w:val="7B340B3C"/>
    <w:rsid w:val="7B34651F"/>
    <w:rsid w:val="7B3B0A35"/>
    <w:rsid w:val="7B3B1290"/>
    <w:rsid w:val="7B41052D"/>
    <w:rsid w:val="7B414A8B"/>
    <w:rsid w:val="7B470539"/>
    <w:rsid w:val="7B4C1CA4"/>
    <w:rsid w:val="7B5836B2"/>
    <w:rsid w:val="7B5B785E"/>
    <w:rsid w:val="7B5F051A"/>
    <w:rsid w:val="7B60003B"/>
    <w:rsid w:val="7B623784"/>
    <w:rsid w:val="7B6244D1"/>
    <w:rsid w:val="7B645547"/>
    <w:rsid w:val="7B646701"/>
    <w:rsid w:val="7B687251"/>
    <w:rsid w:val="7B6C4C2E"/>
    <w:rsid w:val="7B6E0757"/>
    <w:rsid w:val="7B6F3755"/>
    <w:rsid w:val="7B743249"/>
    <w:rsid w:val="7B754970"/>
    <w:rsid w:val="7B7C66BB"/>
    <w:rsid w:val="7B80242A"/>
    <w:rsid w:val="7B815FD4"/>
    <w:rsid w:val="7B841DD3"/>
    <w:rsid w:val="7B862A90"/>
    <w:rsid w:val="7B884517"/>
    <w:rsid w:val="7B887914"/>
    <w:rsid w:val="7B8A706C"/>
    <w:rsid w:val="7B952442"/>
    <w:rsid w:val="7B954039"/>
    <w:rsid w:val="7B960A57"/>
    <w:rsid w:val="7B985DD7"/>
    <w:rsid w:val="7B991ACC"/>
    <w:rsid w:val="7B9D496D"/>
    <w:rsid w:val="7B9E08C4"/>
    <w:rsid w:val="7BA8474C"/>
    <w:rsid w:val="7BAD3016"/>
    <w:rsid w:val="7BB068FD"/>
    <w:rsid w:val="7BB46BF1"/>
    <w:rsid w:val="7BB55730"/>
    <w:rsid w:val="7BB56E3F"/>
    <w:rsid w:val="7BB8674F"/>
    <w:rsid w:val="7BB9255F"/>
    <w:rsid w:val="7BBA4A4E"/>
    <w:rsid w:val="7BBA62F3"/>
    <w:rsid w:val="7BBC5F11"/>
    <w:rsid w:val="7BBC7903"/>
    <w:rsid w:val="7BCA3ECD"/>
    <w:rsid w:val="7BCE4EAC"/>
    <w:rsid w:val="7BD149C5"/>
    <w:rsid w:val="7BD16A98"/>
    <w:rsid w:val="7BD22DED"/>
    <w:rsid w:val="7BD93998"/>
    <w:rsid w:val="7BDB35AA"/>
    <w:rsid w:val="7BDC659A"/>
    <w:rsid w:val="7BDE10D8"/>
    <w:rsid w:val="7BE134F8"/>
    <w:rsid w:val="7BE26016"/>
    <w:rsid w:val="7BE355C0"/>
    <w:rsid w:val="7BE61119"/>
    <w:rsid w:val="7BE84A2D"/>
    <w:rsid w:val="7BEA6265"/>
    <w:rsid w:val="7BEB49C2"/>
    <w:rsid w:val="7BEE1E05"/>
    <w:rsid w:val="7BEF4500"/>
    <w:rsid w:val="7BF143B7"/>
    <w:rsid w:val="7BF30A26"/>
    <w:rsid w:val="7BF425A8"/>
    <w:rsid w:val="7BF82854"/>
    <w:rsid w:val="7BF93B44"/>
    <w:rsid w:val="7BFE336B"/>
    <w:rsid w:val="7C002204"/>
    <w:rsid w:val="7C00522A"/>
    <w:rsid w:val="7C0153CB"/>
    <w:rsid w:val="7C063ED4"/>
    <w:rsid w:val="7C0B4B8E"/>
    <w:rsid w:val="7C111F99"/>
    <w:rsid w:val="7C127F12"/>
    <w:rsid w:val="7C153C7B"/>
    <w:rsid w:val="7C170DF1"/>
    <w:rsid w:val="7C1D61CB"/>
    <w:rsid w:val="7C1F44FA"/>
    <w:rsid w:val="7C23326D"/>
    <w:rsid w:val="7C306F28"/>
    <w:rsid w:val="7C310F57"/>
    <w:rsid w:val="7C3247A7"/>
    <w:rsid w:val="7C3419B0"/>
    <w:rsid w:val="7C373BB4"/>
    <w:rsid w:val="7C3B4482"/>
    <w:rsid w:val="7C493308"/>
    <w:rsid w:val="7C4D3DA6"/>
    <w:rsid w:val="7C4E071D"/>
    <w:rsid w:val="7C4F1709"/>
    <w:rsid w:val="7C4F4455"/>
    <w:rsid w:val="7C4F6E90"/>
    <w:rsid w:val="7C552384"/>
    <w:rsid w:val="7C582C66"/>
    <w:rsid w:val="7C590168"/>
    <w:rsid w:val="7C593A95"/>
    <w:rsid w:val="7C5B40AD"/>
    <w:rsid w:val="7C5E5D2D"/>
    <w:rsid w:val="7C5F322B"/>
    <w:rsid w:val="7C5F3F99"/>
    <w:rsid w:val="7C603BE1"/>
    <w:rsid w:val="7C69202A"/>
    <w:rsid w:val="7C73473C"/>
    <w:rsid w:val="7C775ECB"/>
    <w:rsid w:val="7C7845FC"/>
    <w:rsid w:val="7C7B648D"/>
    <w:rsid w:val="7C805838"/>
    <w:rsid w:val="7C822885"/>
    <w:rsid w:val="7C8375A3"/>
    <w:rsid w:val="7C894B1A"/>
    <w:rsid w:val="7C8A0524"/>
    <w:rsid w:val="7C8A1B5C"/>
    <w:rsid w:val="7C8A6B62"/>
    <w:rsid w:val="7C8C6374"/>
    <w:rsid w:val="7C952A4F"/>
    <w:rsid w:val="7C9854F1"/>
    <w:rsid w:val="7C9D3E63"/>
    <w:rsid w:val="7C9D7FF2"/>
    <w:rsid w:val="7CA41FF6"/>
    <w:rsid w:val="7CA440F1"/>
    <w:rsid w:val="7CA51590"/>
    <w:rsid w:val="7CA97D7D"/>
    <w:rsid w:val="7CAB3CEC"/>
    <w:rsid w:val="7CB07B28"/>
    <w:rsid w:val="7CB40303"/>
    <w:rsid w:val="7CBA5484"/>
    <w:rsid w:val="7CBF59FA"/>
    <w:rsid w:val="7CC34DD6"/>
    <w:rsid w:val="7CC46033"/>
    <w:rsid w:val="7CC56507"/>
    <w:rsid w:val="7CC644BC"/>
    <w:rsid w:val="7CC93746"/>
    <w:rsid w:val="7CCE2553"/>
    <w:rsid w:val="7CD45F69"/>
    <w:rsid w:val="7CD67017"/>
    <w:rsid w:val="7CD7025F"/>
    <w:rsid w:val="7CEA1BDB"/>
    <w:rsid w:val="7CEC0471"/>
    <w:rsid w:val="7CED1E4A"/>
    <w:rsid w:val="7CEE0E89"/>
    <w:rsid w:val="7CF15E94"/>
    <w:rsid w:val="7CF1660D"/>
    <w:rsid w:val="7CF36C14"/>
    <w:rsid w:val="7CF72E7C"/>
    <w:rsid w:val="7CF76BDC"/>
    <w:rsid w:val="7CF824B3"/>
    <w:rsid w:val="7CFE4C1C"/>
    <w:rsid w:val="7D031456"/>
    <w:rsid w:val="7D0864AB"/>
    <w:rsid w:val="7D0E3108"/>
    <w:rsid w:val="7D212B88"/>
    <w:rsid w:val="7D21718D"/>
    <w:rsid w:val="7D254F7C"/>
    <w:rsid w:val="7D280304"/>
    <w:rsid w:val="7D292DBE"/>
    <w:rsid w:val="7D2E7E6F"/>
    <w:rsid w:val="7D335383"/>
    <w:rsid w:val="7D374BB6"/>
    <w:rsid w:val="7D38481A"/>
    <w:rsid w:val="7D3F53B2"/>
    <w:rsid w:val="7D411F70"/>
    <w:rsid w:val="7D413FBC"/>
    <w:rsid w:val="7D447FEF"/>
    <w:rsid w:val="7D483F2C"/>
    <w:rsid w:val="7D4C2F75"/>
    <w:rsid w:val="7D4D4A45"/>
    <w:rsid w:val="7D4E49C8"/>
    <w:rsid w:val="7D50596C"/>
    <w:rsid w:val="7D532C27"/>
    <w:rsid w:val="7D54576B"/>
    <w:rsid w:val="7D5D44AD"/>
    <w:rsid w:val="7D5F032D"/>
    <w:rsid w:val="7D633227"/>
    <w:rsid w:val="7D6E0E2C"/>
    <w:rsid w:val="7D6F3C3B"/>
    <w:rsid w:val="7D6F6F1F"/>
    <w:rsid w:val="7D747091"/>
    <w:rsid w:val="7D7A3F20"/>
    <w:rsid w:val="7D7A7DA5"/>
    <w:rsid w:val="7D7C4266"/>
    <w:rsid w:val="7D7E6B7B"/>
    <w:rsid w:val="7D8215D3"/>
    <w:rsid w:val="7D83298A"/>
    <w:rsid w:val="7D851092"/>
    <w:rsid w:val="7D851EDB"/>
    <w:rsid w:val="7D870672"/>
    <w:rsid w:val="7D881508"/>
    <w:rsid w:val="7D881A8C"/>
    <w:rsid w:val="7D8E4DAE"/>
    <w:rsid w:val="7D995A14"/>
    <w:rsid w:val="7DA13E4C"/>
    <w:rsid w:val="7DA20010"/>
    <w:rsid w:val="7DA25E8C"/>
    <w:rsid w:val="7DA343A4"/>
    <w:rsid w:val="7DA53398"/>
    <w:rsid w:val="7DAA363D"/>
    <w:rsid w:val="7DB21880"/>
    <w:rsid w:val="7DB906E8"/>
    <w:rsid w:val="7DBA7C28"/>
    <w:rsid w:val="7DBB0943"/>
    <w:rsid w:val="7DC21F73"/>
    <w:rsid w:val="7DC95036"/>
    <w:rsid w:val="7DCA6408"/>
    <w:rsid w:val="7DCD032A"/>
    <w:rsid w:val="7DCD4354"/>
    <w:rsid w:val="7DD018FD"/>
    <w:rsid w:val="7DD25265"/>
    <w:rsid w:val="7DD27B5C"/>
    <w:rsid w:val="7DD31828"/>
    <w:rsid w:val="7DD33023"/>
    <w:rsid w:val="7DD50A5C"/>
    <w:rsid w:val="7DD8627E"/>
    <w:rsid w:val="7DDC5436"/>
    <w:rsid w:val="7DDE300F"/>
    <w:rsid w:val="7DE446ED"/>
    <w:rsid w:val="7DE7153C"/>
    <w:rsid w:val="7DE80EF3"/>
    <w:rsid w:val="7DEE4A84"/>
    <w:rsid w:val="7DF13E9B"/>
    <w:rsid w:val="7DF60C4F"/>
    <w:rsid w:val="7DF651AC"/>
    <w:rsid w:val="7DF70517"/>
    <w:rsid w:val="7DF70543"/>
    <w:rsid w:val="7DFC336D"/>
    <w:rsid w:val="7DFD6ED3"/>
    <w:rsid w:val="7DFD72C2"/>
    <w:rsid w:val="7DFE0D55"/>
    <w:rsid w:val="7E004F1F"/>
    <w:rsid w:val="7E034E4E"/>
    <w:rsid w:val="7E041C9E"/>
    <w:rsid w:val="7E061B84"/>
    <w:rsid w:val="7E062842"/>
    <w:rsid w:val="7E101EB7"/>
    <w:rsid w:val="7E152B3A"/>
    <w:rsid w:val="7E17281D"/>
    <w:rsid w:val="7E1E7B8A"/>
    <w:rsid w:val="7E1F135C"/>
    <w:rsid w:val="7E207175"/>
    <w:rsid w:val="7E207F4E"/>
    <w:rsid w:val="7E253262"/>
    <w:rsid w:val="7E2748F2"/>
    <w:rsid w:val="7E2C01CF"/>
    <w:rsid w:val="7E2C4013"/>
    <w:rsid w:val="7E2C4237"/>
    <w:rsid w:val="7E2E0A8D"/>
    <w:rsid w:val="7E2E4AF4"/>
    <w:rsid w:val="7E3128EB"/>
    <w:rsid w:val="7E3806A3"/>
    <w:rsid w:val="7E3B23E5"/>
    <w:rsid w:val="7E3F6E87"/>
    <w:rsid w:val="7E436558"/>
    <w:rsid w:val="7E45430F"/>
    <w:rsid w:val="7E4A0F7D"/>
    <w:rsid w:val="7E4D28E1"/>
    <w:rsid w:val="7E5560FC"/>
    <w:rsid w:val="7E595CD4"/>
    <w:rsid w:val="7E597BD9"/>
    <w:rsid w:val="7E5D0D1E"/>
    <w:rsid w:val="7E615933"/>
    <w:rsid w:val="7E635AF6"/>
    <w:rsid w:val="7E643E29"/>
    <w:rsid w:val="7E6A25B2"/>
    <w:rsid w:val="7E6D781B"/>
    <w:rsid w:val="7E7009C6"/>
    <w:rsid w:val="7E7024C3"/>
    <w:rsid w:val="7E7337C3"/>
    <w:rsid w:val="7E7476D1"/>
    <w:rsid w:val="7E7A2D1F"/>
    <w:rsid w:val="7E7B511F"/>
    <w:rsid w:val="7E7B6AED"/>
    <w:rsid w:val="7E7E4666"/>
    <w:rsid w:val="7E8400F9"/>
    <w:rsid w:val="7E8532BA"/>
    <w:rsid w:val="7E853338"/>
    <w:rsid w:val="7E8C5546"/>
    <w:rsid w:val="7E961589"/>
    <w:rsid w:val="7E9951D7"/>
    <w:rsid w:val="7E9A662C"/>
    <w:rsid w:val="7E9D477A"/>
    <w:rsid w:val="7EA0726A"/>
    <w:rsid w:val="7EA3227B"/>
    <w:rsid w:val="7EA663B2"/>
    <w:rsid w:val="7EAB0132"/>
    <w:rsid w:val="7EAD0755"/>
    <w:rsid w:val="7EAD700B"/>
    <w:rsid w:val="7EB3299E"/>
    <w:rsid w:val="7EB94E6C"/>
    <w:rsid w:val="7EB97DB1"/>
    <w:rsid w:val="7EBA36E2"/>
    <w:rsid w:val="7EBC0CC7"/>
    <w:rsid w:val="7EBC7BA1"/>
    <w:rsid w:val="7EBE1FC4"/>
    <w:rsid w:val="7EC25216"/>
    <w:rsid w:val="7EC3753D"/>
    <w:rsid w:val="7EC65F50"/>
    <w:rsid w:val="7EC80FF7"/>
    <w:rsid w:val="7EC902FA"/>
    <w:rsid w:val="7ECD3C3A"/>
    <w:rsid w:val="7ECD7707"/>
    <w:rsid w:val="7ED10101"/>
    <w:rsid w:val="7ED16138"/>
    <w:rsid w:val="7ED17981"/>
    <w:rsid w:val="7ED36A60"/>
    <w:rsid w:val="7ED44757"/>
    <w:rsid w:val="7ED652E7"/>
    <w:rsid w:val="7ED90BA3"/>
    <w:rsid w:val="7EDB019A"/>
    <w:rsid w:val="7EDD78FF"/>
    <w:rsid w:val="7EDE2851"/>
    <w:rsid w:val="7EE04103"/>
    <w:rsid w:val="7EE4040E"/>
    <w:rsid w:val="7EE732EF"/>
    <w:rsid w:val="7EF361B1"/>
    <w:rsid w:val="7EF42699"/>
    <w:rsid w:val="7EF51174"/>
    <w:rsid w:val="7EF516D4"/>
    <w:rsid w:val="7EF5620D"/>
    <w:rsid w:val="7EFA02B5"/>
    <w:rsid w:val="7EFC43D3"/>
    <w:rsid w:val="7F0172D0"/>
    <w:rsid w:val="7F0173BB"/>
    <w:rsid w:val="7F026B4F"/>
    <w:rsid w:val="7F0538B9"/>
    <w:rsid w:val="7F073305"/>
    <w:rsid w:val="7F073719"/>
    <w:rsid w:val="7F0C0C7F"/>
    <w:rsid w:val="7F16133C"/>
    <w:rsid w:val="7F1903C0"/>
    <w:rsid w:val="7F1D06F7"/>
    <w:rsid w:val="7F2035EE"/>
    <w:rsid w:val="7F223C7B"/>
    <w:rsid w:val="7F2253BC"/>
    <w:rsid w:val="7F267627"/>
    <w:rsid w:val="7F2A66DB"/>
    <w:rsid w:val="7F363C39"/>
    <w:rsid w:val="7F375B94"/>
    <w:rsid w:val="7F384DBD"/>
    <w:rsid w:val="7F3A078D"/>
    <w:rsid w:val="7F3D2F45"/>
    <w:rsid w:val="7F3E1EFD"/>
    <w:rsid w:val="7F420FD3"/>
    <w:rsid w:val="7F452A7F"/>
    <w:rsid w:val="7F456657"/>
    <w:rsid w:val="7F4C0C45"/>
    <w:rsid w:val="7F5161E8"/>
    <w:rsid w:val="7F5415FC"/>
    <w:rsid w:val="7F57371B"/>
    <w:rsid w:val="7F57642F"/>
    <w:rsid w:val="7F577E2A"/>
    <w:rsid w:val="7F5E2683"/>
    <w:rsid w:val="7F69077D"/>
    <w:rsid w:val="7F6B1699"/>
    <w:rsid w:val="7F6B6029"/>
    <w:rsid w:val="7F6C27BA"/>
    <w:rsid w:val="7F6D0BFB"/>
    <w:rsid w:val="7F723B28"/>
    <w:rsid w:val="7F740776"/>
    <w:rsid w:val="7F74343E"/>
    <w:rsid w:val="7F79115D"/>
    <w:rsid w:val="7F7B4015"/>
    <w:rsid w:val="7F80155F"/>
    <w:rsid w:val="7F8661D3"/>
    <w:rsid w:val="7F941E04"/>
    <w:rsid w:val="7F9723FE"/>
    <w:rsid w:val="7F976093"/>
    <w:rsid w:val="7F9B51CD"/>
    <w:rsid w:val="7F9C122E"/>
    <w:rsid w:val="7F9D66ED"/>
    <w:rsid w:val="7FA10149"/>
    <w:rsid w:val="7FA12E08"/>
    <w:rsid w:val="7FA151BB"/>
    <w:rsid w:val="7FA16057"/>
    <w:rsid w:val="7FA2173D"/>
    <w:rsid w:val="7FA374EA"/>
    <w:rsid w:val="7FAC716F"/>
    <w:rsid w:val="7FB2172C"/>
    <w:rsid w:val="7FB675F1"/>
    <w:rsid w:val="7FB763BB"/>
    <w:rsid w:val="7FB973D2"/>
    <w:rsid w:val="7FBC3435"/>
    <w:rsid w:val="7FC436ED"/>
    <w:rsid w:val="7FC500B7"/>
    <w:rsid w:val="7FC76A00"/>
    <w:rsid w:val="7FCB5400"/>
    <w:rsid w:val="7FCD191B"/>
    <w:rsid w:val="7FCD7186"/>
    <w:rsid w:val="7FCF62EB"/>
    <w:rsid w:val="7FD23648"/>
    <w:rsid w:val="7FD27B10"/>
    <w:rsid w:val="7FD3431F"/>
    <w:rsid w:val="7FDA7B29"/>
    <w:rsid w:val="7FDC26FB"/>
    <w:rsid w:val="7FDE19A9"/>
    <w:rsid w:val="7FDE2446"/>
    <w:rsid w:val="7FE205F3"/>
    <w:rsid w:val="7FE7326F"/>
    <w:rsid w:val="7FE8290B"/>
    <w:rsid w:val="7FE86DA7"/>
    <w:rsid w:val="7FEF450C"/>
    <w:rsid w:val="7FF20742"/>
    <w:rsid w:val="7FF22A18"/>
    <w:rsid w:val="7FF60666"/>
    <w:rsid w:val="7FF67921"/>
    <w:rsid w:val="7FF71D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225" w:line="360" w:lineRule="atLeast"/>
      <w:jc w:val="both"/>
    </w:pPr>
    <w:rPr>
      <w:rFonts w:ascii="Calibri" w:hAnsi="Calibri" w:eastAsia="宋体" w:cs="Times New Roman"/>
      <w:color w:val="1E1C11" w:themeColor="background2" w:themeShade="1A"/>
      <w:kern w:val="2"/>
      <w:sz w:val="21"/>
      <w:szCs w:val="22"/>
      <w:lang w:val="en-US" w:eastAsia="zh-CN" w:bidi="ar-SA"/>
    </w:rPr>
  </w:style>
  <w:style w:type="paragraph" w:styleId="2">
    <w:name w:val="heading 1"/>
    <w:basedOn w:val="1"/>
    <w:next w:val="1"/>
    <w:link w:val="25"/>
    <w:qFormat/>
    <w:uiPriority w:val="0"/>
    <w:pPr>
      <w:keepNext/>
      <w:keepLines/>
      <w:numPr>
        <w:ilvl w:val="0"/>
        <w:numId w:val="1"/>
      </w:numPr>
      <w:spacing w:before="340" w:after="330" w:line="720" w:lineRule="exact"/>
      <w:jc w:val="left"/>
      <w:outlineLvl w:val="0"/>
    </w:pPr>
    <w:rPr>
      <w:rFonts w:eastAsia="黑体"/>
      <w:b/>
      <w:bCs/>
      <w:kern w:val="44"/>
      <w:sz w:val="44"/>
      <w:szCs w:val="44"/>
    </w:rPr>
  </w:style>
  <w:style w:type="paragraph" w:styleId="3">
    <w:name w:val="heading 2"/>
    <w:basedOn w:val="1"/>
    <w:next w:val="1"/>
    <w:link w:val="26"/>
    <w:qFormat/>
    <w:uiPriority w:val="0"/>
    <w:pPr>
      <w:keepNext/>
      <w:keepLines/>
      <w:numPr>
        <w:ilvl w:val="1"/>
        <w:numId w:val="1"/>
      </w:numPr>
      <w:spacing w:before="260" w:after="260" w:line="600" w:lineRule="exact"/>
      <w:jc w:val="left"/>
      <w:outlineLvl w:val="1"/>
    </w:pPr>
    <w:rPr>
      <w:rFonts w:ascii="Cambria" w:hAnsi="Cambria" w:eastAsia="黑体"/>
      <w:sz w:val="32"/>
      <w:szCs w:val="32"/>
    </w:rPr>
  </w:style>
  <w:style w:type="paragraph" w:styleId="4">
    <w:name w:val="heading 3"/>
    <w:basedOn w:val="1"/>
    <w:next w:val="1"/>
    <w:link w:val="27"/>
    <w:qFormat/>
    <w:uiPriority w:val="0"/>
    <w:pPr>
      <w:keepNext/>
      <w:keepLines/>
      <w:numPr>
        <w:ilvl w:val="2"/>
        <w:numId w:val="1"/>
      </w:numPr>
      <w:spacing w:before="260" w:after="260" w:line="500" w:lineRule="exact"/>
      <w:jc w:val="left"/>
      <w:outlineLvl w:val="2"/>
    </w:pPr>
    <w:rPr>
      <w:sz w:val="28"/>
      <w:szCs w:val="32"/>
    </w:rPr>
  </w:style>
  <w:style w:type="paragraph" w:styleId="5">
    <w:name w:val="heading 4"/>
    <w:basedOn w:val="1"/>
    <w:next w:val="1"/>
    <w:link w:val="28"/>
    <w:qFormat/>
    <w:uiPriority w:val="9"/>
    <w:pPr>
      <w:keepNext/>
      <w:keepLines/>
      <w:spacing w:before="280" w:after="290"/>
      <w:outlineLvl w:val="3"/>
    </w:pPr>
    <w:rPr>
      <w:rFonts w:ascii="Cambria" w:hAnsi="Cambria"/>
      <w:b/>
      <w:bCs/>
      <w:szCs w:val="28"/>
    </w:rPr>
  </w:style>
  <w:style w:type="character" w:default="1" w:styleId="18">
    <w:name w:val="Default Paragraph Font"/>
    <w:unhideWhenUsed/>
    <w:qFormat/>
    <w:uiPriority w:val="1"/>
  </w:style>
  <w:style w:type="table" w:default="1" w:styleId="16">
    <w:name w:val="Normal Table"/>
    <w:unhideWhenUsed/>
    <w:qFormat/>
    <w:uiPriority w:val="99"/>
    <w:tblPr>
      <w:tblLayout w:type="fixed"/>
      <w:tblCellMar>
        <w:top w:w="0" w:type="dxa"/>
        <w:left w:w="108" w:type="dxa"/>
        <w:bottom w:w="0" w:type="dxa"/>
        <w:right w:w="108" w:type="dxa"/>
      </w:tblCellMar>
    </w:tblPr>
  </w:style>
  <w:style w:type="paragraph" w:styleId="6">
    <w:name w:val="toc 3"/>
    <w:basedOn w:val="1"/>
    <w:next w:val="1"/>
    <w:unhideWhenUsed/>
    <w:qFormat/>
    <w:uiPriority w:val="39"/>
    <w:pPr>
      <w:ind w:left="840" w:leftChars="400"/>
    </w:pPr>
  </w:style>
  <w:style w:type="paragraph" w:styleId="7">
    <w:name w:val="Balloon Text"/>
    <w:basedOn w:val="1"/>
    <w:link w:val="22"/>
    <w:unhideWhenUsed/>
    <w:qFormat/>
    <w:uiPriority w:val="99"/>
    <w:rPr>
      <w:kern w:val="0"/>
      <w:sz w:val="18"/>
      <w:szCs w:val="18"/>
      <w:lang w:val="zh-CN" w:eastAsia="zh-CN"/>
    </w:rPr>
  </w:style>
  <w:style w:type="paragraph" w:styleId="8">
    <w:name w:val="footer"/>
    <w:basedOn w:val="1"/>
    <w:link w:val="21"/>
    <w:unhideWhenUsed/>
    <w:qFormat/>
    <w:uiPriority w:val="99"/>
    <w:pPr>
      <w:tabs>
        <w:tab w:val="center" w:pos="4153"/>
        <w:tab w:val="right" w:pos="8306"/>
      </w:tabs>
      <w:snapToGrid w:val="0"/>
      <w:jc w:val="left"/>
    </w:pPr>
    <w:rPr>
      <w:kern w:val="0"/>
      <w:sz w:val="18"/>
      <w:szCs w:val="18"/>
      <w:lang w:val="zh-CN" w:eastAsia="zh-CN"/>
    </w:rPr>
  </w:style>
  <w:style w:type="paragraph" w:styleId="9">
    <w:name w:val="header"/>
    <w:basedOn w:val="1"/>
    <w:link w:val="23"/>
    <w:unhideWhenUsed/>
    <w:qFormat/>
    <w:uiPriority w:val="99"/>
    <w:pPr>
      <w:pBdr>
        <w:bottom w:val="single" w:color="auto" w:sz="6" w:space="1"/>
      </w:pBdr>
      <w:tabs>
        <w:tab w:val="center" w:pos="4153"/>
        <w:tab w:val="right" w:pos="8306"/>
      </w:tabs>
      <w:snapToGrid w:val="0"/>
      <w:jc w:val="center"/>
    </w:pPr>
    <w:rPr>
      <w:kern w:val="0"/>
      <w:sz w:val="18"/>
      <w:szCs w:val="18"/>
      <w:lang w:val="zh-CN" w:eastAsia="zh-CN"/>
    </w:rPr>
  </w:style>
  <w:style w:type="paragraph" w:styleId="10">
    <w:name w:val="toc 1"/>
    <w:basedOn w:val="1"/>
    <w:next w:val="1"/>
    <w:unhideWhenUsed/>
    <w:qFormat/>
    <w:uiPriority w:val="39"/>
  </w:style>
  <w:style w:type="paragraph" w:styleId="11">
    <w:name w:val="toc 4"/>
    <w:basedOn w:val="1"/>
    <w:next w:val="1"/>
    <w:unhideWhenUsed/>
    <w:qFormat/>
    <w:uiPriority w:val="39"/>
    <w:pPr>
      <w:ind w:left="1260" w:leftChars="600"/>
    </w:pPr>
  </w:style>
  <w:style w:type="paragraph" w:styleId="12">
    <w:name w:val="toc 2"/>
    <w:basedOn w:val="1"/>
    <w:next w:val="1"/>
    <w:unhideWhenUsed/>
    <w:qFormat/>
    <w:uiPriority w:val="39"/>
    <w:pPr>
      <w:ind w:left="420" w:leftChars="200"/>
    </w:pPr>
  </w:style>
  <w:style w:type="paragraph" w:styleId="13">
    <w:name w:val="HTML Preformatted"/>
    <w:basedOn w:val="1"/>
    <w:link w:val="3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hint="eastAsia" w:ascii="宋体" w:hAnsi="宋体"/>
      <w:kern w:val="0"/>
      <w:sz w:val="24"/>
      <w:szCs w:val="24"/>
    </w:rPr>
  </w:style>
  <w:style w:type="paragraph" w:styleId="14">
    <w:name w:val="Normal (Web)"/>
    <w:basedOn w:val="1"/>
    <w:unhideWhenUsed/>
    <w:qFormat/>
    <w:uiPriority w:val="99"/>
    <w:pPr>
      <w:spacing w:before="0" w:beforeAutospacing="1" w:after="0" w:afterAutospacing="1"/>
      <w:ind w:left="0" w:right="0"/>
      <w:jc w:val="left"/>
    </w:pPr>
    <w:rPr>
      <w:kern w:val="0"/>
      <w:sz w:val="24"/>
      <w:lang w:val="en-US" w:eastAsia="zh-CN" w:bidi="ar"/>
    </w:rPr>
  </w:style>
  <w:style w:type="paragraph" w:styleId="15">
    <w:name w:val="Title"/>
    <w:basedOn w:val="1"/>
    <w:next w:val="1"/>
    <w:link w:val="30"/>
    <w:qFormat/>
    <w:uiPriority w:val="0"/>
    <w:pPr>
      <w:spacing w:before="240" w:after="60"/>
      <w:jc w:val="center"/>
      <w:outlineLvl w:val="0"/>
    </w:pPr>
    <w:rPr>
      <w:rFonts w:ascii="Cambria" w:hAnsi="Cambria" w:eastAsia="黑体"/>
      <w:b/>
      <w:bCs/>
      <w:sz w:val="72"/>
      <w:szCs w:val="32"/>
    </w:rPr>
  </w:style>
  <w:style w:type="table" w:styleId="17">
    <w:name w:val="Table Grid"/>
    <w:basedOn w:val="16"/>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9">
    <w:name w:val="Strong"/>
    <w:basedOn w:val="18"/>
    <w:qFormat/>
    <w:uiPriority w:val="22"/>
    <w:rPr>
      <w:b/>
    </w:rPr>
  </w:style>
  <w:style w:type="character" w:styleId="20">
    <w:name w:val="Hyperlink"/>
    <w:basedOn w:val="18"/>
    <w:unhideWhenUsed/>
    <w:qFormat/>
    <w:uiPriority w:val="99"/>
    <w:rPr>
      <w:color w:val="0000FF"/>
      <w:u w:val="single"/>
    </w:rPr>
  </w:style>
  <w:style w:type="character" w:customStyle="1" w:styleId="21">
    <w:name w:val="页脚 Char"/>
    <w:link w:val="8"/>
    <w:qFormat/>
    <w:uiPriority w:val="99"/>
    <w:rPr>
      <w:sz w:val="18"/>
      <w:szCs w:val="18"/>
      <w:lang w:val="zh-CN" w:eastAsia="zh-CN"/>
    </w:rPr>
  </w:style>
  <w:style w:type="character" w:customStyle="1" w:styleId="22">
    <w:name w:val="批注框文本 Char"/>
    <w:link w:val="7"/>
    <w:qFormat/>
    <w:uiPriority w:val="99"/>
    <w:rPr>
      <w:sz w:val="18"/>
      <w:szCs w:val="18"/>
      <w:lang w:val="zh-CN" w:eastAsia="zh-CN"/>
    </w:rPr>
  </w:style>
  <w:style w:type="character" w:customStyle="1" w:styleId="23">
    <w:name w:val="页眉 Char"/>
    <w:link w:val="9"/>
    <w:qFormat/>
    <w:uiPriority w:val="99"/>
    <w:rPr>
      <w:sz w:val="18"/>
      <w:szCs w:val="18"/>
      <w:lang w:val="zh-CN" w:eastAsia="zh-CN"/>
    </w:rPr>
  </w:style>
  <w:style w:type="paragraph" w:customStyle="1" w:styleId="24">
    <w:name w:val="word规范相关文字性说明"/>
    <w:basedOn w:val="1"/>
    <w:qFormat/>
    <w:uiPriority w:val="0"/>
    <w:pPr>
      <w:spacing w:line="500" w:lineRule="exact"/>
    </w:pPr>
    <w:rPr>
      <w:rFonts w:ascii="宋体" w:hAnsi="宋体" w:cs="宋体"/>
      <w:b/>
      <w:bCs/>
      <w:color w:val="FF0000"/>
      <w:sz w:val="28"/>
      <w:szCs w:val="20"/>
    </w:rPr>
  </w:style>
  <w:style w:type="character" w:customStyle="1" w:styleId="25">
    <w:name w:val="标题 1 Char"/>
    <w:link w:val="2"/>
    <w:qFormat/>
    <w:uiPriority w:val="9"/>
    <w:rPr>
      <w:rFonts w:eastAsia="黑体"/>
      <w:b/>
      <w:bCs/>
      <w:kern w:val="44"/>
      <w:sz w:val="44"/>
      <w:szCs w:val="44"/>
    </w:rPr>
  </w:style>
  <w:style w:type="character" w:customStyle="1" w:styleId="26">
    <w:name w:val="标题 2 Char"/>
    <w:link w:val="3"/>
    <w:qFormat/>
    <w:uiPriority w:val="9"/>
    <w:rPr>
      <w:rFonts w:ascii="Cambria" w:hAnsi="Cambria" w:eastAsia="黑体"/>
      <w:b/>
      <w:bCs/>
      <w:kern w:val="2"/>
      <w:sz w:val="32"/>
      <w:szCs w:val="32"/>
    </w:rPr>
  </w:style>
  <w:style w:type="character" w:customStyle="1" w:styleId="27">
    <w:name w:val="标题 3 Char"/>
    <w:link w:val="4"/>
    <w:qFormat/>
    <w:uiPriority w:val="9"/>
    <w:rPr>
      <w:b/>
      <w:bCs/>
      <w:kern w:val="2"/>
      <w:sz w:val="28"/>
      <w:szCs w:val="32"/>
    </w:rPr>
  </w:style>
  <w:style w:type="character" w:customStyle="1" w:styleId="28">
    <w:name w:val="标题 4 Char"/>
    <w:link w:val="5"/>
    <w:qFormat/>
    <w:uiPriority w:val="9"/>
    <w:rPr>
      <w:rFonts w:ascii="Cambria" w:hAnsi="Cambria"/>
      <w:b/>
      <w:bCs/>
      <w:kern w:val="2"/>
      <w:sz w:val="21"/>
      <w:szCs w:val="28"/>
    </w:rPr>
  </w:style>
  <w:style w:type="paragraph" w:customStyle="1" w:styleId="29">
    <w:name w:val="列出段落1"/>
    <w:basedOn w:val="1"/>
    <w:qFormat/>
    <w:uiPriority w:val="0"/>
    <w:pPr>
      <w:spacing w:line="240" w:lineRule="auto"/>
      <w:ind w:firstLine="420" w:firstLineChars="200"/>
    </w:pPr>
    <w:rPr>
      <w:rFonts w:cs="Calibri"/>
      <w:szCs w:val="21"/>
    </w:rPr>
  </w:style>
  <w:style w:type="character" w:customStyle="1" w:styleId="30">
    <w:name w:val="标题 Char"/>
    <w:link w:val="15"/>
    <w:qFormat/>
    <w:uiPriority w:val="0"/>
    <w:rPr>
      <w:rFonts w:ascii="Cambria" w:hAnsi="Cambria" w:eastAsia="黑体" w:cs="Times New Roman"/>
      <w:b/>
      <w:bCs/>
      <w:kern w:val="2"/>
      <w:sz w:val="72"/>
      <w:szCs w:val="32"/>
    </w:rPr>
  </w:style>
  <w:style w:type="character" w:customStyle="1" w:styleId="31">
    <w:name w:val="HTML 预设格式 Char"/>
    <w:basedOn w:val="18"/>
    <w:link w:val="13"/>
    <w:qFormat/>
    <w:uiPriority w:val="99"/>
    <w:rPr>
      <w:rFonts w:ascii="宋体" w:hAnsi="宋体"/>
      <w:sz w:val="24"/>
      <w:szCs w:val="24"/>
    </w:rPr>
  </w:style>
  <w:style w:type="paragraph" w:customStyle="1" w:styleId="32">
    <w:name w:val="代码"/>
    <w:basedOn w:val="1"/>
    <w:qFormat/>
    <w:uiPriority w:val="0"/>
    <w:pPr>
      <w:spacing w:line="240" w:lineRule="auto"/>
    </w:pPr>
    <w:rPr>
      <w:rFonts w:eastAsiaTheme="minorEastAsia"/>
      <w:sz w:val="21"/>
    </w:rPr>
  </w:style>
  <w:style w:type="paragraph" w:customStyle="1" w:styleId="33">
    <w:name w:val="List Paragraph"/>
    <w:basedOn w:val="1"/>
    <w:qFormat/>
    <w:uiPriority w:val="34"/>
    <w:pPr>
      <w:ind w:firstLine="420" w:firstLineChars="200"/>
    </w:pPr>
  </w:style>
  <w:style w:type="paragraph" w:customStyle="1" w:styleId="34">
    <w:name w:val="mb10"/>
    <w:basedOn w:val="1"/>
    <w:qFormat/>
    <w:uiPriority w:val="0"/>
    <w:pPr>
      <w:widowControl/>
      <w:spacing w:before="100" w:beforeAutospacing="1" w:after="100" w:afterAutospacing="1" w:line="240" w:lineRule="auto"/>
      <w:jc w:val="left"/>
    </w:pPr>
    <w:rPr>
      <w:rFonts w:ascii="宋体" w:hAnsi="宋体" w:cs="宋体"/>
      <w:kern w:val="0"/>
      <w:sz w:val="24"/>
      <w:szCs w:val="24"/>
    </w:rPr>
  </w:style>
  <w:style w:type="paragraph" w:customStyle="1" w:styleId="35">
    <w:name w:val="tc"/>
    <w:basedOn w:val="1"/>
    <w:qFormat/>
    <w:uiPriority w:val="0"/>
    <w:pPr>
      <w:widowControl/>
      <w:spacing w:before="100" w:beforeAutospacing="1" w:after="100" w:afterAutospacing="1" w:line="240" w:lineRule="auto"/>
      <w:jc w:val="left"/>
    </w:pPr>
    <w:rPr>
      <w:rFonts w:ascii="宋体" w:hAnsi="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黑马word模板20160828.dot</Template>
  <Company>Microsoft</Company>
  <Pages>33</Pages>
  <Words>3680</Words>
  <Characters>16286</Characters>
  <Lines>77</Lines>
  <Paragraphs>21</Paragraphs>
  <TotalTime>146</TotalTime>
  <ScaleCrop>false</ScaleCrop>
  <LinksUpToDate>false</LinksUpToDate>
  <CharactersWithSpaces>33934</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2017-02-27T09:33:00Z</dcterms:created>
  <dc:creator>lixiaohua</dc:creator>
  <cp:lastModifiedBy>Administrator</cp:lastModifiedBy>
  <dcterms:modified xsi:type="dcterms:W3CDTF">2019-07-25T02:26:20Z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y fmtid="{D5CDD505-2E9C-101B-9397-08002B2CF9AE}" pid="3" name="KSORubyTemplateID" linkTarget="0">
    <vt:lpwstr>6</vt:lpwstr>
  </property>
</Properties>
</file>